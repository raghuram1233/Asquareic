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09D2" w14:textId="0E634BF1" w:rsidR="004E1DDC" w:rsidRDefault="008D5C85" w:rsidP="008D5C85">
      <w:pPr>
        <w:jc w:val="center"/>
        <w:rPr>
          <w:rFonts w:ascii="Arial" w:hAnsi="Arial" w:cs="Arial"/>
          <w:b/>
          <w:sz w:val="56"/>
        </w:rPr>
      </w:pPr>
      <w:r>
        <w:rPr>
          <w:rFonts w:ascii="Arial" w:hAnsi="Arial" w:cs="Arial"/>
          <w:b/>
          <w:sz w:val="56"/>
        </w:rPr>
        <w:t>Table of Contents</w:t>
      </w:r>
    </w:p>
    <w:p w14:paraId="12650E62" w14:textId="49E5710F" w:rsidR="008D5C85" w:rsidRDefault="008D5C85" w:rsidP="008D5C85">
      <w:pPr>
        <w:jc w:val="center"/>
        <w:rPr>
          <w:rFonts w:ascii="Arial" w:hAnsi="Arial" w:cs="Arial"/>
          <w:b/>
          <w:sz w:val="56"/>
        </w:rPr>
      </w:pPr>
    </w:p>
    <w:p w14:paraId="37E11201" w14:textId="2899598E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>
        <w:rPr>
          <w:rFonts w:ascii="Arial" w:hAnsi="Arial" w:cs="Arial"/>
          <w:sz w:val="28"/>
        </w:rPr>
        <w:fldChar w:fldCharType="begin"/>
      </w:r>
      <w:r>
        <w:rPr>
          <w:rFonts w:ascii="Arial" w:hAnsi="Arial" w:cs="Arial"/>
          <w:sz w:val="28"/>
        </w:rPr>
        <w:instrText xml:space="preserve"> TOC \f \z </w:instrText>
      </w:r>
      <w:r>
        <w:rPr>
          <w:rFonts w:ascii="Arial" w:hAnsi="Arial" w:cs="Arial"/>
          <w:sz w:val="28"/>
        </w:rPr>
        <w:fldChar w:fldCharType="separate"/>
      </w:r>
      <w:r w:rsidRPr="003437B9">
        <w:rPr>
          <w:rFonts w:ascii="Consolas" w:hAnsi="Consolas" w:cs="Arial"/>
          <w:noProof/>
        </w:rPr>
        <w:t>Cover Sheet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_Toc192708078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</w:p>
    <w:p w14:paraId="507C77D8" w14:textId="65844186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Vessel Design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</w:p>
    <w:p w14:paraId="520E7E3F" w14:textId="7B793CF0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</w:p>
    <w:p w14:paraId="110E1C7E" w14:textId="566D82CC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Schedule: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</w:p>
    <w:p w14:paraId="6567CCF0" w14:textId="7F970EB5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Bill of Material: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</w:p>
    <w:p w14:paraId="5A2DF1BF" w14:textId="055B2117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MDMT Summary: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</w:t>
      </w:r>
      <w:r>
        <w:rPr>
          <w:noProof/>
          <w:webHidden/>
        </w:rPr>
        <w:fldChar w:fldCharType="end"/>
      </w:r>
    </w:p>
    <w:p w14:paraId="2FA00F12" w14:textId="227B40A8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Warnings and Errors: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</w:p>
    <w:p w14:paraId="2A6EE17C" w14:textId="27854999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Input Echo: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14</w:t>
      </w:r>
      <w:r>
        <w:rPr>
          <w:noProof/>
          <w:webHidden/>
        </w:rPr>
        <w:fldChar w:fldCharType="end"/>
      </w:r>
    </w:p>
    <w:p w14:paraId="7ACD1182" w14:textId="401282C5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XY Coordinate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22</w:t>
      </w:r>
      <w:r>
        <w:rPr>
          <w:noProof/>
          <w:webHidden/>
        </w:rPr>
        <w:fldChar w:fldCharType="end"/>
      </w:r>
    </w:p>
    <w:p w14:paraId="2825A2A9" w14:textId="07712006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Flg Calc [Int P]:   BODY FLANGE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23</w:t>
      </w:r>
      <w:r>
        <w:rPr>
          <w:noProof/>
          <w:webHidden/>
        </w:rPr>
        <w:fldChar w:fldCharType="end"/>
      </w:r>
    </w:p>
    <w:p w14:paraId="46DDFFBE" w14:textId="5E4ACF3E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Flg Calc [Int P]:   COVER FLANGE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28</w:t>
      </w:r>
      <w:r>
        <w:rPr>
          <w:noProof/>
          <w:webHidden/>
        </w:rPr>
        <w:fldChar w:fldCharType="end"/>
      </w:r>
    </w:p>
    <w:p w14:paraId="4DA8E767" w14:textId="1248EC1F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Internal Pressure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_Toc192708089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32</w:t>
      </w:r>
      <w:r>
        <w:rPr>
          <w:noProof/>
          <w:webHidden/>
        </w:rPr>
        <w:fldChar w:fldCharType="end"/>
      </w:r>
    </w:p>
    <w:p w14:paraId="63C229EA" w14:textId="20DF7A35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Element: BOTTOM DISH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33</w:t>
      </w:r>
      <w:r>
        <w:rPr>
          <w:noProof/>
          <w:webHidden/>
        </w:rPr>
        <w:fldChar w:fldCharType="end"/>
      </w:r>
    </w:p>
    <w:p w14:paraId="2ACEEB7F" w14:textId="6D898B58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Element: SHELL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35</w:t>
      </w:r>
      <w:r>
        <w:rPr>
          <w:noProof/>
          <w:webHidden/>
        </w:rPr>
        <w:fldChar w:fldCharType="end"/>
      </w:r>
    </w:p>
    <w:p w14:paraId="5F2D39C8" w14:textId="4435D670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Pressure Test Results: Shop Test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37</w:t>
      </w:r>
      <w:r>
        <w:rPr>
          <w:noProof/>
          <w:webHidden/>
        </w:rPr>
        <w:fldChar w:fldCharType="end"/>
      </w:r>
    </w:p>
    <w:p w14:paraId="650E94E8" w14:textId="2571719E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Pressure Test Results: Field Test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39</w:t>
      </w:r>
      <w:r>
        <w:rPr>
          <w:noProof/>
          <w:webHidden/>
        </w:rPr>
        <w:fldChar w:fldCharType="end"/>
      </w:r>
    </w:p>
    <w:p w14:paraId="7B736DA8" w14:textId="5584D375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External Pressure Calculations: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41</w:t>
      </w:r>
      <w:r>
        <w:rPr>
          <w:noProof/>
          <w:webHidden/>
        </w:rPr>
        <w:fldChar w:fldCharType="end"/>
      </w:r>
    </w:p>
    <w:p w14:paraId="1642BD05" w14:textId="19D71E71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Element and Detail Weights: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42</w:t>
      </w:r>
      <w:r>
        <w:rPr>
          <w:noProof/>
          <w:webHidden/>
        </w:rPr>
        <w:fldChar w:fldCharType="end"/>
      </w:r>
    </w:p>
    <w:p w14:paraId="195A2D61" w14:textId="6C169E40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Flange MAWP: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45</w:t>
      </w:r>
      <w:r>
        <w:rPr>
          <w:noProof/>
          <w:webHidden/>
        </w:rPr>
        <w:fldChar w:fldCharType="end"/>
      </w:r>
    </w:p>
    <w:p w14:paraId="338B9D6F" w14:textId="57763933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Natural Frequency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46</w:t>
      </w:r>
      <w:r>
        <w:rPr>
          <w:noProof/>
          <w:webHidden/>
        </w:rPr>
        <w:fldChar w:fldCharType="end"/>
      </w:r>
    </w:p>
    <w:p w14:paraId="0E2371D6" w14:textId="50F43BF8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Wind Load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47</w:t>
      </w:r>
      <w:r>
        <w:rPr>
          <w:noProof/>
          <w:webHidden/>
        </w:rPr>
        <w:fldChar w:fldCharType="end"/>
      </w:r>
    </w:p>
    <w:p w14:paraId="00D2CF4D" w14:textId="65FFBFC9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Earthquake Load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_Toc192708099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50</w:t>
      </w:r>
      <w:r>
        <w:rPr>
          <w:noProof/>
          <w:webHidden/>
        </w:rPr>
        <w:fldChar w:fldCharType="end"/>
      </w:r>
    </w:p>
    <w:p w14:paraId="3267650F" w14:textId="0C6FF6D2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Wind/Earthquake Shear, Bending: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52</w:t>
      </w:r>
      <w:r>
        <w:rPr>
          <w:noProof/>
          <w:webHidden/>
        </w:rPr>
        <w:fldChar w:fldCharType="end"/>
      </w:r>
    </w:p>
    <w:p w14:paraId="439CD11C" w14:textId="40E4DDBE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Wind/Earthquake Deflection: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53</w:t>
      </w:r>
      <w:r>
        <w:rPr>
          <w:noProof/>
          <w:webHidden/>
        </w:rPr>
        <w:fldChar w:fldCharType="end"/>
      </w:r>
    </w:p>
    <w:p w14:paraId="720EEA49" w14:textId="47F01B7D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Longitudinal Stress Constants: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54</w:t>
      </w:r>
      <w:r>
        <w:rPr>
          <w:noProof/>
          <w:webHidden/>
        </w:rPr>
        <w:fldChar w:fldCharType="end"/>
      </w:r>
    </w:p>
    <w:p w14:paraId="413EE336" w14:textId="74DEB2DA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Longitudinal Allowable Stresses: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55</w:t>
      </w:r>
      <w:r>
        <w:rPr>
          <w:noProof/>
          <w:webHidden/>
        </w:rPr>
        <w:fldChar w:fldCharType="end"/>
      </w:r>
    </w:p>
    <w:p w14:paraId="249F6FA7" w14:textId="548C6173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Longitudinal Stresses due to: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56</w:t>
      </w:r>
      <w:r>
        <w:rPr>
          <w:noProof/>
          <w:webHidden/>
        </w:rPr>
        <w:fldChar w:fldCharType="end"/>
      </w:r>
    </w:p>
    <w:p w14:paraId="138B15C3" w14:textId="6DAFC409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Stress due to Combined Loads: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58</w:t>
      </w:r>
      <w:r>
        <w:rPr>
          <w:noProof/>
          <w:webHidden/>
        </w:rPr>
        <w:fldChar w:fldCharType="end"/>
      </w:r>
    </w:p>
    <w:p w14:paraId="59CEA73D" w14:textId="5A6AF807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Center of Gravity Calculation: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62</w:t>
      </w:r>
      <w:r>
        <w:rPr>
          <w:noProof/>
          <w:webHidden/>
        </w:rPr>
        <w:fldChar w:fldCharType="end"/>
      </w:r>
    </w:p>
    <w:p w14:paraId="67F2C159" w14:textId="363E70EB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Lifting Lug Calcs: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64</w:t>
      </w:r>
      <w:r>
        <w:rPr>
          <w:noProof/>
          <w:webHidden/>
        </w:rPr>
        <w:fldChar w:fldCharType="end"/>
      </w:r>
    </w:p>
    <w:p w14:paraId="66F06CA4" w14:textId="7A61AE94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Leg Check, (Operating Case):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72</w:t>
      </w:r>
      <w:r>
        <w:rPr>
          <w:noProof/>
          <w:webHidden/>
        </w:rPr>
        <w:fldChar w:fldCharType="end"/>
      </w:r>
    </w:p>
    <w:p w14:paraId="3084AC57" w14:textId="76F09F1B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Leg Check, (Filled w/Water):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_Toc192708109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84</w:t>
      </w:r>
      <w:r>
        <w:rPr>
          <w:noProof/>
          <w:webHidden/>
        </w:rPr>
        <w:fldChar w:fldCharType="end"/>
      </w:r>
    </w:p>
    <w:p w14:paraId="6CD45A7F" w14:textId="3EFC7E9F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N8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95</w:t>
      </w:r>
      <w:r>
        <w:rPr>
          <w:noProof/>
          <w:webHidden/>
        </w:rPr>
        <w:fldChar w:fldCharType="end"/>
      </w:r>
    </w:p>
    <w:p w14:paraId="29A0B2A0" w14:textId="42761590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N5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101</w:t>
      </w:r>
      <w:r>
        <w:rPr>
          <w:noProof/>
          <w:webHidden/>
        </w:rPr>
        <w:fldChar w:fldCharType="end"/>
      </w:r>
    </w:p>
    <w:p w14:paraId="14F15A9A" w14:textId="06846D3B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N6A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108</w:t>
      </w:r>
      <w:r>
        <w:rPr>
          <w:noProof/>
          <w:webHidden/>
        </w:rPr>
        <w:fldChar w:fldCharType="end"/>
      </w:r>
    </w:p>
    <w:p w14:paraId="0A2D7B73" w14:textId="36AD5D70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N6B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111</w:t>
      </w:r>
      <w:r>
        <w:rPr>
          <w:noProof/>
          <w:webHidden/>
        </w:rPr>
        <w:fldChar w:fldCharType="end"/>
      </w:r>
    </w:p>
    <w:p w14:paraId="0DE5926B" w14:textId="4F064FF2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N4A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114</w:t>
      </w:r>
      <w:r>
        <w:rPr>
          <w:noProof/>
          <w:webHidden/>
        </w:rPr>
        <w:fldChar w:fldCharType="end"/>
      </w:r>
    </w:p>
    <w:p w14:paraId="3B2EC9B8" w14:textId="043EF3C1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N4B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117</w:t>
      </w:r>
      <w:r>
        <w:rPr>
          <w:noProof/>
          <w:webHidden/>
        </w:rPr>
        <w:fldChar w:fldCharType="end"/>
      </w:r>
    </w:p>
    <w:p w14:paraId="0CFD7030" w14:textId="3FC53526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M1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120</w:t>
      </w:r>
      <w:r>
        <w:rPr>
          <w:noProof/>
          <w:webHidden/>
        </w:rPr>
        <w:fldChar w:fldCharType="end"/>
      </w:r>
    </w:p>
    <w:p w14:paraId="71C59AD4" w14:textId="7411B8D7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N1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125</w:t>
      </w:r>
      <w:r>
        <w:rPr>
          <w:noProof/>
          <w:webHidden/>
        </w:rPr>
        <w:fldChar w:fldCharType="end"/>
      </w:r>
    </w:p>
    <w:p w14:paraId="44D1BC77" w14:textId="793C9BD1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N7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136</w:t>
      </w:r>
      <w:r>
        <w:rPr>
          <w:noProof/>
          <w:webHidden/>
        </w:rPr>
        <w:fldChar w:fldCharType="end"/>
      </w:r>
    </w:p>
    <w:p w14:paraId="3D37E80A" w14:textId="7F20D5F0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N9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_Toc192708119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147</w:t>
      </w:r>
      <w:r>
        <w:rPr>
          <w:noProof/>
          <w:webHidden/>
        </w:rPr>
        <w:fldChar w:fldCharType="end"/>
      </w:r>
    </w:p>
    <w:p w14:paraId="24CD9410" w14:textId="1EC6B0A1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N3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_Toc192708120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150</w:t>
      </w:r>
      <w:r>
        <w:rPr>
          <w:noProof/>
          <w:webHidden/>
        </w:rPr>
        <w:fldChar w:fldCharType="end"/>
      </w:r>
    </w:p>
    <w:p w14:paraId="7DB5E7C6" w14:textId="338F6EA9" w:rsidR="008D5C85" w:rsidRDefault="008D5C85">
      <w:pPr>
        <w:pStyle w:val="TOC1"/>
        <w:tabs>
          <w:tab w:val="right" w:leader="dot" w:pos="10286"/>
        </w:tabs>
        <w:rPr>
          <w:rFonts w:asciiTheme="minorHAnsi" w:eastAsiaTheme="minorEastAsia" w:hAnsiTheme="minorHAnsi" w:cstheme="minorBidi"/>
          <w:noProof/>
          <w:sz w:val="22"/>
          <w:szCs w:val="22"/>
          <w:lang w:val="en-IN" w:eastAsia="en-IN"/>
        </w:rPr>
      </w:pPr>
      <w:r w:rsidRPr="003437B9">
        <w:rPr>
          <w:rFonts w:ascii="Consolas" w:hAnsi="Consolas" w:cs="Arial"/>
          <w:noProof/>
        </w:rPr>
        <w:t>Nozzle Calcs.:  N2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_Toc192708121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155</w:t>
      </w:r>
      <w:r>
        <w:rPr>
          <w:noProof/>
          <w:webHidden/>
        </w:rPr>
        <w:fldChar w:fldCharType="end"/>
      </w:r>
    </w:p>
    <w:p w14:paraId="022F33C8" w14:textId="46899F73" w:rsidR="008D5C85" w:rsidRDefault="008D5C85" w:rsidP="008D5C85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fldChar w:fldCharType="end"/>
      </w:r>
    </w:p>
    <w:p w14:paraId="5E13B041" w14:textId="345D8894" w:rsidR="008D5C85" w:rsidRDefault="008D5C85" w:rsidP="008D5C85">
      <w:pPr>
        <w:jc w:val="center"/>
        <w:rPr>
          <w:rFonts w:ascii="Arial" w:hAnsi="Arial" w:cs="Arial"/>
          <w:sz w:val="28"/>
        </w:rPr>
      </w:pPr>
    </w:p>
    <w:p w14:paraId="33E833E9" w14:textId="77777777" w:rsidR="008D5C85" w:rsidRDefault="008D5C85" w:rsidP="008D5C85">
      <w:pPr>
        <w:rPr>
          <w:rFonts w:ascii="Consolas" w:hAnsi="Consolas" w:cs="Arial"/>
        </w:rPr>
        <w:sectPr w:rsidR="008D5C85" w:rsidSect="008D5C85">
          <w:headerReference w:type="even" r:id="rId6"/>
          <w:pgSz w:w="12240" w:h="15840" w:code="1"/>
          <w:pgMar w:top="1440" w:right="504" w:bottom="720" w:left="720" w:header="720" w:footer="720" w:gutter="720"/>
          <w:pgNumType w:start="1"/>
          <w:cols w:space="720"/>
          <w:docGrid w:linePitch="272"/>
        </w:sectPr>
      </w:pPr>
    </w:p>
    <w:p w14:paraId="4B6367E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0" w:name="_Toc192708078"/>
      <w:r w:rsidRPr="008D5C85">
        <w:rPr>
          <w:rFonts w:ascii="Consolas" w:hAnsi="Consolas" w:cs="Arial"/>
          <w:sz w:val="18"/>
        </w:rPr>
        <w:instrText>Cover Sheet</w:instrText>
      </w:r>
      <w:bookmarkEnd w:id="0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157F5E2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36636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7F4F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02260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EDAC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5B365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ADD64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EB6E2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A0111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37644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Tag No.44-21-U-6209-05</w:t>
      </w:r>
    </w:p>
    <w:p w14:paraId="74E6A0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Biocide Chemical Injection</w:t>
      </w:r>
    </w:p>
    <w:p w14:paraId="1B02B0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45D9C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F2E619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EC8E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09B21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C24F1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35C0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4A639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 xml:space="preserve"> DESIGN CALCULATION</w:t>
      </w:r>
    </w:p>
    <w:p w14:paraId="2222B4F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965646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A5730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 In Accordance with ASME Section VIII Division 1</w:t>
      </w:r>
    </w:p>
    <w:p w14:paraId="203310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4E88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ASME Code Version     : 2023</w:t>
      </w:r>
    </w:p>
    <w:p w14:paraId="2D843CE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8B30B1" w14:textId="2203E71B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Analysis Performed by : </w:t>
      </w:r>
    </w:p>
    <w:p w14:paraId="483F6A7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5B86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Job File              : ...\Biocide Chemical Injection.pvdb</w:t>
      </w:r>
    </w:p>
    <w:p w14:paraId="1F58712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BF4A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Date of Analysis      : Mar 12,2025   9:37pm</w:t>
      </w:r>
    </w:p>
    <w:p w14:paraId="12BDDFE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B6C65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 xml:space="preserve"> PV Elite 26 SP2, August 2024</w:t>
      </w:r>
    </w:p>
    <w:p w14:paraId="45397E7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6C4183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31748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" w:name="_Toc192708079"/>
      <w:r w:rsidRPr="008D5C85">
        <w:rPr>
          <w:rFonts w:ascii="Consolas" w:hAnsi="Consolas" w:cs="Arial"/>
          <w:sz w:val="18"/>
        </w:rPr>
        <w:instrText>Vessel Design Summary:</w:instrText>
      </w:r>
      <w:bookmarkEnd w:id="1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661CA3ED" w14:textId="77777777" w:rsidR="006D043C" w:rsidRDefault="006D043C" w:rsidP="008D5C85">
      <w:pPr>
        <w:rPr>
          <w:rFonts w:ascii="Tahoma" w:hAnsi="Consolas" w:cs="Arial"/>
          <w:b/>
          <w:color w:val="000000"/>
          <w:sz w:val="18"/>
        </w:rPr>
      </w:pPr>
    </w:p>
    <w:p w14:paraId="308D2F1B" w14:textId="77777777" w:rsidR="006D043C" w:rsidRDefault="006D043C" w:rsidP="006D043C">
      <w:pPr>
        <w:rPr>
          <w:rFonts w:ascii="Consolas" w:hAnsi="Consolas" w:cs="Arial"/>
          <w:b/>
          <w:bCs/>
          <w:sz w:val="18"/>
        </w:rPr>
      </w:pPr>
      <w:r>
        <w:rPr>
          <w:rFonts w:ascii="Consolas" w:hAnsi="Consolas" w:cs="Arial"/>
          <w:b/>
          <w:bCs/>
          <w:sz w:val="18"/>
        </w:rPr>
        <w:t>DESIGN DATA</w:t>
      </w:r>
    </w:p>
    <w:p w14:paraId="3354F20E" w14:textId="77777777" w:rsidR="006D043C" w:rsidRDefault="006D043C" w:rsidP="006D043C">
      <w:pPr>
        <w:rPr>
          <w:rFonts w:ascii="Consolas" w:hAnsi="Consolas" w:cs="Arial"/>
          <w:sz w:val="1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5"/>
        <w:gridCol w:w="3060"/>
        <w:gridCol w:w="1364"/>
        <w:gridCol w:w="1803"/>
        <w:gridCol w:w="13"/>
        <w:gridCol w:w="1791"/>
      </w:tblGrid>
      <w:tr w:rsidR="006D043C" w14:paraId="604222DD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6D55B" w14:textId="77777777" w:rsidR="006D043C" w:rsidRDefault="006D043C" w:rsidP="004753DE">
            <w:pPr>
              <w:rPr>
                <w:rFonts w:ascii="Consolas" w:hAnsi="Consolas" w:cs="Arial"/>
                <w:b/>
                <w:bCs/>
                <w:sz w:val="18"/>
              </w:rPr>
            </w:pPr>
            <w:r>
              <w:rPr>
                <w:rFonts w:ascii="Consolas" w:hAnsi="Consolas" w:cs="Arial"/>
                <w:b/>
                <w:bCs/>
                <w:sz w:val="18"/>
              </w:rPr>
              <w:t>S No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EED5" w14:textId="77777777" w:rsidR="006D043C" w:rsidRDefault="006D043C" w:rsidP="004753DE">
            <w:pPr>
              <w:rPr>
                <w:rFonts w:ascii="Consolas" w:hAnsi="Consolas" w:cs="Arial"/>
                <w:b/>
                <w:bCs/>
                <w:sz w:val="18"/>
              </w:rPr>
            </w:pPr>
            <w:r>
              <w:rPr>
                <w:rFonts w:ascii="Consolas" w:hAnsi="Consolas" w:cs="Arial"/>
                <w:b/>
                <w:bCs/>
                <w:sz w:val="18"/>
              </w:rPr>
              <w:t>DESCRIPTION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3500" w14:textId="77777777" w:rsidR="006D043C" w:rsidRDefault="006D043C" w:rsidP="004753DE">
            <w:pPr>
              <w:rPr>
                <w:rFonts w:ascii="Consolas" w:hAnsi="Consolas" w:cs="Arial"/>
                <w:b/>
                <w:bCs/>
                <w:sz w:val="18"/>
              </w:rPr>
            </w:pPr>
            <w:r>
              <w:rPr>
                <w:rFonts w:ascii="Consolas" w:hAnsi="Consolas" w:cs="Arial"/>
                <w:b/>
                <w:bCs/>
                <w:sz w:val="18"/>
              </w:rPr>
              <w:t>UNIT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0FBF" w14:textId="77777777" w:rsidR="006D043C" w:rsidRDefault="006D043C" w:rsidP="004753DE">
            <w:pPr>
              <w:rPr>
                <w:rFonts w:ascii="Consolas" w:hAnsi="Consolas" w:cs="Arial"/>
                <w:b/>
                <w:bCs/>
                <w:sz w:val="18"/>
              </w:rPr>
            </w:pPr>
            <w:r>
              <w:rPr>
                <w:rFonts w:ascii="Consolas" w:hAnsi="Consolas" w:cs="Arial"/>
                <w:b/>
                <w:bCs/>
                <w:sz w:val="18"/>
              </w:rPr>
              <w:t>VALUES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0EEC" w14:textId="77777777" w:rsidR="006D043C" w:rsidRDefault="006D043C" w:rsidP="004753DE">
            <w:pPr>
              <w:rPr>
                <w:rFonts w:ascii="Consolas" w:hAnsi="Consolas" w:cs="Arial"/>
                <w:b/>
                <w:bCs/>
                <w:sz w:val="18"/>
              </w:rPr>
            </w:pPr>
            <w:r>
              <w:rPr>
                <w:rFonts w:ascii="Consolas" w:hAnsi="Consolas" w:cs="Arial"/>
                <w:b/>
                <w:bCs/>
                <w:sz w:val="18"/>
              </w:rPr>
              <w:t>REMARKS</w:t>
            </w:r>
          </w:p>
        </w:tc>
      </w:tr>
      <w:tr w:rsidR="006D043C" w14:paraId="656C4061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5BC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E369E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Code Of Construction</w:t>
            </w:r>
          </w:p>
        </w:tc>
        <w:tc>
          <w:tcPr>
            <w:tcW w:w="49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203E6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ASME SEC VIII DIV 1 2023 EDITION</w:t>
            </w:r>
          </w:p>
        </w:tc>
      </w:tr>
      <w:tr w:rsidR="006D043C" w14:paraId="2444581F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EC16E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F41F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Type of Vessel</w:t>
            </w:r>
          </w:p>
        </w:tc>
        <w:tc>
          <w:tcPr>
            <w:tcW w:w="49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C876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Vertical</w:t>
            </w:r>
          </w:p>
        </w:tc>
      </w:tr>
      <w:tr w:rsidR="006D043C" w14:paraId="5520EE12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55D7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DE5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Shell Size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1CBA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mm</w:t>
            </w:r>
          </w:p>
        </w:tc>
        <w:tc>
          <w:tcPr>
            <w:tcW w:w="3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FB9C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1000 ID and 2019.35 Length (TL to TL)</w:t>
            </w:r>
          </w:p>
          <w:p w14:paraId="5D0648B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Shell 6mm and Dish end 8mm (Nom) /6mm (Min) thk.</w:t>
            </w:r>
          </w:p>
        </w:tc>
      </w:tr>
      <w:tr w:rsidR="006D043C" w14:paraId="304D400D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A14F5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2F4D6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Design Internal Pressure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79D1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8198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0.5 + Full of liquid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59E0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UG-21</w:t>
            </w:r>
          </w:p>
        </w:tc>
      </w:tr>
      <w:tr w:rsidR="006D043C" w14:paraId="2BD9141D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F8B5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8044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Design External Pressure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1CE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9F4AE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NIL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C8F7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UG-21</w:t>
            </w:r>
          </w:p>
        </w:tc>
      </w:tr>
      <w:tr w:rsidR="006D043C" w14:paraId="4464C708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596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6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2A49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Design Temperature (Min/Max)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4A8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sym w:font="Symbol" w:char="F0B0"/>
            </w:r>
            <w:r>
              <w:rPr>
                <w:rFonts w:ascii="Consolas" w:hAnsi="Consolas" w:cs="Arial"/>
                <w:sz w:val="18"/>
              </w:rPr>
              <w:t>C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64D0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4 / 85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FF5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UG-20</w:t>
            </w:r>
          </w:p>
        </w:tc>
      </w:tr>
      <w:tr w:rsidR="006D043C" w14:paraId="27FCAE78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659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D42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Operating Temperature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FA9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sym w:font="Symbol" w:char="F0B0"/>
            </w:r>
            <w:r>
              <w:rPr>
                <w:rFonts w:ascii="Consolas" w:hAnsi="Consolas" w:cs="Arial"/>
                <w:sz w:val="18"/>
              </w:rPr>
              <w:t>C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31FD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58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6DF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50232FBA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F03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601F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Min. Design Metal Temperature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53B8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sym w:font="Symbol" w:char="F0B0"/>
            </w:r>
            <w:r>
              <w:rPr>
                <w:rFonts w:ascii="Consolas" w:hAnsi="Consolas" w:cs="Arial"/>
                <w:sz w:val="18"/>
              </w:rPr>
              <w:t>C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732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4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3EA5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UG-20</w:t>
            </w:r>
          </w:p>
        </w:tc>
      </w:tr>
      <w:tr w:rsidR="006D043C" w14:paraId="205B0694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ADE1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9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70B4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Metal Temperature during Hydrotest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92EA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sym w:font="Symbol" w:char="F0B0"/>
            </w:r>
            <w:r>
              <w:rPr>
                <w:rFonts w:ascii="Consolas" w:hAnsi="Consolas" w:cs="Arial"/>
                <w:sz w:val="18"/>
              </w:rPr>
              <w:t>C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FF15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17/45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9AE2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UG-99(c) &amp; (h)</w:t>
            </w:r>
          </w:p>
        </w:tc>
      </w:tr>
      <w:tr w:rsidR="006D043C" w14:paraId="7B518F75" w14:textId="77777777" w:rsidTr="004753DE"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831A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F3D6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MAWP (Hot and Corroded)</w:t>
            </w:r>
          </w:p>
        </w:tc>
        <w:tc>
          <w:tcPr>
            <w:tcW w:w="1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B265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C4E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0.83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CD8B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UG-98</w:t>
            </w:r>
          </w:p>
        </w:tc>
      </w:tr>
      <w:tr w:rsidR="006D043C" w14:paraId="12F34A60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96C3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9B3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MAWEP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6AFA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4B2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NA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736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1C15E6C6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8FB3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9A174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MAP (New and Cold)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3B56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24D1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NA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3E3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115763E2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2EEE8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FDD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Hydrotest Pressure at Top of Vessel (Shop / Site)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015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362B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1.035 / 0.744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DCBF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UG-99(c) / UG-99(b)</w:t>
            </w:r>
          </w:p>
        </w:tc>
      </w:tr>
      <w:tr w:rsidR="006D043C" w14:paraId="4FF598DC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F86B4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8AA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Operating Pressure (Int/Ext)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B5D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Barg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B16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ATM / NIL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534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1118384D" w14:textId="77777777" w:rsidTr="004753DE"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6170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E189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Operating Medium</w:t>
            </w:r>
          </w:p>
        </w:tc>
        <w:tc>
          <w:tcPr>
            <w:tcW w:w="49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64A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CORROSION INHIBITOR</w:t>
            </w:r>
          </w:p>
        </w:tc>
      </w:tr>
      <w:tr w:rsidR="006D043C" w14:paraId="5EA64109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4A435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74F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Medium Density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47A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kg/m</w:t>
            </w:r>
            <w:r>
              <w:rPr>
                <w:rFonts w:ascii="Consolas" w:hAnsi="Consolas" w:cs="Arial"/>
                <w:sz w:val="18"/>
                <w:vertAlign w:val="superscript"/>
              </w:rPr>
              <w:t>3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8B6C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1038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95246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4CB1DC74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EEF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DE9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Capacity (Working/Nominal)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409D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</w:t>
            </w:r>
            <w:r>
              <w:rPr>
                <w:rFonts w:ascii="Consolas" w:hAnsi="Consolas" w:cs="Arial"/>
                <w:sz w:val="18"/>
                <w:vertAlign w:val="superscript"/>
              </w:rPr>
              <w:t>3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93FA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0.77 / 1.57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1596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7E6DBBC1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33A7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799E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Corrosion Allowance (Int/Ext)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6AF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mm</w:t>
            </w:r>
          </w:p>
        </w:tc>
        <w:tc>
          <w:tcPr>
            <w:tcW w:w="3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B7D9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NA</w:t>
            </w:r>
          </w:p>
        </w:tc>
      </w:tr>
      <w:tr w:rsidR="006D043C" w14:paraId="4E0BA1DF" w14:textId="77777777" w:rsidTr="004753DE"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DA44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15</w:t>
            </w:r>
          </w:p>
        </w:tc>
        <w:tc>
          <w:tcPr>
            <w:tcW w:w="80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45F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Joint Efficiency</w:t>
            </w:r>
          </w:p>
        </w:tc>
      </w:tr>
      <w:tr w:rsidR="006D043C" w14:paraId="7B8D2631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D33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7BD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Shell Long Seam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A9A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03E5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754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18FFD690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F1A3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7A7E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Shell to Head Circ Seam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EFA5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457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B1E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22DFB42D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7134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50C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Shell to Flange Circ Seam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AEC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C8D0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BD0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45B36C13" w14:textId="77777777" w:rsidTr="004753DE"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D4C5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16</w:t>
            </w:r>
          </w:p>
        </w:tc>
        <w:tc>
          <w:tcPr>
            <w:tcW w:w="80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932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b/>
                <w:bCs/>
                <w:sz w:val="18"/>
              </w:rPr>
              <w:t>Radiography (RT-1)</w:t>
            </w:r>
          </w:p>
        </w:tc>
      </w:tr>
      <w:tr w:rsidR="006D043C" w14:paraId="3DB0B4F4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5DDE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FDC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Shell Long Seam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34A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D7B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Full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D5FC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UW-11(a)</w:t>
            </w:r>
          </w:p>
        </w:tc>
      </w:tr>
      <w:tr w:rsidR="006D043C" w14:paraId="64281955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AD61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5492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Shell to Head Circ Seam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AB4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50A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Full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2DC1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UW-11(a)</w:t>
            </w:r>
          </w:p>
        </w:tc>
      </w:tr>
      <w:tr w:rsidR="006D043C" w14:paraId="092CA2E6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0B20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F8A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Nozzles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F74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66F8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Full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B06B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UW-11(a)</w:t>
            </w:r>
          </w:p>
        </w:tc>
      </w:tr>
      <w:tr w:rsidR="006D043C" w14:paraId="7E448CFD" w14:textId="77777777" w:rsidTr="004753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08EE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D4ED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Dished End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6EA78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DDF4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Seamless/Full RT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786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7429BF62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CA3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17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313F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PWHT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026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D11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 xml:space="preserve">Exempted 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39D1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 xml:space="preserve">As per UHA </w:t>
            </w:r>
          </w:p>
          <w:p w14:paraId="49CDB87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Table UHA-32-3</w:t>
            </w:r>
          </w:p>
        </w:tc>
      </w:tr>
      <w:tr w:rsidR="006D043C" w14:paraId="70E7D2F5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07DE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18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A8D78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Impact Testing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1E274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416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Exempted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F435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As per UHA 51(d)(1)(a)</w:t>
            </w:r>
          </w:p>
        </w:tc>
      </w:tr>
      <w:tr w:rsidR="006D043C" w14:paraId="0ECF593C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01E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19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FEC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Special Service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598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57B7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NA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304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00BE51AD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F0ECE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20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7D26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Inspection Opening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DE2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D753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Yes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240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558DDBD4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1C9C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21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607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Insulation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B73D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87BC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No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21E3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3DF413F2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301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22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D3859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Fire Proofing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A58B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69EF7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NA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189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</w:p>
        </w:tc>
      </w:tr>
      <w:tr w:rsidR="006D043C" w14:paraId="20D868D9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F744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23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C91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Wind Load Calculation</w:t>
            </w:r>
          </w:p>
        </w:tc>
        <w:tc>
          <w:tcPr>
            <w:tcW w:w="49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55116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 xml:space="preserve">As per ASCE - 07 (2016) </w:t>
            </w:r>
          </w:p>
          <w:p w14:paraId="25B4B6E0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Basic wind speed 60.2</w:t>
            </w:r>
            <w:r w:rsidRPr="00E04743">
              <w:rPr>
                <w:rFonts w:ascii="Consolas" w:hAnsi="Consolas" w:cs="Arial"/>
                <w:sz w:val="18"/>
              </w:rPr>
              <w:t xml:space="preserve"> </w:t>
            </w:r>
            <w:r>
              <w:rPr>
                <w:rFonts w:ascii="Consolas" w:hAnsi="Consolas" w:cs="Arial"/>
                <w:sz w:val="18"/>
              </w:rPr>
              <w:t xml:space="preserve"> m/s</w:t>
            </w:r>
          </w:p>
        </w:tc>
      </w:tr>
      <w:tr w:rsidR="006D043C" w14:paraId="58687957" w14:textId="77777777" w:rsidTr="004753DE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B0C86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24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C334A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Seismic Load Calculation</w:t>
            </w:r>
          </w:p>
        </w:tc>
        <w:tc>
          <w:tcPr>
            <w:tcW w:w="49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8A14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 xml:space="preserve">As per ASCE-7-16 </w:t>
            </w:r>
          </w:p>
          <w:p w14:paraId="4B460632" w14:textId="77777777" w:rsidR="006D043C" w:rsidRDefault="006D043C" w:rsidP="004753DE">
            <w:pPr>
              <w:rPr>
                <w:rFonts w:ascii="Consolas" w:hAnsi="Consolas" w:cs="Arial"/>
                <w:sz w:val="18"/>
              </w:rPr>
            </w:pPr>
            <w:r>
              <w:rPr>
                <w:rFonts w:ascii="Consolas" w:hAnsi="Consolas" w:cs="Arial"/>
                <w:sz w:val="18"/>
              </w:rPr>
              <w:t>Ss=0.5, S1=0.15, SITE CLASS-D, IF =1.25</w:t>
            </w:r>
          </w:p>
        </w:tc>
      </w:tr>
    </w:tbl>
    <w:p w14:paraId="3B03DBE4" w14:textId="77777777" w:rsidR="006D043C" w:rsidRDefault="006D043C" w:rsidP="006D043C">
      <w:pPr>
        <w:rPr>
          <w:rFonts w:ascii="Consolas" w:hAnsi="Consolas" w:cs="Arial"/>
          <w:sz w:val="18"/>
        </w:rPr>
      </w:pPr>
    </w:p>
    <w:p w14:paraId="1E179924" w14:textId="77777777" w:rsidR="006D043C" w:rsidRDefault="006D043C" w:rsidP="006D043C">
      <w:pPr>
        <w:rPr>
          <w:rFonts w:ascii="Consolas" w:hAnsi="Consolas" w:cs="Arial"/>
          <w:sz w:val="18"/>
        </w:rPr>
      </w:pPr>
    </w:p>
    <w:p w14:paraId="0A5AAF5B" w14:textId="77777777" w:rsidR="006D043C" w:rsidRDefault="006D043C" w:rsidP="006D043C">
      <w:pPr>
        <w:rPr>
          <w:rFonts w:ascii="Tahoma" w:hAnsi="Consolas" w:cs="Arial"/>
          <w:b/>
          <w:color w:val="000000"/>
          <w:sz w:val="18"/>
        </w:rPr>
      </w:pPr>
    </w:p>
    <w:p w14:paraId="19F8AF1E" w14:textId="77777777" w:rsidR="006D043C" w:rsidRDefault="006D043C" w:rsidP="008D5C85">
      <w:pPr>
        <w:rPr>
          <w:rFonts w:ascii="Tahoma" w:hAnsi="Consolas" w:cs="Arial"/>
          <w:b/>
          <w:color w:val="000000"/>
          <w:sz w:val="18"/>
        </w:rPr>
      </w:pPr>
    </w:p>
    <w:p w14:paraId="0DD8B2ED" w14:textId="77777777" w:rsidR="006D043C" w:rsidRDefault="006D043C" w:rsidP="008D5C85">
      <w:pPr>
        <w:rPr>
          <w:rFonts w:ascii="Tahoma" w:hAnsi="Consolas" w:cs="Arial"/>
          <w:b/>
          <w:color w:val="000000"/>
          <w:sz w:val="18"/>
        </w:rPr>
      </w:pPr>
    </w:p>
    <w:p w14:paraId="4F60F36A" w14:textId="77777777" w:rsidR="006D043C" w:rsidRDefault="006D043C" w:rsidP="008D5C85">
      <w:pPr>
        <w:rPr>
          <w:rFonts w:ascii="Tahoma" w:hAnsi="Consolas" w:cs="Arial"/>
          <w:b/>
          <w:color w:val="000000"/>
          <w:sz w:val="18"/>
        </w:rPr>
      </w:pPr>
    </w:p>
    <w:p w14:paraId="6D1D71CF" w14:textId="77777777" w:rsidR="006D043C" w:rsidRDefault="006D043C" w:rsidP="008D5C85">
      <w:pPr>
        <w:rPr>
          <w:rFonts w:ascii="Tahoma" w:hAnsi="Consolas" w:cs="Arial"/>
          <w:b/>
          <w:color w:val="000000"/>
          <w:sz w:val="18"/>
        </w:rPr>
      </w:pPr>
    </w:p>
    <w:p w14:paraId="40C31895" w14:textId="0C48A2B0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lastRenderedPageBreak/>
        <w:t>Vessel Design Summary:</w:t>
      </w:r>
    </w:p>
    <w:p w14:paraId="78DAF4C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A20CF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3D4F485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80EF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Spec : 1000.000 mm. ID</w:t>
      </w:r>
    </w:p>
    <w:p w14:paraId="426837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Design Length, Tangent to Tangent           2017.35  mm.</w:t>
      </w:r>
    </w:p>
    <w:p w14:paraId="0682DB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8CEB8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of Bottom Tangent above Grade              305.00  mm.</w:t>
      </w:r>
    </w:p>
    <w:p w14:paraId="7A7119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Specified Datum Line Distance                         0.00  mm.</w:t>
      </w:r>
    </w:p>
    <w:p w14:paraId="1F7CF07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9D3AA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Design Temperature                             85  °C</w:t>
      </w:r>
    </w:p>
    <w:p w14:paraId="39471E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Design Pressure                             0.522  bars</w:t>
      </w:r>
    </w:p>
    <w:p w14:paraId="65C77B5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C814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Design Temperature                              0  °C</w:t>
      </w:r>
    </w:p>
    <w:p w14:paraId="14A4015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D1FC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Maximum Allowable Working Pressure                    0.52  bars</w:t>
      </w:r>
    </w:p>
    <w:p w14:paraId="653279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Test Pressure                                   0.777  bars</w:t>
      </w:r>
    </w:p>
    <w:p w14:paraId="2426B2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Pressure                                  0.777  bars</w:t>
      </w:r>
    </w:p>
    <w:p w14:paraId="2EE3EE9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AF427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Required Minimum Design Metal Temperature              4.0  °C</w:t>
      </w:r>
    </w:p>
    <w:p w14:paraId="20C2A5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Computed Minimum Design Metal Temperature    -48.0  °C</w:t>
      </w:r>
    </w:p>
    <w:p w14:paraId="71274E2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E6B4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ASCE/SEI 7-16</w:t>
      </w:r>
    </w:p>
    <w:p w14:paraId="06ECE6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Earthquake Design Code                       ASCE/SEI 7-16</w:t>
      </w:r>
    </w:p>
    <w:p w14:paraId="57B712A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367B2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F6459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Materials of Construction:</w:t>
      </w:r>
    </w:p>
    <w:p w14:paraId="31ACF09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57D5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Component |                 |       |                        |         |Normal |  Impact |</w:t>
      </w:r>
    </w:p>
    <w:p w14:paraId="11A78C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Type |        Material | Class |              Thickness |   UNS # |  ized |  Tested |</w:t>
      </w:r>
    </w:p>
    <w:p w14:paraId="1BEE83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6D4ED8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Shell |     SA-240 316L |   ... |                    ... |  S31603 |    No |      No |</w:t>
      </w:r>
    </w:p>
    <w:p w14:paraId="410A2B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Head |     SA-240 316L |   ... |                    ... |  S31603 |    No |      No |</w:t>
      </w:r>
    </w:p>
    <w:p w14:paraId="5C7360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Flange |     SA-240 316L |   ... |                    ... |  S31603 |    No |      No |</w:t>
      </w:r>
    </w:p>
    <w:p w14:paraId="2FBA7B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Nozzle |   SA-312 TP316L |   ... |                    ... |  S31603 |    No |      No |</w:t>
      </w:r>
    </w:p>
    <w:p w14:paraId="37ABE5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Re-Pad |     SA-240 316L |   ... |                    ... |  S31603 |    No |      No |</w:t>
      </w:r>
    </w:p>
    <w:p w14:paraId="6CD79F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Nozzle Flg |    SA-182 F316L |   ... |                 &lt;= 130 |  S31603 |    No |      No |</w:t>
      </w:r>
    </w:p>
    <w:p w14:paraId="417FA58F" w14:textId="78F6437F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Baseplate |          </w:t>
      </w:r>
      <w:r w:rsidR="00FE7234">
        <w:rPr>
          <w:rFonts w:ascii="Consolas" w:hAnsi="Consolas" w:cs="Arial"/>
          <w:sz w:val="18"/>
        </w:rPr>
        <w:t>S275JR</w:t>
      </w:r>
      <w:r>
        <w:rPr>
          <w:rFonts w:ascii="Consolas" w:hAnsi="Consolas" w:cs="Arial"/>
          <w:sz w:val="18"/>
        </w:rPr>
        <w:t xml:space="preserve"> |   ... |                    ... |  K02600 |    No |      No |</w:t>
      </w:r>
    </w:p>
    <w:p w14:paraId="51049C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Flg Bolting |      SA-193 B8M |     1 |                    ... |  S31600 |    No |      No |</w:t>
      </w:r>
    </w:p>
    <w:p w14:paraId="2ED29BDE" w14:textId="1E99264E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Leg Bolting |       </w:t>
      </w:r>
      <w:r w:rsidR="00F73813">
        <w:rPr>
          <w:rFonts w:ascii="Consolas" w:hAnsi="Consolas" w:cs="Arial"/>
          <w:sz w:val="18"/>
        </w:rPr>
        <w:t xml:space="preserve">  </w:t>
      </w:r>
      <w:r>
        <w:rPr>
          <w:rFonts w:ascii="Consolas" w:hAnsi="Consolas" w:cs="Arial"/>
          <w:sz w:val="18"/>
        </w:rPr>
        <w:t xml:space="preserve"> </w:t>
      </w:r>
      <w:r w:rsidR="00F73813">
        <w:rPr>
          <w:rFonts w:ascii="Consolas" w:hAnsi="Consolas" w:cs="Arial"/>
          <w:sz w:val="18"/>
        </w:rPr>
        <w:t>SA 325</w:t>
      </w:r>
      <w:r>
        <w:rPr>
          <w:rFonts w:ascii="Consolas" w:hAnsi="Consolas" w:cs="Arial"/>
          <w:sz w:val="18"/>
        </w:rPr>
        <w:t xml:space="preserve"> |   ... |                    ... |         |    No |      No |</w:t>
      </w:r>
    </w:p>
    <w:p w14:paraId="3852E3C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97AAB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Normalized is determined based on the UCS-66 material curve selection and Figure UCS-66.</w:t>
      </w:r>
    </w:p>
    <w:p w14:paraId="2A19D21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Impact Tested is based on material selection and material data properties.</w:t>
      </w:r>
    </w:p>
    <w:p w14:paraId="51402E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CC08A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F2102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Element Pressures and MAWP (bars &amp; mm.):</w:t>
      </w:r>
    </w:p>
    <w:p w14:paraId="3A8CAFD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AB40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|        Design |         |           |       Total | Str. |    In |</w:t>
      </w:r>
    </w:p>
    <w:p w14:paraId="4DF324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Description |      Pressure |    Ext. |   Element |   Corrosion | Flg. | Creep |</w:t>
      </w:r>
    </w:p>
    <w:p w14:paraId="02CF18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or Type |  + Stat. head |  Press. |   M.A.W.P |   Allowance | Gov. | Range |</w:t>
      </w:r>
    </w:p>
    <w:p w14:paraId="558749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</w:t>
      </w:r>
    </w:p>
    <w:p w14:paraId="12A47E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BOTTOM DISH |         0.750 |    0.00 |    11.800 |      0.0000 |   No |    No |</w:t>
      </w:r>
    </w:p>
    <w:p w14:paraId="7B9A59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SHELL |         0.720 |    0.00 |    11.800 |      0.0000 |  N/A |    No |</w:t>
      </w:r>
    </w:p>
    <w:p w14:paraId="1D1EA3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BODY FLANGE |         0.522 |    0.00 |     0.640 |      0.0000 |  N/A |    No |</w:t>
      </w:r>
    </w:p>
    <w:p w14:paraId="3FAE00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COVER FLANGE |         0.522 |    0.00 |     0.910 |      0.0000 |  N/A |    No |</w:t>
      </w:r>
    </w:p>
    <w:p w14:paraId="2118696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FD97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Liquid Level: 2242.00 mm.  Dens.: 0.001 kg./cm³    Sp. Gr.: 1.040</w:t>
      </w:r>
    </w:p>
    <w:p w14:paraId="2163D27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9FE98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Element Types and Properties:</w:t>
      </w:r>
    </w:p>
    <w:p w14:paraId="26409B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E355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Element |"To" Elev |  Element |  Nominal | Finished | Reqd Thk | Reqd Thk |   Long |   Circ |</w:t>
      </w:r>
    </w:p>
    <w:p w14:paraId="7104FF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       |          |   Length |Thickness |Thickness | Internal | External |    Eff |    Eff |</w:t>
      </w:r>
    </w:p>
    <w:p w14:paraId="538060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Type |      mm. |      mm. |      mm. |      mm. |      mm. |      mm. |        |        |</w:t>
      </w:r>
    </w:p>
    <w:p w14:paraId="61D825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F0672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Ellipse  |     50.0 |     50.0 |      8.0 |      6.0 |      1.5 |      ... |   1.00 |   1.00 |</w:t>
      </w:r>
    </w:p>
    <w:p w14:paraId="6C6715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Cylinder |   1992.0 |   1942.0 |      6.0 |      6.0 |      1.5 |      ... |   1.00 |   1.00 |</w:t>
      </w:r>
    </w:p>
    <w:p w14:paraId="7122A9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Body Flg |   1998.2 |     16.0 |     16.0 |     16.0 |     14.5 |     12.4 |   1.00 |   1.00 |</w:t>
      </w:r>
    </w:p>
    <w:p w14:paraId="5C78D3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Body Flg |   2017.4 |     16.0 |     16.0 |     16.0 |     12.1 |     12.4 |   1.00 |   1.00 |</w:t>
      </w:r>
    </w:p>
    <w:p w14:paraId="1A5A38C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C2A3F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Loads for Foundation/Support Design:</w:t>
      </w:r>
    </w:p>
    <w:p w14:paraId="341EC36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B9B2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Wind Shear on top of all Legs                        2247.  N</w:t>
      </w:r>
    </w:p>
    <w:p w14:paraId="0168B3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Earthquake Shear on top of all Legs                  4995.  N</w:t>
      </w:r>
    </w:p>
    <w:p w14:paraId="4386BB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Wind Moment at top of all Legs                       1263.  N-m</w:t>
      </w:r>
    </w:p>
    <w:p w14:paraId="177C63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Earthquake Moment at top of all Legs                 5435.  N-m</w:t>
      </w:r>
    </w:p>
    <w:p w14:paraId="40D40E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Case Test Moment on Support                       631.  N-m</w:t>
      </w:r>
    </w:p>
    <w:p w14:paraId="6E24B8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Case Wind Shear on Support                            1123.  N</w:t>
      </w:r>
    </w:p>
    <w:p w14:paraId="62E7AC5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8F567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Shear on one Leg (top &amp; bottom)                   813.  N</w:t>
      </w:r>
    </w:p>
    <w:p w14:paraId="0490E5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Earthq. Shear on one Leg (top &amp; bottom)               1807.  N</w:t>
      </w:r>
    </w:p>
    <w:p w14:paraId="6C52A1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Moment at base of one Leg                        1179.  N-m</w:t>
      </w:r>
    </w:p>
    <w:p w14:paraId="6B19EF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Earthquake Moment at base of one Leg                  2621.  N-m</w:t>
      </w:r>
    </w:p>
    <w:p w14:paraId="45487B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Wind) on one Leg                 8306.  N</w:t>
      </w:r>
    </w:p>
    <w:p w14:paraId="13B726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Eq.) on one Leg                 12032.  N</w:t>
      </w:r>
    </w:p>
    <w:p w14:paraId="459E740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A2253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For the Pressure Test Case:</w:t>
      </w:r>
    </w:p>
    <w:p w14:paraId="1AF75E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Shear on one Leg (top &amp; bottom)                   406.  N</w:t>
      </w:r>
    </w:p>
    <w:p w14:paraId="53CEF1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Wind Moment at base of one Leg                         589.  N-m</w:t>
      </w:r>
    </w:p>
    <w:p w14:paraId="07FFE3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Wind) on one Leg                 8013.  N</w:t>
      </w:r>
    </w:p>
    <w:p w14:paraId="32459E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Vertical Load (Wt. + Eq.) on one Leg                  7449.  N</w:t>
      </w:r>
    </w:p>
    <w:p w14:paraId="7AA7C0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0F66E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Wind and Seismic loads were not load factored in this analysis.</w:t>
      </w:r>
    </w:p>
    <w:p w14:paraId="29C8E5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7BACC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Wind and Earthquake moments include the effects of user defined forces and moments if any exist in</w:t>
      </w:r>
    </w:p>
    <w:p w14:paraId="7A5D722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job and were specified to act (compute loads and stresses) during these cases.  Also included</w:t>
      </w:r>
    </w:p>
    <w:p w14:paraId="01BF104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are moment effects due to eccentric weights if any are present in the input.</w:t>
      </w:r>
    </w:p>
    <w:p w14:paraId="6275DB0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5AEA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Local Stress Analysis Results:</w:t>
      </w:r>
    </w:p>
    <w:p w14:paraId="6F051DE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7D61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     Analysis |    Max Stress |   High Stress |          Pass |</w:t>
      </w:r>
    </w:p>
    <w:p w14:paraId="63D0CA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Description |            Type |         Ratio |      Location |          Fail |</w:t>
      </w:r>
    </w:p>
    <w:p w14:paraId="720ED5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</w:t>
      </w:r>
    </w:p>
    <w:p w14:paraId="373F76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Lift Lug |     WRC-107/537 |         0.717 |           n/a |        Passed |</w:t>
      </w:r>
    </w:p>
    <w:p w14:paraId="635EB8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LEGS |     WRC-107/537 |         0.291 |           n/a |        Passed |</w:t>
      </w:r>
    </w:p>
    <w:p w14:paraId="6FE51E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LEGS |     WRC-107/537 |         0.076 |           n/a |        Passed |</w:t>
      </w:r>
    </w:p>
    <w:p w14:paraId="5AC829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N8 |     WRC-107/537 |         0.707 |           n/a |        Passed |</w:t>
      </w:r>
    </w:p>
    <w:p w14:paraId="6486CF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N5 |     WRC-107/537 |         0.707 |           n/a |        Passed |</w:t>
      </w:r>
    </w:p>
    <w:p w14:paraId="6B200D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N1 |         WRC-297 |         0.355 |         Shell |        Passed |</w:t>
      </w:r>
    </w:p>
    <w:p w14:paraId="193702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N7 |         WRC-297 |         0.355 |         Shell |        Passed |</w:t>
      </w:r>
    </w:p>
    <w:p w14:paraId="2CFCA87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19862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Weights:</w:t>
      </w:r>
    </w:p>
    <w:p w14:paraId="6B4ADC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Fabricated - Bare  W/O Removable Internals                 910.4  kg.</w:t>
      </w:r>
    </w:p>
    <w:p w14:paraId="433AE9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Test  - Fabricated + Water ( Full )                  3005.1  kg.</w:t>
      </w:r>
    </w:p>
    <w:p w14:paraId="4783EF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Shipping   - Fab. + Rem. Intls.+ Shipping App.             944.0  kg.</w:t>
      </w:r>
    </w:p>
    <w:p w14:paraId="0070F3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Erected    - Fab. + Rem. Intls.+ Insul. (etc)             1344.0  kg.</w:t>
      </w:r>
    </w:p>
    <w:p w14:paraId="13E78A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Empty      - Fab. + Intls. + Details + Wghts.             1344.0  kg.</w:t>
      </w:r>
    </w:p>
    <w:p w14:paraId="6CCC5F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Operating  - Empty + Operating Liquid (No CA)             3105.9  kg.</w:t>
      </w:r>
    </w:p>
    <w:p w14:paraId="593F8C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- Empty Weight + Water (Full)                  3038.7  kg.</w:t>
      </w:r>
    </w:p>
    <w:p w14:paraId="1AAB362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989F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9E83C0F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74FF14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" w:name="_Toc192708080"/>
      <w:r w:rsidRPr="008D5C85">
        <w:rPr>
          <w:rFonts w:ascii="Consolas" w:hAnsi="Consolas" w:cs="Arial"/>
          <w:sz w:val="18"/>
        </w:rPr>
        <w:instrText>Nozzle Summary:</w:instrText>
      </w:r>
      <w:bookmarkEnd w:id="2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2405C76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Nozzle Calculation Summary (bars &amp; mm.):</w:t>
      </w:r>
    </w:p>
    <w:p w14:paraId="353B96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E40B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|       MAWP |    Ext |      MAPNC | UG-45    [tr] |    Weld |   Areas or |</w:t>
      </w:r>
    </w:p>
    <w:p w14:paraId="73A45A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|            |        |            |       |       |    Path |   Stresses |</w:t>
      </w:r>
    </w:p>
    <w:p w14:paraId="55D15F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2A1E29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|       0.52 |    ... |        ... |    OK |  1.50 |     OK  | No Calc[*] |</w:t>
      </w:r>
    </w:p>
    <w:p w14:paraId="677148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|       0.52 |    ... |        ... |    OK |  1.50 |     OK  | No Calc[*] |</w:t>
      </w:r>
    </w:p>
    <w:p w14:paraId="778D6A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|       0.52 |    ... |        ... |    OK |  1.50 |     OK  | No Calc[*] |</w:t>
      </w:r>
    </w:p>
    <w:p w14:paraId="3581F9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|       0.52 |    ... |        ... |    OK |  1.50 |     OK  | No Calc[*] |</w:t>
      </w:r>
    </w:p>
    <w:p w14:paraId="0F86E9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|       0.52 |    ... |        ... |    OK |  1.50 |     OK  | No Calc[*] |</w:t>
      </w:r>
    </w:p>
    <w:p w14:paraId="74E1B8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|       0.52 |    ... |        ... |    OK |  1.50 |     OK  | No Calc[*] |</w:t>
      </w:r>
    </w:p>
    <w:p w14:paraId="79FCF9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|       0.52 |    ... |        ... |   ... |       |     OK  |     Passed |</w:t>
      </w:r>
    </w:p>
    <w:p w14:paraId="1B5CD5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|       0.52 |    ... |        ... |    OK |  1.50 |     OK  | No Calc[*] |</w:t>
      </w:r>
    </w:p>
    <w:p w14:paraId="6B91D6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|       0.52 |    ... |        ... |    OK |  1.50 |     OK  | No Calc[*] |</w:t>
      </w:r>
    </w:p>
    <w:p w14:paraId="7EB06B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|       0.52 |    ... |        ... |    OK |  1.50 |     OK  | No Calc[*] |</w:t>
      </w:r>
    </w:p>
    <w:p w14:paraId="5DBC4C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|       0.52 |    ... |        ... |    OK |  5.26 |     OK  |     Passed |</w:t>
      </w:r>
    </w:p>
    <w:p w14:paraId="0C8FE2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|       0.52 |    ... |        ... |    OK |  3.42 |     OK  | No Calc[*] |</w:t>
      </w:r>
    </w:p>
    <w:p w14:paraId="6DBE60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</w:t>
      </w:r>
    </w:p>
    <w:p w14:paraId="7096C2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77515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Nozzle MAWP Summary:</w:t>
      </w:r>
    </w:p>
    <w:p w14:paraId="37D194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MAWP Nozzles         :            0.52 Nozzle  : N2</w:t>
      </w:r>
    </w:p>
    <w:p w14:paraId="7E071D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MAWP Shells/Flanges  :            0.52 Element : BODY FLANGE</w:t>
      </w:r>
    </w:p>
    <w:p w14:paraId="59B3FD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MAPnc Shells/Flanges :            0.74 Element : BODY FLANGE</w:t>
      </w:r>
    </w:p>
    <w:p w14:paraId="79E8A5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54800C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Computed Vessel M.A.W.P.     :            0.52 bars</w:t>
      </w:r>
    </w:p>
    <w:p w14:paraId="2C02CB5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EAC7C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[*] - This was a small opening and the areas were not computed or</w:t>
      </w:r>
    </w:p>
    <w:p w14:paraId="64492DF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MAWP of this connection could not be computed because</w:t>
      </w:r>
    </w:p>
    <w:p w14:paraId="5304AD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longitudinal bending stress was greater than the hoop stress.</w:t>
      </w:r>
    </w:p>
    <w:p w14:paraId="3EC0E51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C3437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Multiple output lines for the same nozzle indicates required Code calculations in both the</w:t>
      </w:r>
    </w:p>
    <w:p w14:paraId="6649E43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longitudinal and circumferential planes of reinforcement where applicable.</w:t>
      </w:r>
    </w:p>
    <w:p w14:paraId="0711689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1C699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Check the Spatial Relationship between the Nozzles:</w:t>
      </w:r>
    </w:p>
    <w:p w14:paraId="51E163E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E172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Node | Nozzle Description | Y Coordinate | Layout Angle |    Dia. Limit |</w:t>
      </w:r>
    </w:p>
    <w:p w14:paraId="2582F9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                |          mm. |          deg |           mm. |</w:t>
      </w:r>
    </w:p>
    <w:p w14:paraId="5B755A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2727F2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10 |                 N8 |        0.000 |        0.000 |        85.700 |</w:t>
      </w:r>
    </w:p>
    <w:p w14:paraId="7DB5E3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10 |                 N5 |        0.000 |        0.000 |        85.700 |</w:t>
      </w:r>
    </w:p>
    <w:p w14:paraId="161C03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N6A |     1800.000 |       90.000 |        85.700 |</w:t>
      </w:r>
    </w:p>
    <w:p w14:paraId="7DD3B4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N6B |      150.000 |       90.000 |        85.700 |</w:t>
      </w:r>
    </w:p>
    <w:p w14:paraId="389622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N4A |     1800.000 |      180.000 |        85.700 |</w:t>
      </w:r>
    </w:p>
    <w:p w14:paraId="58EC978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N4B |      150.000 |      180.000 |        85.700 |</w:t>
      </w:r>
    </w:p>
    <w:p w14:paraId="1161BC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M1 |      864.000 |      270.000 |      1193.800 |</w:t>
      </w:r>
    </w:p>
    <w:p w14:paraId="0759DF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N1 |     1800.000 |      225.000 |        85.700 |</w:t>
      </w:r>
    </w:p>
    <w:p w14:paraId="55277E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N7 |     1800.000 |      135.000 |        85.700 |</w:t>
      </w:r>
    </w:p>
    <w:p w14:paraId="4DADD0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20 |                 N9 |       50.000 |       45.000 |        85.700 |</w:t>
      </w:r>
    </w:p>
    <w:p w14:paraId="6AE9D1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40 |                 N3 |        0.000 |      270.000 |       204.521 |</w:t>
      </w:r>
    </w:p>
    <w:p w14:paraId="1EF3CC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40 |                 N2 |        0.000 |      180.000 |        92.325 |</w:t>
      </w:r>
    </w:p>
    <w:p w14:paraId="2E6B9A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26B68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DAEAB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The nozzle spacing is computed by the following:</w:t>
      </w:r>
    </w:p>
    <w:p w14:paraId="1C49ACC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F3509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= sqrt( ll</w:t>
      </w:r>
      <w:r w:rsidRPr="008D5C85">
        <w:rPr>
          <w:rFonts w:ascii="Arial" w:hAnsi="Consolas" w:cs="Arial"/>
          <w:color w:val="000000"/>
          <w:sz w:val="18"/>
        </w:rPr>
        <w:t>²</w:t>
      </w:r>
      <w:r w:rsidRPr="008D5C85">
        <w:rPr>
          <w:rFonts w:ascii="Arial" w:hAnsi="Consolas" w:cs="Arial"/>
          <w:color w:val="000000"/>
          <w:sz w:val="18"/>
        </w:rPr>
        <w:t xml:space="preserve"> + lc</w:t>
      </w:r>
      <w:r w:rsidRPr="008D5C85">
        <w:rPr>
          <w:rFonts w:ascii="Arial" w:hAnsi="Consolas" w:cs="Arial"/>
          <w:color w:val="000000"/>
          <w:sz w:val="18"/>
        </w:rPr>
        <w:t>²</w:t>
      </w:r>
      <w:r w:rsidRPr="008D5C85">
        <w:rPr>
          <w:rFonts w:ascii="Arial" w:hAnsi="Consolas" w:cs="Arial"/>
          <w:color w:val="000000"/>
          <w:sz w:val="18"/>
        </w:rPr>
        <w:t xml:space="preserve"> ) where</w:t>
      </w:r>
    </w:p>
    <w:p w14:paraId="2DC144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72485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ll - Arc length along the inside vessel surface in the long. direction.</w:t>
      </w:r>
    </w:p>
    <w:p w14:paraId="67CC41F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lc - Arc length along the inside vessel surface in the circ. direction</w:t>
      </w:r>
    </w:p>
    <w:p w14:paraId="4232B5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3955E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If any interferences/violations are found, they will be noted below.</w:t>
      </w:r>
    </w:p>
    <w:p w14:paraId="476BFE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21960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 interference violations have been detected!</w:t>
      </w:r>
    </w:p>
    <w:p w14:paraId="4DA5B52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EC198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Checking Multiple Nozzles on Flat Head per ASME Sec. VIII Div. 1 UG-39</w:t>
      </w:r>
    </w:p>
    <w:p w14:paraId="178A681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E03C8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B6F1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Comparing Nozzles on Element: COVER FLANGE</w:t>
      </w:r>
    </w:p>
    <w:p w14:paraId="5D5D307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96DF4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UG-39 Average Nozzle Diameter and Ligament Checks:</w:t>
      </w:r>
    </w:p>
    <w:p w14:paraId="3C142C0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1093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Nozzle |    Avg. | Head Dia. | Ligament |  Min. dn |</w:t>
      </w:r>
    </w:p>
    <w:p w14:paraId="59FA56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Pair Description |    dia. |        /4 |    Width |       /4 |</w:t>
      </w:r>
    </w:p>
    <w:p w14:paraId="598E60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|     mm. |       mm. |      mm. |      mm. |</w:t>
      </w:r>
    </w:p>
    <w:p w14:paraId="245622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</w:t>
      </w:r>
    </w:p>
    <w:p w14:paraId="1B0540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&amp; N2              |  72.555 |     265.5 |   407.66 |   10.712 |</w:t>
      </w:r>
    </w:p>
    <w:p w14:paraId="2B5BA9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</w:t>
      </w:r>
    </w:p>
    <w:p w14:paraId="2C936F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EF90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20CA0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UG-39 Nozzle Spacing and Average Area Checks:</w:t>
      </w:r>
    </w:p>
    <w:p w14:paraId="5B8C7EA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DE38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Nozzle |  Center | Avg. dia. | Avg. Area | Avg. Area |</w:t>
      </w:r>
    </w:p>
    <w:p w14:paraId="41DBEA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Pair Description | Spacing |    * 1.25 | Available |     Reqd. |</w:t>
      </w:r>
    </w:p>
    <w:p w14:paraId="4ADDC8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|     mm. |       mm. |       cm² |       cm² |</w:t>
      </w:r>
    </w:p>
    <w:p w14:paraId="2C79D2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4E748B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&amp; N2              |  494.97 |    90.694 |   No Calc |   No Calc |</w:t>
      </w:r>
    </w:p>
    <w:p w14:paraId="43AC21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3664CFC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24CDA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97728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UG-39 Nozzle Diameter and Distance to Edge Checks:</w:t>
      </w:r>
    </w:p>
    <w:p w14:paraId="2179F6F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505D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Nozzle |   Nozzle |   Head Dia. |   Distance |    Nozzle |</w:t>
      </w:r>
    </w:p>
    <w:p w14:paraId="633984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Description |     dia. |          /2 |  from Edge |    dia./4 |</w:t>
      </w:r>
    </w:p>
    <w:p w14:paraId="1CF6CA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|      mm. |         mm. |        mm. |       mm. |</w:t>
      </w:r>
    </w:p>
    <w:p w14:paraId="03DFC9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53B57E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|   102.26 |         531 |     157.85 |    25.565 |</w:t>
      </w:r>
    </w:p>
    <w:p w14:paraId="782905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|    42.85 |         531 |     184.84 |    10.712 |</w:t>
      </w:r>
    </w:p>
    <w:p w14:paraId="592748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55C3CAC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59966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 Multiple Nozzle spacing violations detected!</w:t>
      </w:r>
    </w:p>
    <w:p w14:paraId="0C3F55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7B6BE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0E64B2B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CB641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" w:name="_Toc192708081"/>
      <w:r w:rsidRPr="008D5C85">
        <w:rPr>
          <w:rFonts w:ascii="Consolas" w:hAnsi="Consolas" w:cs="Arial"/>
          <w:sz w:val="18"/>
        </w:rPr>
        <w:instrText>Nozzle Schedule:</w:instrText>
      </w:r>
      <w:bookmarkEnd w:id="3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2451592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Nozzle Schedule:</w:t>
      </w:r>
    </w:p>
    <w:p w14:paraId="126F879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3A89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Nominal or|   Schd|  Flg|  Nozzle|    Wall| Reinforcing Pad |    Cut|   Flg|</w:t>
      </w:r>
    </w:p>
    <w:p w14:paraId="2F462B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Actual| or FVC| Type|   O/Dia|     Thk| Diameter    Thk | Length| Class|</w:t>
      </w:r>
    </w:p>
    <w:p w14:paraId="1D1EDB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Size|   Type|     |      mm|      mm|              mm |     mm|      |</w:t>
      </w:r>
    </w:p>
    <w:p w14:paraId="4D5B3A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16BE7F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|     50 mm|   160 |  WNF|    60.3|   8.738|     ... |   ... |    156|   150|</w:t>
      </w:r>
    </w:p>
    <w:p w14:paraId="4C824F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|     50 mm|   160 |  WNF|    60.3|   8.738|     ... |   ... |    165|   150|</w:t>
      </w:r>
    </w:p>
    <w:p w14:paraId="1EB25B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|     50 mm|   160 |  WNF|    60.3|   8.738|     ... |   ... |    156|   300|</w:t>
      </w:r>
    </w:p>
    <w:p w14:paraId="0DA04E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|     50 mm|   160 |  WNF|    60.3|   8.738|     ... |   ... |    156|   300|</w:t>
      </w:r>
    </w:p>
    <w:p w14:paraId="0C81DB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|     50 mm|   160 |  WNF|    60.3|   8.738|     ... |   ... |    156|   300|</w:t>
      </w:r>
    </w:p>
    <w:p w14:paraId="0802AE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|     50 mm|   160 |  WNF|    60.3|   8.738|     ... |   ... |    156|   300|</w:t>
      </w:r>
    </w:p>
    <w:p w14:paraId="046195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|     50 mm|   160 |  WNF|    60.3|   8.738|  162.00 |  6.00 |    156|   150|</w:t>
      </w:r>
    </w:p>
    <w:p w14:paraId="7BE307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|     50 mm|   160 |  WNF|    60.3|   8.738|  162.00 |  6.00 |    156|   150|</w:t>
      </w:r>
    </w:p>
    <w:p w14:paraId="64BFC7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|     50 mm|   160 |  WNF|    60.3|   8.738|     ... |   ... |    156|   150|</w:t>
      </w:r>
    </w:p>
    <w:p w14:paraId="22E8E1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|     50 mm|   160 |  WNF|    60.3|   8.738|  162.00 |  6.00 |    166|   150|</w:t>
      </w:r>
    </w:p>
    <w:p w14:paraId="19C225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|    100 mm|   40S |  WNF|   114.3|   6.020|  214.30 |  6.00 |    166|   300|</w:t>
      </w:r>
    </w:p>
    <w:p w14:paraId="6D22D8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|    600 mm|   10S |  WNF|   609.6|   6.350| 1050.00 |  6.00 |    259|   150|</w:t>
      </w:r>
    </w:p>
    <w:p w14:paraId="686B47E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F422B2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General Notes for the above table:</w:t>
      </w:r>
    </w:p>
    <w:p w14:paraId="5E4D71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B8918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is the outside projection + inside projection + drop + in-plane shell</w:t>
      </w:r>
    </w:p>
    <w:p w14:paraId="69B4E8B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thickness.  This value does not include weld gaps, nor does it account for shrinkage.</w:t>
      </w:r>
    </w:p>
    <w:p w14:paraId="0F0AE9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D075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In the case of oblique nozzles, the outside diameter must be increased. The re-pad width</w:t>
      </w:r>
    </w:p>
    <w:p w14:paraId="36DE7F3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around the nozzle is calculated as follows:</w:t>
      </w:r>
    </w:p>
    <w:p w14:paraId="3D443D3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Width of Pad = (Pad Outside Dia. (per above) - Nozzle Outside Dia.)/2</w:t>
      </w:r>
    </w:p>
    <w:p w14:paraId="03B98C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9DF4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For hub nozzles, the thickness and diameter shown are those of the smaller and thinner section.</w:t>
      </w:r>
    </w:p>
    <w:p w14:paraId="7B7EB8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66933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Nozzle Material and Weld Fillet Leg Size Details (mm.):</w:t>
      </w:r>
    </w:p>
    <w:p w14:paraId="1A69F66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35F1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|                    | Shl Grve | Noz Shl/Pad |    Pad OD |   Pad Grve |   Inside |</w:t>
      </w:r>
    </w:p>
    <w:p w14:paraId="69AE62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|           Material |     Weld |        Weld |      Weld |       Weld |     Weld |</w:t>
      </w:r>
    </w:p>
    <w:p w14:paraId="1EDE8E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</w:t>
      </w:r>
    </w:p>
    <w:p w14:paraId="16ACBF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|      SA-312 TP316L |    6.000 |       8.000 |       ... |        ... |     ...  |</w:t>
      </w:r>
    </w:p>
    <w:p w14:paraId="520A04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|      SA-312 TP316L |    6.000 |       8.000 |       ... |        ... |     ...  |</w:t>
      </w:r>
    </w:p>
    <w:p w14:paraId="4DEC1C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|      SA-312 TP316L |    6.000 |       6.000 |       ... |        ... |     ...  |</w:t>
      </w:r>
    </w:p>
    <w:p w14:paraId="6515C9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|      SA-312 TP316L |    6.000 |       6.000 |       ... |        ... |     ...  |</w:t>
      </w:r>
    </w:p>
    <w:p w14:paraId="6F2E3D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|      SA-312 TP316L |    6.000 |       6.000 |       ... |        ... |     ...  |</w:t>
      </w:r>
    </w:p>
    <w:p w14:paraId="74AA91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|      SA-312 TP316L |    6.000 |       6.000 |       ... |        ... |     ...  |</w:t>
      </w:r>
    </w:p>
    <w:p w14:paraId="0A0E2E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|      SA-312 TP316L |    6.000 |       6.000 |     6.000 |      6.000 |     ...  |</w:t>
      </w:r>
    </w:p>
    <w:p w14:paraId="218B6C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|      SA-312 TP316L |    6.000 |       6.000 |     6.000 |      6.000 |     ...  |</w:t>
      </w:r>
    </w:p>
    <w:p w14:paraId="6502F4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|      SA-312 TP316L |    6.000 |       6.000 |       ... |        ... |     ...  |</w:t>
      </w:r>
    </w:p>
    <w:p w14:paraId="3B0A23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|      SA-312 TP316L |   16.000 |       6.000 |     6.000 |      6.000 |     ...  |</w:t>
      </w:r>
    </w:p>
    <w:p w14:paraId="5F85F7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|      SA-312 TP316L |   16.000 |       6.000 |     6.000 |      6.000 |     ...  |</w:t>
      </w:r>
    </w:p>
    <w:p w14:paraId="2AB950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|      SA-312 TP316L |    6.000 |       6.000 |     6.000 |      6.000 |     ...  |</w:t>
      </w:r>
    </w:p>
    <w:p w14:paraId="0D07E40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A6E77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The Outside projections below do not include the flange thickness.</w:t>
      </w:r>
    </w:p>
    <w:p w14:paraId="5752CE9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EC6B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Nozzle Miscellaneous Data:</w:t>
      </w:r>
    </w:p>
    <w:p w14:paraId="05B182D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9AF1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Elev/Distance |   Layout |        Proj |    Proj |        Installed in |</w:t>
      </w:r>
    </w:p>
    <w:p w14:paraId="034B60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|      From Datum |    Angle |     Outside |  Inside |           Component |</w:t>
      </w:r>
    </w:p>
    <w:p w14:paraId="1B8155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|              mm.|      deg |          mm.|      mm.|                     |</w:t>
      </w:r>
    </w:p>
    <w:p w14:paraId="77ED04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353E27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N8              |             ... |      0.0 |      150.00 |    0.00 |         BOTTOM DISH |</w:t>
      </w:r>
    </w:p>
    <w:p w14:paraId="246C3B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N5              |             ... |      0.0 |      150.00 |    0.00 |         BOTTOM DISH |</w:t>
      </w:r>
    </w:p>
    <w:p w14:paraId="577C9A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N6A             |        1800.000 |     90.0 |      150.00 |    0.00 |               SHELL |</w:t>
      </w:r>
    </w:p>
    <w:p w14:paraId="75522C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N6B             |         150.000 |     90.0 |      150.00 |    0.00 |               SHELL |</w:t>
      </w:r>
    </w:p>
    <w:p w14:paraId="122314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N4A             |        1800.000 |    180.0 |      150.00 |    0.00 |               SHELL |</w:t>
      </w:r>
    </w:p>
    <w:p w14:paraId="3BF583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N4B             |         150.000 |    180.0 |      150.00 |    0.00 |               SHELL |</w:t>
      </w:r>
    </w:p>
    <w:p w14:paraId="4F3202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N1              |        1800.000 |    225.0 |      150.00 |    0.00 |               SHELL |</w:t>
      </w:r>
    </w:p>
    <w:p w14:paraId="014EB2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N7              |        1800.000 |    135.0 |      150.00 |    0.00 |               SHELL |</w:t>
      </w:r>
    </w:p>
    <w:p w14:paraId="653FC0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N9              |          50.000 |     45.0 |      150.00 |    0.00 |               SHELL |</w:t>
      </w:r>
    </w:p>
    <w:p w14:paraId="424733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N2              |             ... |    180.0 |      150.00 |    0.00 |        COVER FLANGE |</w:t>
      </w:r>
    </w:p>
    <w:p w14:paraId="577708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N3              |             ... |    270.0 |      150.00 |    0.00 |        COVER FLANGE |</w:t>
      </w:r>
    </w:p>
    <w:p w14:paraId="0B4D9C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M1              |         864.000 |    270.0 |      150.00 |    0.00 |               SHELL |</w:t>
      </w:r>
    </w:p>
    <w:p w14:paraId="12CE944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0C591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9E04BE4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1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5C5089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4" w:name="_Toc192708082"/>
      <w:r w:rsidRPr="008D5C85">
        <w:rPr>
          <w:rFonts w:ascii="Consolas" w:hAnsi="Consolas" w:cs="Arial"/>
          <w:sz w:val="18"/>
        </w:rPr>
        <w:instrText>Bill of Material:</w:instrText>
      </w:r>
      <w:bookmarkEnd w:id="4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4E131B0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Bill of Materials:</w:t>
      </w:r>
    </w:p>
    <w:p w14:paraId="24F205A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C8E4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QTY |                                                     DESCRIPTION |        MATERIAL |</w:t>
      </w:r>
    </w:p>
    <w:p w14:paraId="3B0BF5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7FEE17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ELLIPTICAL HEAD: 2.0 X 1, 8.0mm. THK X 1000.0mm. ID X 50.0mm. |     SA-240 316L |</w:t>
      </w:r>
    </w:p>
    <w:p w14:paraId="4AD6B4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74C693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CYLINDER: 6.0mm. THK X 1000.0mm. ID X 1942.0mm. |     SA-240 316L |</w:t>
      </w:r>
    </w:p>
    <w:p w14:paraId="7C17B1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648D6D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SLIP ON FLANGE: 16.0mm. THK X 1130.0mm. OD |     SA-240 316L |</w:t>
      </w:r>
    </w:p>
    <w:p w14:paraId="53911A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5B8737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BLIND FLANGE: 16.0mm. THK X 1130.0mm. OD |     SA-240 316L |</w:t>
      </w:r>
    </w:p>
    <w:p w14:paraId="1FA6BC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002EAF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PLATFORM: 1100mm X 914mm WIDE |                 |</w:t>
      </w:r>
    </w:p>
    <w:p w14:paraId="151C0F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1F933D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             LADDER: 1998.0mm |             ... |</w:t>
      </w:r>
    </w:p>
    <w:p w14:paraId="39B680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57C939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                LEGS, SHAPE: HE100A 1450.0mm |             ... |</w:t>
      </w:r>
    </w:p>
    <w:p w14:paraId="478C3F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D4C3D92" w14:textId="577288B2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      BASEPLATES: 300.0mm X 280.0mm X 30.0mm |           </w:t>
      </w:r>
      <w:r w:rsidR="00FE7234">
        <w:rPr>
          <w:rFonts w:ascii="Consolas" w:hAnsi="Consolas" w:cs="Arial"/>
          <w:sz w:val="18"/>
        </w:rPr>
        <w:t>S275JR</w:t>
      </w:r>
      <w:r>
        <w:rPr>
          <w:rFonts w:ascii="Consolas" w:hAnsi="Consolas" w:cs="Arial"/>
          <w:sz w:val="18"/>
        </w:rPr>
        <w:t xml:space="preserve"> |</w:t>
      </w:r>
    </w:p>
    <w:p w14:paraId="76E633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6198F7B0" w14:textId="17A148AC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16 |                                         BASEPLATE BOLTS: 24.0mm |        </w:t>
      </w:r>
      <w:r w:rsidR="00F73813">
        <w:rPr>
          <w:rFonts w:ascii="Consolas" w:hAnsi="Consolas" w:cs="Arial"/>
          <w:sz w:val="18"/>
        </w:rPr>
        <w:t>SA 325</w:t>
      </w:r>
      <w:r>
        <w:rPr>
          <w:rFonts w:ascii="Consolas" w:hAnsi="Consolas" w:cs="Arial"/>
          <w:sz w:val="18"/>
        </w:rPr>
        <w:t xml:space="preserve"> |</w:t>
      </w:r>
    </w:p>
    <w:p w14:paraId="24D396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460226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4 |                    LEG RE-PADS: 200.000mm X 200.000mm X 6.000mm |     SA-240 316L |</w:t>
      </w:r>
    </w:p>
    <w:p w14:paraId="718974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494100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2 |                                                   LIFTING LUGS: |     SA-240 316L |</w:t>
      </w:r>
    </w:p>
    <w:p w14:paraId="3AAE3D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5131D2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2 |                 LIFTING LUG PADS: 130.0mm X 270.0mm X 8.0mm THK |                 |</w:t>
      </w:r>
    </w:p>
    <w:p w14:paraId="4DF227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38A92A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CLASS 150 GR 2.3, 600.0mm BLIND FLANGE(S) |    SA-182 F316L |</w:t>
      </w:r>
    </w:p>
    <w:p w14:paraId="3F4A68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12C26E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GASKET: 1130.0mm. OD X 1013.0mm. ID |             ... |</w:t>
      </w:r>
    </w:p>
    <w:p w14:paraId="457C73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55E9B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56 |                                  BODY FLANGE BOLTS: 16.0mm. DIA |      SA-193 B8M |</w:t>
      </w:r>
    </w:p>
    <w:p w14:paraId="60D29E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084441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112 |                         NUTS FOR BODY FLANGE BOLTS: 16.0mm. DIA |             ... |</w:t>
      </w:r>
    </w:p>
    <w:p w14:paraId="757834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15CD7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 |                                                       NAMEPLATE |             ... |</w:t>
      </w:r>
    </w:p>
    <w:p w14:paraId="037F69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</w:t>
      </w:r>
    </w:p>
    <w:p w14:paraId="2EC140E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F6B73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E3481C7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1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1FC9F7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5" w:name="_Toc192708083"/>
      <w:r w:rsidRPr="008D5C85">
        <w:rPr>
          <w:rFonts w:ascii="Consolas" w:hAnsi="Consolas" w:cs="Arial"/>
          <w:sz w:val="18"/>
        </w:rPr>
        <w:instrText>MDMT Summary:</w:instrText>
      </w:r>
      <w:bookmarkEnd w:id="5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31B8027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Minimum Design Metal Temperature Results Summary (</w:t>
      </w:r>
      <w:r w:rsidRPr="008D5C85">
        <w:rPr>
          <w:rFonts w:ascii="Tahoma" w:hAnsi="Consolas" w:cs="Arial"/>
          <w:b/>
          <w:color w:val="000000"/>
          <w:sz w:val="18"/>
        </w:rPr>
        <w:t>°</w:t>
      </w:r>
      <w:r w:rsidRPr="008D5C85">
        <w:rPr>
          <w:rFonts w:ascii="Tahoma" w:hAnsi="Consolas" w:cs="Arial"/>
          <w:b/>
          <w:color w:val="000000"/>
          <w:sz w:val="18"/>
        </w:rPr>
        <w:t>C):</w:t>
      </w:r>
    </w:p>
    <w:p w14:paraId="09391E0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0C06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Curve  Basic  Reduced  UG-20(f)  Thickness     Gov      E*   PWHT</w:t>
      </w:r>
    </w:p>
    <w:p w14:paraId="1ADF02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MDMT     MDMT      MDMT      ratio     Thk           reqd</w:t>
      </w:r>
    </w:p>
    <w:p w14:paraId="5B06B7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Notes                                                mm.</w:t>
      </w:r>
    </w:p>
    <w:p w14:paraId="0896A2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28A4CF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BODY FLANGE  [11]         -196</w:t>
      </w:r>
    </w:p>
    <w:p w14:paraId="4CE1A0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[11]         -196</w:t>
      </w:r>
    </w:p>
    <w:p w14:paraId="1CF766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[16]         -196</w:t>
      </w:r>
    </w:p>
    <w:p w14:paraId="39A4AD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[16]         -196</w:t>
      </w:r>
    </w:p>
    <w:p w14:paraId="56481F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[15]         -196</w:t>
      </w:r>
    </w:p>
    <w:p w14:paraId="3840E5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[15]         -196</w:t>
      </w:r>
    </w:p>
    <w:p w14:paraId="6AF92C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[15]         -196</w:t>
      </w:r>
    </w:p>
    <w:p w14:paraId="288FEE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[15]         -196</w:t>
      </w:r>
    </w:p>
    <w:p w14:paraId="305534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[15]         -196</w:t>
      </w:r>
    </w:p>
    <w:p w14:paraId="302051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[15]         -196</w:t>
      </w:r>
    </w:p>
    <w:p w14:paraId="07B42F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[15]         -196</w:t>
      </w:r>
    </w:p>
    <w:p w14:paraId="309425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[15]         -196</w:t>
      </w:r>
    </w:p>
    <w:p w14:paraId="72FB2A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[15]         -196</w:t>
      </w:r>
    </w:p>
    <w:p w14:paraId="50D028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[15]         -196</w:t>
      </w:r>
    </w:p>
    <w:p w14:paraId="2CA025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[15]         -196</w:t>
      </w:r>
    </w:p>
    <w:p w14:paraId="2358DF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[15]         -196</w:t>
      </w:r>
    </w:p>
    <w:p w14:paraId="633009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Nozl. Bolting[22]          -48                         1.000  64.000    1.00    Yes</w:t>
      </w:r>
    </w:p>
    <w:p w14:paraId="62C6DC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5B03FA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MDMT:              -48</w:t>
      </w:r>
    </w:p>
    <w:p w14:paraId="5557154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7DDE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Required Minimum Design Metal Temperature              4.0  °C</w:t>
      </w:r>
    </w:p>
    <w:p w14:paraId="7F19CF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Warmest Computed Minimum Design Metal Temperature    -48.0  °C</w:t>
      </w:r>
    </w:p>
    <w:p w14:paraId="03A260E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E1496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Notes:</w:t>
      </w:r>
    </w:p>
    <w:p w14:paraId="7AE4C7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  ! ] - This was an impact tested material.</w:t>
      </w:r>
    </w:p>
    <w:p w14:paraId="62AF58E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  1] - Governing Nozzle Weld.</w:t>
      </w:r>
    </w:p>
    <w:p w14:paraId="10C6F7A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  4] - ASME Flange MDMT Calcs; Thickness ratio per UCS-66(b)(1)(-c).</w:t>
      </w:r>
    </w:p>
    <w:p w14:paraId="61310EA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  5] - ASME Flange MDMT Calcs; Thickness ratio per UCS-66(b)(1)(-b).</w:t>
      </w:r>
    </w:p>
    <w:p w14:paraId="6A4DDCE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  6] - MDMT Calculations at the Shell/Head Joint.</w:t>
      </w:r>
    </w:p>
    <w:p w14:paraId="28FF827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  7] - MDMT Calculations for the Straight Flange.</w:t>
      </w:r>
    </w:p>
    <w:p w14:paraId="6CCAB49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  8] - Cylinder/Cone/Flange Junction MDMT.</w:t>
      </w:r>
    </w:p>
    <w:p w14:paraId="0EEEDA9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  9] - Calculations in the Spherical Portion of the Head.</w:t>
      </w:r>
    </w:p>
    <w:p w14:paraId="1628B5A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[10] - Calculations in the Knuckle Portion of the Head.</w:t>
      </w:r>
    </w:p>
    <w:p w14:paraId="01DFAE8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[11] - Calculated (Body Flange) Flange MDMT.</w:t>
      </w:r>
    </w:p>
    <w:p w14:paraId="30A12A8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[12] - Calculated Flat Head MDMT per UCS-66.3</w:t>
      </w:r>
    </w:p>
    <w:p w14:paraId="5B13C32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[13] - Tubesheet MDMT, shell side, if applicable</w:t>
      </w:r>
    </w:p>
    <w:p w14:paraId="7DC51A4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[14] - Tubesheet MDMT, tube side, if applicable</w:t>
      </w:r>
    </w:p>
    <w:p w14:paraId="10D16C0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[15] - Nozzle Material</w:t>
      </w:r>
    </w:p>
    <w:p w14:paraId="5B26E67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[16] - Shell or Head Material</w:t>
      </w:r>
    </w:p>
    <w:p w14:paraId="0382BF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[17] - Impact Testing required</w:t>
      </w:r>
    </w:p>
    <w:p w14:paraId="0C15F82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[18] - Impact Testing not required, see UCS-66(b)(3)</w:t>
      </w:r>
    </w:p>
    <w:p w14:paraId="766BC50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[20] - Cylinder/Cone Junction MDMT based on Longitudinal Stress considerations</w:t>
      </w:r>
    </w:p>
    <w:p w14:paraId="038BF14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[21] - Body Flange Bolting Material</w:t>
      </w:r>
    </w:p>
    <w:p w14:paraId="280283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[22] - Nozzle Flange Bolting Material</w:t>
      </w:r>
    </w:p>
    <w:p w14:paraId="158E0D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[23] - Stiffening Ring to Shell Weld</w:t>
      </w:r>
    </w:p>
    <w:p w14:paraId="6578F62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[24] - Saddle to Shell Weld</w:t>
      </w:r>
    </w:p>
    <w:p w14:paraId="2019029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A168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UG-84(b)(2) was not considered.</w:t>
      </w:r>
    </w:p>
    <w:p w14:paraId="682D338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UCS-66(g) was not considered.</w:t>
      </w:r>
    </w:p>
    <w:p w14:paraId="0B67DC5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UCS-66(i) was not considered.</w:t>
      </w:r>
    </w:p>
    <w:p w14:paraId="1E60A22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E8771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Notes:</w:t>
      </w:r>
    </w:p>
    <w:p w14:paraId="1A1BB07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Impact test temps were not entered in and not considered in the analysis.</w:t>
      </w:r>
    </w:p>
    <w:p w14:paraId="5D70609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UCS-66(i) applies to impact tested materials not by specification and</w:t>
      </w:r>
    </w:p>
    <w:p w14:paraId="542FDC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UCS-66(g) applies to materials impact tested per UG-84.1 General Note (c).</w:t>
      </w:r>
    </w:p>
    <w:p w14:paraId="76A610D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lastRenderedPageBreak/>
        <w:t>The Basic MDMT includes the (30F) PWHT credit if applicable.</w:t>
      </w:r>
    </w:p>
    <w:p w14:paraId="75F9D65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9E772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80C2488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1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44592F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6" w:name="_Toc192708084"/>
      <w:r w:rsidRPr="008D5C85">
        <w:rPr>
          <w:rFonts w:ascii="Consolas" w:hAnsi="Consolas" w:cs="Arial"/>
          <w:sz w:val="18"/>
        </w:rPr>
        <w:instrText>Warnings and Errors:</w:instrText>
      </w:r>
      <w:bookmarkEnd w:id="6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596C422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Class From To : Basic Element Checks.</w:t>
      </w:r>
    </w:p>
    <w:p w14:paraId="050F34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F99F1C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76069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Class From To: Check of Additional Element Data</w:t>
      </w:r>
    </w:p>
    <w:p w14:paraId="57F00B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0FFED81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C27B4A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There were no geometry errors or warnings.</w:t>
      </w:r>
    </w:p>
    <w:p w14:paraId="5A6A9BE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E6B6F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9FA13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FF8E55"/>
          <w:sz w:val="18"/>
        </w:rPr>
        <w:t>PV Elite performs all calculations internally in Imperial Units</w:t>
      </w:r>
    </w:p>
    <w:p w14:paraId="650C65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FF8E55"/>
          <w:sz w:val="18"/>
        </w:rPr>
        <w:t>to remain compliant with the ASME Code and any built in assumptions</w:t>
      </w:r>
    </w:p>
    <w:p w14:paraId="72C72ED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FF8E55"/>
          <w:sz w:val="18"/>
        </w:rPr>
        <w:t>in the ASME Code formulas. The finalized results are reflected to show</w:t>
      </w:r>
    </w:p>
    <w:p w14:paraId="5B07514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FF8E55"/>
          <w:sz w:val="18"/>
        </w:rPr>
        <w:t>the set of selected units for this analysis.</w:t>
      </w:r>
    </w:p>
    <w:p w14:paraId="2B6E2D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C7757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4A17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Information Regarding Nozzle Loads</w:t>
      </w:r>
    </w:p>
    <w:p w14:paraId="1086AE5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98F4F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Please note that nozzle loadings, if included, are assumed to be local in nature</w:t>
      </w:r>
    </w:p>
    <w:p w14:paraId="6A401A5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and will not contribute to or create a net section bending moment.  Therefore, the</w:t>
      </w:r>
    </w:p>
    <w:p w14:paraId="35B3F95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addition of nozzle loads will not affect the support load calculation.  If you wish</w:t>
      </w:r>
    </w:p>
    <w:p w14:paraId="0C8889C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to create a load on the support(s) from nozzle loads, you can enable that feature in</w:t>
      </w:r>
    </w:p>
    <w:p w14:paraId="45F57A2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tools-&gt;configuration-&gt;Job Specific Settings.</w:t>
      </w:r>
    </w:p>
    <w:p w14:paraId="0771920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B9BA0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64DE23C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1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D02761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7" w:name="_Toc192708085"/>
      <w:r w:rsidRPr="008D5C85">
        <w:rPr>
          <w:rFonts w:ascii="Consolas" w:hAnsi="Consolas" w:cs="Arial"/>
          <w:sz w:val="18"/>
        </w:rPr>
        <w:instrText>Input Echo:</w:instrText>
      </w:r>
      <w:bookmarkEnd w:id="7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3F09070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Units used in this Analysis (bars 1):</w:t>
      </w:r>
    </w:p>
    <w:p w14:paraId="7CA86A9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892E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Name            System Unit         Constant        User Unit</w:t>
      </w:r>
    </w:p>
    <w:p w14:paraId="17700F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</w:t>
      </w:r>
    </w:p>
    <w:p w14:paraId="339246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         Feet                304.8000        mm.</w:t>
      </w:r>
    </w:p>
    <w:p w14:paraId="6C7096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          Pounds                4.4480        N</w:t>
      </w:r>
    </w:p>
    <w:p w14:paraId="440101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           Pounds                0.4536        kg.</w:t>
      </w:r>
    </w:p>
    <w:p w14:paraId="7AD083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           sq. inches            6.4516        cm²</w:t>
      </w:r>
    </w:p>
    <w:p w14:paraId="063FBF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         ft. lbs.              1.3563        N-m</w:t>
      </w:r>
    </w:p>
    <w:p w14:paraId="4DC241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      lbs./sq.in.           0.0069        N./mm²</w:t>
      </w:r>
    </w:p>
    <w:p w14:paraId="408AD7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    Degrees F             0.5556        °C</w:t>
      </w:r>
    </w:p>
    <w:p w14:paraId="350DAD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       psig                  0.0689        bars</w:t>
      </w:r>
    </w:p>
    <w:p w14:paraId="087227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Elast. Modulus  lbs./sq.in.           6.8946        KPa.</w:t>
      </w:r>
    </w:p>
    <w:p w14:paraId="25E7AD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Density    lbs./cu.in.           0.0277        kg./cm³</w:t>
      </w:r>
    </w:p>
    <w:p w14:paraId="487BC1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Ins. Density    lbs./cu.ft.       0.1600E-04        kg./cm³</w:t>
      </w:r>
    </w:p>
    <w:p w14:paraId="544541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Fluid Density   lbs./cu.ft.       0.1600E-04        kg./cm³</w:t>
      </w:r>
    </w:p>
    <w:p w14:paraId="762E77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Speed      miles/hr              1.6093        Km/hr</w:t>
      </w:r>
    </w:p>
    <w:p w14:paraId="12DF70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Tray Weight     lbs./sq.ft.           0.0005        Kgs/cm²</w:t>
      </w:r>
    </w:p>
    <w:p w14:paraId="759D32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Inertia         in.^4                 41.6231        cm^4</w:t>
      </w:r>
    </w:p>
    <w:p w14:paraId="12951B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 Load          G's                   1.0000        g's</w:t>
      </w:r>
    </w:p>
    <w:p w14:paraId="33C614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      lbs./sq.ft.           4.8825        Kgs/m²</w:t>
      </w:r>
    </w:p>
    <w:p w14:paraId="236A2D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      Feet                304.8000        mm.</w:t>
      </w:r>
    </w:p>
    <w:p w14:paraId="39754A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Volume          in.^3                 16.3900        cm³</w:t>
      </w:r>
    </w:p>
    <w:p w14:paraId="66C747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inches               25.4000        mm.</w:t>
      </w:r>
    </w:p>
    <w:p w14:paraId="6C4471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      inches               25.4000        mm.</w:t>
      </w:r>
    </w:p>
    <w:p w14:paraId="0B3CED3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09D3C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21351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PV Elite Vessel Analysis Program: Input Data</w:t>
      </w:r>
    </w:p>
    <w:p w14:paraId="40118C3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F1EB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Tag No.44-21-U-6209-05</w:t>
      </w:r>
    </w:p>
    <w:p w14:paraId="2291E2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Biocide Chemical Injection</w:t>
      </w:r>
    </w:p>
    <w:p w14:paraId="7918C7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D983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(for Hydrotest)               0.522  bars</w:t>
      </w:r>
    </w:p>
    <w:p w14:paraId="1F0236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Temperature                             85.0  °C</w:t>
      </w:r>
    </w:p>
    <w:p w14:paraId="73BB7A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Projection of Nozzle from Vessel Top                       0  mm.</w:t>
      </w:r>
    </w:p>
    <w:p w14:paraId="4E6284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Projection of Nozzle from Vessel Bottom                    0  mm.</w:t>
      </w:r>
    </w:p>
    <w:p w14:paraId="5D21C8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Design Metal Temperature                         4.0  °C</w:t>
      </w:r>
    </w:p>
    <w:p w14:paraId="6F77DD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Construction                                  Welded</w:t>
      </w:r>
    </w:p>
    <w:p w14:paraId="6428A2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Special Service                                       Lethal</w:t>
      </w:r>
    </w:p>
    <w:p w14:paraId="3C0630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Degree of Radiography                                   RT-1</w:t>
      </w:r>
    </w:p>
    <w:p w14:paraId="2E8CD9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Higher Longitudinal Stresses (Flag)                    Y</w:t>
      </w:r>
    </w:p>
    <w:p w14:paraId="302C02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Internal Pressure (Flag)                      N</w:t>
      </w:r>
    </w:p>
    <w:p w14:paraId="2C4F0B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External Pressure (Flag)                      N</w:t>
      </w:r>
    </w:p>
    <w:p w14:paraId="01F2D4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t for Axial Stress (Flag)                           N</w:t>
      </w:r>
    </w:p>
    <w:p w14:paraId="1E47A8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 Location for Stiff. Rings (Flag)                    N</w:t>
      </w:r>
    </w:p>
    <w:p w14:paraId="37D21B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Vortex Shedding                                   N</w:t>
      </w:r>
    </w:p>
    <w:p w14:paraId="36973D5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01F3A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Shop Pressure Test:</w:t>
      </w:r>
    </w:p>
    <w:p w14:paraId="1B800F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Pressure Test                               UG-99(b)</w:t>
      </w:r>
    </w:p>
    <w:p w14:paraId="08E768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Test Position                              Vertical</w:t>
      </w:r>
    </w:p>
    <w:p w14:paraId="2AFD9B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Performed in Corroded Condition                     Yes</w:t>
      </w:r>
    </w:p>
    <w:p w14:paraId="4826295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B4DF3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Field Pressure Test:</w:t>
      </w:r>
    </w:p>
    <w:p w14:paraId="6BAAE2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Pressure Test                     UG-99(b) Note [35]</w:t>
      </w:r>
    </w:p>
    <w:p w14:paraId="56F49E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Test Position                              Vertical</w:t>
      </w:r>
    </w:p>
    <w:p w14:paraId="1DAA46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Test Performed in Corroded Condition                     Yes</w:t>
      </w:r>
    </w:p>
    <w:p w14:paraId="52ED80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748D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                                   NP+EW+WI+FW+BW</w:t>
      </w:r>
    </w:p>
    <w:p w14:paraId="11F79B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2                                   NP+EW+EE+FS+BS</w:t>
      </w:r>
    </w:p>
    <w:p w14:paraId="15B36D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3                                   NP+OW+WI+FW+BW</w:t>
      </w:r>
    </w:p>
    <w:p w14:paraId="1895DC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Load Case 4                                   NP+OW+EQ+FS+BS</w:t>
      </w:r>
    </w:p>
    <w:p w14:paraId="51599A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5                                         NP+HW+HI</w:t>
      </w:r>
    </w:p>
    <w:p w14:paraId="5762E8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6                                         NP+HW+HE</w:t>
      </w:r>
    </w:p>
    <w:p w14:paraId="711D66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7                                   IP+OW+WI+FW+BW</w:t>
      </w:r>
    </w:p>
    <w:p w14:paraId="220031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8                                   IP+OW+EQ+FS+BS</w:t>
      </w:r>
    </w:p>
    <w:p w14:paraId="3DC445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9                                   EP+OW+WI+FW+BW</w:t>
      </w:r>
    </w:p>
    <w:p w14:paraId="08054E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10                                  EP+OW+EQ+FS+BS</w:t>
      </w:r>
    </w:p>
    <w:p w14:paraId="7A0A8B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11                                        HP+HW+HI</w:t>
      </w:r>
    </w:p>
    <w:p w14:paraId="2F312A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12                                        HP+HW+HE</w:t>
      </w:r>
    </w:p>
    <w:p w14:paraId="188607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13                                        IP+WE+EW</w:t>
      </w:r>
    </w:p>
    <w:p w14:paraId="3A6DE5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14                                        IP+WF+CW</w:t>
      </w:r>
    </w:p>
    <w:p w14:paraId="29E46C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15                                        IP+VO+OW</w:t>
      </w:r>
    </w:p>
    <w:p w14:paraId="00C16D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16                                        IP+VE+EW</w:t>
      </w:r>
    </w:p>
    <w:p w14:paraId="07BC2A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17                                        NP+VO+OW</w:t>
      </w:r>
    </w:p>
    <w:p w14:paraId="7F6063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18                                     FS+BS+IP+OW</w:t>
      </w:r>
    </w:p>
    <w:p w14:paraId="6E4CBC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19                                     FS+BS+EP+OW</w:t>
      </w:r>
    </w:p>
    <w:p w14:paraId="6AAA27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 Case 20                                        BL+IP+OW</w:t>
      </w:r>
    </w:p>
    <w:p w14:paraId="575420D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1A5C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  ASCE/SEI 7-16</w:t>
      </w:r>
    </w:p>
    <w:p w14:paraId="6D0FB2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Reduction Scale Factor                       1.000</w:t>
      </w:r>
    </w:p>
    <w:p w14:paraId="0341EC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Wind Speed                     [V]              216.72  Km/hr</w:t>
      </w:r>
    </w:p>
    <w:p w14:paraId="42A35F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Surface Roughness Category                   C: Open Terrain</w:t>
      </w:r>
    </w:p>
    <w:p w14:paraId="0B480D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Surface                            Moderately Smooth</w:t>
      </w:r>
    </w:p>
    <w:p w14:paraId="4BA83F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 Elevation                                           305  mm.</w:t>
      </w:r>
    </w:p>
    <w:p w14:paraId="021866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Percent Wind for Hydrotest                              50.0</w:t>
      </w:r>
    </w:p>
    <w:p w14:paraId="2085B4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Using User defined Wind Press. Vs Elev.                    N</w:t>
      </w:r>
    </w:p>
    <w:p w14:paraId="5B3010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Hill or Escarpment     H or Hh                   0  mm.</w:t>
      </w:r>
    </w:p>
    <w:p w14:paraId="25D2E8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Upwind of Crest              Lh                   0  mm.</w:t>
      </w:r>
    </w:p>
    <w:p w14:paraId="035225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Crest to the Vessel      x                   0  mm.</w:t>
      </w:r>
    </w:p>
    <w:p w14:paraId="100FD5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Terrain ( Hill, Escarpment )                    Flat</w:t>
      </w:r>
    </w:p>
    <w:p w14:paraId="26F691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(Ope)                  0.0100</w:t>
      </w:r>
    </w:p>
    <w:p w14:paraId="5EB58B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(Empty)                0.0000</w:t>
      </w:r>
    </w:p>
    <w:p w14:paraId="060ECF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(Filled)               0.0000</w:t>
      </w:r>
    </w:p>
    <w:p w14:paraId="75D834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Elevation above Sea Level                          1100  mm.</w:t>
      </w:r>
    </w:p>
    <w:p w14:paraId="4BF0038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6B01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Design Code                            ASCE/SEI 7-16</w:t>
      </w:r>
    </w:p>
    <w:p w14:paraId="4416CB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Load Reduction Scale Factor                    1.000</w:t>
      </w:r>
    </w:p>
    <w:p w14:paraId="3DEE04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Importance Factor                                      1.250</w:t>
      </w:r>
    </w:p>
    <w:p w14:paraId="394E08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Fa                                         1.400</w:t>
      </w:r>
    </w:p>
    <w:p w14:paraId="67351C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Fv                                         2.300</w:t>
      </w:r>
    </w:p>
    <w:p w14:paraId="5BBDEE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Mapped Res. Acceleration       [Ss]               0.500</w:t>
      </w:r>
    </w:p>
    <w:p w14:paraId="769F3F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Eff. Ground Acceleration        [S]               0.150</w:t>
      </w:r>
    </w:p>
    <w:p w14:paraId="168E4A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Modification Factor R                            3.000</w:t>
      </w:r>
    </w:p>
    <w:p w14:paraId="721477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Class                                                 D</w:t>
      </w:r>
    </w:p>
    <w:p w14:paraId="61FF87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Component Elevation Ratio            z/h               0.000</w:t>
      </w:r>
    </w:p>
    <w:p w14:paraId="1B7809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Amplification Factor                  Ap               0.000</w:t>
      </w:r>
    </w:p>
    <w:p w14:paraId="648AD0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Factor                                           0.000</w:t>
      </w:r>
    </w:p>
    <w:p w14:paraId="0A7623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Vertical Acceleration                            No</w:t>
      </w:r>
    </w:p>
    <w:p w14:paraId="770A6E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Acceleration Multiplier                        0.000</w:t>
      </w:r>
    </w:p>
    <w:p w14:paraId="5FB8B7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Sds (used if &gt; 0 )                       0.000</w:t>
      </w:r>
    </w:p>
    <w:p w14:paraId="3AA098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Sd1 (used if &gt; 0 )                       0.000</w:t>
      </w:r>
    </w:p>
    <w:p w14:paraId="5F2B71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Reduction Factor Tau                            1.000</w:t>
      </w:r>
    </w:p>
    <w:p w14:paraId="474D4F0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4705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M.A.W.P + Static Head to Nozzle                            Y</w:t>
      </w:r>
    </w:p>
    <w:p w14:paraId="7E54CC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MAP New and Cold in Noz. Design                   N</w:t>
      </w:r>
    </w:p>
    <w:p w14:paraId="20D83F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External Loads for Nozzle Des.                    Y</w:t>
      </w:r>
    </w:p>
    <w:p w14:paraId="6C1648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ASME VIII-1 Appendix 1-9                               N</w:t>
      </w:r>
    </w:p>
    <w:p w14:paraId="20FB14B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095A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Blast Load Analysis                               No</w:t>
      </w:r>
    </w:p>
    <w:p w14:paraId="420E08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Database Year        Current w/Addenda or Code Year</w:t>
      </w:r>
    </w:p>
    <w:p w14:paraId="45948AA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EFBFB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lastRenderedPageBreak/>
        <w:t>Configuration Directives:</w:t>
      </w:r>
    </w:p>
    <w:p w14:paraId="415910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0CDB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g0 is taken as min( g0, attached shell thk )             Yes</w:t>
      </w:r>
    </w:p>
    <w:p w14:paraId="034743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44242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2AC1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Do not use Nozzle MDMT Interpretation VIII-1 01-37        No</w:t>
      </w:r>
    </w:p>
    <w:p w14:paraId="1ACF34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Table G instead of exact equation for "A"            Yes</w:t>
      </w:r>
    </w:p>
    <w:p w14:paraId="5A548E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Shell Head Joints are Tapered                            Yes</w:t>
      </w:r>
    </w:p>
    <w:p w14:paraId="693CFD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Compute "K" in corroded condition                        Yes</w:t>
      </w:r>
    </w:p>
    <w:p w14:paraId="6857D5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Code Case 2286                                        No</w:t>
      </w:r>
    </w:p>
    <w:p w14:paraId="207F50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 the MAWP to compute the MDMT                         Yes</w:t>
      </w:r>
    </w:p>
    <w:p w14:paraId="13C3CF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For thickness ratios &lt;= 0.35, MDMT will be -155F (-104C) Yes</w:t>
      </w:r>
    </w:p>
    <w:p w14:paraId="4617C4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For PWHT &amp; P1 Materials the MDMT can be &lt; -55F (-48C)     No</w:t>
      </w:r>
    </w:p>
    <w:p w14:paraId="3455BBE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2244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Using Metric Material Databases, ASME II D               Yes</w:t>
      </w:r>
    </w:p>
    <w:p w14:paraId="6D9509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Calculate B31.3 type stress for Nozzles with Loads       Yes</w:t>
      </w:r>
    </w:p>
    <w:p w14:paraId="3EA9F4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Reduce the MDMT due to lower membrane stress             Yes</w:t>
      </w:r>
    </w:p>
    <w:p w14:paraId="2705B1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Consider Longitudinal Stress in MDMT Calculations        Yes</w:t>
      </w:r>
    </w:p>
    <w:p w14:paraId="2B6DC23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1E8C5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Complete Listing of Vessel Elements and Details:</w:t>
      </w:r>
    </w:p>
    <w:p w14:paraId="3D37829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3A38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1/4</w:t>
      </w:r>
    </w:p>
    <w:p w14:paraId="3DEE52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10</w:t>
      </w:r>
    </w:p>
    <w:p w14:paraId="032B3B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20</w:t>
      </w:r>
    </w:p>
    <w:p w14:paraId="0F963F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Elliptical</w:t>
      </w:r>
    </w:p>
    <w:p w14:paraId="7F85B7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BOTTOM DISH</w:t>
      </w:r>
    </w:p>
    <w:p w14:paraId="155153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50  mm.</w:t>
      </w:r>
    </w:p>
    <w:p w14:paraId="193975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                                        1000  mm.</w:t>
      </w:r>
    </w:p>
    <w:p w14:paraId="0AF600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 6  mm.</w:t>
      </w:r>
    </w:p>
    <w:p w14:paraId="4B2AAB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0  mm.</w:t>
      </w:r>
    </w:p>
    <w:p w14:paraId="7F0B4B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 8  mm.</w:t>
      </w:r>
    </w:p>
    <w:p w14:paraId="2F299C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0  mm.</w:t>
      </w:r>
    </w:p>
    <w:p w14:paraId="5DDA99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0.522  bars</w:t>
      </w:r>
    </w:p>
    <w:p w14:paraId="714C09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85  °C</w:t>
      </w:r>
    </w:p>
    <w:p w14:paraId="6E0ECB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0  bars</w:t>
      </w:r>
    </w:p>
    <w:p w14:paraId="7910F1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0  °C</w:t>
      </w:r>
    </w:p>
    <w:p w14:paraId="44B9C8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29E37F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0E9AF5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Ambient                            115  N./mm²</w:t>
      </w:r>
    </w:p>
    <w:p w14:paraId="79FEB3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Operating                        100.5  N./mm²</w:t>
      </w:r>
    </w:p>
    <w:p w14:paraId="317529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Allowable Stress, Hydrotest                          153  N./mm²</w:t>
      </w:r>
    </w:p>
    <w:p w14:paraId="3DDAF3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Material Density                                0.008027  kg./cm³</w:t>
      </w:r>
    </w:p>
    <w:p w14:paraId="190911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 Number Thickness                                     0  mm.</w:t>
      </w:r>
    </w:p>
    <w:p w14:paraId="7DB699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Yield Stress, Operating                            150.1  N./mm²</w:t>
      </w:r>
    </w:p>
    <w:p w14:paraId="0A2ECD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External Pressure Chart Name                        HA-4</w:t>
      </w:r>
    </w:p>
    <w:p w14:paraId="399591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UNS Number                                        S31603</w:t>
      </w:r>
    </w:p>
    <w:p w14:paraId="572ED3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Product Form                                       Plate</w:t>
      </w:r>
    </w:p>
    <w:p w14:paraId="2D9B45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Longitudinal Seam                            1.0</w:t>
      </w:r>
    </w:p>
    <w:p w14:paraId="1F96C8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Circumferential Seam                         1.0</w:t>
      </w:r>
    </w:p>
    <w:p w14:paraId="23B8EE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Elliptical Head Factor                                   2.0</w:t>
      </w:r>
    </w:p>
    <w:p w14:paraId="1F58E5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1D5F14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45A3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48F3FC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Liquid</w:t>
      </w:r>
    </w:p>
    <w:p w14:paraId="56CE1C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Liquid 10</w:t>
      </w:r>
    </w:p>
    <w:p w14:paraId="13B091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-250  mm.</w:t>
      </w:r>
    </w:p>
    <w:p w14:paraId="3A71E7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Height/Length of Liquid                              300  mm.</w:t>
      </w:r>
    </w:p>
    <w:p w14:paraId="4E2DD3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Liquid Density                                  0.001038  kg./cm³</w:t>
      </w:r>
    </w:p>
    <w:p w14:paraId="712FB4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02F8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577827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2BC156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Detail ID                                             N8</w:t>
      </w:r>
    </w:p>
    <w:p w14:paraId="728EB1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  0  mm.</w:t>
      </w:r>
    </w:p>
    <w:p w14:paraId="3C41C1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1C7A2A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60CBA5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356D5A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 0.0</w:t>
      </w:r>
    </w:p>
    <w:p w14:paraId="746276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22DA13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  45.8  N</w:t>
      </w:r>
    </w:p>
    <w:p w14:paraId="3D06CB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D0147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746333F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2E55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10</w:t>
      </w:r>
    </w:p>
    <w:p w14:paraId="0A4375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526442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N5</w:t>
      </w:r>
    </w:p>
    <w:p w14:paraId="2B9E77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250  mm.</w:t>
      </w:r>
    </w:p>
    <w:p w14:paraId="4E2A2A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470EA5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3744B0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392657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 0.0</w:t>
      </w:r>
    </w:p>
    <w:p w14:paraId="76AE79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1AA961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  45.8  N</w:t>
      </w:r>
    </w:p>
    <w:p w14:paraId="1D5404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2BDB86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4B96175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8946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2288E2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5F80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2/4</w:t>
      </w:r>
    </w:p>
    <w:p w14:paraId="1E1253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20</w:t>
      </w:r>
    </w:p>
    <w:p w14:paraId="689094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30</w:t>
      </w:r>
    </w:p>
    <w:p w14:paraId="72D282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Cylinder</w:t>
      </w:r>
    </w:p>
    <w:p w14:paraId="3539E3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      SHELL</w:t>
      </w:r>
    </w:p>
    <w:p w14:paraId="314CD1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1942  mm.</w:t>
      </w:r>
    </w:p>
    <w:p w14:paraId="613A28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                                        1000  mm.</w:t>
      </w:r>
    </w:p>
    <w:p w14:paraId="415068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 6  mm.</w:t>
      </w:r>
    </w:p>
    <w:p w14:paraId="7C6EA6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0  mm.</w:t>
      </w:r>
    </w:p>
    <w:p w14:paraId="3DE278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 6  mm.</w:t>
      </w:r>
    </w:p>
    <w:p w14:paraId="7545C8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0  mm.</w:t>
      </w:r>
    </w:p>
    <w:p w14:paraId="54BB9B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0.522  bars</w:t>
      </w:r>
    </w:p>
    <w:p w14:paraId="0A9A9E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85  °C</w:t>
      </w:r>
    </w:p>
    <w:p w14:paraId="4029F8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0  bars</w:t>
      </w:r>
    </w:p>
    <w:p w14:paraId="61176A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0  °C</w:t>
      </w:r>
    </w:p>
    <w:p w14:paraId="1B2170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529B10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451BE1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Longitudinal Seam                            1.0</w:t>
      </w:r>
    </w:p>
    <w:p w14:paraId="719761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Efficiency, Circumferential Seam                         1.0</w:t>
      </w:r>
    </w:p>
    <w:p w14:paraId="2F940F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57DF7F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27D3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4A76DF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Platform</w:t>
      </w:r>
    </w:p>
    <w:p w14:paraId="1829A0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PLAT:[1 OF 1]</w:t>
      </w:r>
    </w:p>
    <w:p w14:paraId="7B6779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1800  mm.</w:t>
      </w:r>
    </w:p>
    <w:p w14:paraId="12F5D5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Start Angle (degrees)                       0.0</w:t>
      </w:r>
    </w:p>
    <w:p w14:paraId="252F8D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End Angle   (degrees)                     360.0</w:t>
      </w:r>
    </w:p>
    <w:p w14:paraId="7860DD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Wind Area                                  27.5  cm²</w:t>
      </w:r>
    </w:p>
    <w:p w14:paraId="17E6D0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Weight                                   299.52  N</w:t>
      </w:r>
    </w:p>
    <w:p w14:paraId="7C037A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Railing Weight                           0.1961  N/mm.</w:t>
      </w:r>
    </w:p>
    <w:p w14:paraId="0A69CB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Grating Weight                            0.005  Kgs/cm²</w:t>
      </w:r>
    </w:p>
    <w:p w14:paraId="132EBF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Width                                        25  mm.</w:t>
      </w:r>
    </w:p>
    <w:p w14:paraId="5C70A6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Height                                     1100  mm.</w:t>
      </w:r>
    </w:p>
    <w:p w14:paraId="333424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Clearance or End Offset                       0  mm.</w:t>
      </w:r>
    </w:p>
    <w:p w14:paraId="6E3FCA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Force Coefficient                           0.1</w:t>
      </w:r>
    </w:p>
    <w:p w14:paraId="5D9CCF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Ladder Layout Angle                                  0.0</w:t>
      </w:r>
    </w:p>
    <w:p w14:paraId="299DB3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Ladder Start Elevation                                 2  mm.</w:t>
      </w:r>
    </w:p>
    <w:p w14:paraId="35B086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Ladder End Elevation                                2000  mm.</w:t>
      </w:r>
    </w:p>
    <w:p w14:paraId="332B45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Unit Weight of Ladder                              0.145  N/mm.</w:t>
      </w:r>
    </w:p>
    <w:p w14:paraId="0ACC4B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 Length (top head platform)                    0  mm.</w:t>
      </w:r>
    </w:p>
    <w:p w14:paraId="1A9B66B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1199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7A3983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Liquid</w:t>
      </w:r>
    </w:p>
    <w:p w14:paraId="27B464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Liquid: 20</w:t>
      </w:r>
    </w:p>
    <w:p w14:paraId="1DE542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  0  mm.</w:t>
      </w:r>
    </w:p>
    <w:p w14:paraId="1C722B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Height/Length of Liquid                             1942  mm.</w:t>
      </w:r>
    </w:p>
    <w:p w14:paraId="4A673A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Liquid Density                                  0.001038  kg./cm³</w:t>
      </w:r>
    </w:p>
    <w:p w14:paraId="357C7C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0DED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6C5310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5DFDC6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N6A</w:t>
      </w:r>
    </w:p>
    <w:p w14:paraId="49B71C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1750  mm.</w:t>
      </w:r>
    </w:p>
    <w:p w14:paraId="0B1396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03D246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179661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2865F9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90.0</w:t>
      </w:r>
    </w:p>
    <w:p w14:paraId="283513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29025E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113AD8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38412F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4FF14A1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176D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0B68D6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1AB8E6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N6B</w:t>
      </w:r>
    </w:p>
    <w:p w14:paraId="5E8AF5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100  mm.</w:t>
      </w:r>
    </w:p>
    <w:p w14:paraId="0EB64B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3537CD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6D7099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506A8C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90.0</w:t>
      </w:r>
    </w:p>
    <w:p w14:paraId="513D36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1BECB9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45.725  N</w:t>
      </w:r>
    </w:p>
    <w:p w14:paraId="508FDB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79C5BF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07EB18A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F80B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073A56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67D9C2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N4A</w:t>
      </w:r>
    </w:p>
    <w:p w14:paraId="29AE7A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1750  mm.</w:t>
      </w:r>
    </w:p>
    <w:p w14:paraId="46945E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43FB94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23B213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00967D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180.0</w:t>
      </w:r>
    </w:p>
    <w:p w14:paraId="10B632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756EEA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     0  N</w:t>
      </w:r>
    </w:p>
    <w:p w14:paraId="45C579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02D12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7D72EB0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BF29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65BB0F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5FD01D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N4B</w:t>
      </w:r>
    </w:p>
    <w:p w14:paraId="669406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100  mm.</w:t>
      </w:r>
    </w:p>
    <w:p w14:paraId="051668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64A408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2D75B4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0E1D1E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180.0</w:t>
      </w:r>
    </w:p>
    <w:p w14:paraId="43BE79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37B067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Weight of Nozzle ( Used if &gt; 0 )                  45.725  N</w:t>
      </w:r>
    </w:p>
    <w:p w14:paraId="4E9D17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144C3D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4347D4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D3AB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33C578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1CCE9E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M1</w:t>
      </w:r>
    </w:p>
    <w:p w14:paraId="23EF82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814  mm.</w:t>
      </w:r>
    </w:p>
    <w:p w14:paraId="6C0BAF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600  mm</w:t>
      </w:r>
    </w:p>
    <w:p w14:paraId="1F17C6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10S</w:t>
      </w:r>
    </w:p>
    <w:p w14:paraId="675CE4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7CB255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270.0</w:t>
      </w:r>
    </w:p>
    <w:p w14:paraId="7A5489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Y</w:t>
      </w:r>
    </w:p>
    <w:p w14:paraId="47A272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410.73  N</w:t>
      </w:r>
    </w:p>
    <w:p w14:paraId="2BA58B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2276AF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35EFAFB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F5421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DF7AE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6BEDA7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N1</w:t>
      </w:r>
    </w:p>
    <w:p w14:paraId="35A556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1750  mm.</w:t>
      </w:r>
    </w:p>
    <w:p w14:paraId="66D3C8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6F7A44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521F3C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25BF03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225.0</w:t>
      </w:r>
    </w:p>
    <w:p w14:paraId="51C71D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693B7A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53.984  N</w:t>
      </w:r>
    </w:p>
    <w:p w14:paraId="5EDAFD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4680C9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43870B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1FE9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14680D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5D96F8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N7</w:t>
      </w:r>
    </w:p>
    <w:p w14:paraId="74D724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1750  mm.</w:t>
      </w:r>
    </w:p>
    <w:p w14:paraId="66F1E2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438CB1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659F57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3172C8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135.0</w:t>
      </w:r>
    </w:p>
    <w:p w14:paraId="43989F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7021E0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54.185  N</w:t>
      </w:r>
    </w:p>
    <w:p w14:paraId="572FB5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DA201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7E056ED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B5B0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374585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60EDC1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N9</w:t>
      </w:r>
    </w:p>
    <w:p w14:paraId="6BC8A9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  0  mm.</w:t>
      </w:r>
    </w:p>
    <w:p w14:paraId="14C3C0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39F76D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325521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13C0A7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 45.0</w:t>
      </w:r>
    </w:p>
    <w:p w14:paraId="13B3CF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6C565E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54.185  N</w:t>
      </w:r>
    </w:p>
    <w:p w14:paraId="3D42F5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59CC36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1901CEB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BCDB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20</w:t>
      </w:r>
    </w:p>
    <w:p w14:paraId="7FE694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   Leg</w:t>
      </w:r>
    </w:p>
    <w:p w14:paraId="53500A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LEGS</w:t>
      </w:r>
    </w:p>
    <w:p w14:paraId="1C9BCE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300  mm.</w:t>
      </w:r>
    </w:p>
    <w:p w14:paraId="1914E4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Diameter at Leg Centerline                        1119.4  mm.</w:t>
      </w:r>
    </w:p>
    <w:p w14:paraId="2CE607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Leg Orientation                                        3</w:t>
      </w:r>
    </w:p>
    <w:p w14:paraId="4C7C84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Number of Legs                                         4</w:t>
      </w:r>
    </w:p>
    <w:p w14:paraId="7C3458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Section Identifier                                HE100A</w:t>
      </w:r>
    </w:p>
    <w:p w14:paraId="443528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Length of Legs                                      1450  mm.</w:t>
      </w:r>
    </w:p>
    <w:p w14:paraId="21554A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F08C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17ECF35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E9E6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3/4</w:t>
      </w:r>
    </w:p>
    <w:p w14:paraId="1DFC97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30</w:t>
      </w:r>
    </w:p>
    <w:p w14:paraId="291911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40</w:t>
      </w:r>
    </w:p>
    <w:p w14:paraId="450B35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  Flange</w:t>
      </w:r>
    </w:p>
    <w:p w14:paraId="4364BE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 BODY FLANGE</w:t>
      </w:r>
    </w:p>
    <w:p w14:paraId="10C99D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16  mm.</w:t>
      </w:r>
    </w:p>
    <w:p w14:paraId="1B3004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Inside Diameter                                  1013  mm.</w:t>
      </w:r>
    </w:p>
    <w:p w14:paraId="2C2905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16  mm.</w:t>
      </w:r>
    </w:p>
    <w:p w14:paraId="240CEA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0  mm.</w:t>
      </w:r>
    </w:p>
    <w:p w14:paraId="006992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16  mm.</w:t>
      </w:r>
    </w:p>
    <w:p w14:paraId="74D6CF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0  mm.</w:t>
      </w:r>
    </w:p>
    <w:p w14:paraId="366A7F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0.522  bars</w:t>
      </w:r>
    </w:p>
    <w:p w14:paraId="713CEE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85  °C</w:t>
      </w:r>
    </w:p>
    <w:p w14:paraId="68814E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0  bars</w:t>
      </w:r>
    </w:p>
    <w:p w14:paraId="49F549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0  °C</w:t>
      </w:r>
    </w:p>
    <w:p w14:paraId="756064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62D70A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3FD989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Flange Stress Calculation (Y/N)                    Y</w:t>
      </w:r>
    </w:p>
    <w:p w14:paraId="60225E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1BCF192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A9A9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</w:t>
      </w:r>
    </w:p>
    <w:p w14:paraId="5109817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1C30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Element#                                                 4/4</w:t>
      </w:r>
    </w:p>
    <w:p w14:paraId="0E4A9A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From Node                                         40</w:t>
      </w:r>
    </w:p>
    <w:p w14:paraId="237926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To Node                                           50</w:t>
      </w:r>
    </w:p>
    <w:p w14:paraId="372D04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Type                                          Flange</w:t>
      </w:r>
    </w:p>
    <w:p w14:paraId="11C480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              COVER FLANGE</w:t>
      </w:r>
    </w:p>
    <w:p w14:paraId="015426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"FROM" to "TO"                                   16  mm.</w:t>
      </w:r>
    </w:p>
    <w:p w14:paraId="7A58DE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             1130  mm.</w:t>
      </w:r>
    </w:p>
    <w:p w14:paraId="2F2EC9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Thickness                                         16  mm.</w:t>
      </w:r>
    </w:p>
    <w:p w14:paraId="3B4264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              0  mm.</w:t>
      </w:r>
    </w:p>
    <w:p w14:paraId="68A522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 16  mm.</w:t>
      </w:r>
    </w:p>
    <w:p w14:paraId="7C82D2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                 0  mm.</w:t>
      </w:r>
    </w:p>
    <w:p w14:paraId="4EA26B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         0.522  bars</w:t>
      </w:r>
    </w:p>
    <w:p w14:paraId="4C03C8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Internal Pressure                      85  °C</w:t>
      </w:r>
    </w:p>
    <w:p w14:paraId="26BC98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External Pressure                                   0  bars</w:t>
      </w:r>
    </w:p>
    <w:p w14:paraId="79CC6C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External Pressure                       0  °C</w:t>
      </w:r>
    </w:p>
    <w:p w14:paraId="60EBAA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Diameter Multiplier                            1.2</w:t>
      </w:r>
    </w:p>
    <w:p w14:paraId="022951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Name                                    SA-240 316L</w:t>
      </w:r>
    </w:p>
    <w:p w14:paraId="7930CF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Perform Flange Stress Calculation (Y/N)                    Y</w:t>
      </w:r>
    </w:p>
    <w:p w14:paraId="272EF9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is pre-Heated                                        No</w:t>
      </w:r>
    </w:p>
    <w:p w14:paraId="5995C24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1758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40</w:t>
      </w:r>
    </w:p>
    <w:p w14:paraId="2CA296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0C03A9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N3</w:t>
      </w:r>
    </w:p>
    <w:p w14:paraId="241F70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350  mm.</w:t>
      </w:r>
    </w:p>
    <w:p w14:paraId="1B535D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100  mm</w:t>
      </w:r>
    </w:p>
    <w:p w14:paraId="618BBE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40S</w:t>
      </w:r>
    </w:p>
    <w:p w14:paraId="2FBB18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300</w:t>
      </w:r>
    </w:p>
    <w:p w14:paraId="5693FC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270.0</w:t>
      </w:r>
    </w:p>
    <w:p w14:paraId="6438A2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4BE77A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     0  N</w:t>
      </w:r>
    </w:p>
    <w:p w14:paraId="117826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32FC26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40A633C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D46B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40</w:t>
      </w:r>
    </w:p>
    <w:p w14:paraId="4D7D68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Nozzle</w:t>
      </w:r>
    </w:p>
    <w:p w14:paraId="5EB2F2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           N2</w:t>
      </w:r>
    </w:p>
    <w:p w14:paraId="71B9EC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350  mm.</w:t>
      </w:r>
    </w:p>
    <w:p w14:paraId="48A60F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Diameter                                       50  mm</w:t>
      </w:r>
    </w:p>
    <w:p w14:paraId="251B01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Schedule                                      160</w:t>
      </w:r>
    </w:p>
    <w:p w14:paraId="5B935C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Class                                         150</w:t>
      </w:r>
    </w:p>
    <w:p w14:paraId="30E165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Layout Angle                                       180.0</w:t>
      </w:r>
    </w:p>
    <w:p w14:paraId="71D240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Blind Flange (Y/N)                                     N</w:t>
      </w:r>
    </w:p>
    <w:p w14:paraId="3A0BFF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Weight of Nozzle ( Used if &gt; 0 )                       0  N</w:t>
      </w:r>
    </w:p>
    <w:p w14:paraId="5A51E3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Grade of Attached Flange                          GR 2.3</w:t>
      </w:r>
    </w:p>
    <w:p w14:paraId="4ECFB3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Nozzle Matl                                SA-312 TP316L</w:t>
      </w:r>
    </w:p>
    <w:p w14:paraId="7193239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2820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Element From Node                                     40</w:t>
      </w:r>
    </w:p>
    <w:p w14:paraId="748146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Type                                       Weight</w:t>
      </w:r>
    </w:p>
    <w:p w14:paraId="4DE7F3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Detail ID                                  WGHT:[1 OF 1]</w:t>
      </w:r>
    </w:p>
    <w:p w14:paraId="4F98C3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Dist. from "FROM" Node / Offset dist                   0  mm.</w:t>
      </w:r>
    </w:p>
    <w:p w14:paraId="14D770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Miscellaneous Weight                              3922.4  N</w:t>
      </w:r>
    </w:p>
    <w:p w14:paraId="5EEBAD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Offset from Element Centerline                         0  mm.</w:t>
      </w:r>
    </w:p>
    <w:p w14:paraId="7C99554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1B3DE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2B2E409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1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1B3E5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8" w:name="_Toc192708086"/>
      <w:r w:rsidRPr="008D5C85">
        <w:rPr>
          <w:rFonts w:ascii="Consolas" w:hAnsi="Consolas" w:cs="Arial"/>
          <w:sz w:val="18"/>
        </w:rPr>
        <w:instrText>XY Coordinate Calculations:</w:instrText>
      </w:r>
      <w:bookmarkEnd w:id="8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4B126C9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XY Coordinate Calculations:</w:t>
      </w:r>
    </w:p>
    <w:p w14:paraId="77AAEAA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43DE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|            |            |             |             |</w:t>
      </w:r>
    </w:p>
    <w:p w14:paraId="75D714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| To |  X (Horiz.)|  Y (Vert.) |  DX (Horiz.)|  DY (Vert.) |</w:t>
      </w:r>
    </w:p>
    <w:p w14:paraId="439ED6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|    |        mm. |        mm. |         mm. |         mm. |</w:t>
      </w:r>
    </w:p>
    <w:p w14:paraId="489CB9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314609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BOTTOM DISH|        ... |         50 |         ... |          50 |</w:t>
      </w:r>
    </w:p>
    <w:p w14:paraId="22BB81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SHELL|        ... |       1992 |         ... |        1942 |</w:t>
      </w:r>
    </w:p>
    <w:p w14:paraId="73064E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BODY FLANGE|        ... |    1998.18 |         ... |         -16 |</w:t>
      </w:r>
    </w:p>
    <w:p w14:paraId="1E2891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COVER FLANGE|        ... |    2017.35 |         ... |          16 |</w:t>
      </w:r>
    </w:p>
    <w:p w14:paraId="475113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44CA82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F61BA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PV Elite includes an 1/8 inch (3.175mm) raised face and gasket thicknesses for girth</w:t>
      </w:r>
    </w:p>
    <w:p w14:paraId="333F98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flanges and tubesheet thicknesses where applicable in the Tangent to Tangent length calculation.</w:t>
      </w:r>
    </w:p>
    <w:p w14:paraId="406688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calculated dimensions are based on the given element lengths.  Due to variability in</w:t>
      </w:r>
    </w:p>
    <w:p w14:paraId="573DD1B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manufacturing (weld gaps etc.), the Tangent to Tangent length may not be exact.</w:t>
      </w:r>
    </w:p>
    <w:p w14:paraId="0616F5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29D08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182F4E4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1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5EF23F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9" w:name="_Toc192708087"/>
      <w:r w:rsidRPr="008D5C85">
        <w:rPr>
          <w:rFonts w:ascii="Consolas" w:hAnsi="Consolas" w:cs="Arial"/>
          <w:sz w:val="18"/>
        </w:rPr>
        <w:instrText>Flg Calc [Int P]:   BODY FLANGE</w:instrText>
      </w:r>
      <w:bookmarkEnd w:id="9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7CBAB4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 xml:space="preserve">Flange Input Data Values                         Description: </w:t>
      </w:r>
      <w:r w:rsidRPr="008D5C85">
        <w:rPr>
          <w:rFonts w:ascii="Tahoma" w:hAnsi="Consolas" w:cs="Arial"/>
          <w:color w:val="0000FF"/>
          <w:sz w:val="18"/>
        </w:rPr>
        <w:t>BODY FLANGE</w:t>
      </w:r>
      <w:r w:rsidRPr="008D5C85">
        <w:rPr>
          <w:rFonts w:ascii="Tahoma" w:hAnsi="Consolas" w:cs="Arial"/>
          <w:b/>
          <w:color w:val="000000"/>
          <w:sz w:val="18"/>
        </w:rPr>
        <w:t xml:space="preserve">   :</w:t>
      </w:r>
    </w:p>
    <w:p w14:paraId="2F49742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A7A4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>BODY FLANGE</w:t>
      </w:r>
    </w:p>
    <w:p w14:paraId="530BEF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12E6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   Integral Ring</w:t>
      </w:r>
    </w:p>
    <w:p w14:paraId="73CD50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99C7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Pressure                            P            0.52  bars</w:t>
      </w:r>
    </w:p>
    <w:p w14:paraId="7A7778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            85  °C</w:t>
      </w:r>
    </w:p>
    <w:p w14:paraId="5769C8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ci          0.0000  mm.</w:t>
      </w:r>
    </w:p>
    <w:p w14:paraId="3F2FBC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ce          0.0000  mm.</w:t>
      </w:r>
    </w:p>
    <w:p w14:paraId="0B325C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Corrosion Allowance in Thickness Calcs.               No</w:t>
      </w:r>
    </w:p>
    <w:p w14:paraId="18D556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Attached Shell Inside Diameter             B       1013.0000  mm.</w:t>
      </w:r>
    </w:p>
    <w:p w14:paraId="3692B7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Integral Ring Inside Diameter                      1025.0000  mm.</w:t>
      </w:r>
    </w:p>
    <w:p w14:paraId="06FBE0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A        1130.000  mm.</w:t>
      </w:r>
    </w:p>
    <w:p w14:paraId="638B61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Thickness                           t         16.0000  mm.</w:t>
      </w:r>
    </w:p>
    <w:p w14:paraId="7A60C94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D902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 SA-240 316L</w:t>
      </w:r>
    </w:p>
    <w:p w14:paraId="56BBE1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UNS number                            S31603</w:t>
      </w:r>
    </w:p>
    <w:p w14:paraId="33E705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Temperature   Sfo          100.46  N./mm²</w:t>
      </w:r>
    </w:p>
    <w:p w14:paraId="19911D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Ambient       Sfa          115.00  N./mm²</w:t>
      </w:r>
    </w:p>
    <w:p w14:paraId="644CD73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59F2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SA-193 B8M</w:t>
      </w:r>
    </w:p>
    <w:p w14:paraId="6C9943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Temperature      Sb          123.57  N./mm²</w:t>
      </w:r>
    </w:p>
    <w:p w14:paraId="4C4E2F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Ambient          Sa          130.00  N./mm²</w:t>
      </w:r>
    </w:p>
    <w:p w14:paraId="10F712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4F8B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Leg at Back of Ring        tw          0.0000  mm.</w:t>
      </w:r>
    </w:p>
    <w:p w14:paraId="699F0FF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CD1D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Bolt Circle                    C        1062.000  mm.</w:t>
      </w:r>
    </w:p>
    <w:p w14:paraId="287590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Bolt Diameter                      a         16.0000  mm.</w:t>
      </w:r>
    </w:p>
    <w:p w14:paraId="262A2D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Threads                                  TEMA Metric</w:t>
      </w:r>
    </w:p>
    <w:p w14:paraId="1597A5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Bolts                                           56</w:t>
      </w:r>
    </w:p>
    <w:p w14:paraId="17CC18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CCFF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Outside Diameter             Fod        1130.000  mm.</w:t>
      </w:r>
    </w:p>
    <w:p w14:paraId="268F05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Inside Diameter              Fid        1013.000  mm.</w:t>
      </w:r>
    </w:p>
    <w:p w14:paraId="1139E9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Facing Sketch                       1, Code Sketch 1a</w:t>
      </w:r>
    </w:p>
    <w:p w14:paraId="6567C51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03E5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Outside Diameter                   Go        1130.000  mm.</w:t>
      </w:r>
    </w:p>
    <w:p w14:paraId="13F77E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Inside Diameter                    Gi        1013.000  mm.</w:t>
      </w:r>
    </w:p>
    <w:p w14:paraId="142A7E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Factor                              m          3.0000</w:t>
      </w:r>
    </w:p>
    <w:p w14:paraId="782A8B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Design Seating Stress               y            1.38  N./mm²</w:t>
      </w:r>
    </w:p>
    <w:p w14:paraId="0F61AD4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5057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Column for Gasket Seating                  2, Code Column II</w:t>
      </w:r>
    </w:p>
    <w:p w14:paraId="7B676E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Thickness                          tg          3.0000  mm.</w:t>
      </w:r>
    </w:p>
    <w:p w14:paraId="03F3966F" w14:textId="6CB3FA95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44B5607F" wp14:editId="1BD8F176">
            <wp:extent cx="2971800" cy="16611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B19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23E3B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1F42FC4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B5448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BAFC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ID Centroid  hg             12.154  mm.</w:t>
      </w:r>
    </w:p>
    <w:p w14:paraId="0ED650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Distance to Full Face Gasket OD Centroid h'g             17.176  mm.</w:t>
      </w:r>
    </w:p>
    <w:p w14:paraId="2BDBA3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5920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Flange ID,      Bcor = B+2*ci                 1013.000  mm.</w:t>
      </w:r>
    </w:p>
    <w:p w14:paraId="0312F0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Large Hub,     g1Cor = g1-ci                     0.000  mm.</w:t>
      </w:r>
    </w:p>
    <w:p w14:paraId="33F6F7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Corroded Small Hub,     g0Cor = go-ci                     0.000  mm.</w:t>
      </w:r>
    </w:p>
    <w:p w14:paraId="015D01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Code R Dimension,           R = (C-B)/2 - g1             24.500  mm.</w:t>
      </w:r>
    </w:p>
    <w:p w14:paraId="53A49BF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7FB1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Gasket Width,        bo = Full Face                29.250 mm.</w:t>
      </w:r>
    </w:p>
    <w:p w14:paraId="3B8512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Gasket Width,     b = (C-Gi)/4                 12.250 mm.</w:t>
      </w:r>
    </w:p>
    <w:p w14:paraId="28663E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Reaction Diameter,   G = C - 2 * HG             1037.693 mm.</w:t>
      </w:r>
    </w:p>
    <w:p w14:paraId="7133B8A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61B1A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gasket extends beyond the Bolt circle diameter. This flange will be designed as a full</w:t>
      </w:r>
    </w:p>
    <w:p w14:paraId="1E645A8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face flange per Taylor Forge bulletin 502.</w:t>
      </w:r>
    </w:p>
    <w:p w14:paraId="0D69CBC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4AD96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Basic Flange and Bolt Loads:</w:t>
      </w:r>
    </w:p>
    <w:p w14:paraId="403E0A2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B60F1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Hydrostatic End Load due to Pressure [H]:</w:t>
      </w:r>
    </w:p>
    <w:p w14:paraId="2EE40E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G^2 * Peq</w:t>
      </w:r>
    </w:p>
    <w:p w14:paraId="4E74F0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1038^2 * 0.52</w:t>
      </w:r>
    </w:p>
    <w:p w14:paraId="5D4A64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44145.492 N</w:t>
      </w:r>
    </w:p>
    <w:p w14:paraId="0FEBF1B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4B1FD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Contact Load on Gasket Surfaces [Hp]:</w:t>
      </w:r>
    </w:p>
    <w:p w14:paraId="423BFB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b * pi * G * m * P</w:t>
      </w:r>
    </w:p>
    <w:p w14:paraId="51BDC9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12.3 * pi * 1038 * 3 * 0.52</w:t>
      </w:r>
    </w:p>
    <w:p w14:paraId="4E5A41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12507.339 N</w:t>
      </w:r>
    </w:p>
    <w:p w14:paraId="1D10756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6F8A4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Full Face ID Gasket Compression [H'p]:</w:t>
      </w:r>
    </w:p>
    <w:p w14:paraId="3EA302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Hp * hg / h'g</w:t>
      </w:r>
    </w:p>
    <w:p w14:paraId="3A7D5F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( 12507 * 12.2/17.2 )</w:t>
      </w:r>
    </w:p>
    <w:p w14:paraId="490FEF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8850.182 N</w:t>
      </w:r>
    </w:p>
    <w:p w14:paraId="3BDBDB0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AB0DA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Full Face ID Pressure Load [H'GY]:</w:t>
      </w:r>
    </w:p>
    <w:p w14:paraId="06AD5D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b * pi * G * y * hg / h'g</w:t>
      </w:r>
    </w:p>
    <w:p w14:paraId="6E2C17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12.3 * pi * 1038 * 1.38 * 12.2/17.2</w:t>
      </w:r>
    </w:p>
    <w:p w14:paraId="4BD376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38992.793 N</w:t>
      </w:r>
    </w:p>
    <w:p w14:paraId="1A3AC79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BF2D0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Hydrostatic End Load at Flange ID [Hd]:</w:t>
      </w:r>
    </w:p>
    <w:p w14:paraId="182D8E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Bcor^2 * P</w:t>
      </w:r>
    </w:p>
    <w:p w14:paraId="74B74B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1013^2 * 0.52</w:t>
      </w:r>
    </w:p>
    <w:p w14:paraId="04C164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42069.523 N</w:t>
      </w:r>
    </w:p>
    <w:p w14:paraId="0171A2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416E6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Pressure Force on Flange Face [Ht]:</w:t>
      </w:r>
    </w:p>
    <w:p w14:paraId="1DE6D8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 - Hd</w:t>
      </w:r>
    </w:p>
    <w:p w14:paraId="653A16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44145 - 42070</w:t>
      </w:r>
    </w:p>
    <w:p w14:paraId="73C4DC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2075.969 N</w:t>
      </w:r>
    </w:p>
    <w:p w14:paraId="20B13A2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428D1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Operating Bolt Load [Wm1]:</w:t>
      </w:r>
    </w:p>
    <w:p w14:paraId="1FEE3F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H + Hp + H'p, 0 )</w:t>
      </w:r>
    </w:p>
    <w:p w14:paraId="61E301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max( 44145 + 12507 + 8850, 0 )</w:t>
      </w:r>
    </w:p>
    <w:p w14:paraId="0EFC3A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65503.012 N</w:t>
      </w:r>
    </w:p>
    <w:p w14:paraId="318D1F3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F9751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Gasket Seating Bolt Load [Wm2]:</w:t>
      </w:r>
    </w:p>
    <w:p w14:paraId="3C3598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y * b * pi * G  + yPart * bPart * lp + H'GY</w:t>
      </w:r>
    </w:p>
    <w:p w14:paraId="243496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1.38*12.3*pi*1038+0*0*0+38993</w:t>
      </w:r>
    </w:p>
    <w:p w14:paraId="6323D2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94098.562 N</w:t>
      </w:r>
    </w:p>
    <w:p w14:paraId="741C634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5CA0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Bolt Area [Am]:</w:t>
      </w:r>
    </w:p>
    <w:p w14:paraId="66BD10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Wm1/Sb, Wm2/Sa )</w:t>
      </w:r>
    </w:p>
    <w:p w14:paraId="266F6C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max( 65503/124, 94099/130 )</w:t>
      </w:r>
    </w:p>
    <w:p w14:paraId="5FDC9D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7.239 cm²</w:t>
      </w:r>
    </w:p>
    <w:p w14:paraId="7F43059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765AF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lastRenderedPageBreak/>
        <w:t>ASME Maximum Circumferential Spacing between Bolts per App. 2 eq. (3) [Bsmax]:</w:t>
      </w:r>
    </w:p>
    <w:p w14:paraId="4876ED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2a + 6t/(m + 0.5)</w:t>
      </w:r>
    </w:p>
    <w:p w14:paraId="00F92E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16 + 6 * 16/(3 + 0.5)</w:t>
      </w:r>
    </w:p>
    <w:p w14:paraId="06512DA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i/>
          <w:color w:val="FF0000"/>
          <w:sz w:val="18"/>
        </w:rPr>
        <w:t xml:space="preserve"> = 59.429 mm.  Maximum Bolt Spacing Exceeded !</w:t>
      </w:r>
    </w:p>
    <w:p w14:paraId="164D43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C2CF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For vessels in lethal service or when specified by the user/agent, the</w:t>
      </w:r>
    </w:p>
    <w:p w14:paraId="1D73073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maximum bolt spacing shall not exceed the value of [Bsmax]. See ASME</w:t>
      </w:r>
    </w:p>
    <w:p w14:paraId="7FCB568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VIII-1 Appendix 2 paragraph 2-5(d) for more information.</w:t>
      </w:r>
    </w:p>
    <w:p w14:paraId="7CA04D3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72061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Actual Circumferential Bolt Spacing [Bs]:</w:t>
      </w:r>
    </w:p>
    <w:p w14:paraId="09E56C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 * sin( pi / n )</w:t>
      </w:r>
    </w:p>
    <w:p w14:paraId="60039B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1062 * sin( pi/56 )</w:t>
      </w:r>
    </w:p>
    <w:p w14:paraId="2A6275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59.547 mm.</w:t>
      </w:r>
    </w:p>
    <w:p w14:paraId="184E0A0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72676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Moment Multiplier for Bolt Spacing per App. 2 eq. (7) [Bsc]:</w:t>
      </w:r>
    </w:p>
    <w:p w14:paraId="41BCEB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sqrt( Bs/( 2a + t )), 1 )</w:t>
      </w:r>
    </w:p>
    <w:p w14:paraId="5590FF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sqrt( 59.5/( 2 * 16 + 16 )), 1 )</w:t>
      </w:r>
    </w:p>
    <w:p w14:paraId="56ADA6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1.1138</w:t>
      </w:r>
    </w:p>
    <w:p w14:paraId="39C7F9A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CCBBD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Bolting Information for TEMA Metric Thread Series (Non Mandatory):</w:t>
      </w:r>
    </w:p>
    <w:p w14:paraId="0DA72E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Across Corners for Nuts                      31.180  mm.</w:t>
      </w:r>
    </w:p>
    <w:p w14:paraId="4CE508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Circular Wrench End Diameter                     a    47.000  mm.</w:t>
      </w:r>
    </w:p>
    <w:p w14:paraId="7C6A39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1BB72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Minimum     Actual    Maximum</w:t>
      </w:r>
    </w:p>
    <w:p w14:paraId="56DD85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78950D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Area:                                   7.239     77.461</w:t>
      </w:r>
    </w:p>
    <w:p w14:paraId="41DB65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Hub and Bolts:      19.500     24.500</w:t>
      </w:r>
    </w:p>
    <w:p w14:paraId="683E0D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Bolts and Edge:     19.500     34.000</w:t>
      </w:r>
    </w:p>
    <w:p w14:paraId="17D5EC8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color w:val="FF8E55"/>
          <w:sz w:val="18"/>
        </w:rPr>
        <w:t>Circ. Spacing between the Bolts:            39.700     59.547     59.429</w:t>
      </w:r>
    </w:p>
    <w:p w14:paraId="456704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13279B4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B7EC1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Flange Design Bolt Load, Gasket Seating [W]:</w:t>
      </w:r>
    </w:p>
    <w:p w14:paraId="12D665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Sa * Ab</w:t>
      </w:r>
    </w:p>
    <w:p w14:paraId="7492F7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130 * 77.5</w:t>
      </w:r>
    </w:p>
    <w:p w14:paraId="791E59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1006895.00 N</w:t>
      </w:r>
    </w:p>
    <w:p w14:paraId="4153678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DCAA4F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Gasket Load for the Operating Condition [HG]:</w:t>
      </w:r>
    </w:p>
    <w:p w14:paraId="49740F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- H</w:t>
      </w:r>
    </w:p>
    <w:p w14:paraId="6C3A9C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1006895 - 44145</w:t>
      </w:r>
    </w:p>
    <w:p w14:paraId="3B1D8D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962749.50 N</w:t>
      </w:r>
    </w:p>
    <w:p w14:paraId="43E13B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58E4D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Moment Arm Calculations:</w:t>
      </w:r>
    </w:p>
    <w:p w14:paraId="16498D6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B86BB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to Gasket Load Reaction [hg]:</w:t>
      </w:r>
    </w:p>
    <w:p w14:paraId="7341FA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(C - Gi) * (2 * Gi + C) / (6 * (Gi + C))</w:t>
      </w:r>
    </w:p>
    <w:p w14:paraId="6B1600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(1062 - 1013 ) * (2 * 1013 + 1062 )/</w:t>
      </w:r>
    </w:p>
    <w:p w14:paraId="4B9732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(6 * (1013 + 1062 ))</w:t>
      </w:r>
    </w:p>
    <w:p w14:paraId="5828AA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12.1536 mm.</w:t>
      </w:r>
    </w:p>
    <w:p w14:paraId="46581BC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06418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Reverse Moment arm[h"g]:</w:t>
      </w:r>
    </w:p>
    <w:p w14:paraId="4352E6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hg * h'g / ( hg + h'g )</w:t>
      </w:r>
    </w:p>
    <w:p w14:paraId="78B301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12.2 * 17.2/(12.2 + 17.2 )</w:t>
      </w:r>
    </w:p>
    <w:p w14:paraId="09A741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7.1173 mm.</w:t>
      </w:r>
    </w:p>
    <w:p w14:paraId="716AEF6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C11C2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to Face Pressure Reaction [ht]:</w:t>
      </w:r>
    </w:p>
    <w:p w14:paraId="5797A5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(R + g1Cor + hg ) / 2.0</w:t>
      </w:r>
    </w:p>
    <w:p w14:paraId="432669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( 24.5 + 0 + 12.2 )/2.0</w:t>
      </w:r>
    </w:p>
    <w:p w14:paraId="07FA62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18.3268 mm.</w:t>
      </w:r>
    </w:p>
    <w:p w14:paraId="6C3104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78BF6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to End Pressure Reaction [hd]:</w:t>
      </w:r>
    </w:p>
    <w:p w14:paraId="4A84E1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R + giCor</w:t>
      </w:r>
    </w:p>
    <w:p w14:paraId="340077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24.5 + 0</w:t>
      </w:r>
    </w:p>
    <w:p w14:paraId="019603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24.5000 mm.</w:t>
      </w:r>
    </w:p>
    <w:p w14:paraId="70CEDD6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B82FC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Summary of Moments for Internal Pressure: (N-m)</w:t>
      </w:r>
    </w:p>
    <w:p w14:paraId="48A9AE1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0F13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Loading                 Force  |   Distance |  Bolt Corr |         Moment  |</w:t>
      </w:r>
    </w:p>
    <w:p w14:paraId="1122DB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1A8B0D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End Pressure,   Md      42070. |    24.5000 |     1.1138 |           1148. |</w:t>
      </w:r>
    </w:p>
    <w:p w14:paraId="04783B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Face Pressure,  Mt       2076. |    18.3268 |     1.1138 |             42. |</w:t>
      </w:r>
    </w:p>
    <w:p w14:paraId="2B3091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Load,    Mg          0. |     0.0000 |     1.0000 |              0. |</w:t>
      </w:r>
    </w:p>
    <w:p w14:paraId="1655A0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Seating, Matm  1006895. |    12.1536 |     1.1138 |          13636. |</w:t>
      </w:r>
    </w:p>
    <w:p w14:paraId="151014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 Load, Mr     962750. |     7.1173 |     1.0000 |           6855. |</w:t>
      </w:r>
    </w:p>
    <w:p w14:paraId="5C9E4A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80D7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Moment for Operation,      Mop                                 1191. N-m</w:t>
      </w:r>
    </w:p>
    <w:p w14:paraId="7D5F4C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Moment for Gasket seating, Matm                               13636. N-m</w:t>
      </w:r>
    </w:p>
    <w:p w14:paraId="792785E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3C80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Hub Length, ho =                             0.000 mm.</w:t>
      </w:r>
    </w:p>
    <w:p w14:paraId="74E50D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Hub Ratio,          h/h0 = Defined as 0                0.000</w:t>
      </w:r>
    </w:p>
    <w:p w14:paraId="5B26AD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Ratio,   g1/g0 = Defined as 0.0              0.000</w:t>
      </w:r>
    </w:p>
    <w:p w14:paraId="06D995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Factors from Figure 2-7.1                     K =      1.115</w:t>
      </w:r>
    </w:p>
    <w:p w14:paraId="7E4CEA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T =      1.872            U =     19.509</w:t>
      </w:r>
    </w:p>
    <w:p w14:paraId="3295AF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Y =     17.753            Z =      9.185</w:t>
      </w:r>
    </w:p>
    <w:p w14:paraId="512521F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24529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Tangential Flange Stress, Operating [Sto]:</w:t>
      </w:r>
    </w:p>
    <w:p w14:paraId="67E96C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Y * Mop )/( t² * Bcor )</w:t>
      </w:r>
    </w:p>
    <w:p w14:paraId="28D61D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(17.8*1191)/(16²*1013)</w:t>
      </w:r>
    </w:p>
    <w:p w14:paraId="052BC6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81.50 N./mm²</w:t>
      </w:r>
    </w:p>
    <w:p w14:paraId="1FC49EC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0B73C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Bolt Stress, Operating [BSo]:</w:t>
      </w:r>
    </w:p>
    <w:p w14:paraId="1ED005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Wm1 / Ab</w:t>
      </w:r>
    </w:p>
    <w:p w14:paraId="12C1FA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65503/77.5</w:t>
      </w:r>
    </w:p>
    <w:p w14:paraId="596237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8.46 N./mm²</w:t>
      </w:r>
    </w:p>
    <w:p w14:paraId="4BB087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4233B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Bolt Stress, Seating [BSa]:</w:t>
      </w:r>
    </w:p>
    <w:p w14:paraId="019A36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Wm2 / Ab )</w:t>
      </w:r>
    </w:p>
    <w:p w14:paraId="7EEBA8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(94099/77.5)</w:t>
      </w:r>
    </w:p>
    <w:p w14:paraId="259F87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12.15 N./mm²</w:t>
      </w:r>
    </w:p>
    <w:p w14:paraId="3190924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E1103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Radial Stress at Bolt Circle, Full Face Gaskets, Operating [SFo]:</w:t>
      </w:r>
    </w:p>
    <w:p w14:paraId="4B2C5D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*MR/(t²*(Pi*C-n*dB))</w:t>
      </w:r>
    </w:p>
    <w:p w14:paraId="7CF54A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6*6855/(16²*(3.14*1062-56*16))</w:t>
      </w:r>
    </w:p>
    <w:p w14:paraId="1F6A68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65.81 N./mm²</w:t>
      </w:r>
    </w:p>
    <w:p w14:paraId="32216FB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F7933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Flange Stress Analysis Results: 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</w:p>
    <w:p w14:paraId="5D108D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8AC5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Operating |            Gasket Seating |</w:t>
      </w:r>
    </w:p>
    <w:p w14:paraId="0091E6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Actual       Allowed |      Actual       Allowed |</w:t>
      </w:r>
    </w:p>
    <w:p w14:paraId="0306CB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13DA88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Flange           81.50 |      100.46 |        0.00 |      115.00 |</w:t>
      </w:r>
    </w:p>
    <w:p w14:paraId="37E184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Bolting                      8.46 |      123.57 |       12.15 |      130.00 |</w:t>
      </w:r>
    </w:p>
    <w:p w14:paraId="4B128D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Faced Gasket           65.81 |      100.46 |        0.00 |      115.00 |</w:t>
      </w:r>
    </w:p>
    <w:p w14:paraId="2F6A79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6426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Required Flange Thickness                     14.529 mm.</w:t>
      </w:r>
    </w:p>
    <w:p w14:paraId="1E20A8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M.A.W.P. ( Operating )                        0.64 bars</w:t>
      </w:r>
    </w:p>
    <w:p w14:paraId="0CB989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Finished Weight of Flange at given Thk.       25.3 kg.</w:t>
      </w:r>
    </w:p>
    <w:p w14:paraId="7FE42D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Unfinished Weight of Forging at given Thk     25.3 kg.</w:t>
      </w:r>
    </w:p>
    <w:p w14:paraId="6B35983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3FE81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262A1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2771650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0FD01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Required Fillet Weld Leg size for Slip on Flanges:</w:t>
      </w:r>
    </w:p>
    <w:p w14:paraId="6DB1A8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max( tn, ( 6 mm or 1/4 inch ) )  no hub size given</w:t>
      </w:r>
    </w:p>
    <w:p w14:paraId="28212C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max( 6, 6 )</w:t>
      </w:r>
    </w:p>
    <w:p w14:paraId="1E8645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6.000 mm.</w:t>
      </w:r>
    </w:p>
    <w:p w14:paraId="57D6AB2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EB54C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8A38C6D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1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3E38DD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0" w:name="_Toc192708088"/>
      <w:r w:rsidRPr="008D5C85">
        <w:rPr>
          <w:rFonts w:ascii="Consolas" w:hAnsi="Consolas" w:cs="Arial"/>
          <w:sz w:val="18"/>
        </w:rPr>
        <w:instrText>Flg Calc [Int P]:   COVER FLANGE</w:instrText>
      </w:r>
      <w:bookmarkEnd w:id="10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7F0C073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 xml:space="preserve">Flange Input Data Values                         Description: </w:t>
      </w:r>
      <w:r w:rsidRPr="008D5C85">
        <w:rPr>
          <w:rFonts w:ascii="Tahoma" w:hAnsi="Consolas" w:cs="Arial"/>
          <w:color w:val="0000FF"/>
          <w:sz w:val="18"/>
        </w:rPr>
        <w:t>COVER FLANGE</w:t>
      </w:r>
      <w:r w:rsidRPr="008D5C85">
        <w:rPr>
          <w:rFonts w:ascii="Tahoma" w:hAnsi="Consolas" w:cs="Arial"/>
          <w:b/>
          <w:color w:val="000000"/>
          <w:sz w:val="18"/>
        </w:rPr>
        <w:t xml:space="preserve">  :</w:t>
      </w:r>
    </w:p>
    <w:p w14:paraId="7287EE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C3438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>COVER FLANGE</w:t>
      </w:r>
    </w:p>
    <w:p w14:paraId="4A544D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4CC5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           Blind</w:t>
      </w:r>
    </w:p>
    <w:p w14:paraId="155C311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891A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Pressure                            P            0.52  bars</w:t>
      </w:r>
    </w:p>
    <w:p w14:paraId="6394C6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            85  °C</w:t>
      </w:r>
    </w:p>
    <w:p w14:paraId="4BED7A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ci          0.0000  mm.</w:t>
      </w:r>
    </w:p>
    <w:p w14:paraId="1B16F7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External Corrosion Allowance              ce          0.0000  mm.</w:t>
      </w:r>
    </w:p>
    <w:p w14:paraId="035119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Corrosion Allowance in Thickness Calcs.              Yes</w:t>
      </w:r>
    </w:p>
    <w:p w14:paraId="50323F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Outside Diameter                    A        1130.000  mm.</w:t>
      </w:r>
    </w:p>
    <w:p w14:paraId="57BE03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Thickness                           t         16.0000  mm.</w:t>
      </w:r>
    </w:p>
    <w:p w14:paraId="194F2A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66C0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 SA-240 316L</w:t>
      </w:r>
    </w:p>
    <w:p w14:paraId="4EDB1C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UNS number                            S31603</w:t>
      </w:r>
    </w:p>
    <w:p w14:paraId="2E230D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Temperature   Sfo          100.46  N./mm²</w:t>
      </w:r>
    </w:p>
    <w:p w14:paraId="48774A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Allowable Stress At Ambient       Sfa          115.00  N./mm²</w:t>
      </w:r>
    </w:p>
    <w:p w14:paraId="27CDE78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7A81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SA-193 B8M</w:t>
      </w:r>
    </w:p>
    <w:p w14:paraId="10B77E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Temperature      Sb          123.57  N./mm²</w:t>
      </w:r>
    </w:p>
    <w:p w14:paraId="035A9E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Stress At Ambient          Sa          130.00  N./mm²</w:t>
      </w:r>
    </w:p>
    <w:p w14:paraId="7B35C1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21C9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Perimeter along the Center of the Bolts    L        3336.372  mm.</w:t>
      </w:r>
    </w:p>
    <w:p w14:paraId="50F595A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AA13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Bolt Circle                    C        1062.000  mm.</w:t>
      </w:r>
    </w:p>
    <w:p w14:paraId="6322C1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Bolt Diameter                      a         16.0000  mm.</w:t>
      </w:r>
    </w:p>
    <w:p w14:paraId="3B3126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Threads                                  TEMA Metric</w:t>
      </w:r>
    </w:p>
    <w:p w14:paraId="1BFF44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Bolts                                           56</w:t>
      </w:r>
    </w:p>
    <w:p w14:paraId="1E1CE28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B23A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Outside Diameter             Fod        1130.000  mm.</w:t>
      </w:r>
    </w:p>
    <w:p w14:paraId="53A322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Face Inside Diameter              Fid        1013.000  mm.</w:t>
      </w:r>
    </w:p>
    <w:p w14:paraId="575BAA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Facing Sketch                       1, Code Sketch 1a</w:t>
      </w:r>
    </w:p>
    <w:p w14:paraId="216C5A6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0916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Outside Diameter                   Go        1130.000  mm.</w:t>
      </w:r>
    </w:p>
    <w:p w14:paraId="559C4B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Inside Diameter                    Gi        1013.000  mm.</w:t>
      </w:r>
    </w:p>
    <w:p w14:paraId="1E082B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Factor                              m          3.0000</w:t>
      </w:r>
    </w:p>
    <w:p w14:paraId="7219F7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Design Seating Stress               y            1.38  N./mm²</w:t>
      </w:r>
    </w:p>
    <w:p w14:paraId="4A8B2E7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09F20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Column for Gasket Seating                  2, Code Column II</w:t>
      </w:r>
    </w:p>
    <w:p w14:paraId="09E5AC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Thickness                          tg          3.0000  mm.</w:t>
      </w:r>
    </w:p>
    <w:p w14:paraId="6DA9EB9A" w14:textId="425234C1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6697571B" wp14:editId="268B1FDD">
            <wp:extent cx="2651760" cy="1143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F9A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20B09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17D031A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6A2DD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48D5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ID Centroid  hg             12.154  mm.</w:t>
      </w:r>
    </w:p>
    <w:p w14:paraId="0F836A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to Full Face Gasket OD Centroid h'g             17.176  mm.</w:t>
      </w:r>
    </w:p>
    <w:p w14:paraId="41038B9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1F549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D0FA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Gasket Width,        bo = Full Face                29.250 mm.</w:t>
      </w:r>
    </w:p>
    <w:p w14:paraId="07B6C6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Gasket Width,     b = (C-Gi)/4                 12.250 mm.</w:t>
      </w:r>
    </w:p>
    <w:p w14:paraId="066914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Gasket Reaction Diameter,   G = C - 2 * HG             1037.693 mm.</w:t>
      </w:r>
    </w:p>
    <w:p w14:paraId="3A04C79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78491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gasket extends beyond the Bolt circle diameter. This flange will be designed as a full</w:t>
      </w:r>
    </w:p>
    <w:p w14:paraId="66F6A6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face flange per Taylor Forge bulletin 502.</w:t>
      </w:r>
    </w:p>
    <w:p w14:paraId="4E7DF3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C8FBC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Basic Flange and Bolt Loads:</w:t>
      </w:r>
    </w:p>
    <w:p w14:paraId="00E6B2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BE89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Hydrostatic End Load due to Pressure [H]:</w:t>
      </w:r>
    </w:p>
    <w:p w14:paraId="2B5922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G^2 * Peq</w:t>
      </w:r>
    </w:p>
    <w:p w14:paraId="1D0389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pi/4 * 1038^2 * 0.52</w:t>
      </w:r>
    </w:p>
    <w:p w14:paraId="1EAAD6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44145.492 N</w:t>
      </w:r>
    </w:p>
    <w:p w14:paraId="2C553F5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87504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Contact Load on Gasket Surfaces [Hp]:</w:t>
      </w:r>
    </w:p>
    <w:p w14:paraId="3F7B16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b * pi * G * m * P</w:t>
      </w:r>
    </w:p>
    <w:p w14:paraId="6F96C2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 * 12.3 * pi * 1038 * 3 * 0.52</w:t>
      </w:r>
    </w:p>
    <w:p w14:paraId="69B99B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12507.339 N</w:t>
      </w:r>
    </w:p>
    <w:p w14:paraId="37C2B06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43038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Full Face ID Gasket Compression [H'p]:</w:t>
      </w:r>
    </w:p>
    <w:p w14:paraId="4F8641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Hp * hg / h'g</w:t>
      </w:r>
    </w:p>
    <w:p w14:paraId="3BD259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( 12507 * 12.2/17.2 )</w:t>
      </w:r>
    </w:p>
    <w:p w14:paraId="57191F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8850.182 N</w:t>
      </w:r>
    </w:p>
    <w:p w14:paraId="2CC5C54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D7739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Full Face ID Pressure Load [H'GY]:</w:t>
      </w:r>
    </w:p>
    <w:p w14:paraId="79BA9F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b * pi * G * y * hg / h'g</w:t>
      </w:r>
    </w:p>
    <w:p w14:paraId="2386A4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12.3 * pi * 1038 * 1.38 * 12.2/17.2</w:t>
      </w:r>
    </w:p>
    <w:p w14:paraId="10FAF1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38992.793 N</w:t>
      </w:r>
    </w:p>
    <w:p w14:paraId="032B30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2FEF2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Operating Bolt Load [Wm1]:</w:t>
      </w:r>
    </w:p>
    <w:p w14:paraId="4F5DB0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H + Hp + H'p, 0 )</w:t>
      </w:r>
    </w:p>
    <w:p w14:paraId="46E71A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max( 44145 + 12507 + 8850, 0 )</w:t>
      </w:r>
    </w:p>
    <w:p w14:paraId="21C890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65503.012 N</w:t>
      </w:r>
    </w:p>
    <w:p w14:paraId="38F857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8D716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Gasket Seating Bolt Load [Wm2]:</w:t>
      </w:r>
    </w:p>
    <w:p w14:paraId="3AB001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y * b * pi * G  + yPart * bPart * lp + H'GY</w:t>
      </w:r>
    </w:p>
    <w:p w14:paraId="5E9B8F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1.38*12.3*pi*1038+0*0*0+38993</w:t>
      </w:r>
    </w:p>
    <w:p w14:paraId="266D77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94098.562 N</w:t>
      </w:r>
    </w:p>
    <w:p w14:paraId="000F875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294F6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Bolt Area [Am]:</w:t>
      </w:r>
    </w:p>
    <w:p w14:paraId="129B4F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Wm1/Sb, Wm2/Sa )</w:t>
      </w:r>
    </w:p>
    <w:p w14:paraId="534A64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max( 65503/124, 94099/130 )</w:t>
      </w:r>
    </w:p>
    <w:p w14:paraId="3500A0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7.239 cm²</w:t>
      </w:r>
    </w:p>
    <w:p w14:paraId="527EB05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3CD50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Bolting Information for TEMA Metric Thread Series (Non Mandatory):</w:t>
      </w:r>
    </w:p>
    <w:p w14:paraId="26FB6C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7C61BA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Minimum     Actual    Maximum</w:t>
      </w:r>
    </w:p>
    <w:p w14:paraId="2CDE8E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7739B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Area:                                   7.239     77.461</w:t>
      </w:r>
    </w:p>
    <w:p w14:paraId="7E17A0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Distance between Bolts and Edge:     19.500     34.000</w:t>
      </w:r>
    </w:p>
    <w:p w14:paraId="426F79E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color w:val="FF8E55"/>
          <w:sz w:val="18"/>
        </w:rPr>
        <w:t>Circ. Spacing between the Bolts:            39.700     59.547     48.000</w:t>
      </w:r>
    </w:p>
    <w:p w14:paraId="3BCEDD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6BA68C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80273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Flange Design Bolt Load, Gasket Seating [W]:</w:t>
      </w:r>
    </w:p>
    <w:p w14:paraId="17B798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Sa * Ab</w:t>
      </w:r>
    </w:p>
    <w:p w14:paraId="4A9DD7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130 * 77.5</w:t>
      </w:r>
    </w:p>
    <w:p w14:paraId="473B27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1006895.00 N</w:t>
      </w:r>
    </w:p>
    <w:p w14:paraId="7C1A439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4179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Gasket Load for the Operating Condition [HG]:</w:t>
      </w:r>
    </w:p>
    <w:p w14:paraId="5D2649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- H</w:t>
      </w:r>
    </w:p>
    <w:p w14:paraId="58B5E7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1006895 - 44145</w:t>
      </w:r>
    </w:p>
    <w:p w14:paraId="68BDE7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962749.50 N</w:t>
      </w:r>
    </w:p>
    <w:p w14:paraId="6342EAD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ACC0D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Moment Arm Calculations:</w:t>
      </w:r>
    </w:p>
    <w:p w14:paraId="3F6C2EB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84D8A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to Gasket Load Reaction [hg]:</w:t>
      </w:r>
    </w:p>
    <w:p w14:paraId="48CCDA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(C - Gi) * (2 * Gi + C) / (6 * (Gi + C))</w:t>
      </w:r>
    </w:p>
    <w:p w14:paraId="413CF9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(1062 - 1013 ) * (2 * 1013 + 1062 )/</w:t>
      </w:r>
    </w:p>
    <w:p w14:paraId="7C4DCB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(6 * (1013 + 1062 ))</w:t>
      </w:r>
    </w:p>
    <w:p w14:paraId="56EBD7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12.1536 mm.</w:t>
      </w:r>
    </w:p>
    <w:p w14:paraId="6A7F8C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E452F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Reverse Moment arm[h"g]:</w:t>
      </w:r>
    </w:p>
    <w:p w14:paraId="65444D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hg * h'g / ( hg + h'g )</w:t>
      </w:r>
    </w:p>
    <w:p w14:paraId="76E0C8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12.2 * 17.2/(12.2 + 17.2 )</w:t>
      </w:r>
    </w:p>
    <w:p w14:paraId="2715A3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7.1173 mm.</w:t>
      </w:r>
    </w:p>
    <w:p w14:paraId="2E04AC9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8EA10E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to Face Pressure Reaction [ht]:</w:t>
      </w:r>
    </w:p>
    <w:p w14:paraId="15AB8B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(R + g1Cor + hg ) / 2.0</w:t>
      </w:r>
    </w:p>
    <w:p w14:paraId="78B5D5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( 24.5 + 0 + 12.2 )/2.0</w:t>
      </w:r>
    </w:p>
    <w:p w14:paraId="1D28AE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18.3268 mm.</w:t>
      </w:r>
    </w:p>
    <w:p w14:paraId="3DD7E2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840D2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to End Pressure Reaction [hd]:</w:t>
      </w:r>
    </w:p>
    <w:p w14:paraId="1BD924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R + giCor</w:t>
      </w:r>
    </w:p>
    <w:p w14:paraId="141C0C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24.5 + 0</w:t>
      </w:r>
    </w:p>
    <w:p w14:paraId="47C763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24.5000 mm.</w:t>
      </w:r>
    </w:p>
    <w:p w14:paraId="425019D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36DC9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Tangential Flange Stress, Flat Head (UG-34), Operating [STo]:</w:t>
      </w:r>
    </w:p>
    <w:p w14:paraId="44D1AF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 * Z * [Peq] * d²/t²  (no bolt load moment for full faced designs)</w:t>
      </w:r>
    </w:p>
    <w:p w14:paraId="5E06B3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0.25*1*[0.52]*1062²/16²</w:t>
      </w:r>
    </w:p>
    <w:p w14:paraId="7F151B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57.50 N./mm²</w:t>
      </w:r>
    </w:p>
    <w:p w14:paraId="5D0EF51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B672A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Bolt Stress, Operating [BSo]:</w:t>
      </w:r>
    </w:p>
    <w:p w14:paraId="214ED4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Wm1 / Ab</w:t>
      </w:r>
    </w:p>
    <w:p w14:paraId="3D8F52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65503/77.5</w:t>
      </w:r>
    </w:p>
    <w:p w14:paraId="357619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8.46 N./mm²</w:t>
      </w:r>
    </w:p>
    <w:p w14:paraId="7041927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B8D5B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Bolt Stress, Seating [BSa]:</w:t>
      </w:r>
    </w:p>
    <w:p w14:paraId="13350E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Wm2 / Ab )</w:t>
      </w:r>
    </w:p>
    <w:p w14:paraId="1D261E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(94099/77.5)</w:t>
      </w:r>
    </w:p>
    <w:p w14:paraId="006FB8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12.15 N./mm²</w:t>
      </w:r>
    </w:p>
    <w:p w14:paraId="3C9CF0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7639B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Radial Stress at Bolt Circle, Full Face Gaskets, Operating [SFo]:</w:t>
      </w:r>
    </w:p>
    <w:p w14:paraId="1974E5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*MR/(t²*(Pi*C-n*dB))</w:t>
      </w:r>
    </w:p>
    <w:p w14:paraId="5CF92D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6*6855/(16²*(3.14*1062-56*16))</w:t>
      </w:r>
    </w:p>
    <w:p w14:paraId="48B656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65.81 N./mm²</w:t>
      </w:r>
    </w:p>
    <w:p w14:paraId="36CBD3B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D0B56C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Flange Stress Analysis Results: 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</w:p>
    <w:p w14:paraId="0D29BC9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9905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Operating |            Gasket Seating |</w:t>
      </w:r>
    </w:p>
    <w:p w14:paraId="6A82E6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Actual       Allowed |      Actual       Allowed |</w:t>
      </w:r>
    </w:p>
    <w:p w14:paraId="4793F6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354AFD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Flange           57.50 |      100.46 |        0.00 |      115.00 |</w:t>
      </w:r>
    </w:p>
    <w:p w14:paraId="6A2038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Bolting                      8.46 |      123.57 |       12.15 |      130.00 |</w:t>
      </w:r>
    </w:p>
    <w:p w14:paraId="52E284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Full Faced Gasket           65.81 |      100.46 |        0.00 |      115.00 |</w:t>
      </w:r>
    </w:p>
    <w:p w14:paraId="54EF25A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6826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Reqd. Blind Flange Thickness at Center                12.105 mm.</w:t>
      </w:r>
    </w:p>
    <w:p w14:paraId="065C31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M.A.W.P. ( Operating )                        0.91 bars</w:t>
      </w:r>
    </w:p>
    <w:p w14:paraId="0D6633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Finished Weight of Flange at given Thk.      128.8 kg.</w:t>
      </w:r>
    </w:p>
    <w:p w14:paraId="77632B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Estimated Unfinished Weight of Forging at given Thk    128.8 kg.</w:t>
      </w:r>
    </w:p>
    <w:p w14:paraId="79DD220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242D9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4AD7B69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4341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334296E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1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D7F312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1" w:name="_Toc192708089"/>
      <w:r w:rsidRPr="008D5C85">
        <w:rPr>
          <w:rFonts w:ascii="Consolas" w:hAnsi="Consolas" w:cs="Arial"/>
          <w:sz w:val="18"/>
        </w:rPr>
        <w:instrText>Internal Pressure Calculations:</w:instrText>
      </w:r>
      <w:bookmarkEnd w:id="11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48FA95D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Internal Pressure Results Summary:</w:t>
      </w:r>
    </w:p>
    <w:p w14:paraId="4CE8FB0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30A321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Element Thickness, Pressure, Diameter and Allowable Stress :</w:t>
      </w:r>
    </w:p>
    <w:p w14:paraId="170D21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5E88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Int. Press |    Nominal | Total Corr |    Element |  Allowable | Element# |</w:t>
      </w:r>
    </w:p>
    <w:p w14:paraId="19CDD9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 | To | + Liq. Hd  |  Thickness |  Allowance |   Diameter |  Stress(SE)|          |</w:t>
      </w:r>
    </w:p>
    <w:p w14:paraId="66F4B3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  bars |        mm. |        mm. |        mm. |     N./mm² |          |</w:t>
      </w:r>
    </w:p>
    <w:p w14:paraId="6A45AE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2C0829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BOTTOM DISH|     0.7505 |          8 |        ... |       1000 |      100.5 |        1 |</w:t>
      </w:r>
    </w:p>
    <w:p w14:paraId="21645A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SHELL|     0.7199 |          6 |        ... |       1000 |     100.46 |        2 |</w:t>
      </w:r>
    </w:p>
    <w:p w14:paraId="56FE36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BODY FLANGE|      0.522 |         16 |        ... |       1013 |     100.46 |        3 |</w:t>
      </w:r>
    </w:p>
    <w:p w14:paraId="39932A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COVER FLANGE|      0.522 |         16 |        ... |       1130 |     100.46 |        4 |</w:t>
      </w:r>
    </w:p>
    <w:p w14:paraId="3F5464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54BF989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6217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Element Required Thickness and MAWP :</w:t>
      </w:r>
    </w:p>
    <w:p w14:paraId="73BF5FB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06620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Design |   M.A.W.P. |     M.A.P. |    Minimum |   Required | Element# |</w:t>
      </w:r>
    </w:p>
    <w:p w14:paraId="5DB964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      | To |   Pressure |   Corroded | New &amp; Cold |  Thickness |  Thickness |          |</w:t>
      </w:r>
    </w:p>
    <w:p w14:paraId="385D91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   |       bars |       bars |       bars |        mm. |        mm. |          |</w:t>
      </w:r>
    </w:p>
    <w:p w14:paraId="076E57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3B9DB4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BOTTOM DISH|      0.522 |       11.8 |       13.8 |          6 |        1.5 |        1 |</w:t>
      </w:r>
    </w:p>
    <w:p w14:paraId="1B8078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SHELL|      0.522 |       11.8 |       13.7 |          6 |        1.5 |        2 |</w:t>
      </w:r>
    </w:p>
    <w:p w14:paraId="732198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BODY FLANGE|      0.522 |       0.64 |       0.74 |         16 |    14.5288 |        3 |</w:t>
      </w:r>
    </w:p>
    <w:p w14:paraId="42E8EE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COVER FLANGE|      0.522 |       0.91 |       1.04 |         16 |    12.1046 |        4 |</w:t>
      </w:r>
    </w:p>
    <w:p w14:paraId="10C02B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66393F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Minimum                           0.52         0.74</w:t>
      </w:r>
    </w:p>
    <w:p w14:paraId="01D61A6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14409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MAWP: 0.52 bars, limited by: DESIGN (user specified)</w:t>
      </w:r>
    </w:p>
    <w:p w14:paraId="4089F3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164BF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Elements Suitable for Design Internal Pressure.</w:t>
      </w:r>
    </w:p>
    <w:p w14:paraId="55D228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2402A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68F7B2C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2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BBF096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2" w:name="_Toc192708090"/>
      <w:r w:rsidRPr="008D5C85">
        <w:rPr>
          <w:rFonts w:ascii="Consolas" w:hAnsi="Consolas" w:cs="Arial"/>
          <w:sz w:val="18"/>
        </w:rPr>
        <w:instrText>Element: BOTTOM DISH</w:instrText>
      </w:r>
      <w:bookmarkEnd w:id="12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0AF4868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Internal Pressure Calculation Results:</w:t>
      </w:r>
    </w:p>
    <w:p w14:paraId="171F9B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D6C65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0FAF34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49B316" w14:textId="0C80B721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4DAE087A" wp14:editId="60A09BAA">
            <wp:extent cx="2933700" cy="1333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328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D7DC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FF"/>
          <w:sz w:val="18"/>
        </w:rPr>
        <w:t>Internal Pressure Results for: BOTTOM DISH</w:t>
      </w:r>
    </w:p>
    <w:p w14:paraId="2987BCB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C128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656213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Elliptical Head Design Information:              |                                               |</w:t>
      </w:r>
    </w:p>
    <w:p w14:paraId="44B68A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4157BA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Design Pressure   P           0.750 bars       | Int. Design Temperature            85 °C      |</w:t>
      </w:r>
    </w:p>
    <w:p w14:paraId="768146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Material         SA-240 316L            | Ext. Design Temperature             0 °C      |</w:t>
      </w:r>
    </w:p>
    <w:p w14:paraId="5A13B2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Length              50.000 mm.        | External Pressure Chart          HA-4         |</w:t>
      </w:r>
    </w:p>
    <w:p w14:paraId="07D098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UNS Number        S31603         |</w:t>
      </w:r>
    </w:p>
    <w:p w14:paraId="24CAE1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Int. Corr. All.   c          0.0000 mm.        |  Allowable Stress (ope)  S      100.5 N./mm²  |</w:t>
      </w:r>
    </w:p>
    <w:p w14:paraId="35C577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Ext. Corr. All.  ce          0.0000 mm.        |  Allowable Stress (amb) Sa      115.0 N./mm²  |</w:t>
      </w:r>
    </w:p>
    <w:p w14:paraId="36B8F3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Inside Diameter  Di        1000.000 mm.        |           Actual Stress           6.3 N./mm²  |</w:t>
      </w:r>
    </w:p>
    <w:p w14:paraId="3BEFF4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Spec. Min. Thk t or e          6.0000 mm.        |      Spec. Nominal Thk.         8.000 mm.     |</w:t>
      </w:r>
    </w:p>
    <w:p w14:paraId="5F7E04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Surface Area             12785.4 cm²        |          SG of Contents         1.040         |</w:t>
      </w:r>
    </w:p>
    <w:p w14:paraId="4A0165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Element Volume            170200.1 cm³        |      Weight of Contents        1734.1 N       |</w:t>
      </w:r>
    </w:p>
    <w:p w14:paraId="13D0B2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Empty Weight               865.5 N          |        Operating Weight        2599.6 N       |</w:t>
      </w:r>
    </w:p>
    <w:p w14:paraId="1E0F23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Comp. All. Ope. Stress          76.8 N./mm²  |</w:t>
      </w:r>
    </w:p>
    <w:p w14:paraId="1167AF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Aspect Ratio          2.00         |</w:t>
      </w:r>
    </w:p>
    <w:p w14:paraId="2772D30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5ADF2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CF16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1257E5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Radiography Information:                        |                                               |</w:t>
      </w:r>
    </w:p>
    <w:p w14:paraId="714988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539AAC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User Defined                                    |  User Defined                                 |</w:t>
      </w:r>
    </w:p>
    <w:p w14:paraId="7639C8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Circ. Joint Efficiency           100 %          |  Long. Joint Efficiency  E        100 %       |</w:t>
      </w:r>
    </w:p>
    <w:p w14:paraId="22B09F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7BFB059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ED68E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Tolerance for Formed Heads per UG-81(a):</w:t>
      </w:r>
    </w:p>
    <w:p w14:paraId="7D429A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outside the specified shape,  1.25% of D: 12.500 mm.</w:t>
      </w:r>
    </w:p>
    <w:p w14:paraId="2742E9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inside the specified shape,  0.625% of D: 6.250 mm.</w:t>
      </w:r>
    </w:p>
    <w:p w14:paraId="0133B26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A1B6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Thickness due to Internal Pressure [tr]:</w:t>
      </w:r>
    </w:p>
    <w:p w14:paraId="07F4EC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(P*D*Kcor)/(2*S*E-0.2*P) Appendix 1-4(c)</w:t>
      </w:r>
    </w:p>
    <w:p w14:paraId="43CA66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(0.75*1000*1)/(2*100*1-0.2*0.75)</w:t>
      </w:r>
    </w:p>
    <w:p w14:paraId="4D5D7A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0.3734 + 0.0000 = 0.3734 mm.</w:t>
      </w:r>
    </w:p>
    <w:p w14:paraId="1A95040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04E63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Note: The thickness required was less than the Code Minimum, therefore</w:t>
      </w:r>
    </w:p>
    <w:p w14:paraId="60CF2FE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Code Minimum value of 1.5000 mm. per UG-16 will be used.</w:t>
      </w:r>
    </w:p>
    <w:p w14:paraId="2C60C46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49F9E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Max. Allowable Working Pressure at given Thickness, corroded [MAWP]:</w:t>
      </w:r>
    </w:p>
    <w:p w14:paraId="636221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Less Operating Hydrostatic Head Pressure of 0.228 bars</w:t>
      </w:r>
    </w:p>
    <w:p w14:paraId="371706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(2*S*E*t)/(Kcor*D+0.2*t) per Appendix 1-4 (c)</w:t>
      </w:r>
    </w:p>
    <w:p w14:paraId="6F8061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(2*100*1*6)/(1*1000+0.2*6)</w:t>
      </w:r>
    </w:p>
    <w:p w14:paraId="7CFBE5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12 - 0.23 = 11.8  bars</w:t>
      </w:r>
    </w:p>
    <w:p w14:paraId="6BE3902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79D4B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lastRenderedPageBreak/>
        <w:t>Maximum Allowable Pressure, New and Cold [MAPNC]:</w:t>
      </w:r>
    </w:p>
    <w:p w14:paraId="1B389A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(2*S*E*t)/(K*D+0.2*t) per Appendix 1-4 (c)</w:t>
      </w:r>
    </w:p>
    <w:p w14:paraId="21E4ED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(2*115*1*6)/(1*1000+0.2*6)</w:t>
      </w:r>
    </w:p>
    <w:p w14:paraId="1804FA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13.8 bars</w:t>
      </w:r>
    </w:p>
    <w:p w14:paraId="7B44C9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F1D6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Actual stress at given pressure and thickness, corroded [Sact]:</w:t>
      </w:r>
    </w:p>
    <w:p w14:paraId="7D46AC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(P*(Kcor*D+0.2*t))/(2*E*t)</w:t>
      </w:r>
    </w:p>
    <w:p w14:paraId="60AFF9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(0.75*(1*1000+0.2*6))/(2*1*6)</w:t>
      </w:r>
    </w:p>
    <w:p w14:paraId="2CE391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6.262 N./mm²</w:t>
      </w:r>
    </w:p>
    <w:p w14:paraId="04EC054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4EDE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Straight Flange Required Thickness:</w:t>
      </w:r>
    </w:p>
    <w:p w14:paraId="0417E7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(P*R)/(S*E-0.6*P) + c    per UG-27 (c)(1)</w:t>
      </w:r>
    </w:p>
    <w:p w14:paraId="156BC7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(0.75*500)/(100*1-0.6*0.75)+0</w:t>
      </w:r>
    </w:p>
    <w:p w14:paraId="6EE81C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0.374 mm.</w:t>
      </w:r>
    </w:p>
    <w:p w14:paraId="7081C57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74108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Straight Flange Maximum Allowable Working Pressure:</w:t>
      </w:r>
    </w:p>
    <w:p w14:paraId="0138DC5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Less Operating Hydrostatic Head Pressure of 0.203 bars</w:t>
      </w:r>
    </w:p>
    <w:p w14:paraId="7C8549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543FD4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(100 * 1 * 8 )/(500 + 0.6 * 8 )</w:t>
      </w:r>
    </w:p>
    <w:p w14:paraId="7883F3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15.9 - 0.2 = 15.7  bars</w:t>
      </w:r>
    </w:p>
    <w:p w14:paraId="5D3A6A7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A3DB7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% Elongation per Table UG-79-1 (75*tnom/Rf)*(1-Rf/Ro)  3.448 %</w:t>
      </w:r>
    </w:p>
    <w:p w14:paraId="2ABC18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Note: Please Check Requirements of Table UHA-44 for Elongation limits.</w:t>
      </w:r>
    </w:p>
    <w:p w14:paraId="4F42960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4E475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06BEF98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35A38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359732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Tolerance for Formed Heads per UG-81(a):</w:t>
      </w:r>
    </w:p>
    <w:p w14:paraId="26E615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outside the specified shape,  1.25% of D: 12.500 mm.</w:t>
      </w:r>
    </w:p>
    <w:p w14:paraId="0C1D0D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inner surface maximum deviation inside the specified shape,  0.625% of D: 6.250 mm.</w:t>
      </w:r>
    </w:p>
    <w:p w14:paraId="00C9448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F209B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A6FFC2E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2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5B5ACC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3" w:name="_Toc192708091"/>
      <w:r w:rsidRPr="008D5C85">
        <w:rPr>
          <w:rFonts w:ascii="Consolas" w:hAnsi="Consolas" w:cs="Arial"/>
          <w:sz w:val="18"/>
        </w:rPr>
        <w:instrText>Element: SHELL</w:instrText>
      </w:r>
      <w:bookmarkEnd w:id="13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1CF9DEA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Internal Pressure Calculation Results:</w:t>
      </w:r>
    </w:p>
    <w:p w14:paraId="5C4A177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96902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454A871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321D3F" w14:textId="7C8AEC3B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DEE4FB0" wp14:editId="08F6BBAF">
            <wp:extent cx="2933700" cy="1333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45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FEE12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FF"/>
          <w:sz w:val="18"/>
        </w:rPr>
        <w:t>Internal Pressure Results for: SHELL</w:t>
      </w:r>
    </w:p>
    <w:p w14:paraId="1D7EBF9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50D1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083D20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Shell Design Information:            |                                               |</w:t>
      </w:r>
    </w:p>
    <w:p w14:paraId="6555BE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5EA83B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Design Pressure   P           0.720 bars       | Int. Design Temperature            85 °C      |</w:t>
      </w:r>
    </w:p>
    <w:p w14:paraId="1C176A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Material         SA-240 316L            | Ext. Design Temperature             0 °C      |</w:t>
      </w:r>
    </w:p>
    <w:p w14:paraId="74B5E4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Length            1942.000 mm.        | External Pressure Chart          HA-4         |</w:t>
      </w:r>
    </w:p>
    <w:p w14:paraId="6CFC91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UNS Number        S31603         |</w:t>
      </w:r>
    </w:p>
    <w:p w14:paraId="731DB4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Int. Corr. All.   c          0.0000 mm.        |  Allowable Stress (ope)  S      100.5 N./mm²  |</w:t>
      </w:r>
    </w:p>
    <w:p w14:paraId="5915B2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Ext. Corr. All.  ce          0.0000 mm.        |  Allowable Stress (amb) Sa      115.0 N./mm²  |</w:t>
      </w:r>
    </w:p>
    <w:p w14:paraId="4E430A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Inside Diameter  Di        1000.000 mm.        |           Actual Stress           6.0 N./mm²  |</w:t>
      </w:r>
    </w:p>
    <w:p w14:paraId="27EB68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Spec. Min. Thk t or e          6.0000 mm.        |      Spec. Nominal Thk.         6.000 mm.     |</w:t>
      </w:r>
    </w:p>
    <w:p w14:paraId="078CEA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Surface Area             61741.9 cm²        |          SG of Contents         1.040         |</w:t>
      </w:r>
    </w:p>
    <w:p w14:paraId="0ECC73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Element Volume           1525516.6 cm³        |      Weight of Contents       15543.1 N       |</w:t>
      </w:r>
    </w:p>
    <w:p w14:paraId="476419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Empty Weight              2898.8 N          |        Operating Weight       18441.8 N       |</w:t>
      </w:r>
    </w:p>
    <w:p w14:paraId="60954A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Comp. All. Ope. Stress          76.8 N./mm²  |</w:t>
      </w:r>
    </w:p>
    <w:p w14:paraId="4CD622D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AFFBD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57DC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      |                                               |</w:t>
      </w:r>
    </w:p>
    <w:p w14:paraId="15597A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Radiography Information:                        |                                               |</w:t>
      </w:r>
    </w:p>
    <w:p w14:paraId="2A7BEC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277678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User Defined                                    |  User Defined                                 |</w:t>
      </w:r>
    </w:p>
    <w:p w14:paraId="0E6B46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Circ. Joint Efficiency           100 %          |  Long. Joint Efficiency  E        100 %       |</w:t>
      </w:r>
    </w:p>
    <w:p w14:paraId="408996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54B31EB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4C35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Thickness due to Internal Pressure [tr]:</w:t>
      </w:r>
    </w:p>
    <w:p w14:paraId="566521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(P*R)/(S*E-0.6*P) per UG-27 (c)(1)</w:t>
      </w:r>
    </w:p>
    <w:p w14:paraId="27E587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(0.72*500)/(100*1-0.6*0.72)</w:t>
      </w:r>
    </w:p>
    <w:p w14:paraId="3F751E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0.3585 + 0.0000 = 0.3585 mm.</w:t>
      </w:r>
    </w:p>
    <w:p w14:paraId="163EEED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C347A2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Note: The thickness required was less than the Code Minimum, therefore</w:t>
      </w:r>
    </w:p>
    <w:p w14:paraId="0526D58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Code Minimum value of 1.5000 mm. per UG-16 will be used.</w:t>
      </w:r>
    </w:p>
    <w:p w14:paraId="0BEA320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14EFD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Max. Allowable Working Pressure at given Thickness, corroded [MAWP]:</w:t>
      </w:r>
    </w:p>
    <w:p w14:paraId="37C9C2A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Less Operating Hydrostatic Head Pressure of 0.198 bars</w:t>
      </w:r>
    </w:p>
    <w:p w14:paraId="451749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35E3E4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(100*1*6)/(500+0.6*6)</w:t>
      </w:r>
    </w:p>
    <w:p w14:paraId="2CC04C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12 - 0.2 = 11.8  bars</w:t>
      </w:r>
    </w:p>
    <w:p w14:paraId="167C2A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0577A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Maximum Allowable Pressure, New and Cold [MAPNC]:</w:t>
      </w:r>
    </w:p>
    <w:p w14:paraId="33A642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(S*E*t)/(R+0.6*t) per UG-27 (c)(1)</w:t>
      </w:r>
    </w:p>
    <w:p w14:paraId="75C990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(115*1*6)/(500+0.6*6)</w:t>
      </w:r>
    </w:p>
    <w:p w14:paraId="1749FB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13.7 bars</w:t>
      </w:r>
    </w:p>
    <w:p w14:paraId="314636A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C8F09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lastRenderedPageBreak/>
        <w:t>Actual stress at given pressure and thickness, corroded [Sact]:</w:t>
      </w:r>
    </w:p>
    <w:p w14:paraId="0F0F1A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(P*(R+0.6*t))/(E*t)</w:t>
      </w:r>
    </w:p>
    <w:p w14:paraId="145542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(0.72*(500+0.6*6))/(1*6)</w:t>
      </w:r>
    </w:p>
    <w:p w14:paraId="36F752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6.043 N./mm²</w:t>
      </w:r>
    </w:p>
    <w:p w14:paraId="2DB985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73DF6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% Elongation per Table UG-79-1 (50*tnom/Rf)*(1-Rf/Ro)  0.596 %</w:t>
      </w:r>
    </w:p>
    <w:p w14:paraId="75FC9C7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Note: Please Check Requirements of Table UHA-44 for Elongation limits.</w:t>
      </w:r>
    </w:p>
    <w:p w14:paraId="1EC220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E7191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794BF0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5381B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99575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7597DC3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2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0004BD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4" w:name="_Toc192708092"/>
      <w:r w:rsidRPr="008D5C85">
        <w:rPr>
          <w:rFonts w:ascii="Consolas" w:hAnsi="Consolas" w:cs="Arial"/>
          <w:sz w:val="18"/>
        </w:rPr>
        <w:instrText>Pressure Test Results: Shop Test</w:instrText>
      </w:r>
      <w:bookmarkEnd w:id="14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13CA630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Hydrostatic Test Pressure Results:</w:t>
      </w:r>
    </w:p>
    <w:p w14:paraId="64EE481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2A511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UG99(b)          = 1.30 * M.A.W.P. * Sa/S               0.777 bars</w:t>
      </w:r>
    </w:p>
    <w:p w14:paraId="07E0FC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UG99b(b)(35)     = 1.30 * Design Pres * Sa/S            0.777 bars</w:t>
      </w:r>
    </w:p>
    <w:p w14:paraId="32150A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UG99(c)          = 1.30 * M.A.P. - Head(Hyd)            0.956 bars</w:t>
      </w:r>
    </w:p>
    <w:p w14:paraId="53D381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UG100            = 1.10 * M.A.W.P. * Sa/S               0.657 bars</w:t>
      </w:r>
    </w:p>
    <w:p w14:paraId="552A76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              = max(1.43*DP, 1.25*DP*ratio)          0.747 bars</w:t>
      </w:r>
    </w:p>
    <w:p w14:paraId="35D230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PED&amp;UG99(b)(35)  = max(1.43*DP, 1.3*DP*ratio)           0.777 bars</w:t>
      </w:r>
    </w:p>
    <w:p w14:paraId="29194D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App 27-4         = M.A.W.P.                             0.522 bars</w:t>
      </w:r>
    </w:p>
    <w:p w14:paraId="2647A03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6FD63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UG-99(b), Test Pressure Calculation:</w:t>
      </w:r>
    </w:p>
    <w:p w14:paraId="5AF1C7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Test Factor * MAWP * Stress Ratio</w:t>
      </w:r>
    </w:p>
    <w:p w14:paraId="1730F3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 * 0.52 * 1.14</w:t>
      </w:r>
    </w:p>
    <w:p w14:paraId="5FA056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0.777 bars</w:t>
      </w:r>
    </w:p>
    <w:p w14:paraId="2F10264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D8C1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Vertical Test performed per: UG-99b</w:t>
      </w:r>
    </w:p>
    <w:p w14:paraId="00FF344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71D19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Please note that Nozzle, Shell, Head, Flange, etc MAWPs are all considered</w:t>
      </w:r>
    </w:p>
    <w:p w14:paraId="3D7F0CD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when determining the hydrotest pressure for those test types that are based</w:t>
      </w:r>
    </w:p>
    <w:p w14:paraId="41A1EE1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on the MAWP of the vessel.</w:t>
      </w:r>
    </w:p>
    <w:p w14:paraId="06073CF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2A4AC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Stresses on Elements due to Test Pressure (N./mm</w:t>
      </w:r>
      <w:r w:rsidRPr="008D5C85">
        <w:rPr>
          <w:rFonts w:ascii="Tahoma" w:hAnsi="Consolas" w:cs="Arial"/>
          <w:b/>
          <w:color w:val="000000"/>
          <w:sz w:val="18"/>
          <w:u w:val="single"/>
        </w:rPr>
        <w:t>²</w:t>
      </w:r>
      <w:r w:rsidRPr="008D5C85">
        <w:rPr>
          <w:rFonts w:ascii="Tahoma" w:hAnsi="Consolas" w:cs="Arial"/>
          <w:b/>
          <w:color w:val="000000"/>
          <w:sz w:val="18"/>
          <w:u w:val="single"/>
        </w:rPr>
        <w:t xml:space="preserve"> &amp; bars):</w:t>
      </w:r>
    </w:p>
    <w:p w14:paraId="257C76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11BF0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To              |    Stress |  Allowable |       Ratio | Pressure |</w:t>
      </w:r>
    </w:p>
    <w:p w14:paraId="10BFA1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70A07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|       8.3 |      153.0 |       0.054 |     1.00 |</w:t>
      </w:r>
    </w:p>
    <w:p w14:paraId="0C6CD2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|       8.1 |      153.0 |       0.053 |     0.97 |</w:t>
      </w:r>
    </w:p>
    <w:p w14:paraId="407718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6859E59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94F32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FF8E55"/>
          <w:sz w:val="18"/>
        </w:rPr>
        <w:t>Theoretical Maximum Allowable test pressure is : 18.116  bars</w:t>
      </w:r>
    </w:p>
    <w:p w14:paraId="3020A4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6A9A5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 ratios for Nozzle and Pad Materials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4E6C4B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F613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| Pad/Nozzle |   Ambient |    Operating |   Ratio |</w:t>
      </w:r>
    </w:p>
    <w:p w14:paraId="52C1E5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DE846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|     Nozzle |    115.00 |       100.50 |   1.144 |</w:t>
      </w:r>
    </w:p>
    <w:p w14:paraId="5C5BB5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|     Nozzle |    115.00 |       100.50 |   1.144 |</w:t>
      </w:r>
    </w:p>
    <w:p w14:paraId="33D258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|     Nozzle |    115.00 |       100.50 |   1.144 |</w:t>
      </w:r>
    </w:p>
    <w:p w14:paraId="2C3BAB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|     Nozzle |    115.00 |       100.50 |   1.144 |</w:t>
      </w:r>
    </w:p>
    <w:p w14:paraId="159B91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|     Nozzle |    115.00 |       100.50 |   1.144 |</w:t>
      </w:r>
    </w:p>
    <w:p w14:paraId="05E5AC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|     Nozzle |    115.00 |       100.50 |   1.144 |</w:t>
      </w:r>
    </w:p>
    <w:p w14:paraId="4B1246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Nozzle |    115.00 |       100.50 |   1.144 |</w:t>
      </w:r>
    </w:p>
    <w:p w14:paraId="6726AA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   Pad |    115.00 |       100.50 |   1.144 |</w:t>
      </w:r>
    </w:p>
    <w:p w14:paraId="44D596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Nozzle |    115.00 |       100.50 |   1.144 |</w:t>
      </w:r>
    </w:p>
    <w:p w14:paraId="4ABB56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   Pad |    115.00 |       100.50 |   1.144 |</w:t>
      </w:r>
    </w:p>
    <w:p w14:paraId="3E3A84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Nozzle |    115.00 |       100.50 |   1.144 |</w:t>
      </w:r>
    </w:p>
    <w:p w14:paraId="476D83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   Pad |    115.00 |       100.46 |   1.145 |</w:t>
      </w:r>
    </w:p>
    <w:p w14:paraId="00402B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Nozzle |    115.00 |       100.50 |   1.144 |</w:t>
      </w:r>
    </w:p>
    <w:p w14:paraId="4761F4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Nozzle |    115.00 |       100.46 |   1.145 |</w:t>
      </w:r>
    </w:p>
    <w:p w14:paraId="3501A9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   Pad |    115.00 |       100.50 |   1.144 |</w:t>
      </w:r>
    </w:p>
    <w:p w14:paraId="70269E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Nozzle |    115.00 |       100.50 |   1.144 |</w:t>
      </w:r>
    </w:p>
    <w:p w14:paraId="7E0551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   Pad |    115.00 |       100.50 |   1.144 |</w:t>
      </w:r>
    </w:p>
    <w:p w14:paraId="7CD0B1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197E43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3386C3C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6261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 ratios for Pressurized Vessel Elements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787D7B4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0A4A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1792B8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E49F9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             |    115.00 |       100.50 |   1.144 |</w:t>
      </w:r>
    </w:p>
    <w:p w14:paraId="3BFF16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SHELL                             |    115.00 |       100.46 |   1.145 |</w:t>
      </w:r>
    </w:p>
    <w:p w14:paraId="618EE5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BODY FLANGE                       |    115.00 |       100.46 |   1.145 |</w:t>
      </w:r>
    </w:p>
    <w:p w14:paraId="48E057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                  |    115.00 |       100.46 |   1.145 |</w:t>
      </w:r>
    </w:p>
    <w:p w14:paraId="5ED10E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DCEB4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2A4C903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F5144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Hoop Stress in Nozzle Wall during Pressure Test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0A9681A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EC0B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6EDA08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15CC6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             |      0.30 |       153.00 |   0.002 |</w:t>
      </w:r>
    </w:p>
    <w:p w14:paraId="17D7A3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             |      0.30 |       153.00 |   0.002 |</w:t>
      </w:r>
    </w:p>
    <w:p w14:paraId="772C00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             |      0.24 |       153.00 |   0.002 |</w:t>
      </w:r>
    </w:p>
    <w:p w14:paraId="4C5E4A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             |      0.29 |       153.00 |   0.002 |</w:t>
      </w:r>
    </w:p>
    <w:p w14:paraId="58D5BD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             |      0.24 |       153.00 |   0.002 |</w:t>
      </w:r>
    </w:p>
    <w:p w14:paraId="0CB614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             |      0.29 |       153.00 |   0.002 |</w:t>
      </w:r>
    </w:p>
    <w:p w14:paraId="413F6F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             |      4.23 |       153.00 |   0.028 |</w:t>
      </w:r>
    </w:p>
    <w:p w14:paraId="124B95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             |      0.24 |       153.00 |   0.002 |</w:t>
      </w:r>
    </w:p>
    <w:p w14:paraId="0A1397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             |      0.24 |       153.00 |   0.002 |</w:t>
      </w:r>
    </w:p>
    <w:p w14:paraId="2899E1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             |      0.30 |       153.00 |   0.002 |</w:t>
      </w:r>
    </w:p>
    <w:p w14:paraId="1A8733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             |      0.71 |       153.00 |   0.005 |</w:t>
      </w:r>
    </w:p>
    <w:p w14:paraId="21BDCB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             |      0.24 |       153.00 |   0.002 |</w:t>
      </w:r>
    </w:p>
    <w:p w14:paraId="024E59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434A8B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E9CDF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Elements Suitable for Test Pressure.</w:t>
      </w:r>
    </w:p>
    <w:p w14:paraId="7B3C71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17AB5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26CDD77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2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E60EC8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5" w:name="_Toc192708093"/>
      <w:r w:rsidRPr="008D5C85">
        <w:rPr>
          <w:rFonts w:ascii="Consolas" w:hAnsi="Consolas" w:cs="Arial"/>
          <w:sz w:val="18"/>
        </w:rPr>
        <w:instrText>Pressure Test Results: Field Test</w:instrText>
      </w:r>
      <w:bookmarkEnd w:id="15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48F3956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Hydrostatic Test Pressure Results:</w:t>
      </w:r>
    </w:p>
    <w:p w14:paraId="0808510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3D8C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UG99(b)          = 1.30 * M.A.W.P. * Sa/S               0.777 bars</w:t>
      </w:r>
    </w:p>
    <w:p w14:paraId="790529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UG99b(b)(35)     = 1.30 * Design Pres * Sa/S            0.777 bars</w:t>
      </w:r>
    </w:p>
    <w:p w14:paraId="10896B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UG99(c)          = 1.30 * M.A.P. - Head(Hyd)            0.956 bars</w:t>
      </w:r>
    </w:p>
    <w:p w14:paraId="1D3ACC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UG100            = 1.10 * M.A.W.P. * Sa/S               0.657 bars</w:t>
      </w:r>
    </w:p>
    <w:p w14:paraId="0988C6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              = max(1.43*DP, 1.25*DP*ratio)          0.747 bars</w:t>
      </w:r>
    </w:p>
    <w:p w14:paraId="2314C6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PED&amp;UG99(b)(35)  = max(1.43*DP, 1.3*DP*ratio)           0.777 bars</w:t>
      </w:r>
    </w:p>
    <w:p w14:paraId="16DA95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App 27-4         = M.A.W.P.                             0.522 bars</w:t>
      </w:r>
    </w:p>
    <w:p w14:paraId="4FFD1B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71FFC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UG-99(b) Note 35, Test Pressure Calculation:</w:t>
      </w:r>
    </w:p>
    <w:p w14:paraId="2D1A9B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Test Factor * Design Pressure * Stress Ratio</w:t>
      </w:r>
    </w:p>
    <w:p w14:paraId="002455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 * 0.52 * 1.14</w:t>
      </w:r>
    </w:p>
    <w:p w14:paraId="17C472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0.777 bars</w:t>
      </w:r>
    </w:p>
    <w:p w14:paraId="1A74CB7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9AC76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Vertical Test performed per: UG-99b (Note 35)</w:t>
      </w:r>
    </w:p>
    <w:p w14:paraId="7023C9B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E2000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Please note that Nozzle, Shell, Head, Flange, etc MAWPs are all considered</w:t>
      </w:r>
    </w:p>
    <w:p w14:paraId="09512F0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when determining the hydrotest pressure for those test types that are based</w:t>
      </w:r>
    </w:p>
    <w:p w14:paraId="3673C50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on the MAWP of the vessel.</w:t>
      </w:r>
    </w:p>
    <w:p w14:paraId="308C3FD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01F8C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Stresses on Elements due to Test Pressure (N./mm</w:t>
      </w:r>
      <w:r w:rsidRPr="008D5C85">
        <w:rPr>
          <w:rFonts w:ascii="Tahoma" w:hAnsi="Consolas" w:cs="Arial"/>
          <w:b/>
          <w:color w:val="000000"/>
          <w:sz w:val="18"/>
          <w:u w:val="single"/>
        </w:rPr>
        <w:t>²</w:t>
      </w:r>
      <w:r w:rsidRPr="008D5C85">
        <w:rPr>
          <w:rFonts w:ascii="Tahoma" w:hAnsi="Consolas" w:cs="Arial"/>
          <w:b/>
          <w:color w:val="000000"/>
          <w:sz w:val="18"/>
          <w:u w:val="single"/>
        </w:rPr>
        <w:t xml:space="preserve"> &amp; bars):</w:t>
      </w:r>
    </w:p>
    <w:p w14:paraId="0B8A93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5C74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To              |    Stress |  Allowable |       Ratio | Pressure |</w:t>
      </w:r>
    </w:p>
    <w:p w14:paraId="1717AB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13B79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|       8.3 |      153.0 |       0.054 |     1.00 |</w:t>
      </w:r>
    </w:p>
    <w:p w14:paraId="3FB60E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     |       8.1 |      153.0 |       0.053 |     0.97 |</w:t>
      </w:r>
    </w:p>
    <w:p w14:paraId="084D66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5A310F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68BCE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FF8E55"/>
          <w:sz w:val="18"/>
        </w:rPr>
        <w:t>Theoretical Maximum Allowable test pressure is : 18.116  bars</w:t>
      </w:r>
    </w:p>
    <w:p w14:paraId="7A5EB80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DD235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 ratios for Nozzle and Pad Materials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3CF3574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6127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| Pad/Nozzle |   Ambient |    Operating |   Ratio |</w:t>
      </w:r>
    </w:p>
    <w:p w14:paraId="362FC0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21D143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|     Nozzle |    115.00 |       100.50 |   1.144 |</w:t>
      </w:r>
    </w:p>
    <w:p w14:paraId="07E7A3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|     Nozzle |    115.00 |       100.50 |   1.144 |</w:t>
      </w:r>
    </w:p>
    <w:p w14:paraId="1DE7D1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|     Nozzle |    115.00 |       100.50 |   1.144 |</w:t>
      </w:r>
    </w:p>
    <w:p w14:paraId="6A48D6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|     Nozzle |    115.00 |       100.50 |   1.144 |</w:t>
      </w:r>
    </w:p>
    <w:p w14:paraId="19F2EF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|     Nozzle |    115.00 |       100.50 |   1.144 |</w:t>
      </w:r>
    </w:p>
    <w:p w14:paraId="440FF1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|     Nozzle |    115.00 |       100.50 |   1.144 |</w:t>
      </w:r>
    </w:p>
    <w:p w14:paraId="0BC993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Nozzle |    115.00 |       100.50 |   1.144 |</w:t>
      </w:r>
    </w:p>
    <w:p w14:paraId="3BAEDF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|        Pad |    115.00 |       100.50 |   1.144 |</w:t>
      </w:r>
    </w:p>
    <w:p w14:paraId="419F98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Nozzle |    115.00 |       100.50 |   1.144 |</w:t>
      </w:r>
    </w:p>
    <w:p w14:paraId="5B96E8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|        Pad |    115.00 |       100.50 |   1.144 |</w:t>
      </w:r>
    </w:p>
    <w:p w14:paraId="1E7D4B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Nozzle |    115.00 |       100.50 |   1.144 |</w:t>
      </w:r>
    </w:p>
    <w:p w14:paraId="62F73A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|        Pad |    115.00 |       100.46 |   1.145 |</w:t>
      </w:r>
    </w:p>
    <w:p w14:paraId="09EA55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|     Nozzle |    115.00 |       100.50 |   1.144 |</w:t>
      </w:r>
    </w:p>
    <w:p w14:paraId="57D157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Nozzle |    115.00 |       100.46 |   1.145 |</w:t>
      </w:r>
    </w:p>
    <w:p w14:paraId="393A33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|        Pad |    115.00 |       100.50 |   1.144 |</w:t>
      </w:r>
    </w:p>
    <w:p w14:paraId="5A1429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Nozzle |    115.00 |       100.50 |   1.144 |</w:t>
      </w:r>
    </w:p>
    <w:p w14:paraId="7E52E0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|        Pad |    115.00 |       100.50 |   1.144 |</w:t>
      </w:r>
    </w:p>
    <w:p w14:paraId="6487E8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47852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50D688A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E650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 ratios for Pressurized Vessel Elements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326C510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08B8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2292C1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05BCCC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                 |    115.00 |       100.50 |   1.144 |</w:t>
      </w:r>
    </w:p>
    <w:p w14:paraId="35BEDF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SHELL                             |    115.00 |       100.46 |   1.145 |</w:t>
      </w:r>
    </w:p>
    <w:p w14:paraId="346A25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BODY FLANGE                       |    115.00 |       100.46 |   1.145 |</w:t>
      </w:r>
    </w:p>
    <w:p w14:paraId="3BBF3A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                  |    115.00 |       100.46 |   1.145 |</w:t>
      </w:r>
    </w:p>
    <w:p w14:paraId="7E25D2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4A6D64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                                                         1.144</w:t>
      </w:r>
    </w:p>
    <w:p w14:paraId="53CB8C2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A006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Hoop Stress in Nozzle Wall during Pressure Test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21EE2A7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EA5E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                    |   Ambient |    Operating |   Ratio |</w:t>
      </w:r>
    </w:p>
    <w:p w14:paraId="1373F4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35D6F4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                    |      0.30 |       153.00 |   0.002 |</w:t>
      </w:r>
    </w:p>
    <w:p w14:paraId="45D9C3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                    |      0.30 |       153.00 |   0.002 |</w:t>
      </w:r>
    </w:p>
    <w:p w14:paraId="1B15E2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                    |      0.24 |       153.00 |   0.002 |</w:t>
      </w:r>
    </w:p>
    <w:p w14:paraId="1A4900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                    |      0.29 |       153.00 |   0.002 |</w:t>
      </w:r>
    </w:p>
    <w:p w14:paraId="5AC606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                    |      0.24 |       153.00 |   0.002 |</w:t>
      </w:r>
    </w:p>
    <w:p w14:paraId="43954E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                    |      0.29 |       153.00 |   0.002 |</w:t>
      </w:r>
    </w:p>
    <w:p w14:paraId="7D7985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                    |      4.23 |       153.00 |   0.028 |</w:t>
      </w:r>
    </w:p>
    <w:p w14:paraId="7E51A2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                    |      0.24 |       153.00 |   0.002 |</w:t>
      </w:r>
    </w:p>
    <w:p w14:paraId="4F9A1A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                    |      0.24 |       153.00 |   0.002 |</w:t>
      </w:r>
    </w:p>
    <w:p w14:paraId="272F6F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                    |      0.30 |       153.00 |   0.002 |</w:t>
      </w:r>
    </w:p>
    <w:p w14:paraId="7D0595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                    |      0.71 |       153.00 |   0.005 |</w:t>
      </w:r>
    </w:p>
    <w:p w14:paraId="5B3981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                    |      0.24 |       153.00 |   0.002 |</w:t>
      </w:r>
    </w:p>
    <w:p w14:paraId="265C24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</w:t>
      </w:r>
    </w:p>
    <w:p w14:paraId="7CE107A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CC9EC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Elements Suitable for Test Pressure.</w:t>
      </w:r>
    </w:p>
    <w:p w14:paraId="15A47A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2A34E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11B45FB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2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B57191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6" w:name="_Toc192708094"/>
      <w:r w:rsidRPr="008D5C85">
        <w:rPr>
          <w:rFonts w:ascii="Consolas" w:hAnsi="Consolas" w:cs="Arial"/>
          <w:sz w:val="18"/>
        </w:rPr>
        <w:instrText>External Pressure Calculations:</w:instrText>
      </w:r>
      <w:bookmarkEnd w:id="16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5A80ED9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External Pressure Results Summary:</w:t>
      </w:r>
    </w:p>
    <w:p w14:paraId="77EAEF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ABC0E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External Pressure Calculation Results:</w:t>
      </w:r>
    </w:p>
    <w:p w14:paraId="169EDFA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FBCDE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ASME Code, Section VIII Division 1, 2023</w:t>
      </w:r>
    </w:p>
    <w:p w14:paraId="1DFD478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97E1C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197B72C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26F3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Section |    Outside |  Corroded |    Factor  |     Factor |</w:t>
      </w:r>
    </w:p>
    <w:p w14:paraId="6EAE1D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|     Length |   Diameter | Thickness |       A    |        B   |</w:t>
      </w:r>
    </w:p>
    <w:p w14:paraId="42D92B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mm. |        mm. |       mm. |            |     N./mm² |</w:t>
      </w:r>
    </w:p>
    <w:p w14:paraId="5AA724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373E50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No Calc |       1012 |         6 | 0.00082345 |     61.875 |</w:t>
      </w:r>
    </w:p>
    <w:p w14:paraId="5ABFBC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2075.33 |       1012 |         6 | 0.00029041 |    28.0332 |</w:t>
      </w:r>
    </w:p>
    <w:p w14:paraId="43F7DA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No Calc |        ... |        16 |    No Calc |    No Calc |</w:t>
      </w:r>
    </w:p>
    <w:p w14:paraId="12B0BB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No Calc |        ... |        16 |    No Calc |    No Calc |</w:t>
      </w:r>
    </w:p>
    <w:p w14:paraId="24768C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2C48B5D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2DCA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5728E87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6FE8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External |   External |        External |    External |</w:t>
      </w:r>
    </w:p>
    <w:p w14:paraId="66B1E9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|  Actual T. | Required T.| Design Pressure |    M.A.W.P. |</w:t>
      </w:r>
    </w:p>
    <w:p w14:paraId="40DF33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mm. |        mm. |            bars |        bars |</w:t>
      </w:r>
    </w:p>
    <w:p w14:paraId="548397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</w:t>
      </w:r>
    </w:p>
    <w:p w14:paraId="27C46B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      6 |    No Calc |             ... |        4.08 |</w:t>
      </w:r>
    </w:p>
    <w:p w14:paraId="0D2CD9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      6 |    No Calc |             ... |        2.22 |</w:t>
      </w:r>
    </w:p>
    <w:p w14:paraId="2FF42F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     16 |    12.3952 |             ... |     No Calc |</w:t>
      </w:r>
    </w:p>
    <w:p w14:paraId="3E08AC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     16 |    12.3952 |             ... |     No Calc |</w:t>
      </w:r>
    </w:p>
    <w:p w14:paraId="4251AD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</w:t>
      </w:r>
    </w:p>
    <w:p w14:paraId="796AC2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Minimum                                                       2.22</w:t>
      </w:r>
    </w:p>
    <w:p w14:paraId="2F38A5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AA4D2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External Pressure Calculations:</w:t>
      </w:r>
    </w:p>
    <w:p w14:paraId="694098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95F5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Actual Length | Allowable Length | Ring Inertia | Ring Inertia |</w:t>
      </w:r>
    </w:p>
    <w:p w14:paraId="402740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  To | Bet. Stiffeners |  Bet. Stiffeners |     Required |    Available |</w:t>
      </w:r>
    </w:p>
    <w:p w14:paraId="1A0387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  |             mm. |              mm. |         cm^4 |         cm^4 |</w:t>
      </w:r>
    </w:p>
    <w:p w14:paraId="07911C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</w:t>
      </w:r>
    </w:p>
    <w:p w14:paraId="194BA5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  20|         No Calc |          No Calc |      No Calc |      No Calc |</w:t>
      </w:r>
    </w:p>
    <w:p w14:paraId="4EEE9E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  30|         2075.33 |          No Calc |      No Calc |      No Calc |</w:t>
      </w:r>
    </w:p>
    <w:p w14:paraId="7B80C5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  40|         No Calc |          No Calc |      No Calc |      No Calc |</w:t>
      </w:r>
    </w:p>
    <w:p w14:paraId="374D4A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  50|         No Calc |          No Calc |      No Calc |      No Calc |</w:t>
      </w:r>
    </w:p>
    <w:p w14:paraId="1F44EA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</w:t>
      </w:r>
    </w:p>
    <w:p w14:paraId="6332F2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9CAAA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Elements Suitable for External Pressure.</w:t>
      </w:r>
    </w:p>
    <w:p w14:paraId="60B3027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B5289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4A121C8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2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5DAA53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7" w:name="_Toc192708095"/>
      <w:r w:rsidRPr="008D5C85">
        <w:rPr>
          <w:rFonts w:ascii="Consolas" w:hAnsi="Consolas" w:cs="Arial"/>
          <w:sz w:val="18"/>
        </w:rPr>
        <w:instrText>Element and Detail Weights:</w:instrText>
      </w:r>
      <w:bookmarkEnd w:id="17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3EA2B1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Element and Detail Weights:</w:t>
      </w:r>
    </w:p>
    <w:p w14:paraId="76C93BC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452E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Element |    Element |  Corroded |   Corroded | Extra due  |</w:t>
      </w:r>
    </w:p>
    <w:p w14:paraId="59996F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Metal Wgt. | ID  Volume |Metal Wgt. |  ID Volume | Misc %     |</w:t>
      </w:r>
    </w:p>
    <w:p w14:paraId="204CF3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cm³ |       kg. |        cm³ |        kg. |</w:t>
      </w:r>
    </w:p>
    <w:p w14:paraId="161655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1C75E0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88.2606 |     170200 |   88.2606 |     170200 |    8.82606 |</w:t>
      </w:r>
    </w:p>
    <w:p w14:paraId="7578FB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295.61 |    1525516 |    295.61 |    1525516 |     29.561 |</w:t>
      </w:r>
    </w:p>
    <w:p w14:paraId="08547D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25.2923 |        ... |   25.2923 |        ... |    2.52923 |</w:t>
      </w:r>
    </w:p>
    <w:p w14:paraId="37A2B6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128.806 |        ... |   128.806 |        ... |    12.8806 |</w:t>
      </w:r>
    </w:p>
    <w:p w14:paraId="4830C1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1B730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Total |        537 | 1695716.75 |       537 | 1695716.75 |         53 |</w:t>
      </w:r>
    </w:p>
    <w:p w14:paraId="3D019A2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F99E3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Weight of Details:</w:t>
      </w:r>
    </w:p>
    <w:p w14:paraId="2EE59E4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065A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Weight of |  X Offset, | Y Offset, |    Z Offset |</w:t>
      </w:r>
    </w:p>
    <w:p w14:paraId="1964A2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From|Type|     Detail | Dtl. Cent. |Dtl. Cent. |  Dtl. Cent. | Description</w:t>
      </w:r>
    </w:p>
    <w:p w14:paraId="02D754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mm. |       mm. |         mm. |</w:t>
      </w:r>
    </w:p>
    <w:p w14:paraId="3F17A9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4E46DD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10|Liqd|    176.843 |        ... |      -125 |         ... |   Liquid 10</w:t>
      </w:r>
    </w:p>
    <w:p w14:paraId="3821FB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10|Nozl|    5.13765 |        ... |  -372.006 |         ... |   N8</w:t>
      </w:r>
    </w:p>
    <w:p w14:paraId="25DB78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10|Nozl|    5.13765 |        ... |  -338.513 |        -250 |   N5</w:t>
      </w:r>
    </w:p>
    <w:p w14:paraId="41EB3B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20|Plat|    33.5987 |        ... |      1800 |         ... |   PLAT:[1 OF 1]</w:t>
      </w:r>
    </w:p>
    <w:p w14:paraId="767F14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20|Liqd|    1585.06 |        ... |       971 |         ... |   Liquid: 20</w:t>
      </w:r>
    </w:p>
    <w:p w14:paraId="0DDEF2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575.006 |      1750 |         ... |   N6A</w:t>
      </w:r>
    </w:p>
    <w:p w14:paraId="1F56D2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575.006 |       100 |         ... |   N6B</w:t>
      </w:r>
    </w:p>
    <w:p w14:paraId="67AF9C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7.07625 |        ... |      1750 |     575.006 |   N4A</w:t>
      </w:r>
    </w:p>
    <w:p w14:paraId="3DE599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5.12923 |        ... |       100 |     575.006 |   N4B</w:t>
      </w:r>
    </w:p>
    <w:p w14:paraId="71EDFB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46.0741 |   -575.006 |       814 |         ... |   M1</w:t>
      </w:r>
    </w:p>
    <w:p w14:paraId="1E44F2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6.05576 |   -406.591 |      1750 |     406.591 |   N1</w:t>
      </w:r>
    </w:p>
    <w:p w14:paraId="36F3B7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6.07823 |    406.591 |      1750 |     406.591 |   N7</w:t>
      </w:r>
    </w:p>
    <w:p w14:paraId="2F232F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20|Nozl|    6.07823 |    406.591 |       ... |    -406.591 |   N9</w:t>
      </w:r>
    </w:p>
    <w:p w14:paraId="7D6B54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195.43 |        ... |      -425 |         ... |   LEGS</w:t>
      </w:r>
    </w:p>
    <w:p w14:paraId="1B0904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40|Nozl|      19.41 |       -350 |   91.0062 |         ... |   N3</w:t>
      </w:r>
    </w:p>
    <w:p w14:paraId="03424E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40|Nozl|    6.80982 |        ... |   91.0062 |         350 |   N2</w:t>
      </w:r>
    </w:p>
    <w:p w14:paraId="659D81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40|Wght|        400 |        ... |       ... |         ... |   WGHT:[1 OF 1]</w:t>
      </w:r>
    </w:p>
    <w:p w14:paraId="75A0C7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60DCBD0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19CD1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Total Weight of Each Detail Type:</w:t>
      </w:r>
    </w:p>
    <w:p w14:paraId="4F7AE6C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5131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Platforms                          33.6</w:t>
      </w:r>
    </w:p>
    <w:p w14:paraId="1FF6EB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Liquid                           1761.9</w:t>
      </w:r>
    </w:p>
    <w:p w14:paraId="766C24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Nozzles                           123.2</w:t>
      </w:r>
    </w:p>
    <w:p w14:paraId="789188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Legs                              195.4</w:t>
      </w:r>
    </w:p>
    <w:p w14:paraId="362C9F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Weights                           400.0</w:t>
      </w:r>
    </w:p>
    <w:p w14:paraId="4F27F1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</w:t>
      </w:r>
    </w:p>
    <w:p w14:paraId="358FEE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Sum of the Detail Weights        2514.2 kg.</w:t>
      </w:r>
    </w:p>
    <w:p w14:paraId="5581BD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D6397A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Weight Summation Results: (kg.)</w:t>
      </w:r>
    </w:p>
    <w:p w14:paraId="5C7B0DB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D642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| Fabricated |  Shop Test |   Shipping |    Erected |      Empty |  Operating |</w:t>
      </w:r>
    </w:p>
    <w:p w14:paraId="49857B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3D797D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Main Elements |      591.8 |      591.8 |      591.8 |      591.8 |      591.8 |      591.8 |</w:t>
      </w:r>
    </w:p>
    <w:p w14:paraId="798194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Nozzles |      123.2 |      123.2 |      123.2 |      123.2 |      123.2 |      123.2 |</w:t>
      </w:r>
    </w:p>
    <w:p w14:paraId="6A6FF1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Legs |      195.4 |      195.4 |      195.4 |      195.4 |      195.4 |      195.4 |</w:t>
      </w:r>
    </w:p>
    <w:p w14:paraId="75F0C4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Platforms |        ... |        ... |       33.6 |       33.6 |       33.6 |       33.6 |</w:t>
      </w:r>
    </w:p>
    <w:p w14:paraId="713FED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Empty Weights |        ... |        ... |        ... |      400.0 |      400.0 |        ... |</w:t>
      </w:r>
    </w:p>
    <w:p w14:paraId="541F34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Test Weights |        ... |      400.0 |        ... |        ... |        ... |        ... |</w:t>
      </w:r>
    </w:p>
    <w:p w14:paraId="1DA0E6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Ope Weights |        ... |        ... |        ... |        ... |        ... |      400.0 |</w:t>
      </w:r>
    </w:p>
    <w:p w14:paraId="112D4A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Ope. Liquid |        ... |        ... |        ... |        ... |        ... |     1761.9 |</w:t>
      </w:r>
    </w:p>
    <w:p w14:paraId="0831C5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Test Liquid |        ... |     1694.7 |        ... |        ... |        ... |        ... |</w:t>
      </w:r>
    </w:p>
    <w:p w14:paraId="142006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4ED4D3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Totals |      910.4 |     3005.1 |      944.0 |     1344.0 |     1344.0 |     3105.9 |</w:t>
      </w:r>
    </w:p>
    <w:p w14:paraId="5D286A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69FF8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Field Installation Options:</w:t>
      </w:r>
    </w:p>
    <w:p w14:paraId="54AEED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6A10D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FF"/>
          <w:sz w:val="18"/>
        </w:rPr>
        <w:t>Miscellaneous Weight Percent: 10.0 %</w:t>
      </w:r>
    </w:p>
    <w:p w14:paraId="0834EF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41923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Note that the above value for the miscellaneous weight percent has</w:t>
      </w:r>
    </w:p>
    <w:p w14:paraId="297583E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been applied to the shells/heads/flange/tubesheets/tubes etc. in the</w:t>
      </w:r>
    </w:p>
    <w:p w14:paraId="39F51A0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weight calculations for metallic components.</w:t>
      </w:r>
    </w:p>
    <w:p w14:paraId="651EA3F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25AD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  <w:u w:val="single"/>
        </w:rPr>
        <w:t>Weight Summary:</w:t>
      </w:r>
    </w:p>
    <w:p w14:paraId="6964CB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7D34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Fabricated Wt.  - Bare Weight without Removable Internals                   910.4 kg.</w:t>
      </w:r>
    </w:p>
    <w:p w14:paraId="35E2A9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Shop Test Wt.   - Fabricated Weight + Water ( Full )                       3005.1 kg.</w:t>
      </w:r>
    </w:p>
    <w:p w14:paraId="0D960E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Shipping Wt.    - Fab. Weight + removable Intls.+ Shipping App.             944.0 kg.</w:t>
      </w:r>
    </w:p>
    <w:p w14:paraId="3692A5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Erected  Wt.    - Fab. Wt + or - loose items (trays,platforms etc.)        1344.0 kg.</w:t>
      </w:r>
    </w:p>
    <w:p w14:paraId="14D088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Ope. Wt. no Liq - Fab. Weight + Internals. + Details + Weights             1344.0 kg.</w:t>
      </w:r>
    </w:p>
    <w:p w14:paraId="5F0C22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Operating Wt.   - Empty Weight + Operating Liq. Uncorroded                 3105.9 kg.</w:t>
      </w:r>
    </w:p>
    <w:p w14:paraId="0DA097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Field Test Wt.  - Empty Weight + Water (Full)                              3038.7 kg.</w:t>
      </w:r>
    </w:p>
    <w:p w14:paraId="3E213D0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CC299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Weights used in Vortex Shedding Calculations:</w:t>
      </w:r>
    </w:p>
    <w:p w14:paraId="6D3451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4A974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(operating)                   1295.3 kg.</w:t>
      </w:r>
    </w:p>
    <w:p w14:paraId="4BF416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(filled w/water)              1166.8 kg.</w:t>
      </w:r>
    </w:p>
    <w:p w14:paraId="1BAE82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Mass of the Upper 1/3 of the Vertical Vessel (empty)                        767.2 kg.</w:t>
      </w:r>
    </w:p>
    <w:p w14:paraId="02D4BEB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CEF82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Field Test weight is computed in the corroded condition.</w:t>
      </w:r>
    </w:p>
    <w:p w14:paraId="2C25E88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5D4D4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Surface Areas of Elements:</w:t>
      </w:r>
    </w:p>
    <w:p w14:paraId="61B3F1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9883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Outside Surface | Inside Surface |</w:t>
      </w:r>
    </w:p>
    <w:p w14:paraId="61F5DB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     Area |           Area |</w:t>
      </w:r>
    </w:p>
    <w:p w14:paraId="10AD37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cm² |            cm² |</w:t>
      </w:r>
    </w:p>
    <w:p w14:paraId="3152B0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</w:t>
      </w:r>
    </w:p>
    <w:p w14:paraId="1BA840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12785.4 |        12410.6 |</w:t>
      </w:r>
    </w:p>
    <w:p w14:paraId="76DEE3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    61741.9 |        61009.7 |</w:t>
      </w:r>
    </w:p>
    <w:p w14:paraId="7D3885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2537.24 |        509.189 |</w:t>
      </w:r>
    </w:p>
    <w:p w14:paraId="4F0677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10596.7 |            ... |</w:t>
      </w:r>
    </w:p>
    <w:p w14:paraId="6569B7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</w:t>
      </w:r>
    </w:p>
    <w:p w14:paraId="2FC9FF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Total             87661.3          73929.6 cm²</w:t>
      </w:r>
    </w:p>
    <w:p w14:paraId="605E72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Total                94.4             79.6 ft²</w:t>
      </w:r>
    </w:p>
    <w:p w14:paraId="70B4573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63BC0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Element and Detail Weights:</w:t>
      </w:r>
    </w:p>
    <w:p w14:paraId="480B2E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6208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To |  Total Ele.| Total. Ele.|Total. Ele.|  Total Dtl.| Oper. Wgt. |</w:t>
      </w:r>
    </w:p>
    <w:p w14:paraId="443CF9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Empty Wgt.|  Oper. Wgt.|Hydro. Wgt.| Offset Mom.| No Liquid  |</w:t>
      </w:r>
    </w:p>
    <w:p w14:paraId="35A473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kg. |        kg. |       kg. |        N-m |        kg. |</w:t>
      </w:r>
    </w:p>
    <w:p w14:paraId="78098E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C3B51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107.362 |    284.205 |   277.458 |        ... |    107.362 |</w:t>
      </w:r>
    </w:p>
    <w:p w14:paraId="2738EB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68.8239 |    313.683 |   304.342 |    177.695 |    68.8239 |</w:t>
      </w:r>
    </w:p>
    <w:p w14:paraId="44D7A4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376.696 |    1716.89 |   1665.76 |        ... |    376.696 |</w:t>
      </w:r>
    </w:p>
    <w:p w14:paraId="70FE8D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27.8215 |    27.8215 |   27.8215 |        ... |    27.8215 |</w:t>
      </w:r>
    </w:p>
    <w:p w14:paraId="6EE1DF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567.907 |    567.907 |   567.907 |     66.644 |    567.907 |</w:t>
      </w:r>
    </w:p>
    <w:p w14:paraId="50FC64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0F2F040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D090F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Cumulative Vessel Weight</w:t>
      </w:r>
    </w:p>
    <w:p w14:paraId="0FDFD25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390A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Ope | Cumulative | Cumulative  |</w:t>
      </w:r>
    </w:p>
    <w:p w14:paraId="2D9D2E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Wgt. No Liquid | Oper. Wgt. | Hydro. Wgt. |</w:t>
      </w:r>
    </w:p>
    <w:p w14:paraId="7F12B3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  |    |            kg. |        kg. |         kg. |</w:t>
      </w:r>
    </w:p>
    <w:p w14:paraId="3523EF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00C8CB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   ... |        ... |         ... |</w:t>
      </w:r>
    </w:p>
    <w:p w14:paraId="307459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-107.362 |   -284.205 |    -277.458 |</w:t>
      </w:r>
    </w:p>
    <w:p w14:paraId="62F973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972.424 |    2312.62 |     2261.49 |</w:t>
      </w:r>
    </w:p>
    <w:p w14:paraId="5E92C4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595.728 |    595.728 |     595.728 |</w:t>
      </w:r>
    </w:p>
    <w:p w14:paraId="3FAA72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567.907 |    567.907 |     567.907 |</w:t>
      </w:r>
    </w:p>
    <w:p w14:paraId="460472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00C97CB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BCCBF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cumulative operating weights no liquid in the column above are the cumulative operating</w:t>
      </w:r>
    </w:p>
    <w:p w14:paraId="2342415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weights minus the operating liquid weight minus any weights absent in the empty condition.</w:t>
      </w:r>
    </w:p>
    <w:p w14:paraId="6CC1D94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BC09C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Cumulative Vessel Moment</w:t>
      </w:r>
    </w:p>
    <w:p w14:paraId="694916F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F7C6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| Cumulative |Cumulative |</w:t>
      </w:r>
    </w:p>
    <w:p w14:paraId="46378F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Empty Mom. | Oper. Mom. |Hydro. Mom.|</w:t>
      </w:r>
    </w:p>
    <w:p w14:paraId="514B72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N-m |        N-m |       N-m |</w:t>
      </w:r>
    </w:p>
    <w:p w14:paraId="4B14FC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</w:t>
      </w:r>
    </w:p>
    <w:p w14:paraId="31705B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... |        ... |       ... |</w:t>
      </w:r>
    </w:p>
    <w:p w14:paraId="2B8BD8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177.695 |    177.695 |   177.695 |</w:t>
      </w:r>
    </w:p>
    <w:p w14:paraId="5DF9A7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66.644 |     66.644 |    66.644 |</w:t>
      </w:r>
    </w:p>
    <w:p w14:paraId="67E6AA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66.644 |     66.644 |    66.644 |</w:t>
      </w:r>
    </w:p>
    <w:p w14:paraId="723DB2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66.644 |     66.644 |    66.644 |</w:t>
      </w:r>
    </w:p>
    <w:p w14:paraId="6C60AB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</w:t>
      </w:r>
    </w:p>
    <w:p w14:paraId="50D31C6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B90C9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D2A872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00B231D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2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E64CBF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8" w:name="_Toc192708096"/>
      <w:r w:rsidRPr="008D5C85">
        <w:rPr>
          <w:rFonts w:ascii="Consolas" w:hAnsi="Consolas" w:cs="Arial"/>
          <w:sz w:val="18"/>
        </w:rPr>
        <w:instrText>Nozzle Flange MAWP:</w:instrText>
      </w:r>
      <w:bookmarkEnd w:id="18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29C6A35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 xml:space="preserve">Nozzle Flange MAWP Results: (bars &amp; </w:t>
      </w:r>
      <w:r w:rsidRPr="008D5C85">
        <w:rPr>
          <w:rFonts w:ascii="Tahoma" w:hAnsi="Consolas" w:cs="Arial"/>
          <w:b/>
          <w:color w:val="000000"/>
          <w:sz w:val="18"/>
        </w:rPr>
        <w:t>°</w:t>
      </w:r>
      <w:r w:rsidRPr="008D5C85">
        <w:rPr>
          <w:rFonts w:ascii="Tahoma" w:hAnsi="Consolas" w:cs="Arial"/>
          <w:b/>
          <w:color w:val="000000"/>
          <w:sz w:val="18"/>
        </w:rPr>
        <w:t>C)</w:t>
      </w:r>
    </w:p>
    <w:p w14:paraId="52F03BE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5674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       |    Flange Rating | Des. |       |                | Equiv. | - - - -  Max Pressure |</w:t>
      </w:r>
    </w:p>
    <w:p w14:paraId="177D7C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Description   |   Ope. | Ambient | Temp | Class |    Grade/Group |  Press | UG-44 |   50% |   DNV |</w:t>
      </w:r>
    </w:p>
    <w:p w14:paraId="17B118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159E07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N8            |  13.90 |   15.90 |   85 |   150 |         GR 2.3 |    ... |   ... |   ... |   ... |</w:t>
      </w:r>
    </w:p>
    <w:p w14:paraId="093C70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N5            |  13.90 |   15.90 |   85 |   150 |         GR 2.3 |    ... |   ... |   ... |   ... |</w:t>
      </w:r>
    </w:p>
    <w:p w14:paraId="43E990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N6A           |  36.36 |   41.40 |   85 |   300 |         GR 2.3 |    ... |   ... |   ... |   ... |</w:t>
      </w:r>
    </w:p>
    <w:p w14:paraId="42D54D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N6B           |  36.36 |   41.40 |   85 |   300 |         GR 2.3 |    ... |   ... |   ... |   ... |</w:t>
      </w:r>
    </w:p>
    <w:p w14:paraId="0FCB39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N4A           |  36.36 |   41.40 |   85 |   300 |         GR 2.3 |    ... |   ... |   ... |   ... |</w:t>
      </w:r>
    </w:p>
    <w:p w14:paraId="7BF45D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N4B           |  36.36 |   41.40 |   85 |   300 |         GR 2.3 |    ... |   ... |   ... |   ... |</w:t>
      </w:r>
    </w:p>
    <w:p w14:paraId="65BC3E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M1            |  13.90 |   15.90 |   85 |   150 |         GR 2.3 |    ... |   ... |   ... |   ... |</w:t>
      </w:r>
    </w:p>
    <w:p w14:paraId="58DCAA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N1            |  13.90 |   15.90 |   85 |   150 |         GR 2.3 |    ... |   ... |   ... |   ... |</w:t>
      </w:r>
    </w:p>
    <w:p w14:paraId="7EDA50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N7            |  13.90 |   15.90 |   85 |   150 |         GR 2.3 |    ... |   ... |   ... |   ... |</w:t>
      </w:r>
    </w:p>
    <w:p w14:paraId="10D359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N9            |  13.90 |   15.90 |   85 |   150 |         GR 2.3 |    ... |   ... |   ... |   ... |</w:t>
      </w:r>
    </w:p>
    <w:p w14:paraId="588D92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N3            |  36.36 |   41.40 |   85 |   300 |         GR 2.3 |    ... |   ... |   ... |   ... |</w:t>
      </w:r>
    </w:p>
    <w:p w14:paraId="094E55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N2            |  13.90 |   15.90 |   85 |   150 |         GR 2.3 |    ... |   ... |   ... |   ... |</w:t>
      </w:r>
    </w:p>
    <w:p w14:paraId="7CB61E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---------------------------------------------------------------------------------------------------</w:t>
      </w:r>
    </w:p>
    <w:p w14:paraId="289984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 Rating    | 13.900 |  15.900, [for Core Elements]                     |   ... |   ... |   ... |</w:t>
      </w:r>
    </w:p>
    <w:p w14:paraId="5EB163F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04E5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B4F5F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11101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Flange Pressure Ratings are per ASME B16.5 2020 Metric Edition</w:t>
      </w:r>
    </w:p>
    <w:p w14:paraId="1D32BB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2C11C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FF8E55"/>
          <w:sz w:val="18"/>
        </w:rPr>
        <w:t>Warning:</w:t>
      </w:r>
    </w:p>
    <w:p w14:paraId="0AA9BA5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There are nozzles in this model, but no flange MAWPs were de-rated.  Be</w:t>
      </w:r>
    </w:p>
    <w:p w14:paraId="5AED042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sure this is what you intended.  There is a check box in the nozzle dialog</w:t>
      </w:r>
    </w:p>
    <w:p w14:paraId="4DCE7A1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that instructs PV Elite to perform the de-rating for each nozzle flange.</w:t>
      </w:r>
    </w:p>
    <w:p w14:paraId="7ABF634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FF8E55"/>
          <w:sz w:val="18"/>
        </w:rPr>
        <w:t>See ASME VIII-1, UG-44(b) for more information.</w:t>
      </w:r>
    </w:p>
    <w:p w14:paraId="10316C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4506D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911C074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2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7C2EC6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19" w:name="_Toc192708097"/>
      <w:r w:rsidRPr="008D5C85">
        <w:rPr>
          <w:rFonts w:ascii="Consolas" w:hAnsi="Consolas" w:cs="Arial"/>
          <w:sz w:val="18"/>
        </w:rPr>
        <w:instrText>Natural Frequency Calculation:</w:instrText>
      </w:r>
      <w:bookmarkEnd w:id="19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4EDC0F4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Natural Frequencies for the vessel have been computed iteratively</w:t>
      </w:r>
    </w:p>
    <w:p w14:paraId="184EE89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by solving a system of matrices.  These matrices describe the mass</w:t>
      </w:r>
    </w:p>
    <w:p w14:paraId="26F35FE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and the stiffness of the vessel.  This is the generalized eigenvalue/</w:t>
      </w:r>
    </w:p>
    <w:p w14:paraId="2514711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eigenvector problem and is referenced in some mathematical texts.</w:t>
      </w:r>
    </w:p>
    <w:p w14:paraId="75B7FC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5FFB86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The Natural Frequency for the Vessel (Empty.) is 27.5043 Hz.</w:t>
      </w:r>
    </w:p>
    <w:p w14:paraId="04A38BC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76F6F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The Natural Frequency for the Vessel (Ope...) is 19.6087 Hz.</w:t>
      </w:r>
    </w:p>
    <w:p w14:paraId="3D967A9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B1EE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The Natural Frequency for the Vessel (Filled) is 19.8164 Hz.</w:t>
      </w:r>
    </w:p>
    <w:p w14:paraId="03A906F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AF5A1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DE5F33A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16CDFB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0" w:name="_Toc192708098"/>
      <w:r w:rsidRPr="008D5C85">
        <w:rPr>
          <w:rFonts w:ascii="Consolas" w:hAnsi="Consolas" w:cs="Arial"/>
          <w:sz w:val="18"/>
        </w:rPr>
        <w:instrText>Wind Load Calculation:</w:instrText>
      </w:r>
      <w:bookmarkEnd w:id="20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38443E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Wind Load Calculation Results:</w:t>
      </w:r>
    </w:p>
    <w:p w14:paraId="306957C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1FB54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Input Values:</w:t>
      </w:r>
    </w:p>
    <w:p w14:paraId="4D4E507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D5ED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Design Code                               ASCE/SEI 7-16</w:t>
      </w:r>
    </w:p>
    <w:p w14:paraId="12FB49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Wind Load Reduction Scale Factor                       1.000</w:t>
      </w:r>
    </w:p>
    <w:p w14:paraId="5C09D8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Basic Wind Speed                     [V]              216.72  Km/hr</w:t>
      </w:r>
    </w:p>
    <w:p w14:paraId="126C58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Surface Roughness Category                   C: Open Terrain</w:t>
      </w:r>
    </w:p>
    <w:p w14:paraId="3BB6DD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Surface                            Moderately Smooth</w:t>
      </w:r>
    </w:p>
    <w:p w14:paraId="41872F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 Elevation                                           305  mm.</w:t>
      </w:r>
    </w:p>
    <w:p w14:paraId="79FA59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Percent Wind for Hydrotest                              50.0</w:t>
      </w:r>
    </w:p>
    <w:p w14:paraId="5EAFE6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Using User defined Wind Press. Vs Elev.                    N</w:t>
      </w:r>
    </w:p>
    <w:p w14:paraId="0B4DD5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Hill or Escarpment     H or Hh                   0  mm.</w:t>
      </w:r>
    </w:p>
    <w:p w14:paraId="2AB274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Upwind of Crest              Lh                   0  mm.</w:t>
      </w:r>
    </w:p>
    <w:p w14:paraId="701CE6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Crest to the Vessel      x                   0  mm.</w:t>
      </w:r>
    </w:p>
    <w:p w14:paraId="13FD39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Terrain ( Hill, Escarpment )                    Flat</w:t>
      </w:r>
    </w:p>
    <w:p w14:paraId="7065EE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(Ope)                  0.0100</w:t>
      </w:r>
    </w:p>
    <w:p w14:paraId="276965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(Empty)                0.0000</w:t>
      </w:r>
    </w:p>
    <w:p w14:paraId="157480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Damping Factor (Beta) for Wind (Filled)               0.0000</w:t>
      </w:r>
    </w:p>
    <w:p w14:paraId="77E61C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Elevation above Sea Level                          1100  mm.</w:t>
      </w:r>
    </w:p>
    <w:p w14:paraId="26A53CE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92733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Wind Analysis Results</w:t>
      </w:r>
    </w:p>
    <w:p w14:paraId="43B6ED0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6DE9B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importance factor is not used in the calculation of wind pressure vs. elevation for</w:t>
      </w:r>
    </w:p>
    <w:p w14:paraId="5C40538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selected wind code.</w:t>
      </w:r>
    </w:p>
    <w:p w14:paraId="6647492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E469BA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Static Gust-Effect Factor, Operating Case [G]:</w:t>
      </w:r>
    </w:p>
    <w:p w14:paraId="47C47E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min(0.85, 0.925((1 + 1.7 * gQ * Izbar * Q )/( 1 + 1.7 * gV * Izbar)))</w:t>
      </w:r>
    </w:p>
    <w:p w14:paraId="3EF9CF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min(0.85,0.925((1+1.7*3.4*0.23*0.97)/(1+1.7*3.4*0.23)))</w:t>
      </w:r>
    </w:p>
    <w:p w14:paraId="7210E7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min(0.85, 0.91 )</w:t>
      </w:r>
    </w:p>
    <w:p w14:paraId="3DB91A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0.850</w:t>
      </w:r>
    </w:p>
    <w:p w14:paraId="3E6E5F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A2AD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(Operating)               19.609 Hz</w:t>
      </w:r>
    </w:p>
    <w:p w14:paraId="605066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(Empty)                   27.504 Hz</w:t>
      </w:r>
    </w:p>
    <w:p w14:paraId="51A2EE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Natural Frequency of Vessel (Test)                    19.816 Hz</w:t>
      </w:r>
    </w:p>
    <w:p w14:paraId="24AA4C2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21ED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Importance Factor is                     1.000</w:t>
      </w:r>
    </w:p>
    <w:p w14:paraId="6BD73F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Coefficient                                [Cf] 0.516</w:t>
      </w:r>
    </w:p>
    <w:p w14:paraId="0CF491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Structure Height to Diameter ratio                    1.985</w:t>
      </w:r>
    </w:p>
    <w:p w14:paraId="772530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to top of Structure                            2017.350 mm.</w:t>
      </w:r>
    </w:p>
    <w:p w14:paraId="1A14574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37DBF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This is classified as a rigid structure. Static analysis performed.</w:t>
      </w:r>
    </w:p>
    <w:p w14:paraId="4251170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AD28F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Sample Calculation for the First Element:</w:t>
      </w:r>
    </w:p>
    <w:p w14:paraId="06DDE7C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F1839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ASCE code performs calculations in Imperial Units. The wind pressure is therefore computed</w:t>
      </w:r>
    </w:p>
    <w:p w14:paraId="3B6036F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in these units.</w:t>
      </w:r>
    </w:p>
    <w:p w14:paraId="7C8BCC7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D9F99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color w:val="000000"/>
          <w:sz w:val="18"/>
        </w:rPr>
        <w:t>Value of [Alpha] and [Zg]:</w:t>
      </w:r>
    </w:p>
    <w:p w14:paraId="4E667EC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Exposure Category: C from Table 26.11-1</w:t>
      </w:r>
    </w:p>
    <w:p w14:paraId="2F03509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color w:val="000000"/>
          <w:sz w:val="18"/>
        </w:rPr>
        <w:t xml:space="preserve"> Alpha = 9.5 : Zg = 274320 mm.</w:t>
      </w:r>
    </w:p>
    <w:p w14:paraId="729E07D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36283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Effective Height [z]:</w:t>
      </w:r>
    </w:p>
    <w:p w14:paraId="157471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Centroid Height + Vessel Base Elevation</w:t>
      </w:r>
    </w:p>
    <w:p w14:paraId="696B37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174 + 305 = 479 mm.</w:t>
      </w:r>
    </w:p>
    <w:p w14:paraId="2854CA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1.57 ft. Imperial Units</w:t>
      </w:r>
    </w:p>
    <w:p w14:paraId="0C2B7CB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F2C3C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Velocity Pressure coefficient evaluated at height z [Kz]:</w:t>
      </w:r>
    </w:p>
    <w:p w14:paraId="0AE346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Because z (1.57 ft.) &lt; 15 ft.</w:t>
      </w:r>
    </w:p>
    <w:p w14:paraId="7F9DC00E" w14:textId="25B62725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2.01( 15 / Zg )</w:t>
      </w:r>
      <w:r w:rsidRPr="008D5C85">
        <w:rPr>
          <w:rFonts w:ascii="Consolas" w:hAnsi="Consolas" w:cs="Arial"/>
          <w:sz w:val="18"/>
          <w:vertAlign w:val="superscript"/>
        </w:rPr>
        <w:t>2/Alpha</w:t>
      </w:r>
    </w:p>
    <w:p w14:paraId="1758B876" w14:textId="08AC6D35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2.01( 15/900 )</w:t>
      </w:r>
      <w:r w:rsidRPr="008D5C85">
        <w:rPr>
          <w:rFonts w:ascii="Consolas" w:hAnsi="Consolas" w:cs="Arial"/>
          <w:sz w:val="18"/>
          <w:vertAlign w:val="superscript"/>
        </w:rPr>
        <w:t xml:space="preserve">2/9.5 </w:t>
      </w:r>
    </w:p>
    <w:p w14:paraId="13753C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0.85</w:t>
      </w:r>
    </w:p>
    <w:p w14:paraId="3437C2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B89B8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Type of Hill: No Hill</w:t>
      </w:r>
    </w:p>
    <w:p w14:paraId="2AD836A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5D26B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Wind Directionality Factor [Kd]:</w:t>
      </w:r>
    </w:p>
    <w:p w14:paraId="1C5353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1, per Table 26.6-1</w:t>
      </w:r>
    </w:p>
    <w:p w14:paraId="5496EDF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C959B9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 there is No Hill Present: [Kzt]:</w:t>
      </w:r>
    </w:p>
    <w:p w14:paraId="1E1ECB6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 xml:space="preserve"> K1 = 0, K2 = 0, K3 = 0</w:t>
      </w:r>
    </w:p>
    <w:p w14:paraId="17387E0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25B7D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Topographical Factor [Kzt]:</w:t>
      </w:r>
    </w:p>
    <w:p w14:paraId="2E8B52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 + K1 * K2 * K3 )²</w:t>
      </w:r>
    </w:p>
    <w:p w14:paraId="06F7E7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 + 0 * 0 * 0 )²</w:t>
      </w:r>
    </w:p>
    <w:p w14:paraId="2936C5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</w:t>
      </w:r>
    </w:p>
    <w:p w14:paraId="7954DC8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02F0E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Velocity Pressure evaluated at height z, Imperial Units [qz]:</w:t>
      </w:r>
    </w:p>
    <w:p w14:paraId="2C61AB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max( 16, 0.00256 * Kz * Kzt * Kd * Ke * V(mph)² )</w:t>
      </w:r>
    </w:p>
    <w:p w14:paraId="3DCAE7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max( 16, 0.00256 * 0.85 * 1 * 1 * 1 * 135² )</w:t>
      </w:r>
    </w:p>
    <w:p w14:paraId="6E00D5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39.4 psf [192 ] Kgs/m²</w:t>
      </w:r>
    </w:p>
    <w:p w14:paraId="29BDFD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47CCE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Force on the first element [F]:</w:t>
      </w:r>
    </w:p>
    <w:p w14:paraId="17CD5C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qz * G * Cf * WindArea</w:t>
      </w:r>
    </w:p>
    <w:p w14:paraId="2B24A5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39.4 * 0.85 * 0.52 * 3.28</w:t>
      </w:r>
    </w:p>
    <w:p w14:paraId="751232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56.8 lbs. [252 ] N</w:t>
      </w:r>
    </w:p>
    <w:p w14:paraId="1239744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B3DE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Element        Hgt (z)       K1      K2      K3      Kz    Kzt           qz</w:t>
      </w:r>
    </w:p>
    <w:p w14:paraId="7D28E6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mm.                                              Kgs/m²</w:t>
      </w:r>
    </w:p>
    <w:p w14:paraId="30E92C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0979C9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BOTTOM DISH      479.0    0.000   0.000   0.000   0.849   1.000     192.394</w:t>
      </w:r>
    </w:p>
    <w:p w14:paraId="0A5374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          1576.0    0.000   0.000   0.000   0.849   1.000     192.394</w:t>
      </w:r>
    </w:p>
    <w:p w14:paraId="5C2C1D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BODY FLANGE     2545.2    0.000   0.000   0.000   0.849   1.000     192.394</w:t>
      </w:r>
    </w:p>
    <w:p w14:paraId="03D60B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COVER FLANGE    2564.4    0.000   0.000   0.000   0.849   1.000     192.394</w:t>
      </w:r>
    </w:p>
    <w:p w14:paraId="3922F6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6094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01579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Wind Vibration Calculations</w:t>
      </w:r>
    </w:p>
    <w:p w14:paraId="4136A34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FEC47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This evaluation is based on work by Kanti Mahajan and Ed Zorilla</w:t>
      </w:r>
    </w:p>
    <w:p w14:paraId="4984D0A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7FC62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Nomenclature</w:t>
      </w:r>
    </w:p>
    <w:p w14:paraId="50DECF1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279E2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Cf  - Correction factor for natural frequency</w:t>
      </w:r>
    </w:p>
    <w:p w14:paraId="3EB62D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D  - Average outer insulated diameter of vessel, mm.</w:t>
      </w:r>
    </w:p>
    <w:p w14:paraId="39DED9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Df  - Damping Factor &lt; 0.75 Unstable,  &gt; 0.95 Stable</w:t>
      </w:r>
    </w:p>
    <w:p w14:paraId="584033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Dr  - Average outer insulated of top half of vessel, mm.</w:t>
      </w:r>
    </w:p>
    <w:p w14:paraId="4194FB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  - Natural frequency of vibration (Hertz)</w:t>
      </w:r>
    </w:p>
    <w:p w14:paraId="51152456" w14:textId="0EC745B8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f1  - Natural frequency of bare vessel based on a unit value of (D/L²)(10</w:t>
      </w:r>
      <w:r w:rsidRPr="008D5C85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>)</w:t>
      </w:r>
    </w:p>
    <w:p w14:paraId="694E25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  - Total height of structure mm.</w:t>
      </w:r>
    </w:p>
    <w:p w14:paraId="7274D6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Lc  - Total length of conical section(s) of vessel, mm.</w:t>
      </w:r>
    </w:p>
    <w:p w14:paraId="4034D1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tb  - Uncorroded plate thickness at bottom of vessel, mm.</w:t>
      </w:r>
    </w:p>
    <w:p w14:paraId="3D6590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V30 - Design Wind Speed provided by user, Km/hr</w:t>
      </w:r>
    </w:p>
    <w:p w14:paraId="753D22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Vc  - Critical wind velocity, Km/hr</w:t>
      </w:r>
    </w:p>
    <w:p w14:paraId="3C3B1A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Vw  - Maximum wind speed at top of structure, Km/hr</w:t>
      </w:r>
    </w:p>
    <w:p w14:paraId="13F917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   - Total corroded weight of structure, N</w:t>
      </w:r>
    </w:p>
    <w:p w14:paraId="4D7DC6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Ws  - Cor. vessel weight excl. weight of parts which do not effect stiff. N</w:t>
      </w:r>
    </w:p>
    <w:p w14:paraId="583699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Z  - Maximum amplitude of vibration at top of vessel, mm.</w:t>
      </w:r>
    </w:p>
    <w:p w14:paraId="42C2A3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Dl  - Logarithmic decrement ( taken as 0.03 for Welded Structures )</w:t>
      </w:r>
    </w:p>
    <w:p w14:paraId="0155D8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Vp  - Vib. Chance, &lt;= 0.31416E-05 (High); 0.31416E-05 &lt; 0.39270E-05 (Probable)</w:t>
      </w:r>
    </w:p>
    <w:p w14:paraId="76E82C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P30 - wind pressure 30 feet above the base</w:t>
      </w:r>
    </w:p>
    <w:p w14:paraId="151B04C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6897A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Check other Conditions and Basic Assumptions:</w:t>
      </w:r>
    </w:p>
    <w:p w14:paraId="195596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:: Total Cone Length / Total Length &lt; 0.5</w:t>
      </w:r>
    </w:p>
    <w:p w14:paraId="158A16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:: 0/2017 = 0</w:t>
      </w:r>
    </w:p>
    <w:p w14:paraId="0B32FEB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C65281" w14:textId="1EA85714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:: [ D / L² ] * 10</w:t>
      </w:r>
      <w:r w:rsidRPr="008D5C85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 xml:space="preserve"> &lt; 8 (English Units, ft.)</w:t>
      </w:r>
    </w:p>
    <w:p w14:paraId="5E2D97DE" w14:textId="5A3A6C15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:: [ 3.33/6.62² ] * 10</w:t>
      </w:r>
      <w:r w:rsidRPr="008D5C85">
        <w:rPr>
          <w:rFonts w:ascii="Consolas" w:hAnsi="Consolas" w:cs="Arial"/>
          <w:sz w:val="18"/>
          <w:vertAlign w:val="superscript"/>
        </w:rPr>
        <w:t>4</w:t>
      </w:r>
      <w:r>
        <w:rPr>
          <w:rFonts w:ascii="Consolas" w:hAnsi="Consolas" w:cs="Arial"/>
          <w:sz w:val="18"/>
        </w:rPr>
        <w:t xml:space="preserve"> = 761 [Geometry Violation]</w:t>
      </w:r>
    </w:p>
    <w:p w14:paraId="1B01CF6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C0928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Compute the vibration possibility. If Vp &gt; 0.39270E-05 no chance. [Vp]:</w:t>
      </w:r>
    </w:p>
    <w:p w14:paraId="68222D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 / ( L * Dr²)</w:t>
      </w:r>
    </w:p>
    <w:p w14:paraId="34B601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30457/( 2017 * 1015² )</w:t>
      </w:r>
    </w:p>
    <w:p w14:paraId="4F7590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0.14658E-04</w:t>
      </w:r>
    </w:p>
    <w:p w14:paraId="63CFDA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CCF99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Since Vp is &gt; 0.39270E-05 no further vibration analysis is required !</w:t>
      </w:r>
    </w:p>
    <w:p w14:paraId="306E828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2E02A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BDAB3E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Platform Load Calculations</w:t>
      </w:r>
    </w:p>
    <w:p w14:paraId="44DCB0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4ADE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ID              Wind Area   Elevation    Pressure       Force          Cf</w:t>
      </w:r>
    </w:p>
    <w:p w14:paraId="7F9630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cm²        mm.          Kgs/m²        N</w:t>
      </w:r>
    </w:p>
    <w:p w14:paraId="1A2D56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F5471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PLAT:[1 OF 1]       27.50     2155.00      192.39        5.19        0.10</w:t>
      </w:r>
    </w:p>
    <w:p w14:paraId="6F3843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FA0D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03981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Wind Loads on Masses/Equipment/Piping</w:t>
      </w:r>
    </w:p>
    <w:p w14:paraId="6202A89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B0EA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ID              Wind Area   Elevation    Pressure       Force</w:t>
      </w:r>
    </w:p>
    <w:p w14:paraId="040860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cm²        mm.          Kgs/m²        N</w:t>
      </w:r>
    </w:p>
    <w:p w14:paraId="039A2D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0C7A4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WGHT:[1 OF 1]        0.00     2306.35      192.39        0.00</w:t>
      </w:r>
    </w:p>
    <w:p w14:paraId="32191EA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289F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Natural Frequency for the Vessel (Ope...) is 19.6087 Hz.</w:t>
      </w:r>
    </w:p>
    <w:p w14:paraId="43DD793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D6296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Wind Load Calculation:</w:t>
      </w:r>
    </w:p>
    <w:p w14:paraId="0D8A9F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DF10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Wind |       Wind |       Wind |       Wind |    Element |</w:t>
      </w:r>
    </w:p>
    <w:p w14:paraId="5F57B9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Height |   Diameter |       Area |   Pressure |  Wind Load |</w:t>
      </w:r>
    </w:p>
    <w:p w14:paraId="08C585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mm. |        cm² |     Kgs/m² |          N |</w:t>
      </w:r>
    </w:p>
    <w:p w14:paraId="32F6FB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7581EE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478.967 |     1214.4 |     3048.9 |    192.394 |    252.492 |</w:t>
      </w:r>
    </w:p>
    <w:p w14:paraId="5FD663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  1576 |     1214.4 |    23583.6 |    192.394 |    1960.15 |</w:t>
      </w:r>
    </w:p>
    <w:p w14:paraId="784160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2545.18 |     1215.6 |    194.496 |    192.394 |     16.107 |</w:t>
      </w:r>
    </w:p>
    <w:p w14:paraId="58ACBD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2564.35 |       1356 |     216.96 |    192.394 |    17.9673 |</w:t>
      </w:r>
    </w:p>
    <w:p w14:paraId="2C521E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460BDF1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736D4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B6F98F8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BE2CB8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1" w:name="_Toc192708099"/>
      <w:r w:rsidRPr="008D5C85">
        <w:rPr>
          <w:rFonts w:ascii="Consolas" w:hAnsi="Consolas" w:cs="Arial"/>
          <w:sz w:val="18"/>
        </w:rPr>
        <w:instrText>Earthquake Load Calculation:</w:instrText>
      </w:r>
      <w:bookmarkEnd w:id="21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101A75A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Earthquake Load Calculation Results:</w:t>
      </w:r>
    </w:p>
    <w:p w14:paraId="6689FF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55C34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Earthquake Load Calculation:</w:t>
      </w:r>
    </w:p>
    <w:p w14:paraId="73AB3E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A7BD91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Input Values:</w:t>
      </w:r>
    </w:p>
    <w:p w14:paraId="34AA41F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D38F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Design Code                            ASCE/SEI 7-16</w:t>
      </w:r>
    </w:p>
    <w:p w14:paraId="12C16A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Seismic Load Reduction Scale Factor                    1.000</w:t>
      </w:r>
    </w:p>
    <w:p w14:paraId="19839D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Importance Factor                                      1.250</w:t>
      </w:r>
    </w:p>
    <w:p w14:paraId="075C48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Fa                                         1.400</w:t>
      </w:r>
    </w:p>
    <w:p w14:paraId="728DC8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Table Value Fv                                         2.300</w:t>
      </w:r>
    </w:p>
    <w:p w14:paraId="4B9DB2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Mapped Res. Acceleration       [Ss]               0.500</w:t>
      </w:r>
    </w:p>
    <w:p w14:paraId="3A6247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Max. Eff. Ground Acceleration        [S]               0.150</w:t>
      </w:r>
    </w:p>
    <w:p w14:paraId="6FB99E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Modification Factor R                            3.000</w:t>
      </w:r>
    </w:p>
    <w:p w14:paraId="20039C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Site Class                                                 D</w:t>
      </w:r>
    </w:p>
    <w:p w14:paraId="506CB0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Component Elevation Ratio            z/h               0.000</w:t>
      </w:r>
    </w:p>
    <w:p w14:paraId="7DA614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Amplification Factor                  Ap               0.000</w:t>
      </w:r>
    </w:p>
    <w:p w14:paraId="70EFDA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Force Factor                                           0.000</w:t>
      </w:r>
    </w:p>
    <w:p w14:paraId="38AD4C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Consider Vertical Acceleration                            No</w:t>
      </w:r>
    </w:p>
    <w:p w14:paraId="6C33DA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Minimum Acceleration Multiplier                        0.000</w:t>
      </w:r>
    </w:p>
    <w:p w14:paraId="1736CD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Sds (used if &gt; 0 )                       0.000</w:t>
      </w:r>
    </w:p>
    <w:p w14:paraId="31BD48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Value of Sd1 (used if &gt; 0 )                       0.000</w:t>
      </w:r>
    </w:p>
    <w:p w14:paraId="4BBB4B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Moment Reduction Factor Tau                            1.000</w:t>
      </w:r>
    </w:p>
    <w:p w14:paraId="6D62AA0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013A7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Seismic Analysis Results:</w:t>
      </w:r>
    </w:p>
    <w:p w14:paraId="7D2A52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EAA6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SMS = Fa * Ss = 1.4 * 0.5 = 0.7</w:t>
      </w:r>
    </w:p>
    <w:p w14:paraId="2A25F9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SM1 = Fv * S1 = 2.3 * 0.15 = 0.34</w:t>
      </w:r>
    </w:p>
    <w:p w14:paraId="4B0A81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SDS = 2/3 * Sms = 2/3 * 0.7 = 0.47</w:t>
      </w:r>
    </w:p>
    <w:p w14:paraId="5FB3C7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SD1 = 2/3 * Sm1 = 2/3 * 0.34 = 0.23</w:t>
      </w:r>
    </w:p>
    <w:p w14:paraId="0BEB3A3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B6DEC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Check Approximate Fundamental Period from 12.8-7 [Ta]:</w:t>
      </w:r>
    </w:p>
    <w:p w14:paraId="3D9DA6DB" w14:textId="4A692C22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Ct * hn</w:t>
      </w:r>
      <w:r w:rsidRPr="008D5C85">
        <w:rPr>
          <w:rFonts w:ascii="Consolas" w:hAnsi="Consolas" w:cs="Arial"/>
          <w:sz w:val="18"/>
          <w:vertAlign w:val="superscript"/>
        </w:rPr>
        <w:t>x</w:t>
      </w:r>
      <w:r>
        <w:rPr>
          <w:rFonts w:ascii="Consolas" w:hAnsi="Consolas" w:cs="Arial"/>
          <w:sz w:val="18"/>
        </w:rPr>
        <w:t xml:space="preserve"> where Ct = 0.020, x = 0.75 and hn = Structural Height (ft.)</w:t>
      </w:r>
    </w:p>
    <w:p w14:paraId="6147E5C4" w14:textId="273FBF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0.020( 10.1</w:t>
      </w:r>
      <w:r w:rsidRPr="008D5C85">
        <w:rPr>
          <w:rFonts w:ascii="Consolas" w:hAnsi="Consolas" w:cs="Arial"/>
          <w:sz w:val="18"/>
          <w:vertAlign w:val="superscript"/>
        </w:rPr>
        <w:t>0.75</w:t>
      </w:r>
      <w:r>
        <w:rPr>
          <w:rFonts w:ascii="Consolas" w:hAnsi="Consolas" w:cs="Arial"/>
          <w:sz w:val="18"/>
        </w:rPr>
        <w:t>)</w:t>
      </w:r>
    </w:p>
    <w:p w14:paraId="127DEA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0.114 seconds</w:t>
      </w:r>
    </w:p>
    <w:p w14:paraId="15DDE0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52CC1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Coefficient Cu from Table 12.8-1 is : 1.500</w:t>
      </w:r>
    </w:p>
    <w:p w14:paraId="701397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F58AE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Fundamental Period (1/Frequency) [T]:</w:t>
      </w:r>
    </w:p>
    <w:p w14:paraId="141023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( 1/Natural Frequency ) = ( 1/19.6 )</w:t>
      </w:r>
    </w:p>
    <w:p w14:paraId="54A2BD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0.051</w:t>
      </w:r>
    </w:p>
    <w:p w14:paraId="7EC914E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ED7C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Check the Value of T which is the smaller of Cu*Ta and T:</w:t>
      </w:r>
    </w:p>
    <w:p w14:paraId="191DE0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Minimum Value of ( 1.5 * 0.11, 0.051 ) per 12.8.2</w:t>
      </w:r>
    </w:p>
    <w:p w14:paraId="4FE161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0.051</w:t>
      </w:r>
    </w:p>
    <w:p w14:paraId="0D09FDE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 the time period is &lt; 0.06 second, use section 15.4.2.</w:t>
      </w:r>
    </w:p>
    <w:p w14:paraId="03579A3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F5E4A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Base Shear per equation 15.4-5, [V]:</w:t>
      </w:r>
    </w:p>
    <w:p w14:paraId="53AAB6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 * Sds * W * I</w:t>
      </w:r>
    </w:p>
    <w:p w14:paraId="3CBE22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 * 0.47 * 28540 * 1.25</w:t>
      </w:r>
    </w:p>
    <w:p w14:paraId="2BBF54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4994.577 N</w:t>
      </w:r>
    </w:p>
    <w:p w14:paraId="1E0825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D9750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Distribute the Base shear force to each element according to the equations</w:t>
      </w:r>
    </w:p>
    <w:p w14:paraId="0BC26DE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Fx = Cvx * V (eqn. 12.8-11 ) and the vertical distribution factor</w:t>
      </w:r>
    </w:p>
    <w:p w14:paraId="2140E7FE" w14:textId="0662A2E9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Cvx = Wx*hx</w:t>
      </w:r>
      <w:r w:rsidRPr="008D5C85">
        <w:rPr>
          <w:rFonts w:ascii="Arial" w:hAnsi="Consolas" w:cs="Arial"/>
          <w:color w:val="000000"/>
          <w:sz w:val="18"/>
          <w:vertAlign w:val="superscript"/>
        </w:rPr>
        <w:t>k</w:t>
      </w:r>
      <w:r w:rsidRPr="008D5C85">
        <w:rPr>
          <w:rFonts w:ascii="Arial" w:hAnsi="Consolas" w:cs="Arial"/>
          <w:color w:val="000000"/>
          <w:sz w:val="18"/>
        </w:rPr>
        <w:t>/( Sum of Wi*hi</w:t>
      </w:r>
      <w:r w:rsidRPr="008D5C85">
        <w:rPr>
          <w:rFonts w:ascii="Arial" w:hAnsi="Consolas" w:cs="Arial"/>
          <w:color w:val="000000"/>
          <w:sz w:val="18"/>
          <w:vertAlign w:val="superscript"/>
        </w:rPr>
        <w:t>k</w:t>
      </w:r>
      <w:r w:rsidRPr="008D5C85">
        <w:rPr>
          <w:rFonts w:ascii="Arial" w:hAnsi="Consolas" w:cs="Arial"/>
          <w:color w:val="000000"/>
          <w:sz w:val="18"/>
        </w:rPr>
        <w:t xml:space="preserve"> ) and k is an exponent which is related</w:t>
      </w:r>
    </w:p>
    <w:p w14:paraId="6A2B927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to the period of Vibration.</w:t>
      </w:r>
    </w:p>
    <w:p w14:paraId="613581C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C9EA1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In this case, the value of k was 1</w:t>
      </w:r>
    </w:p>
    <w:p w14:paraId="0F27C81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C9E13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Natural Frequency for the Vessel (Ope...) is 19.6087 Hz.</w:t>
      </w:r>
    </w:p>
    <w:p w14:paraId="7A1B2DC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4B61E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Earthquake Load Calculation:</w:t>
      </w:r>
    </w:p>
    <w:p w14:paraId="7CA9323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59F4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Earthquake | Earthquake |   Element |    Element |       Element |</w:t>
      </w:r>
    </w:p>
    <w:p w14:paraId="2BF299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Height |     Weight | Ope  Load |   Emp Load | Vertical Load |</w:t>
      </w:r>
    </w:p>
    <w:p w14:paraId="2BB055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  N |         N |          N |             N |</w:t>
      </w:r>
    </w:p>
    <w:p w14:paraId="7EA09C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371679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25 |    2786.91 |    10.675 |    3.17779 |           ... |</w:t>
      </w:r>
    </w:p>
    <w:p w14:paraId="5486D6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350 |    3075.98 |   164.951 |    28.5195 |           ... |</w:t>
      </w:r>
    </w:p>
    <w:p w14:paraId="72C2DA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1171 |    16835.8 |   3020.63 |    522.255 |           ... |</w:t>
      </w:r>
    </w:p>
    <w:p w14:paraId="5A2C02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2006.18 |    272.817 |   83.8583 |    66.0821 |           ... |</w:t>
      </w:r>
    </w:p>
    <w:p w14:paraId="1F2ACD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2009.35 |    5568.89 |   1714.47 |    1351.04 |           ... |</w:t>
      </w:r>
    </w:p>
    <w:p w14:paraId="30EA0C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0D9E4A2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BC9E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Earthquake Weight does not include the weight of the saddles.</w:t>
      </w:r>
    </w:p>
    <w:p w14:paraId="59B5001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0EB38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94CBB38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74BB76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2" w:name="_Toc192708100"/>
      <w:r w:rsidRPr="008D5C85">
        <w:rPr>
          <w:rFonts w:ascii="Consolas" w:hAnsi="Consolas" w:cs="Arial"/>
          <w:sz w:val="18"/>
        </w:rPr>
        <w:instrText>Wind/Earthquake Shear, Bending:</w:instrText>
      </w:r>
      <w:bookmarkEnd w:id="22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22C8E2F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FF"/>
          <w:sz w:val="18"/>
        </w:rPr>
        <w:t>The following table is for the Operating Case.</w:t>
      </w:r>
    </w:p>
    <w:p w14:paraId="25BA477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633F8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Wind/Earthquake Shear, Bending:</w:t>
      </w:r>
    </w:p>
    <w:p w14:paraId="6CA229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DFF63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Distance to| Cumulative |Earthquake |       Wind | Earthquake |</w:t>
      </w:r>
    </w:p>
    <w:p w14:paraId="3532EA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Support| Wind Shear |     Shear |    Bending |    Bending |</w:t>
      </w:r>
    </w:p>
    <w:p w14:paraId="60D756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mm. |          N |         N |        N-m |        N-m |</w:t>
      </w:r>
    </w:p>
    <w:p w14:paraId="1790E8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1571B8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432.033 |        ... |       ... |        ... |        ... |</w:t>
      </w:r>
    </w:p>
    <w:p w14:paraId="30C531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150 |    252.492 |    10.675 |    33.3507 |    1.41002 |</w:t>
      </w:r>
    </w:p>
    <w:p w14:paraId="58E8AE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821 |    2246.72 |   4994.58 |    1262.92 |    5435.23 |</w:t>
      </w:r>
    </w:p>
    <w:p w14:paraId="7B6C3E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1640.18 |    34.0744 |   1798.33 |    0.61737 |    47.2808 |</w:t>
      </w:r>
    </w:p>
    <w:p w14:paraId="14490B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1659.35 |    17.9673 |   1714.47 |     0.1438 |    13.7215 |</w:t>
      </w:r>
    </w:p>
    <w:p w14:paraId="32ECA2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0D88D79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EF0C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</w:t>
      </w:r>
    </w:p>
    <w:p w14:paraId="33B7A1B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Wind Shears/Moments and the Earthquake Shears/Moments calculated</w:t>
      </w:r>
    </w:p>
    <w:p w14:paraId="3E48BC8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and printed in the Wind/Earthquake Shear and Bending report have</w:t>
      </w:r>
    </w:p>
    <w:p w14:paraId="47FB23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been factored by the input Scalar/Load reductions factors of;</w:t>
      </w:r>
    </w:p>
    <w:p w14:paraId="54EB2F3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Wind: 1.000;  Earthquake: 1.000.</w:t>
      </w:r>
    </w:p>
    <w:p w14:paraId="6529C6C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601EF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</w:t>
      </w:r>
    </w:p>
    <w:p w14:paraId="361DFA6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Review the Vessel Design Summary for the cumulative shear force</w:t>
      </w:r>
    </w:p>
    <w:p w14:paraId="5649F1A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and bending moment on the support.</w:t>
      </w:r>
    </w:p>
    <w:p w14:paraId="626DD8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62E0C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511E943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29B2DD7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3" w:name="_Toc192708101"/>
      <w:r w:rsidRPr="008D5C85">
        <w:rPr>
          <w:rFonts w:ascii="Consolas" w:hAnsi="Consolas" w:cs="Arial"/>
          <w:sz w:val="18"/>
        </w:rPr>
        <w:instrText>Wind/Earthquake Deflection:</w:instrText>
      </w:r>
      <w:bookmarkEnd w:id="23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2D74C27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Wind Deflection Calculations:</w:t>
      </w:r>
    </w:p>
    <w:p w14:paraId="4C1767E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5B795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following table is for Wind Deflection; Operating Case.</w:t>
      </w:r>
    </w:p>
    <w:p w14:paraId="255023A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51B8B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Wind Load Deflection:</w:t>
      </w:r>
    </w:p>
    <w:p w14:paraId="3F18DE0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86F9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Cumulative |   Centroid |     Elem. End |    Elem. Ang. |</w:t>
      </w:r>
    </w:p>
    <w:p w14:paraId="38F85F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Shear | Deflection |    Deflection |     Rotation  |</w:t>
      </w:r>
    </w:p>
    <w:p w14:paraId="58D06E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N |        mm. |           mm. |               |</w:t>
      </w:r>
    </w:p>
    <w:p w14:paraId="1F5131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</w:t>
      </w:r>
    </w:p>
    <w:p w14:paraId="623933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... |    1.16193 |       1.16193 |     0.0012012 |</w:t>
      </w:r>
    </w:p>
    <w:p w14:paraId="473CC3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252.492 |    1.16197 |       1.16208 |     0.0012022 |</w:t>
      </w:r>
    </w:p>
    <w:p w14:paraId="4DC705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2246.72 |    1.16388 |        1.1665 |     0.0012044 |</w:t>
      </w:r>
    </w:p>
    <w:p w14:paraId="1FFD6F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34.0744 |    1.16647 |       1.16644 |     0.0012044 |</w:t>
      </w:r>
    </w:p>
    <w:p w14:paraId="443625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17.9673 |    1.16647 |        1.1665 |     0.0012044 |</w:t>
      </w:r>
    </w:p>
    <w:p w14:paraId="47BEC6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</w:t>
      </w:r>
    </w:p>
    <w:p w14:paraId="126E9B0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6A8BA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Critical Wind Velocity for Tower Vibration:</w:t>
      </w:r>
    </w:p>
    <w:p w14:paraId="700DCDB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9C4F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1st Crit. |  2nd Crit. |</w:t>
      </w:r>
    </w:p>
    <w:p w14:paraId="0A8566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Wind Speed | Wind Speed |</w:t>
      </w:r>
    </w:p>
    <w:p w14:paraId="27B68E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Km/hr |      Km/hr |</w:t>
      </w:r>
    </w:p>
    <w:p w14:paraId="59ADC1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</w:t>
      </w:r>
    </w:p>
    <w:p w14:paraId="04B6A2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427.475 |    2671.72 |</w:t>
      </w:r>
    </w:p>
    <w:p w14:paraId="10EC14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427.475 |    2671.72 |</w:t>
      </w:r>
    </w:p>
    <w:p w14:paraId="0E6C16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427.898 |    2674.36 |</w:t>
      </w:r>
    </w:p>
    <w:p w14:paraId="37402E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477.319 |    2983.24 |</w:t>
      </w:r>
    </w:p>
    <w:p w14:paraId="480154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</w:t>
      </w:r>
    </w:p>
    <w:p w14:paraId="425356B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8933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deflection at the Tower Top (Ope)(6.000"/100ft. Criteria)</w:t>
      </w:r>
    </w:p>
    <w:p w14:paraId="706096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deflection : 10.087    Actual deflection : 1.166 mm.</w:t>
      </w:r>
    </w:p>
    <w:p w14:paraId="6B61251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BE4DC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2AB93CD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EF7988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4" w:name="_Toc192708102"/>
      <w:r w:rsidRPr="008D5C85">
        <w:rPr>
          <w:rFonts w:ascii="Consolas" w:hAnsi="Consolas" w:cs="Arial"/>
          <w:sz w:val="18"/>
        </w:rPr>
        <w:instrText>Longitudinal Stress Constants:</w:instrText>
      </w:r>
      <w:bookmarkEnd w:id="24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1E5117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Longitudinal Stress Constants:</w:t>
      </w:r>
    </w:p>
    <w:p w14:paraId="3E452A5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65A7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Metal Area |     Metal Area | Section Modulus | Section Modulus |</w:t>
      </w:r>
    </w:p>
    <w:p w14:paraId="7171B2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     New |       Corroded |             New |        Corroded |</w:t>
      </w:r>
    </w:p>
    <w:p w14:paraId="58C53E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cm² |            cm² |            mm.³ |            mm.³ |</w:t>
      </w:r>
    </w:p>
    <w:p w14:paraId="395275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</w:t>
      </w:r>
    </w:p>
    <w:p w14:paraId="01724B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189.627 |        189.627 |         4741015 |         4741015 |</w:t>
      </w:r>
    </w:p>
    <w:p w14:paraId="1FC99D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   189.627 |        189.627 |         4741015 |         4741015 |</w:t>
      </w:r>
    </w:p>
    <w:p w14:paraId="6D4695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189.627 |        189.627 |         4741015 |         4741015 |</w:t>
      </w:r>
    </w:p>
    <w:p w14:paraId="3583E9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189.627 |        189.627 |         4741015 |         4741015 |</w:t>
      </w:r>
    </w:p>
    <w:p w14:paraId="673E4B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</w:t>
      </w:r>
    </w:p>
    <w:p w14:paraId="71F521A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F07B6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51F059C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5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8D553E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5" w:name="_Toc192708103"/>
      <w:r w:rsidRPr="008D5C85">
        <w:rPr>
          <w:rFonts w:ascii="Consolas" w:hAnsi="Consolas" w:cs="Arial"/>
          <w:sz w:val="18"/>
        </w:rPr>
        <w:instrText>Longitudinal Allowable Stresses:</w:instrText>
      </w:r>
      <w:bookmarkEnd w:id="25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60B4F73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Longitudinal Allowable Stresses:</w:t>
      </w:r>
    </w:p>
    <w:p w14:paraId="5E0520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5551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|   Hydrotest |             |   Hydrotest |</w:t>
      </w:r>
    </w:p>
    <w:p w14:paraId="40321A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Tensile |     Tensile | Compressive | Compressive |</w:t>
      </w:r>
    </w:p>
    <w:p w14:paraId="56DD0A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N./mm² |      N./mm² |      N./mm² |      N./mm² |</w:t>
      </w:r>
    </w:p>
    <w:p w14:paraId="227E93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64AE85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120.6 |       183.6 |    -76.8303 |    -84.6665 |</w:t>
      </w:r>
    </w:p>
    <w:p w14:paraId="6048D0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120.549 |     183.597 |    -76.8303 |    -84.6665 |</w:t>
      </w:r>
    </w:p>
    <w:p w14:paraId="434722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120.549 |     183.597 |    -76.8303 |    -84.6665 |</w:t>
      </w:r>
    </w:p>
    <w:p w14:paraId="213D4C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120.549 |     183.597 |    -76.8303 |    -84.6665 |</w:t>
      </w:r>
    </w:p>
    <w:p w14:paraId="3AAB6A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120.549 |     183.597 |    -76.8303 |    -84.6665 |</w:t>
      </w:r>
    </w:p>
    <w:p w14:paraId="3DE544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1C16758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BEF0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E48BAF7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7FF072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6" w:name="_Toc192708104"/>
      <w:r w:rsidRPr="008D5C85">
        <w:rPr>
          <w:rFonts w:ascii="Consolas" w:hAnsi="Consolas" w:cs="Arial"/>
          <w:sz w:val="18"/>
        </w:rPr>
        <w:instrText>Longitudinal Stresses due to:</w:instrText>
      </w:r>
      <w:bookmarkEnd w:id="26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3B6F982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Longitudinal Stress Report</w:t>
      </w:r>
    </w:p>
    <w:p w14:paraId="2FE5E03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BF6020" w14:textId="22CE6022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538175F" wp14:editId="2EBCF9F8">
            <wp:extent cx="5074920" cy="3276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249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Longitudinal Operating and Empty Stresses are computed in the</w:t>
      </w:r>
    </w:p>
    <w:p w14:paraId="0E180F4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corroded condition. Stresses due to loads in the hydrostatic test</w:t>
      </w:r>
    </w:p>
    <w:p w14:paraId="0BA9FA3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cases have also been computed in the corroded condition.</w:t>
      </w:r>
    </w:p>
    <w:p w14:paraId="5903468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E1ED7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Longitudinal Pressure Stresses due to:</w:t>
      </w:r>
    </w:p>
    <w:p w14:paraId="4465A9F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A5D5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Longitudinal Stress | Longitudinal Stress |Longitudinal Stress |</w:t>
      </w:r>
    </w:p>
    <w:p w14:paraId="248210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Internal Pressure |  External  Pressure | Hydrotest Pressure |</w:t>
      </w:r>
    </w:p>
    <w:p w14:paraId="11695C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 N./mm² |              N./mm² |             N./mm² |</w:t>
      </w:r>
    </w:p>
    <w:p w14:paraId="76D2AA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21285A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    2.16469 |                 ... |             3.2201 |</w:t>
      </w:r>
    </w:p>
    <w:p w14:paraId="0FA9C0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  30|             2.16469 |                 ... |             3.2201 |</w:t>
      </w:r>
    </w:p>
    <w:p w14:paraId="7F84FB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        ... |                 ... |                ... |</w:t>
      </w:r>
    </w:p>
    <w:p w14:paraId="7F7CB7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        ... |                 ... |                ... |</w:t>
      </w:r>
    </w:p>
    <w:p w14:paraId="34B980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</w:t>
      </w:r>
    </w:p>
    <w:p w14:paraId="270BEF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7A75B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Longitudinal Stresses due to Weight Loads for these Conditions:</w:t>
      </w:r>
    </w:p>
    <w:p w14:paraId="1193A88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04A2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Wght. Str. | Wght. Str. |Wght. Str. | Wght. Str. | Wght. Str. |</w:t>
      </w:r>
    </w:p>
    <w:p w14:paraId="13853A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Empty  | Operating  |Hydrotest  |  Emp. Mom. |  Opr. Mom. |</w:t>
      </w:r>
    </w:p>
    <w:p w14:paraId="26F374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     N./mm² |    N./mm² |     N./mm² |     N./mm² |</w:t>
      </w:r>
    </w:p>
    <w:p w14:paraId="399DA6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235DF4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... |        ... |       ... |        ... |        ... |</w:t>
      </w:r>
    </w:p>
    <w:p w14:paraId="592017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0.055524 |    0.14698 |   0.14349 |   0.037468 |   0.037468 |</w:t>
      </w:r>
    </w:p>
    <w:p w14:paraId="13D6A9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-0.5029 |   -0.37627 |   -0.5029 |   0.014052 |   0.014052 |</w:t>
      </w:r>
    </w:p>
    <w:p w14:paraId="52758D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-0.30809 |   -0.30809 |  -0.30809 |   0.014052 |   0.014052 |</w:t>
      </w:r>
    </w:p>
    <w:p w14:paraId="5CEAF7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-0.2937 |    -0.2937 |   -0.2937 |   0.014052 |   0.014052 |</w:t>
      </w:r>
    </w:p>
    <w:p w14:paraId="467F14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</w:t>
      </w:r>
    </w:p>
    <w:p w14:paraId="386B32F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ADEA9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Longitudinal Stresses due to Weight Loads and Bending for these Conditions:</w:t>
      </w:r>
    </w:p>
    <w:p w14:paraId="6238A6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391F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Wght. Str. |  Bend. Str. |  Bend. Str. |  Bend. Str. | Bend. Str. |</w:t>
      </w:r>
    </w:p>
    <w:p w14:paraId="117319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Hyd. Mom. |  Oper. Wind |  Oper. Equ. |  Hyd. Wind  |  Hyd. Equ. |</w:t>
      </w:r>
    </w:p>
    <w:p w14:paraId="044A3C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      N./mm² |      N./mm² |      N./mm² |     N./mm² |</w:t>
      </w:r>
    </w:p>
    <w:p w14:paraId="6E3C50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</w:t>
      </w:r>
    </w:p>
    <w:p w14:paraId="5D7EC6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... |         ... |         ... |         ... |        ... |</w:t>
      </w:r>
    </w:p>
    <w:p w14:paraId="3C1C81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0.037468 |   0.0070323 |  0.00029731 |   0.0035161 |        ... |</w:t>
      </w:r>
    </w:p>
    <w:p w14:paraId="2921FF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0.014052 |      0.2663 |     1.14606 |     0.13315 |        ... |</w:t>
      </w:r>
    </w:p>
    <w:p w14:paraId="4B3701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0.014052 |  0.00013018 |   0.0099695 | 0.65089E-04 |        ... |</w:t>
      </w:r>
    </w:p>
    <w:p w14:paraId="78F450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0.014052 | 0.30321E-04 |   0.0028933 | 0.15161E-04 |        ... |</w:t>
      </w:r>
    </w:p>
    <w:p w14:paraId="05EFA2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</w:t>
      </w:r>
    </w:p>
    <w:p w14:paraId="659220F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B91D2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Longitudinal Stresses due to these Conditions:</w:t>
      </w:r>
    </w:p>
    <w:p w14:paraId="4C0E85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E785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Vortex Shedding | Vortex Shedding | Vortex Shedding | Earthquake |</w:t>
      </w:r>
    </w:p>
    <w:p w14:paraId="74B4A7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Operating Case |     Empty  Case |       Test Case | Empty Case |</w:t>
      </w:r>
    </w:p>
    <w:p w14:paraId="6B6A2C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N./mm² |          N./mm² |          N./mm² |     N./mm² |</w:t>
      </w:r>
    </w:p>
    <w:p w14:paraId="714BB0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6503CB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    ... |             ... |             ... |        ... |</w:t>
      </w:r>
    </w:p>
    <w:p w14:paraId="5DA21C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    ... |             ... |             ... |0.88506E-04 |</w:t>
      </w:r>
    </w:p>
    <w:p w14:paraId="0EFBEA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     ... |             ... |             ... |    0.58502 |</w:t>
      </w:r>
    </w:p>
    <w:p w14:paraId="626AEC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    ... |             ... |             ... |  0.0078562 |</w:t>
      </w:r>
    </w:p>
    <w:p w14:paraId="1E2E20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    ... |             ... |             ... |    0.00228 |</w:t>
      </w:r>
    </w:p>
    <w:p w14:paraId="110C26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</w:t>
      </w:r>
    </w:p>
    <w:p w14:paraId="0CA942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4DA9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lastRenderedPageBreak/>
        <w:t>Longitudinal Stresses due to Applied Axial Forces:</w:t>
      </w:r>
    </w:p>
    <w:p w14:paraId="0DDC8C6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022C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Longitudinal Stress | Longitudinal Stress |</w:t>
      </w:r>
    </w:p>
    <w:p w14:paraId="4C1FD2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  Y Forces Wind |    Y Forces Seismic |</w:t>
      </w:r>
    </w:p>
    <w:p w14:paraId="3A736B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        N./mm² |              N./mm² |</w:t>
      </w:r>
    </w:p>
    <w:p w14:paraId="0020BC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5B92A8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        ... |                 ... |</w:t>
      </w:r>
    </w:p>
    <w:p w14:paraId="37B802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        ... |                 ... |</w:t>
      </w:r>
    </w:p>
    <w:p w14:paraId="42D5DB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         ... |                 ... |</w:t>
      </w:r>
    </w:p>
    <w:p w14:paraId="5C57C1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        ... |                 ... |</w:t>
      </w:r>
    </w:p>
    <w:p w14:paraId="5EE3F8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        ... |                 ... |</w:t>
      </w:r>
    </w:p>
    <w:p w14:paraId="509C59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</w:t>
      </w:r>
    </w:p>
    <w:p w14:paraId="50485F5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589D4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Longitudinal Stresses due to User Forces and Moments:</w:t>
      </w:r>
    </w:p>
    <w:p w14:paraId="2DE0B2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025B1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|Wind For/Mom | Earthquake For/Mom |  Wind For/Mom | Earthquake For/Mom |</w:t>
      </w:r>
    </w:p>
    <w:p w14:paraId="54C15C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Corroded |           Corroded |  No Corrosion |       No Corrosion |</w:t>
      </w:r>
    </w:p>
    <w:p w14:paraId="2194CE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 N./mm² |             N./mm² |        N./mm² |             N./mm² |</w:t>
      </w:r>
    </w:p>
    <w:p w14:paraId="679F2D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31353E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 ... |                ... |           ... |                ... |</w:t>
      </w:r>
    </w:p>
    <w:p w14:paraId="1128DF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 ... |                ... |           ... |                ... |</w:t>
      </w:r>
    </w:p>
    <w:p w14:paraId="3AC1A0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 ... |                ... |           ... |                ... |</w:t>
      </w:r>
    </w:p>
    <w:p w14:paraId="036B0E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 ... |                ... |           ... |                ... |</w:t>
      </w:r>
    </w:p>
    <w:p w14:paraId="0F2A2A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 ... |                ... |           ... |                ... |</w:t>
      </w:r>
    </w:p>
    <w:p w14:paraId="26E03D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</w:t>
      </w:r>
    </w:p>
    <w:p w14:paraId="652B0FE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E045C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Bending Stresses due to Blast Load:</w:t>
      </w:r>
    </w:p>
    <w:p w14:paraId="0564DC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CC0E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Bending |</w:t>
      </w:r>
    </w:p>
    <w:p w14:paraId="615148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From| To |     Stress |</w:t>
      </w:r>
    </w:p>
    <w:p w14:paraId="103D26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|    |     N./mm² |</w:t>
      </w:r>
    </w:p>
    <w:p w14:paraId="2AC9ED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</w:t>
      </w:r>
    </w:p>
    <w:p w14:paraId="58EE81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10|  20|        ... |</w:t>
      </w:r>
    </w:p>
    <w:p w14:paraId="2BB3C6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20|Legs|        ... |</w:t>
      </w:r>
    </w:p>
    <w:p w14:paraId="0331C7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Legs|  30|        ... |</w:t>
      </w:r>
    </w:p>
    <w:p w14:paraId="2CC769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30|  40|        ... |</w:t>
      </w:r>
    </w:p>
    <w:p w14:paraId="377306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40|  50|        ... |</w:t>
      </w:r>
    </w:p>
    <w:p w14:paraId="075771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</w:t>
      </w:r>
    </w:p>
    <w:p w14:paraId="184E054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DBA4AB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C7BB6BC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56EB082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7" w:name="_Toc192708105"/>
      <w:r w:rsidRPr="008D5C85">
        <w:rPr>
          <w:rFonts w:ascii="Consolas" w:hAnsi="Consolas" w:cs="Arial"/>
          <w:sz w:val="18"/>
        </w:rPr>
        <w:instrText>Stress due to Combined Loads:</w:instrText>
      </w:r>
      <w:bookmarkEnd w:id="27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0B7A331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 Combination Load Cases for Vertical Vessels:</w:t>
      </w:r>
    </w:p>
    <w:p w14:paraId="39F6ECF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688C7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Load Case Definition Key</w:t>
      </w:r>
    </w:p>
    <w:p w14:paraId="3C0B89F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890B8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IP = Longitudinal Stress due to Internal  Pressure</w:t>
      </w:r>
    </w:p>
    <w:p w14:paraId="18C155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EP = Longitudinal Stress due to External  Pressure</w:t>
      </w:r>
    </w:p>
    <w:p w14:paraId="7F2C1A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HP = Longitudinal Stress due to Hydrotest Pressure</w:t>
      </w:r>
    </w:p>
    <w:p w14:paraId="3AE360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NP = No Pressure</w:t>
      </w:r>
    </w:p>
    <w:p w14:paraId="01018A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EW = Longitudinal Stress due to Weight (No Liquid)</w:t>
      </w:r>
    </w:p>
    <w:p w14:paraId="060CCE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OW = Longitudinal Stress due to Weight (Operating)</w:t>
      </w:r>
    </w:p>
    <w:p w14:paraId="517935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HW = Longitudinal Stress due to Weight (Hydrotest)</w:t>
      </w:r>
    </w:p>
    <w:p w14:paraId="113CD5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WI = Bending Stress due to Wind Moment (Operating)</w:t>
      </w:r>
    </w:p>
    <w:p w14:paraId="470807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EQ = Bending Stress due to Earthquake Moment (Operating)</w:t>
      </w:r>
    </w:p>
    <w:p w14:paraId="31FBFE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EE = Bending Stress due to Earthquake Moment (Empty)</w:t>
      </w:r>
    </w:p>
    <w:p w14:paraId="284730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HI = Bending Stress due to Wind Moment (Hydrotest)</w:t>
      </w:r>
    </w:p>
    <w:p w14:paraId="2D274E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 = Bending Stress due to Earthquake Moment (Hydrotest)</w:t>
      </w:r>
    </w:p>
    <w:p w14:paraId="6F8DE2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 = Bending Stress due to Wind Moment (Empty) (no CA)</w:t>
      </w:r>
    </w:p>
    <w:p w14:paraId="1B1E49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WF = Bending Stress due to Wind Moment (Filled) (no CA)</w:t>
      </w:r>
    </w:p>
    <w:p w14:paraId="28E040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CW = Longitudinal Stress due to Weight (Empty) (no CA)</w:t>
      </w:r>
    </w:p>
    <w:p w14:paraId="7161C5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VO = Bending Stress due to Vortex Shedding Loads ( Ope )</w:t>
      </w:r>
    </w:p>
    <w:p w14:paraId="53FA3A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 = Bending Stress due to Vortex Shedding Loads ( Emp )</w:t>
      </w:r>
    </w:p>
    <w:p w14:paraId="4F8490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VF = Bending Stress due to Vortex Shedding Loads ( Test No CA. )</w:t>
      </w:r>
    </w:p>
    <w:p w14:paraId="36241D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FW = Axial Stress due to Vertical Forces for the Wind Case</w:t>
      </w:r>
    </w:p>
    <w:p w14:paraId="1EA471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FS = Axial Stress due to Vertical Forces for the Seismic Case</w:t>
      </w:r>
    </w:p>
    <w:p w14:paraId="60D7AF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BW = Bending Stress due to Lat. Forces for the Wind Case, Corroded</w:t>
      </w:r>
    </w:p>
    <w:p w14:paraId="0BE8BE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BS = Bending Stress due to Lat. Forces for the Seismic Case, Corroded</w:t>
      </w:r>
    </w:p>
    <w:p w14:paraId="56FA35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BN = Bending Stress due to Lat. Forces for the Wind Case, UnCorroded</w:t>
      </w:r>
    </w:p>
    <w:p w14:paraId="66B261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BU = Bending Stress due to Lat. Forces for the Seismic Case, UnCorroded</w:t>
      </w:r>
    </w:p>
    <w:p w14:paraId="3ACCB9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BL = Bending Stress due to Blast Loads, Corroded</w:t>
      </w:r>
    </w:p>
    <w:p w14:paraId="11914DF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B7C33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  <w:u w:val="single"/>
        </w:rPr>
        <w:t>General Notes:</w:t>
      </w:r>
    </w:p>
    <w:p w14:paraId="209ED97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51D1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Case types HI and HE are in the Corroded condition.</w:t>
      </w:r>
    </w:p>
    <w:p w14:paraId="2B47A6E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D46E1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Case types WE, WF, and CW are in the Un-Corroded condition.</w:t>
      </w:r>
    </w:p>
    <w:p w14:paraId="6E7139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A61E5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A blank stress and stress ratio indicates that the corresponding stress comprising</w:t>
      </w:r>
    </w:p>
    <w:p w14:paraId="76634C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those components that did not contribute to that type of stress.</w:t>
      </w:r>
    </w:p>
    <w:p w14:paraId="142E2FC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B6E94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An asterisk (*) in the final column denotes overstress.</w:t>
      </w:r>
    </w:p>
    <w:p w14:paraId="7403AA6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A0E0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 : NP+EW+WI+FW+BW</w:t>
      </w:r>
    </w:p>
    <w:p w14:paraId="25F51F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3C3F70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7DA562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D41FF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10       0.00        120.60      0.00           76.83   0.0000   0.0000</w:t>
      </w:r>
    </w:p>
    <w:p w14:paraId="6616A3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20       0.10        120.55                     76.83   0.0008</w:t>
      </w:r>
    </w:p>
    <w:p w14:paraId="0EED9E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120.55     -0.78           76.83            0.0102</w:t>
      </w:r>
    </w:p>
    <w:p w14:paraId="393E50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709FB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2 : NP+EW+EE+FS+BS</w:t>
      </w:r>
    </w:p>
    <w:p w14:paraId="2F6361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947BC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18315C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40F812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10       0.00        120.60      0.00           76.83   0.0000   0.0000</w:t>
      </w:r>
    </w:p>
    <w:p w14:paraId="2D36EC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20       0.09        120.55                     76.83   0.0008</w:t>
      </w:r>
    </w:p>
    <w:p w14:paraId="13DAB7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0.10        120.55     -1.10           76.83   0.0008   0.0143</w:t>
      </w:r>
    </w:p>
    <w:p w14:paraId="7DBBB7A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A3308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3 : NP+OW+WI+FW+BW</w:t>
      </w:r>
    </w:p>
    <w:p w14:paraId="0927B2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25AC27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267E5E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--------------------------------------------------------------------------</w:t>
      </w:r>
    </w:p>
    <w:p w14:paraId="3BAE55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10       0.00        120.60      0.00           76.83   0.0000   0.0000</w:t>
      </w:r>
    </w:p>
    <w:p w14:paraId="6045BF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20       0.19        120.55                     76.83   0.0016</w:t>
      </w:r>
    </w:p>
    <w:p w14:paraId="1C0BEF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120.55     -0.66           76.83            0.0085</w:t>
      </w:r>
    </w:p>
    <w:p w14:paraId="54D1CE9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9B83C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4 : NP+OW+EQ+FS+BS</w:t>
      </w:r>
    </w:p>
    <w:p w14:paraId="346533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D576F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15CDA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B031B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10       0.00        120.60      0.00           76.83   0.0000   0.0000</w:t>
      </w:r>
    </w:p>
    <w:p w14:paraId="33EE9B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20       0.18        120.55                     76.83   0.0015</w:t>
      </w:r>
    </w:p>
    <w:p w14:paraId="05CB24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0.78        120.55     -1.54           76.83   0.0065   0.0200</w:t>
      </w:r>
    </w:p>
    <w:p w14:paraId="5ECA413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E5D650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5 : NP+HW+HI</w:t>
      </w:r>
    </w:p>
    <w:p w14:paraId="34855D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51310F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1F50A2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52A1B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10       0.00        183.60      0.00           84.67   0.0000   0.0000</w:t>
      </w:r>
    </w:p>
    <w:p w14:paraId="7B2FB4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20       0.18        183.60                     84.67   0.0010</w:t>
      </w:r>
    </w:p>
    <w:p w14:paraId="4EE41E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183.60     -0.65           84.67            0.0077</w:t>
      </w:r>
    </w:p>
    <w:p w14:paraId="2435615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FB14F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6 : NP+HW+HE</w:t>
      </w:r>
    </w:p>
    <w:p w14:paraId="12A915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623146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7A773C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2570E6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10       0.00        183.60      0.00           84.67   0.0000   0.0000</w:t>
      </w:r>
    </w:p>
    <w:p w14:paraId="10A461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20       0.18        183.60                     84.67   0.0010</w:t>
      </w:r>
    </w:p>
    <w:p w14:paraId="041D96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183.60     -0.52           84.67            0.0061</w:t>
      </w:r>
    </w:p>
    <w:p w14:paraId="27D998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56AA9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7 : IP+OW+WI+FW+BW</w:t>
      </w:r>
    </w:p>
    <w:p w14:paraId="37E81E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86F83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2EFF2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3BEFC3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10       2.16        120.60                     76.83   0.0179</w:t>
      </w:r>
    </w:p>
    <w:p w14:paraId="7EBF67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20       2.36        120.55                     76.83   0.0195</w:t>
      </w:r>
    </w:p>
    <w:p w14:paraId="0D0DC5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20       2.07        120.55                     76.83   0.0172</w:t>
      </w:r>
    </w:p>
    <w:p w14:paraId="6078823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35E4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8 : IP+OW+EQ+FS+BS</w:t>
      </w:r>
    </w:p>
    <w:p w14:paraId="53EEC3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CDFA1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3B9A98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08D6F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10       2.16        120.60                     76.83   0.0179</w:t>
      </w:r>
    </w:p>
    <w:p w14:paraId="2730E7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20       2.35        120.55                     76.83   0.0195</w:t>
      </w:r>
    </w:p>
    <w:p w14:paraId="4470AD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20       2.95        120.55                     76.83   0.0245</w:t>
      </w:r>
    </w:p>
    <w:p w14:paraId="04D9F1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88A93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9 : EP+OW+WI+FW+BW</w:t>
      </w:r>
    </w:p>
    <w:p w14:paraId="24967A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79AC23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24CB2F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6F49F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10       0.00        120.60      0.00           84.67   0.0000   0.0000</w:t>
      </w:r>
    </w:p>
    <w:p w14:paraId="6B589C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20       0.19        120.55                     84.67   0.0016</w:t>
      </w:r>
    </w:p>
    <w:p w14:paraId="0CA491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120.55     -0.66           84.67            0.0078</w:t>
      </w:r>
    </w:p>
    <w:p w14:paraId="112B801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6F460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10 : EP+OW+EQ+FS+BS</w:t>
      </w:r>
    </w:p>
    <w:p w14:paraId="26CBAE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4D0471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4D65B5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4879BD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10       0.00        120.60      0.00           84.67   0.0000   0.0000</w:t>
      </w:r>
    </w:p>
    <w:p w14:paraId="50075F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20       0.18        120.55                     84.67   0.0015</w:t>
      </w:r>
    </w:p>
    <w:p w14:paraId="48A3B9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0.78        120.55     -1.54           84.67   0.0065   0.0181</w:t>
      </w:r>
    </w:p>
    <w:p w14:paraId="6CDBCBB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A482C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lastRenderedPageBreak/>
        <w:t>Analysis of Load Case 11 : HP+HW+HI</w:t>
      </w:r>
    </w:p>
    <w:p w14:paraId="695654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65880E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4BFBB4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6377E0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10       3.22        183.60                     84.67   0.0175</w:t>
      </w:r>
    </w:p>
    <w:p w14:paraId="76B1A1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20       3.40        183.60                     84.67   0.0185</w:t>
      </w:r>
    </w:p>
    <w:p w14:paraId="63F918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20       2.86        183.60                     84.67   0.0156</w:t>
      </w:r>
    </w:p>
    <w:p w14:paraId="6F78EEC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17EED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12 : HP+HW+HE</w:t>
      </w:r>
    </w:p>
    <w:p w14:paraId="2F8D02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2B3555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C9EAD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C0E64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10       3.22        183.60                     84.67   0.0175</w:t>
      </w:r>
    </w:p>
    <w:p w14:paraId="055F29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20       3.40        183.60                     84.67   0.0185</w:t>
      </w:r>
    </w:p>
    <w:p w14:paraId="4D25EE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20       2.73        183.60                     84.67   0.0149</w:t>
      </w:r>
    </w:p>
    <w:p w14:paraId="6FA07F7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26752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13 : IP+WE+EW</w:t>
      </w:r>
    </w:p>
    <w:p w14:paraId="08C412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3B8E14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09E6C3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4396F6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10       2.16        120.60                     76.83   0.0179</w:t>
      </w:r>
    </w:p>
    <w:p w14:paraId="6380BF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20       2.26        120.55                     76.83   0.0187</w:t>
      </w:r>
    </w:p>
    <w:p w14:paraId="54DAD9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20       1.68        120.55                     76.83   0.0139</w:t>
      </w:r>
    </w:p>
    <w:p w14:paraId="7A5D697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8F475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14 : IP+WF+CW</w:t>
      </w:r>
    </w:p>
    <w:p w14:paraId="1A2202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B0A52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7E1FF6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11A12E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10       2.16        120.60                     76.83   0.0179</w:t>
      </w:r>
    </w:p>
    <w:p w14:paraId="6ABAD0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20       2.31        120.55                     76.83   0.0192</w:t>
      </w:r>
    </w:p>
    <w:p w14:paraId="79DC27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20       1.79        120.55                     76.83   0.0148</w:t>
      </w:r>
    </w:p>
    <w:p w14:paraId="4043254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6FA4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15 : IP+VO+OW</w:t>
      </w:r>
    </w:p>
    <w:p w14:paraId="2B23AD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5091E3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3E38D3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0891D4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10       2.16        120.60                     76.83   0.0179</w:t>
      </w:r>
    </w:p>
    <w:p w14:paraId="1F45C6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20       2.35        120.55                     76.83   0.0195</w:t>
      </w:r>
    </w:p>
    <w:p w14:paraId="2F49A7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20       1.80        120.55                     76.83   0.0150</w:t>
      </w:r>
    </w:p>
    <w:p w14:paraId="608BED7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0C93A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16 : IP+VE+EW</w:t>
      </w:r>
    </w:p>
    <w:p w14:paraId="4C3AF8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7036E6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5152C9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328CB0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10       2.16        120.60                     76.83   0.0179</w:t>
      </w:r>
    </w:p>
    <w:p w14:paraId="406A05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20       2.26        120.55                     76.83   0.0187</w:t>
      </w:r>
    </w:p>
    <w:p w14:paraId="799B42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20       1.68        120.55                     76.83   0.0139</w:t>
      </w:r>
    </w:p>
    <w:p w14:paraId="5ED3E8B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8E57F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17 : NP+VO+OW</w:t>
      </w:r>
    </w:p>
    <w:p w14:paraId="6AFBAA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6EB28F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23E4AC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D6124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10       0.00        120.60      0.00           76.83   0.0000   0.0000</w:t>
      </w:r>
    </w:p>
    <w:p w14:paraId="17FEF5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20       0.18        120.55                     76.83   0.0015</w:t>
      </w:r>
    </w:p>
    <w:p w14:paraId="478FF3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120.55     -0.39           76.83            0.0051</w:t>
      </w:r>
    </w:p>
    <w:p w14:paraId="32FCF6A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F6045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18 : FS+BS+IP+OW</w:t>
      </w:r>
    </w:p>
    <w:p w14:paraId="12F72D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372DB7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593131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78B84F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10       2.16        100.50                     64.03   0.0215</w:t>
      </w:r>
    </w:p>
    <w:p w14:paraId="562967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  20       2.35        100.46                     64.03   0.0234</w:t>
      </w:r>
    </w:p>
    <w:p w14:paraId="1E8C19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20       1.80        100.46                     64.03   0.0179</w:t>
      </w:r>
    </w:p>
    <w:p w14:paraId="42B2813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EE72A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19 : FS+BS+EP+OW</w:t>
      </w:r>
    </w:p>
    <w:p w14:paraId="6BC780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6FD0F3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736351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C7D52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10       0.00        100.50      0.00           70.56   0.0000   0.0000</w:t>
      </w:r>
    </w:p>
    <w:p w14:paraId="41B414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20       0.18        100.46                     70.56   0.0018</w:t>
      </w:r>
    </w:p>
    <w:p w14:paraId="1BA1B9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            100.46     -0.39           70.56            0.0055</w:t>
      </w:r>
    </w:p>
    <w:p w14:paraId="5704F96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A60BA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Analysis of Load Case 20 : BL+IP+OW</w:t>
      </w:r>
    </w:p>
    <w:p w14:paraId="07DE7C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From     Tensile    All. Tens.     Comp.      All. Comp.    Tens.    Comp.</w:t>
      </w:r>
    </w:p>
    <w:p w14:paraId="1F11C1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Node      Stress     Stress       Stress       Stress       Ratio    Ratio</w:t>
      </w:r>
    </w:p>
    <w:p w14:paraId="3303B9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</w:t>
      </w:r>
    </w:p>
    <w:p w14:paraId="5904D2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10       2.16        120.60                     76.83   0.0179</w:t>
      </w:r>
    </w:p>
    <w:p w14:paraId="5CCC8D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20       2.35        120.55                     76.83   0.0195</w:t>
      </w:r>
    </w:p>
    <w:p w14:paraId="4EC666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20       1.80        120.55                     76.83   0.0150</w:t>
      </w:r>
    </w:p>
    <w:p w14:paraId="27139CA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0934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Absolute Maximum of the all of the Stress Ratio's                0.0245</w:t>
      </w:r>
    </w:p>
    <w:p w14:paraId="4CE51E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2B2B4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Governing Element: SHELL</w:t>
      </w:r>
    </w:p>
    <w:p w14:paraId="53A5FC2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Governing Load Case 8 : IP+OW+EQ+FS+BS</w:t>
      </w:r>
    </w:p>
    <w:p w14:paraId="051B5B2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007D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|      Long |  Weight + | Eccentric |   Wind or |           |         |</w:t>
      </w:r>
    </w:p>
    <w:p w14:paraId="29447F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Element |  Pressure |Axial Load |    Moment |Earthquake |  Combined |   Which |</w:t>
      </w:r>
    </w:p>
    <w:p w14:paraId="2A0131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Description |    Stress |    Stress |    Stress |    Stress |    Stress |    Side |</w:t>
      </w:r>
    </w:p>
    <w:p w14:paraId="5A809D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06E3BC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BOTTOM DISH |       2.2 |       ... |       ... |       ... |       2.2 | +  Tens |</w:t>
      </w:r>
    </w:p>
    <w:p w14:paraId="62B172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BOTTOM DISH |       2.2 |       ... |       ... |       ... |       ... | -  Comp |</w:t>
      </w:r>
    </w:p>
    <w:p w14:paraId="438F7C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0022B4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2.2 |       0.1 |       ... |       ... |       2.3 | +  Tens |</w:t>
      </w:r>
    </w:p>
    <w:p w14:paraId="7DC987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2.2 |       0.1 |      -0.0 |      -0.0 |       ... | -  Comp |</w:t>
      </w:r>
    </w:p>
    <w:p w14:paraId="46DB4F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533C30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2.2 |      -0.4 |       ... |       1.1 |       2.9 | +  Tens |</w:t>
      </w:r>
    </w:p>
    <w:p w14:paraId="58AF1F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SHELL |       2.2 |      -0.4 |      -0.0 |      -1.1 |       ... | -  Comp |</w:t>
      </w:r>
    </w:p>
    <w:p w14:paraId="50CD01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</w:t>
      </w:r>
    </w:p>
    <w:p w14:paraId="3274B87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3D6C9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E8A21E3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3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574534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8" w:name="_Toc192708106"/>
      <w:r w:rsidRPr="008D5C85">
        <w:rPr>
          <w:rFonts w:ascii="Consolas" w:hAnsi="Consolas" w:cs="Arial"/>
          <w:sz w:val="18"/>
        </w:rPr>
        <w:instrText>Center of Gravity Calculation:</w:instrText>
      </w:r>
      <w:bookmarkEnd w:id="28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0E40348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Shop/Field Installation Options :</w:t>
      </w:r>
    </w:p>
    <w:p w14:paraId="409357C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C8CED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Platform(s) installed in the Shop.</w:t>
      </w:r>
    </w:p>
    <w:p w14:paraId="5AEAEDD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C193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 : The CG is computed from the first Element From Node</w:t>
      </w:r>
    </w:p>
    <w:p w14:paraId="3E1C171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030B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Platforms                         1850.000 mm.</w:t>
      </w:r>
    </w:p>
    <w:p w14:paraId="0F1B00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Liquid                             905.975 mm.</w:t>
      </w:r>
    </w:p>
    <w:p w14:paraId="6517F3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Nozzles                           1108.947 mm.</w:t>
      </w:r>
    </w:p>
    <w:p w14:paraId="5E27F9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Legs                              -375.000 mm.</w:t>
      </w:r>
    </w:p>
    <w:p w14:paraId="117B8A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Added Weights (Operating)         2001.350 mm.</w:t>
      </w:r>
    </w:p>
    <w:p w14:paraId="70C1D0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the Added Weights (Empty)             2001.350 mm.</w:t>
      </w:r>
    </w:p>
    <w:p w14:paraId="0D2EFCB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0F17F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Bare Shell New and Cold               1118.467 mm.</w:t>
      </w:r>
    </w:p>
    <w:p w14:paraId="5076D4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Center of Gravity of Bare Shell Corroded                   1118.467 mm.</w:t>
      </w:r>
    </w:p>
    <w:p w14:paraId="1CB28BD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054B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Operating Condition                       1025.195 mm.</w:t>
      </w:r>
    </w:p>
    <w:p w14:paraId="27F841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Fabricated (Shop/Empty) Condition         1181.479 mm.</w:t>
      </w:r>
    </w:p>
    <w:p w14:paraId="44DDE5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CG in the Test Condition                            1028.950 mm.</w:t>
      </w:r>
    </w:p>
    <w:p w14:paraId="2ECD8F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B34A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Rigging Analysis Results:</w:t>
      </w:r>
    </w:p>
    <w:p w14:paraId="7BF189B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3420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•</w:t>
      </w:r>
      <w:r w:rsidRPr="008D5C85">
        <w:rPr>
          <w:rFonts w:ascii="Arial" w:hAnsi="Consolas" w:cs="Arial"/>
          <w:color w:val="000000"/>
          <w:sz w:val="18"/>
        </w:rPr>
        <w:t xml:space="preserve"> Lifting weight based on the user selected calculated empty weight</w:t>
      </w:r>
    </w:p>
    <w:p w14:paraId="131A598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8BDAE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Effective Length of Vessel for this analysis          2008.00 mm.</w:t>
      </w:r>
    </w:p>
    <w:p w14:paraId="2E65FC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vessel weight (No Liquid)                 Twt        13179.65 N</w:t>
      </w:r>
    </w:p>
    <w:p w14:paraId="387F53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Impact weight multiplication factor             Imp            2.00</w:t>
      </w:r>
    </w:p>
    <w:p w14:paraId="621FF8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lifting weight,  DWT = Imp * Twt                    26359.30 N</w:t>
      </w:r>
    </w:p>
    <w:p w14:paraId="4D24DF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of the Tailing Lug (bottom)                          0.00 mm.</w:t>
      </w:r>
    </w:p>
    <w:p w14:paraId="2E5C75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Elevation of the Lifting Lug (top   )                       1850.00 mm.</w:t>
      </w:r>
    </w:p>
    <w:p w14:paraId="2FE2FD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tailing lug                    9525.27 N</w:t>
      </w:r>
    </w:p>
    <w:p w14:paraId="7E4A25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lifting lug                   16834.03 N</w:t>
      </w:r>
    </w:p>
    <w:p w14:paraId="79CF71C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3F37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during field lifting operation                  1181.48 mm.</w:t>
      </w:r>
    </w:p>
    <w:p w14:paraId="2A5FAC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from tailing lug                                1181.48 mm.</w:t>
      </w:r>
    </w:p>
    <w:p w14:paraId="7F3CE1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CG distance from the nearer lifting lug/trunnion             668.52 mm.</w:t>
      </w:r>
    </w:p>
    <w:p w14:paraId="40B5369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BA5F4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Compressive Allowable Increase Factor                          1.00</w:t>
      </w:r>
    </w:p>
    <w:p w14:paraId="5F30052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8D2A6B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Critical Values: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, mm.)</w:t>
      </w:r>
    </w:p>
    <w:p w14:paraId="2756E90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93C3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| Max Stress|   Elevation   |   Allowables           |</w:t>
      </w:r>
    </w:p>
    <w:p w14:paraId="723881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</w:t>
      </w:r>
    </w:p>
    <w:p w14:paraId="7DC43B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Bending    |      0.67 |     826.80    |      70.56    (UG-23)  |</w:t>
      </w:r>
    </w:p>
    <w:p w14:paraId="41ED78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|      0.45 |       0.00    |      80.50    (0.7*S)  |</w:t>
      </w:r>
    </w:p>
    <w:p w14:paraId="6ED77EF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35510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compressive bending allowable stress is the minimum of the tensile allowable and</w:t>
      </w:r>
    </w:p>
    <w:p w14:paraId="1BC6C4E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compressive allowable times the specified compressive allowable increase factor.</w:t>
      </w:r>
    </w:p>
    <w:p w14:paraId="60E7811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B774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Forces and Moments at selected elevations (not all analysis points shown):</w:t>
      </w:r>
    </w:p>
    <w:p w14:paraId="3C47B50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DAD2E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Distance     Bending Moment   Bending Stress   Shear Force    Shear Stress</w:t>
      </w:r>
    </w:p>
    <w:p w14:paraId="1B9BA1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mm.                N-m           N./mm²             N          N./mm²</w:t>
      </w:r>
    </w:p>
    <w:p w14:paraId="60D233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</w:t>
      </w:r>
    </w:p>
    <w:p w14:paraId="4F6E8D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0.00                0.0              0.0        8580.6             0.5</w:t>
      </w:r>
    </w:p>
    <w:p w14:paraId="58AF74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438.40             2097.9              0.4        4434.5             0.2</w:t>
      </w:r>
    </w:p>
    <w:p w14:paraId="653357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1603.60             1314.1              0.3        5779.4             0.3</w:t>
      </w:r>
    </w:p>
    <w:p w14:paraId="281607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1992.00               15.4              0.0        1921.4             0.1</w:t>
      </w:r>
    </w:p>
    <w:p w14:paraId="4BBCE6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2001.60                2.5              0.0         768.6             0.0</w:t>
      </w:r>
    </w:p>
    <w:p w14:paraId="396EB7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8DE2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DE96D1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  <w:u w:val="single"/>
        </w:rPr>
        <w:t>Unity Check (Actual Stress / Allowable Stress):</w:t>
      </w:r>
    </w:p>
    <w:p w14:paraId="5646085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FBD83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Maximum Unity Check is 0.0094 at elevation 827 mm. - Must be &lt;=1</w:t>
      </w:r>
    </w:p>
    <w:p w14:paraId="054D07A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1E189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The rigging analysis is performed using a uniformly distributed load.</w:t>
      </w:r>
    </w:p>
    <w:p w14:paraId="758C291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30D6C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--- Plot data successfully generated ...----</w:t>
      </w:r>
    </w:p>
    <w:p w14:paraId="48A5328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57E2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20A26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158EA31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4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424B85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29" w:name="_Toc192708107"/>
      <w:r w:rsidRPr="008D5C85">
        <w:rPr>
          <w:rFonts w:ascii="Consolas" w:hAnsi="Consolas" w:cs="Arial"/>
          <w:sz w:val="18"/>
        </w:rPr>
        <w:instrText>Lifting Lug Calcs:</w:instrText>
      </w:r>
      <w:bookmarkEnd w:id="29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483E4E2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Lifting Lug Calculations:</w:t>
      </w:r>
    </w:p>
    <w:p w14:paraId="28597A9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318A7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Input Values:</w:t>
      </w:r>
    </w:p>
    <w:p w14:paraId="154AFE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4848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Material                                    SA-240 316L</w:t>
      </w:r>
    </w:p>
    <w:p w14:paraId="44463B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Yield Stress                           Yield     172.00 N./mm²</w:t>
      </w:r>
    </w:p>
    <w:p w14:paraId="794C45F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E5FB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Height of Lifting Lug                            w   150.0000 mm.</w:t>
      </w:r>
    </w:p>
    <w:p w14:paraId="2C28E5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Lifting Lug                               t    22.0000 mm.</w:t>
      </w:r>
    </w:p>
    <w:p w14:paraId="5CE808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Hole in Lifting Lug                       dh    50.0000 mm.</w:t>
      </w:r>
    </w:p>
    <w:p w14:paraId="02F283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Semi-Circular Arc of Lifting Lug             r    75.0000 mm.</w:t>
      </w:r>
    </w:p>
    <w:p w14:paraId="7F918C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Height of Lug from bottom to Center of Hole            h    75.0000 mm.</w:t>
      </w:r>
    </w:p>
    <w:p w14:paraId="52CC60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Offset from Vessel OD to Center of Hole              off   130.0000 mm.</w:t>
      </w:r>
    </w:p>
    <w:p w14:paraId="355D1B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Lug Fillet Weld Size                                  tw     8.0000 mm.</w:t>
      </w:r>
    </w:p>
    <w:p w14:paraId="7BECAF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along side of Lifting Lug              wl   150.0000 mm.</w:t>
      </w:r>
    </w:p>
    <w:p w14:paraId="556DC6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Length of Weld along Bottom of Lifting Lug            wb    20.0000 mm.</w:t>
      </w:r>
    </w:p>
    <w:p w14:paraId="4EB2B5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Collar (if any)                          tc     0.0000 mm.</w:t>
      </w:r>
    </w:p>
    <w:p w14:paraId="346489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Collar (if any)                           dc     0.0000 mm.</w:t>
      </w:r>
    </w:p>
    <w:p w14:paraId="436E49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Impact Factor                                     Impfac       2.00</w:t>
      </w:r>
    </w:p>
    <w:p w14:paraId="3092CF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Sling Angle from Horizontal                                    90.0 deg</w:t>
      </w:r>
    </w:p>
    <w:p w14:paraId="71788E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Lugs in Group                                           2</w:t>
      </w:r>
    </w:p>
    <w:p w14:paraId="28C811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FFAF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Circumferential Width                wpb     130.00 mm.</w:t>
      </w:r>
    </w:p>
    <w:p w14:paraId="434982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Longitudinal Length                  wpl     270.00 mm.</w:t>
      </w:r>
    </w:p>
    <w:p w14:paraId="64101E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Thickness                           thkp       8.00 mm.</w:t>
      </w:r>
    </w:p>
    <w:p w14:paraId="35B5E2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Fillet Weld Size                     tfp       5.00 mm.</w:t>
      </w:r>
    </w:p>
    <w:p w14:paraId="430A72D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A766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Lifting Lug Orientation to Vessel: Perpendicular</w:t>
      </w:r>
    </w:p>
    <w:p w14:paraId="000B9F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Lift Orientation : From Horizontal to Vertical</w:t>
      </w:r>
    </w:p>
    <w:p w14:paraId="3B91B28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74273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DD871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Lifting Lug and Weld Stresses at various Angles: 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</w:p>
    <w:p w14:paraId="064353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4817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--------------- Weld Stresses   ------ Lug Stresses   Maximum</w:t>
      </w:r>
    </w:p>
    <w:p w14:paraId="3D98E3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Angle    Primary  Secondary  Allowable   Combined  Allowable     Ratio</w:t>
      </w:r>
    </w:p>
    <w:p w14:paraId="15D10E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4FC8D6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0       58.5        ...       68.8       90.4      113.5     0.851</w:t>
      </w:r>
    </w:p>
    <w:p w14:paraId="6BBDFB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5       61.0        ...       68.8       92.7      113.5     0.886</w:t>
      </w:r>
    </w:p>
    <w:p w14:paraId="212789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10       63.0        ...       68.8       94.2      113.5     0.915</w:t>
      </w:r>
    </w:p>
    <w:p w14:paraId="0AAEB9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15       64.5        ...       68.8       94.9      113.5     0.938</w:t>
      </w:r>
    </w:p>
    <w:p w14:paraId="057559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20       65.6        ...       68.8       94.9      113.5     0.954</w:t>
      </w:r>
    </w:p>
    <w:p w14:paraId="72A973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25       66.3        ...       68.8       94.1      113.5     0.963</w:t>
      </w:r>
    </w:p>
    <w:p w14:paraId="5901BA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30       66.4        ...       68.8       92.6      113.5     0.966</w:t>
      </w:r>
    </w:p>
    <w:p w14:paraId="07A088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35       66.1        ...       68.8       90.3      113.5     0.961</w:t>
      </w:r>
    </w:p>
    <w:p w14:paraId="335182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40       65.4        ...       68.8       87.2      113.5     0.951</w:t>
      </w:r>
    </w:p>
    <w:p w14:paraId="2C138D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45       64.2        ...       68.8       83.5      113.5     0.933</w:t>
      </w:r>
    </w:p>
    <w:p w14:paraId="045F3B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50       62.6        ...       68.8       79.1      113.5     0.910</w:t>
      </w:r>
    </w:p>
    <w:p w14:paraId="66DCAA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55       60.5        ...       68.8       74.0      113.5     0.880</w:t>
      </w:r>
    </w:p>
    <w:p w14:paraId="3391B7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60       58.1        ...       68.8       68.3      113.5     0.844</w:t>
      </w:r>
    </w:p>
    <w:p w14:paraId="3A2CF1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65       55.3        ...       68.8       61.9      113.5     0.803</w:t>
      </w:r>
    </w:p>
    <w:p w14:paraId="3C6C2C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70       52.1        ...       68.8       55.0      113.5     0.757</w:t>
      </w:r>
    </w:p>
    <w:p w14:paraId="783029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75       48.6        ...       68.8       47.5      113.5     0.707</w:t>
      </w:r>
    </w:p>
    <w:p w14:paraId="20E6B1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80       44.9        ...       68.8       39.3      113.5     0.653</w:t>
      </w:r>
    </w:p>
    <w:p w14:paraId="038428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85       41.1        ...       68.8       30.5      113.5     0.597</w:t>
      </w:r>
    </w:p>
    <w:p w14:paraId="4D46F3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90       37.2        ...       68.8       20.8      113.5     0.541</w:t>
      </w:r>
    </w:p>
    <w:p w14:paraId="657DE1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</w:t>
      </w:r>
    </w:p>
    <w:p w14:paraId="36B0B2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102B3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Computed Results:</w:t>
      </w:r>
    </w:p>
    <w:p w14:paraId="7DD698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ABEB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vessel weight (No Liquid)                            13179.65 N</w:t>
      </w:r>
    </w:p>
    <w:p w14:paraId="097EF0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Design Reaction force at the tailing lug                    9525.27 N</w:t>
      </w:r>
    </w:p>
    <w:p w14:paraId="5FDAE4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Reaction force at the lifting lug                   16834.03 N</w:t>
      </w:r>
    </w:p>
    <w:p w14:paraId="68A1E56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22E1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Primary Weld Stresses                  29 deg</w:t>
      </w:r>
    </w:p>
    <w:p w14:paraId="62CADA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7997.9 N</w:t>
      </w:r>
    </w:p>
    <w:p w14:paraId="07856A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4433.3 N</w:t>
      </w:r>
    </w:p>
    <w:p w14:paraId="799E7F2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69CE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Secondary Weld Stresses                 0 deg</w:t>
      </w:r>
    </w:p>
    <w:p w14:paraId="1F9A77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8417.0 N</w:t>
      </w:r>
    </w:p>
    <w:p w14:paraId="474281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   0.0 N</w:t>
      </w:r>
    </w:p>
    <w:p w14:paraId="0CB38E9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DADF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Worst Case Lift Angle for Lug Stresses                           17 deg</w:t>
      </w:r>
    </w:p>
    <w:p w14:paraId="18C0CD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Tangential Force at this Angle                               8461.1 N</w:t>
      </w:r>
    </w:p>
    <w:p w14:paraId="1E3517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Force at this Angle                                    2586.8 N</w:t>
      </w:r>
    </w:p>
    <w:p w14:paraId="13C5C2A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80894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Converting the weld leg dimension (tw) to the weld throat dimension.</w:t>
      </w:r>
    </w:p>
    <w:p w14:paraId="03E22E7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B5D41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Weld Group Inertia Calculations:</w:t>
      </w:r>
    </w:p>
    <w:p w14:paraId="123F3A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2297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Inertia about the Circumferential Axis    Ilc      455.248 cm^4</w:t>
      </w:r>
    </w:p>
    <w:p w14:paraId="49F0DD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Centroid distance in the Long. Direction  Yll       80.656 mm.</w:t>
      </w:r>
    </w:p>
    <w:p w14:paraId="63DE79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of Weld Group Centroid from Lug bottom       Yll_b       75.000 mm.</w:t>
      </w:r>
    </w:p>
    <w:p w14:paraId="779E11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Inertia about the Longitudinal Axis       Ill       33.652 cm^4</w:t>
      </w:r>
    </w:p>
    <w:p w14:paraId="676DE7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Group Centroid Distance in the Circ. Direction  Ylc       16.656 mm.</w:t>
      </w:r>
    </w:p>
    <w:p w14:paraId="432BF57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A3B5F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Note: The Impact Factor is applied to the Forces acting on the Lug.</w:t>
      </w:r>
    </w:p>
    <w:p w14:paraId="132D437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11EE7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Primary Shear Stress in the Welds due to Shear Loads [Ssll]:</w:t>
      </w:r>
    </w:p>
    <w:p w14:paraId="516836B1" w14:textId="4C3BB111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Fax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Ft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Fn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)/(( 2 * (wl + wb) ) * tw )</w:t>
      </w:r>
    </w:p>
    <w:p w14:paraId="76DD2AE6" w14:textId="5B11AC6C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sqrt(4433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+7998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+0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)/((2*(150+20))*5.66)</w:t>
      </w:r>
    </w:p>
    <w:p w14:paraId="79AB8E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4.76 N./mm²</w:t>
      </w:r>
    </w:p>
    <w:p w14:paraId="0A5627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09104E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Shear Stress in the Welds due to Bending Loads [Sblf]:</w:t>
      </w:r>
    </w:p>
    <w:p w14:paraId="4DCC74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(Fn(h-Yll_b))Yll/Ilc + (Fax * off * Yll/Ilc) + (Ft * off * Ylc/Ill)</w:t>
      </w:r>
    </w:p>
    <w:p w14:paraId="3E76B6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(0 (75 -75 ))80.7/455 +</w:t>
      </w:r>
    </w:p>
    <w:p w14:paraId="30890C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(4433 * 130 * 80.7/455 ) +</w:t>
      </w:r>
    </w:p>
    <w:p w14:paraId="32DDB8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(7998 * 130 * 16.7/33.7 )</w:t>
      </w:r>
    </w:p>
    <w:p w14:paraId="620A97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61.68 N./mm²</w:t>
      </w:r>
    </w:p>
    <w:p w14:paraId="7914CE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08B72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Total Shear Stress for Combined Loads [St]:</w:t>
      </w:r>
    </w:p>
    <w:p w14:paraId="780AA3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Ssll + Sblf</w:t>
      </w:r>
    </w:p>
    <w:p w14:paraId="144C27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4.76 + 61.7</w:t>
      </w:r>
    </w:p>
    <w:p w14:paraId="529D6B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66.43 N./mm²</w:t>
      </w:r>
    </w:p>
    <w:p w14:paraId="43D6DD3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490CC7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Allowable Shear Stress for Combined Loads [Sta]:</w:t>
      </w:r>
    </w:p>
    <w:p w14:paraId="323ADE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Yield * Occfac (AISC Shear Allowable)</w:t>
      </w:r>
    </w:p>
    <w:p w14:paraId="1A6D57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172 * 1</w:t>
      </w:r>
    </w:p>
    <w:p w14:paraId="464DF6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68.80 N./mm²</w:t>
      </w:r>
    </w:p>
    <w:p w14:paraId="15C5D98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97E5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Shear Stress in Lug above Hole [Shs]:</w:t>
      </w:r>
    </w:p>
    <w:p w14:paraId="3A1CB5C0" w14:textId="4025AC55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Pl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 / Sha</w:t>
      </w:r>
    </w:p>
    <w:p w14:paraId="02D6A03D" w14:textId="0321F6C5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sqrt( 13180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+ 4433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)/22</w:t>
      </w:r>
    </w:p>
    <w:p w14:paraId="40C9E1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6.32 N./mm²</w:t>
      </w:r>
    </w:p>
    <w:p w14:paraId="75B4E8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C3297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Allowable Shear Stress in Lug above Hole [Sas]:</w:t>
      </w:r>
    </w:p>
    <w:p w14:paraId="11D165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Yield * Occfac</w:t>
      </w:r>
    </w:p>
    <w:p w14:paraId="743BB3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0.4 * 172 * 1</w:t>
      </w:r>
    </w:p>
    <w:p w14:paraId="7BD65D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68.80 N./mm²</w:t>
      </w:r>
    </w:p>
    <w:p w14:paraId="5397AFC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B361E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Pin Hole Bearing Width [Pbw]:</w:t>
      </w:r>
    </w:p>
    <w:p w14:paraId="2E7602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Lug Thickness + 2 * Collar Thickness</w:t>
      </w:r>
    </w:p>
    <w:p w14:paraId="4E071E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22 + 2 * 0</w:t>
      </w:r>
    </w:p>
    <w:p w14:paraId="3012C2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22.000 mm.</w:t>
      </w:r>
    </w:p>
    <w:p w14:paraId="714EA79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07D14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Pin Hole Bearing Stress [Pbs]:</w:t>
      </w:r>
    </w:p>
    <w:p w14:paraId="636134E7" w14:textId="3F41EF06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Pl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Faxial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 / ( Pbw * dh )</w:t>
      </w:r>
    </w:p>
    <w:p w14:paraId="22F7F767" w14:textId="0D238282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sqrt( 13180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+ 4433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)/( 22 * 50 )</w:t>
      </w:r>
    </w:p>
    <w:p w14:paraId="25F5F2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12.64 N./mm²</w:t>
      </w:r>
    </w:p>
    <w:p w14:paraId="7A08456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AC304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Allowable Bearing Stress [Pba]:</w:t>
      </w:r>
    </w:p>
    <w:p w14:paraId="78F861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min( 0.75 * Yield * Occfac, 0.9 * Yield ) AISC Bearing All.</w:t>
      </w:r>
    </w:p>
    <w:p w14:paraId="4D9C0A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min( 0.75 * 172 * 1, 155 )</w:t>
      </w:r>
    </w:p>
    <w:p w14:paraId="2F65DB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129.00 N./mm²</w:t>
      </w:r>
    </w:p>
    <w:p w14:paraId="14D23FF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84519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Bending Stress at the Base of the Lug [Fbs]:</w:t>
      </w:r>
    </w:p>
    <w:p w14:paraId="2F32823A" w14:textId="353AC7BB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Ft * off/(w * t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/6) + Fax * off/(w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* t/6)</w:t>
      </w:r>
    </w:p>
    <w:p w14:paraId="7B4EEE3E" w14:textId="5941A432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8461 * 130/(150 * 22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/6) +</w:t>
      </w:r>
    </w:p>
    <w:p w14:paraId="6B791F78" w14:textId="79843CFE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2587 * 130/(150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* 22/6)</w:t>
      </w:r>
    </w:p>
    <w:p w14:paraId="79E7F5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92.92 N./mm²</w:t>
      </w:r>
    </w:p>
    <w:p w14:paraId="3421E1C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5C2DF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Tensile Stress at the Base of the Lug [Fa]:</w:t>
      </w:r>
    </w:p>
    <w:p w14:paraId="1941AD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Fn / (w * t)</w:t>
      </w:r>
    </w:p>
    <w:p w14:paraId="67280B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0/(150 * 22 )</w:t>
      </w:r>
    </w:p>
    <w:p w14:paraId="029DED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0.00 N./mm²</w:t>
      </w:r>
    </w:p>
    <w:p w14:paraId="269C6C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85BD2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Total Combined Stress at the Base of the Lug:</w:t>
      </w:r>
    </w:p>
    <w:p w14:paraId="70EA91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Fbs + Fa</w:t>
      </w:r>
    </w:p>
    <w:p w14:paraId="7FD9CB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92.9 + 0</w:t>
      </w:r>
    </w:p>
    <w:p w14:paraId="4828AC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92.92 N./mm²</w:t>
      </w:r>
    </w:p>
    <w:p w14:paraId="0628E71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EDF51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Lug Allowable Stress for Bending and Tension:</w:t>
      </w:r>
    </w:p>
    <w:p w14:paraId="2408C3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min( 0.66 * Yield * Occfac, 0.75 * Yield )</w:t>
      </w:r>
    </w:p>
    <w:p w14:paraId="13745A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min( 0.66 * 172 * 1, 129 )</w:t>
      </w:r>
    </w:p>
    <w:p w14:paraId="7C9E7F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113.52 N./mm²</w:t>
      </w:r>
    </w:p>
    <w:p w14:paraId="7AB8B95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B6FE1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Shackle Pin Diameter [Spd]:</w:t>
      </w:r>
    </w:p>
    <w:p w14:paraId="634E8113" w14:textId="4560391F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sqrt((2(Fn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Fax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</w:t>
      </w:r>
      <w:r w:rsidRPr="008D5C85">
        <w:rPr>
          <w:rFonts w:ascii="Consolas" w:hAnsi="Consolas" w:cs="Arial"/>
          <w:sz w:val="18"/>
          <w:vertAlign w:val="superscript"/>
        </w:rPr>
        <w:t>0.5</w:t>
      </w:r>
      <w:r>
        <w:rPr>
          <w:rFonts w:ascii="Consolas" w:hAnsi="Consolas" w:cs="Arial"/>
          <w:sz w:val="18"/>
        </w:rPr>
        <w:t>/( pi * Sta)))</w:t>
      </w:r>
    </w:p>
    <w:p w14:paraId="37F5BA9A" w14:textId="51ACCFD8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sqrt(2(13180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 xml:space="preserve"> + 4433</w:t>
      </w:r>
      <w:r w:rsidRPr="008D5C85">
        <w:rPr>
          <w:rFonts w:ascii="Consolas" w:hAnsi="Consolas" w:cs="Arial"/>
          <w:sz w:val="18"/>
          <w:vertAlign w:val="superscript"/>
        </w:rPr>
        <w:t>2</w:t>
      </w:r>
      <w:r>
        <w:rPr>
          <w:rFonts w:ascii="Consolas" w:hAnsi="Consolas" w:cs="Arial"/>
          <w:sz w:val="18"/>
        </w:rPr>
        <w:t>)</w:t>
      </w:r>
      <w:r w:rsidRPr="008D5C85">
        <w:rPr>
          <w:rFonts w:ascii="Consolas" w:hAnsi="Consolas" w:cs="Arial"/>
          <w:sz w:val="18"/>
          <w:vertAlign w:val="superscript"/>
        </w:rPr>
        <w:t>0.5</w:t>
      </w:r>
      <w:r>
        <w:rPr>
          <w:rFonts w:ascii="Consolas" w:hAnsi="Consolas" w:cs="Arial"/>
          <w:sz w:val="18"/>
        </w:rPr>
        <w:t>/( pi * 68.8 ))</w:t>
      </w:r>
    </w:p>
    <w:p w14:paraId="68B341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11.3438 mm.</w:t>
      </w:r>
    </w:p>
    <w:p w14:paraId="1CD57B2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5FDF0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WRC 107/537 Stress Analysis for the Lifting Lug to Shell Junction in</w:t>
      </w:r>
    </w:p>
    <w:p w14:paraId="3AAFEAF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the new and Cold Condition (no corrosion applied).</w:t>
      </w:r>
    </w:p>
    <w:p w14:paraId="6859EA7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BAD6B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Note: The full lug load is applied in both the circumferential and</w:t>
      </w:r>
    </w:p>
    <w:p w14:paraId="3D271E5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longitudinal directions simultaneously.</w:t>
      </w:r>
    </w:p>
    <w:p w14:paraId="292FA1E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D3FC1E" w14:textId="27A32DDF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30492549" wp14:editId="12BAE9AC">
            <wp:extent cx="5074920" cy="327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F08F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ratio Beta1/Beta2 for rectangular attachments was outside the range of values in tables 7 &amp; 8</w:t>
      </w:r>
    </w:p>
    <w:p w14:paraId="5C2E05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and was set to be an acceptable (maximum or minimum) value. This generally results in one</w:t>
      </w:r>
    </w:p>
    <w:p w14:paraId="61A1A7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dimension being altered so that the aspect ratio does not exceed 4 to 1.</w:t>
      </w:r>
    </w:p>
    <w:p w14:paraId="487AA14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34C39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Attachment dimensions (C11P, C22P etc.) may be modified accounting for attachment</w:t>
      </w:r>
    </w:p>
    <w:p w14:paraId="303C9CF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welds where applicable.</w:t>
      </w:r>
    </w:p>
    <w:p w14:paraId="085D554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4E799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 Echo, WRC107/537 Item     1,       Description: Lift Lug</w:t>
      </w:r>
    </w:p>
    <w:p w14:paraId="03BC2B3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C1FB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Vbasis      ID</w:t>
      </w:r>
    </w:p>
    <w:p w14:paraId="11C658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Cylsph      Cylindrical</w:t>
      </w:r>
    </w:p>
    <w:p w14:paraId="2017FF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0.0000  mm.</w:t>
      </w:r>
    </w:p>
    <w:p w14:paraId="7D6A5F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Dv    1000.000  mm.</w:t>
      </w:r>
    </w:p>
    <w:p w14:paraId="0D8FB4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6.000  mm.</w:t>
      </w:r>
    </w:p>
    <w:p w14:paraId="5DE384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57A8D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Note: Lifting lug calculations are performed at ambient temperature conditions.</w:t>
      </w:r>
    </w:p>
    <w:p w14:paraId="5592235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6358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Type      Rectangular</w:t>
      </w:r>
    </w:p>
    <w:p w14:paraId="592D54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C11                                C11       22.00  mm.</w:t>
      </w:r>
    </w:p>
    <w:p w14:paraId="509DD3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C22                                C22       88.00  mm.</w:t>
      </w:r>
    </w:p>
    <w:p w14:paraId="5AD7D4E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A8D6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Tpad       8.000  mm.</w:t>
      </w:r>
    </w:p>
    <w:p w14:paraId="30CA88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C11P                          C11p     140.000  mm.</w:t>
      </w:r>
    </w:p>
    <w:p w14:paraId="3E7CA1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C22P                          C22p     275.000  mm.</w:t>
      </w:r>
    </w:p>
    <w:p w14:paraId="51AF12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43A7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0.000  bars</w:t>
      </w:r>
    </w:p>
    <w:p w14:paraId="753040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73B1162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BD3BC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7CBACF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(SUS)                  P         0.0  N</w:t>
      </w:r>
    </w:p>
    <w:p w14:paraId="150104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(SUS)                 Vl     13179.6  N</w:t>
      </w:r>
    </w:p>
    <w:p w14:paraId="439C50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(SUS)                 Vc     13179.6  N</w:t>
      </w:r>
    </w:p>
    <w:p w14:paraId="54DDDC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(SUS)                 Mc      1714.0  N-m</w:t>
      </w:r>
    </w:p>
    <w:p w14:paraId="32E9D0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(SUS)                 Ml         0.0  N-m</w:t>
      </w:r>
    </w:p>
    <w:p w14:paraId="2A3FED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(SUS)                 Mt         0.0  N-m</w:t>
      </w:r>
    </w:p>
    <w:p w14:paraId="370D13D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176E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905C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1C532A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Version  March  1979</w:t>
      </w:r>
    </w:p>
    <w:p w14:paraId="1D8C5D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CFB2F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1DCAF6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28834C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35324D4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8AB58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WRC Bulletin 537 provides equations for the dimensionless curves found in bulletin 107.  As noted</w:t>
      </w:r>
    </w:p>
    <w:p w14:paraId="573FA7D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50228E6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16EE831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3C0493" w14:textId="68687D7A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33A6293" wp14:editId="668DC918">
            <wp:extent cx="2461260" cy="2217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0DC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613B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383BA78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2CCFCA4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9B9A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107 Stress Calculation for SUStained loads:</w:t>
      </w:r>
    </w:p>
    <w:p w14:paraId="17795E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    0.0  N</w:t>
      </w:r>
    </w:p>
    <w:p w14:paraId="73AF15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VC      13179.6  N</w:t>
      </w:r>
    </w:p>
    <w:p w14:paraId="379357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VL      13179.6  N</w:t>
      </w:r>
    </w:p>
    <w:p w14:paraId="4666DB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MC       1714.0  N-m</w:t>
      </w:r>
    </w:p>
    <w:p w14:paraId="7EEFC2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ML          0.0  N-m</w:t>
      </w:r>
    </w:p>
    <w:p w14:paraId="0A3920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  0.0  N-m</w:t>
      </w:r>
    </w:p>
    <w:p w14:paraId="07D186A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8F76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36.21</w:t>
      </w:r>
    </w:p>
    <w:p w14:paraId="7DCD13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24856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Dimensionless Loads for Cylindrical Shells at Attachment Junction:</w:t>
      </w:r>
    </w:p>
    <w:p w14:paraId="2BE1D3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003FE2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Beta  Figure    Value   Location</w:t>
      </w:r>
    </w:p>
    <w:p w14:paraId="1C7D5F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7878F0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0.064   4C        6.684   (A,B)</w:t>
      </w:r>
    </w:p>
    <w:p w14:paraId="79CE81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0.064   3C        6.440   (C,D)</w:t>
      </w:r>
    </w:p>
    <w:p w14:paraId="219B16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0.038   2C1       0.175   (A,B)</w:t>
      </w:r>
    </w:p>
    <w:p w14:paraId="08FF43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0.038   1C        0.221   (C,D)</w:t>
      </w:r>
    </w:p>
    <w:p w14:paraId="4C7D92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MC/(Rm**2 * Beta) )   0.034   3A        0.277   (A,B,C,D)</w:t>
      </w:r>
    </w:p>
    <w:p w14:paraId="4CA7C1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MC/(Rm    * Beta) )   0.044   1A        0.104   (A,B,C,D)</w:t>
      </w:r>
    </w:p>
    <w:p w14:paraId="2FACD9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ML/(Rm**2 * Beta) )   0.055   3B        1.960   (A,B,C,D)</w:t>
      </w:r>
    </w:p>
    <w:p w14:paraId="4FB0A7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ML/(Rm    * Beta) )   0.048   1B        0.059   (A,B,C,D)</w:t>
      </w:r>
    </w:p>
    <w:p w14:paraId="248AFC5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C39D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0.052   3C        6.720   (A,B)</w:t>
      </w:r>
    </w:p>
    <w:p w14:paraId="4240F4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0.052   4C        6.792   (C,D)</w:t>
      </w:r>
    </w:p>
    <w:p w14:paraId="75CF42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0.054   1C1       0.189   (A,B)</w:t>
      </w:r>
    </w:p>
    <w:p w14:paraId="1F4AE2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0.054   2C        0.145   (C,D)</w:t>
      </w:r>
    </w:p>
    <w:p w14:paraId="0FE8FB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MC/(Rm**2 * Beta) )   0.034   4A        0.342   (A,B,C,D)</w:t>
      </w:r>
    </w:p>
    <w:p w14:paraId="0821A9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MC/(Rm    * Beta) )   0.059   2A        0.061   (A,B,C,D)</w:t>
      </w:r>
    </w:p>
    <w:p w14:paraId="2D93AB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ML/(Rm**2 * Beta) )   0.055   4B        0.540   (A,B,C,D)</w:t>
      </w:r>
    </w:p>
    <w:p w14:paraId="30B4E6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ML/(Rm    * Beta) )   0.066   2B        0.090   (A,B,C,D)</w:t>
      </w:r>
    </w:p>
    <w:p w14:paraId="09CD916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1684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F407F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2218F3C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F8E1D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7FF3FAE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B11C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573769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1BB3B9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2F97ED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9A689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 0.0|      0.0|      0.0|      0.0|      0.0|      0.0|      0.0|      0.0|</w:t>
      </w:r>
    </w:p>
    <w:p w14:paraId="5C06D1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 0.0|      0.0|      0.0|      0.0|      0.0|      0.0|      0.0|      0.0|</w:t>
      </w:r>
    </w:p>
    <w:p w14:paraId="7F7C90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-1.0|     -1.0|      1.0|      1.0|</w:t>
      </w:r>
    </w:p>
    <w:p w14:paraId="480CE8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-246.3|    246.3|    246.3|   -246.3|</w:t>
      </w:r>
    </w:p>
    <w:p w14:paraId="20C064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0.0|      0.0|      0.0|      0.0|      0.0|      0.0|      0.0|      0.0|</w:t>
      </w:r>
    </w:p>
    <w:p w14:paraId="28944F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0.0|      0.0|      0.0|      0.0|      0.0|      0.0|      0.0|      0.0|</w:t>
      </w:r>
    </w:p>
    <w:p w14:paraId="1DAFFE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E905D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 0.0|      0.0|      0.0|      0.0|   -247.3|    245.4|    247.3|   -245.4|</w:t>
      </w:r>
    </w:p>
    <w:p w14:paraId="7AC8D6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81A96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 0.0|      0.0|      0.0|      0.0|      0.0|      0.0|      0.0|      0.0|</w:t>
      </w:r>
    </w:p>
    <w:p w14:paraId="62D35A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 0.0|      0.0|      0.0|      0.0|      0.0|      0.0|      0.0|      0.0|</w:t>
      </w:r>
    </w:p>
    <w:p w14:paraId="7B85B5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-2.2|     -2.2|      2.2|      2.2|</w:t>
      </w:r>
    </w:p>
    <w:p w14:paraId="554FB0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-107.3|    107.3|    107.3|   -107.3|</w:t>
      </w:r>
    </w:p>
    <w:p w14:paraId="554960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0.0|      0.0|      0.0|      0.0|      0.0|      0.0|      0.0|      0.0|</w:t>
      </w:r>
    </w:p>
    <w:p w14:paraId="6A915B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0.0|      0.0|      0.0|      0.0|      0.0|      0.0|      0.0|      0.0|</w:t>
      </w:r>
    </w:p>
    <w:p w14:paraId="190356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252AC8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 0.0|      0.0|      0.0|      0.0|   -109.6|    105.1|    109.6|   -105.1|</w:t>
      </w:r>
    </w:p>
    <w:p w14:paraId="6D7CC7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02222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21.4|     21.4|    -21.4|    -21.4|      0.0|      0.0|      0.0|      0.0|</w:t>
      </w:r>
    </w:p>
    <w:p w14:paraId="467C5A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-5.3|     -5.3|      5.3|      5.3|</w:t>
      </w:r>
    </w:p>
    <w:p w14:paraId="2ECB2B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5D0D2B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41048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21.4|     21.4|    -21.4|    -21.4|     -5.3|     -5.3|      5.3|      5.3|</w:t>
      </w:r>
    </w:p>
    <w:p w14:paraId="2B8B01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A9EF0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42.8|     42.8|     42.8|     42.8|    247.5|    245.6|    247.5|    245.6|</w:t>
      </w:r>
    </w:p>
    <w:p w14:paraId="521D8CC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7946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83.83</w:t>
      </w:r>
    </w:p>
    <w:p w14:paraId="28E25C9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07966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Dimensionless Loads for Cylindrical Shells at Pad Edge:</w:t>
      </w:r>
    </w:p>
    <w:p w14:paraId="60631E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0E8AF3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Beta  Figure    Value   Location</w:t>
      </w:r>
    </w:p>
    <w:p w14:paraId="28FCD5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35C111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0.256   4C        8.093   (A,B)</w:t>
      </w:r>
    </w:p>
    <w:p w14:paraId="585050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0.256   3C        3.332   (C,D)</w:t>
      </w:r>
    </w:p>
    <w:p w14:paraId="2FF3FA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0.180   2C1       0.024   (A,B)</w:t>
      </w:r>
    </w:p>
    <w:p w14:paraId="501C78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0.180   1C  !     0.067   (C,D)</w:t>
      </w:r>
    </w:p>
    <w:p w14:paraId="74520F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MC/(Rm**2 * Beta) )   0.174   3A        3.173   (A,B,C,D)</w:t>
      </w:r>
    </w:p>
    <w:p w14:paraId="71E418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MC/(Rm    * Beta) )   0.184   1A        0.064   (A,B,C,D)</w:t>
      </w:r>
    </w:p>
    <w:p w14:paraId="3B97C3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ML/(Rm**2 * Beta) )   0.218   3B        6.112   (A,B,C,D)</w:t>
      </w:r>
    </w:p>
    <w:p w14:paraId="3499A4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ML/(Rm    * Beta) )   0.197   1B        0.015   (A,B,C,D)</w:t>
      </w:r>
    </w:p>
    <w:p w14:paraId="210F91B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47FE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0.221   3C        4.172   (A,B)</w:t>
      </w:r>
    </w:p>
    <w:p w14:paraId="162BD3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0.221   4C        9.087   (C,D)</w:t>
      </w:r>
    </w:p>
    <w:p w14:paraId="62FFE0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0.227   1C1       0.038   (A,B)</w:t>
      </w:r>
    </w:p>
    <w:p w14:paraId="352A75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0.227   2C  !     0.036   (C,D)</w:t>
      </w:r>
    </w:p>
    <w:p w14:paraId="5C0B9C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MC/(Rm**2 * Beta) )   0.174   4A        7.066   (A,B,C,D)</w:t>
      </w:r>
    </w:p>
    <w:p w14:paraId="11E4D4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MC/(Rm    * Beta) )   0.222   2A        0.025   (A,B,C,D)</w:t>
      </w:r>
    </w:p>
    <w:p w14:paraId="3314FF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ML/(Rm**2 * Beta) )   0.218   4B        3.003   (A,B,C,D)</w:t>
      </w:r>
    </w:p>
    <w:p w14:paraId="76B6A7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ML/(Rm    * Beta) )   0.235   2B        0.014   (A,B,C,D)</w:t>
      </w:r>
    </w:p>
    <w:p w14:paraId="24F7918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DB449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56B29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 - The ! mark next to the figure name denotes curve value exceeded.</w:t>
      </w:r>
    </w:p>
    <w:p w14:paraId="6E39388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7D463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59F53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137F03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040D2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Edge of Reinforcing Pad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4FB8AA0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A52D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779584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1D4F2D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67AEB3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630D1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 0.0|      0.0|      0.0|      0.0|      0.0|      0.0|      0.0|      0.0|</w:t>
      </w:r>
    </w:p>
    <w:p w14:paraId="76FADC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 0.0|      0.0|      0.0|      0.0|      0.0|      0.0|      0.0|      0.0|</w:t>
      </w:r>
    </w:p>
    <w:p w14:paraId="4572C4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-11.0|    -11.0|     11.0|     11.0|</w:t>
      </w:r>
    </w:p>
    <w:p w14:paraId="3ABE8F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-199.1|    199.1|    199.1|   -199.1|</w:t>
      </w:r>
    </w:p>
    <w:p w14:paraId="37C2BC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0.0|      0.0|      0.0|      0.0|      0.0|      0.0|      0.0|      0.0|</w:t>
      </w:r>
    </w:p>
    <w:p w14:paraId="7F3792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0.0|      0.0|      0.0|      0.0|      0.0|      0.0|      0.0|      0.0|</w:t>
      </w:r>
    </w:p>
    <w:p w14:paraId="6A60EE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7D6E4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 0.0|      0.0|      0.0|      0.0|   -210.1|    188.1|    210.1|   -188.1|</w:t>
      </w:r>
    </w:p>
    <w:p w14:paraId="659FF6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E96C3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 0.0|      0.0|      0.0|      0.0|      0.0|      0.0|      0.0|      0.0|</w:t>
      </w:r>
    </w:p>
    <w:p w14:paraId="02235C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 0.0|      0.0|      0.0|      0.0|      0.0|      0.0|      0.0|      0.0|</w:t>
      </w:r>
    </w:p>
    <w:p w14:paraId="21DB1E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-34.7|    -34.7|     34.7|     34.7|</w:t>
      </w:r>
    </w:p>
    <w:p w14:paraId="00D10C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-62.7|     62.7|     62.7|    -62.7|</w:t>
      </w:r>
    </w:p>
    <w:p w14:paraId="2AA4D4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0.0|      0.0|      0.0|      0.0|      0.0|      0.0|      0.0|      0.0|</w:t>
      </w:r>
    </w:p>
    <w:p w14:paraId="341B27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0.0|      0.0|      0.0|      0.0|      0.0|      0.0|      0.0|      0.0|</w:t>
      </w:r>
    </w:p>
    <w:p w14:paraId="140229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6C98D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 0.0|      0.0|      0.0|      0.0|    -97.5|     28.0|     97.5|    -28.0|</w:t>
      </w:r>
    </w:p>
    <w:p w14:paraId="545A9D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827AB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7.8|      7.8|     -7.8|     -7.8|      0.0|      0.0|      0.0|      0.0|</w:t>
      </w:r>
    </w:p>
    <w:p w14:paraId="3D1B2D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-4.0|     -4.0|      4.0|      4.0|</w:t>
      </w:r>
    </w:p>
    <w:p w14:paraId="5628D9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4717B3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77C5E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7.8|      7.8|     -7.8|     -7.8|     -4.0|     -4.0|      4.0|      4.0|</w:t>
      </w:r>
    </w:p>
    <w:p w14:paraId="730255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182AC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15.7|     15.7|     15.7|     15.7|    210.2|    188.2|    210.2|    188.2|</w:t>
      </w:r>
    </w:p>
    <w:p w14:paraId="30D0036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E6DF7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------------------------------------------------------------------------------------------------</w:t>
      </w:r>
    </w:p>
    <w:p w14:paraId="623430B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B35B5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7E8E3B4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5E987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4029329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83BF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292DE3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92B01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CAEFD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FBDD1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0.0|      0.0|      0.0|      0.0|      0.0|      0.0|      0.0|      0.0|</w:t>
      </w:r>
    </w:p>
    <w:p w14:paraId="3CEA08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0.0|      0.0|      0.0|      0.0|     -1.0|     -1.0|      1.0|      1.0|</w:t>
      </w:r>
    </w:p>
    <w:p w14:paraId="1AF242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0.0|      0.0|      0.0|      0.0|   -246.3|    246.3|    246.3|   -246.3|</w:t>
      </w:r>
    </w:p>
    <w:p w14:paraId="3DBA96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96FFD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0.0|      0.0|      0.0|      0.0|      0.0|      0.0|      0.0|      0.0|</w:t>
      </w:r>
    </w:p>
    <w:p w14:paraId="761BAC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0.0|      0.0|      0.0|      0.0|     -2.2|     -2.2|      2.2|      2.2|</w:t>
      </w:r>
    </w:p>
    <w:p w14:paraId="0C026E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 0.0|      0.0|      0.0|      0.0|   -107.3|    107.3|    107.3|   -107.3|</w:t>
      </w:r>
    </w:p>
    <w:p w14:paraId="6789B0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B5255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0FBF42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21.4|     21.4|    -21.4|    -21.4|     -5.3|     -5.3|      5.3|      5.3|</w:t>
      </w:r>
    </w:p>
    <w:p w14:paraId="340DF7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0.0|      0.0|      0.0|      0.0|      0.0|      0.0|      0.0|      0.0|</w:t>
      </w:r>
    </w:p>
    <w:p w14:paraId="279F8D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0.0|      0.0|      0.0|      0.0|      0.0|      0.0|      0.0|      0.0|</w:t>
      </w:r>
    </w:p>
    <w:p w14:paraId="0BD0F1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864E4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42.8|     42.8|     42.8|     42.8|     10.8|     10.8|     10.8|     10.8|</w:t>
      </w:r>
    </w:p>
    <w:p w14:paraId="460440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20AB1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42.8|     42.8|     42.8|     42.8|    247.5|    245.6|    247.5|    245.6|</w:t>
      </w:r>
    </w:p>
    <w:p w14:paraId="720C62E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53078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C5CB4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):</w:t>
      </w:r>
    </w:p>
    <w:p w14:paraId="338B1D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1742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7877F6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7C7603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D7704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0.00            115.00      |      Passed     |</w:t>
      </w:r>
    </w:p>
    <w:p w14:paraId="654AF3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42.79            172.50      |      Passed     |</w:t>
      </w:r>
    </w:p>
    <w:p w14:paraId="2FC679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247.49            344.99      |      Passed     |</w:t>
      </w:r>
    </w:p>
    <w:p w14:paraId="11B5D0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1A68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above was based on the rules of ASME VIII-2 Part 4, 4.1.6.3 (a)&amp;(b) or</w:t>
      </w:r>
    </w:p>
    <w:p w14:paraId="2F4A6A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per ASME VIII-2, 5.5.6.1(1)&amp;(2) Part 5 as applicable.</w:t>
      </w:r>
    </w:p>
    <w:p w14:paraId="50B5C1E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064D6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was based on a temperature range cycling from ambient to design temperature.</w:t>
      </w:r>
    </w:p>
    <w:p w14:paraId="7EE1C59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C7CA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17F52D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918A0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7F430E0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E3FC0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at Reinforcing Pad Edge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5C30E03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611C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2F5B0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2300DB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5E8E35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26C6B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0.0|      0.0|      0.0|      0.0|      0.0|      0.0|      0.0|      0.0|</w:t>
      </w:r>
    </w:p>
    <w:p w14:paraId="237407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0.0|      0.0|      0.0|      0.0|    -11.0|    -11.0|     11.0|     11.0|</w:t>
      </w:r>
    </w:p>
    <w:p w14:paraId="15AB1A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0.0|      0.0|      0.0|      0.0|   -199.1|    199.1|    199.1|   -199.1|</w:t>
      </w:r>
    </w:p>
    <w:p w14:paraId="756E48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532D4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0.0|      0.0|      0.0|      0.0|      0.0|      0.0|      0.0|      0.0|</w:t>
      </w:r>
    </w:p>
    <w:p w14:paraId="7ABC048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0.0|      0.0|      0.0|      0.0|    -34.7|    -34.7|     34.7|     34.7|</w:t>
      </w:r>
    </w:p>
    <w:p w14:paraId="0E8089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 0.0|      0.0|      0.0|      0.0|    -62.7|     62.7|     62.7|    -62.7|</w:t>
      </w:r>
    </w:p>
    <w:p w14:paraId="5783C1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09090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605F51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Shear Pl (SUS) |      7.8|      7.8|     -7.8|     -7.8|     -4.0|     -4.0|      4.0|      4.0|</w:t>
      </w:r>
    </w:p>
    <w:p w14:paraId="6916D8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0.0|      0.0|      0.0|      0.0|      0.0|      0.0|      0.0|      0.0|</w:t>
      </w:r>
    </w:p>
    <w:p w14:paraId="258CE8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0.0|      0.0|      0.0|      0.0|      0.0|      0.0|      0.0|      0.0|</w:t>
      </w:r>
    </w:p>
    <w:p w14:paraId="272409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E54DC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15.7|     15.7|     15.7|     15.7|     35.4|     35.4|     35.4|     35.4|</w:t>
      </w:r>
    </w:p>
    <w:p w14:paraId="615D6A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DC854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15.7|     15.7|     15.7|     15.7|    210.2|    188.2|    210.2|    188.2|</w:t>
      </w:r>
    </w:p>
    <w:p w14:paraId="09EA198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861F2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E2B91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):</w:t>
      </w:r>
    </w:p>
    <w:p w14:paraId="14DFD20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F25E8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47B97D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6B8206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4BA604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0.00            115.00      |      Passed     |</w:t>
      </w:r>
    </w:p>
    <w:p w14:paraId="6129D9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35.40            172.50      |      Passed     |</w:t>
      </w:r>
    </w:p>
    <w:p w14:paraId="4D90068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210.19            344.99      |      Passed     |</w:t>
      </w:r>
    </w:p>
    <w:p w14:paraId="11A5612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7365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above was based on the rules of ASME VIII-2 Part 4, 4.1.6.3 (a)&amp;(b) or</w:t>
      </w:r>
    </w:p>
    <w:p w14:paraId="5F918A2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per ASME VIII-2, 5.5.6.1(1)&amp;(2) Part 5 as applicable.</w:t>
      </w:r>
    </w:p>
    <w:p w14:paraId="3CA724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12BB7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was based on a temperature range cycling from ambient to design temperature.</w:t>
      </w:r>
    </w:p>
    <w:p w14:paraId="4DDFD02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A4E44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B232704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4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5D7F2F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0" w:name="_Toc192708108"/>
      <w:r w:rsidRPr="008D5C85">
        <w:rPr>
          <w:rFonts w:ascii="Consolas" w:hAnsi="Consolas" w:cs="Arial"/>
          <w:sz w:val="18"/>
        </w:rPr>
        <w:instrText>Leg Check, (Operating Case):</w:instrText>
      </w:r>
      <w:bookmarkEnd w:id="30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0B240AA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RESULTS FOR LEGS :  Operating Case   Description:  LEGS</w:t>
      </w:r>
    </w:p>
    <w:p w14:paraId="6794299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A5CF5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FF"/>
          <w:sz w:val="18"/>
        </w:rPr>
        <w:t>Legs attached to: SHELL</w:t>
      </w:r>
    </w:p>
    <w:p w14:paraId="72FF0B9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45883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FF"/>
          <w:sz w:val="18"/>
        </w:rPr>
        <w:t>Section Properties :  I Beam HE100A</w:t>
      </w:r>
    </w:p>
    <w:p w14:paraId="29EBB9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2F78E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European Structural Steel Data</w:t>
      </w:r>
    </w:p>
    <w:p w14:paraId="21EC73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9F1D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Overall Leg Length                                  1450.000  mm.</w:t>
      </w:r>
    </w:p>
    <w:p w14:paraId="491DDB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Length                        Leglen  1200.000  mm.</w:t>
      </w:r>
    </w:p>
    <w:p w14:paraId="44E041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Leg Up Side of Vessel                       300.000  mm.</w:t>
      </w:r>
    </w:p>
    <w:p w14:paraId="224E92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Legs                                Nleg     4</w:t>
      </w:r>
    </w:p>
    <w:p w14:paraId="50A211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Cross Sectional Area for HE100A               Aleg    21.200  cm²</w:t>
      </w:r>
    </w:p>
    <w:p w14:paraId="38669E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   ( strong axis )                   348.998  cm^4</w:t>
      </w:r>
    </w:p>
    <w:p w14:paraId="1DB340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   ( weak   axis )                   133.999  cm^4</w:t>
      </w:r>
    </w:p>
    <w:p w14:paraId="4EE8C8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   ( strong axis )                 72800.297  mm.³</w:t>
      </w:r>
    </w:p>
    <w:p w14:paraId="1A206E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   ( weak   axis )                 26800.107  mm.³</w:t>
      </w:r>
    </w:p>
    <w:p w14:paraId="545EC7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( strong axis )                    40.600  mm.</w:t>
      </w:r>
    </w:p>
    <w:p w14:paraId="7A10C9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( weak   axis )                    25.100  mm.</w:t>
      </w:r>
    </w:p>
    <w:p w14:paraId="4FC897E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951A4B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Leg Orientation - Weak Axis</w:t>
      </w:r>
    </w:p>
    <w:p w14:paraId="6A039AF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00D1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Overturning Moment at top of Legs                     5435.2  N-m</w:t>
      </w:r>
    </w:p>
    <w:p w14:paraId="371FD1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Weight Load at top of Legs                 W   28714.7  N</w:t>
      </w:r>
    </w:p>
    <w:p w14:paraId="23753B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Shear force at top of Legs                      4994.6  N</w:t>
      </w:r>
    </w:p>
    <w:p w14:paraId="39E24F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Additional force in Leg due to Bracing        Fadd       0.0  N</w:t>
      </w:r>
    </w:p>
    <w:p w14:paraId="1F6656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Load Factor                      Occfac     1.333</w:t>
      </w:r>
    </w:p>
    <w:p w14:paraId="24F407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End Condition Factor               k     1.000</w:t>
      </w:r>
    </w:p>
    <w:p w14:paraId="10C2104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D54DE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The Legs are Not Cross Braced</w:t>
      </w:r>
    </w:p>
    <w:p w14:paraId="5AEF96C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7C69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Leg Shear Force includes Wind, Seismic, and Applied Load Effects.</w:t>
      </w:r>
    </w:p>
    <w:p w14:paraId="07961BB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7055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Width along Circumference                 C11P   200.000  mm.</w:t>
      </w:r>
    </w:p>
    <w:p w14:paraId="408F33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Length along Vessel Axis                  C22P   200.000  mm.</w:t>
      </w:r>
    </w:p>
    <w:p w14:paraId="045355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Thickness                                 Tpad     6.000  mm.</w:t>
      </w:r>
    </w:p>
    <w:p w14:paraId="09812E4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36725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Maximum Shear at top of one Leg [Vleg]:</w:t>
      </w:r>
    </w:p>
    <w:p w14:paraId="78FE61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max( Wind, Seismic, Blast ) + applied forces )( Imax / Itot )</w:t>
      </w:r>
    </w:p>
    <w:p w14:paraId="2E130C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( 4995 )( 349/966 )</w:t>
      </w:r>
    </w:p>
    <w:p w14:paraId="3943A6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1806.74 N</w:t>
      </w:r>
    </w:p>
    <w:p w14:paraId="4C92720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F92F5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Axial Compression, Leg furthest from the Neutral Axis [Sma]:</w:t>
      </w:r>
    </w:p>
    <w:p w14:paraId="668EC1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W/Nleg + (Mleg/(Nlegm*Rn))/Aleg</w:t>
      </w:r>
    </w:p>
    <w:p w14:paraId="7322BB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28716/4 + (5433061/( 2 * 560 ))/2120</w:t>
      </w:r>
    </w:p>
    <w:p w14:paraId="5C8C7C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5.68 N./mm²</w:t>
      </w:r>
    </w:p>
    <w:p w14:paraId="0B82C85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1A8A1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Axial Compression, Leg closest to the Neutral Axis [Sva]:</w:t>
      </w:r>
    </w:p>
    <w:p w14:paraId="24F28C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W / Nleg ) / Aleg</w:t>
      </w:r>
    </w:p>
    <w:p w14:paraId="2E73FF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( 28715/4 )/21.2</w:t>
      </w:r>
    </w:p>
    <w:p w14:paraId="3E75B8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3.39 N./mm²</w:t>
      </w:r>
    </w:p>
    <w:p w14:paraId="0139276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BA423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Allowable Compressive Stress for the Selected Leg (KL/r &lt; Cc ) [Sa]:</w:t>
      </w:r>
    </w:p>
    <w:p w14:paraId="401C50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Occfac( 1-(kl/r)²/(2*Cc²))Fy/( 5/3+3(Kl/r)/(8*Cc)-(Kl/r³)/(8*Cc³)</w:t>
      </w:r>
    </w:p>
    <w:p w14:paraId="56C5BA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1.33(1-(47.8)²/(2*127²))248/(5/3+3(47.8)/(8*127)-(47.8³)/(8*127³)</w:t>
      </w:r>
    </w:p>
    <w:p w14:paraId="674DE1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170.74 N./mm²</w:t>
      </w:r>
    </w:p>
    <w:p w14:paraId="6AA7166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D1D1E3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Bending at the Bottom of the Leg closest to the N.A. [S]:</w:t>
      </w:r>
    </w:p>
    <w:p w14:paraId="2C9994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Vleg * Leglen / Smdwa )</w:t>
      </w:r>
    </w:p>
    <w:p w14:paraId="1E5451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( 1807 * 1200/26800 )</w:t>
      </w:r>
    </w:p>
    <w:p w14:paraId="0B178E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80.91 N./mm²</w:t>
      </w:r>
    </w:p>
    <w:p w14:paraId="47D989E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821D2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Allowable Bending Stress[Sb]:</w:t>
      </w:r>
    </w:p>
    <w:p w14:paraId="015F67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( 0.6 * Fy * Occfac )</w:t>
      </w:r>
    </w:p>
    <w:p w14:paraId="1AAFD3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( 0.6 * 248 * 1.33 )</w:t>
      </w:r>
    </w:p>
    <w:p w14:paraId="618348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198.53 N./mm²</w:t>
      </w:r>
    </w:p>
    <w:p w14:paraId="1993D9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288CA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AISC Unity Check [Sc]( must be &lt;= to 1 and &gt; 0 ) :</w:t>
      </w:r>
    </w:p>
    <w:p w14:paraId="28FC6D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(Sma/Sa)+(0.85*S)/((1-Sma/Spex)*Sb)</w:t>
      </w:r>
    </w:p>
    <w:p w14:paraId="4E23FA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(5.68/171 )+( 0.85 *80.9 )/(( 1 -5.68/611 ) *199 )</w:t>
      </w:r>
    </w:p>
    <w:p w14:paraId="1C6BFF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0.3829</w:t>
      </w:r>
    </w:p>
    <w:p w14:paraId="3F624B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0F64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WRC 107 Stress Analysis for Leg to Shell Junction, Ope Condition</w:t>
      </w:r>
    </w:p>
    <w:p w14:paraId="5DF7750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AEDB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Rectangular Attachment Parameter             C11      96.000  mm.</w:t>
      </w:r>
    </w:p>
    <w:p w14:paraId="451FC2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Rectangular Attachment Parameter             C22     180.950  mm.</w:t>
      </w:r>
    </w:p>
    <w:p w14:paraId="70DA81F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B6BD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 Echo, WRC107/537 Item     1,       Description: LEGS</w:t>
      </w:r>
    </w:p>
    <w:p w14:paraId="2015372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8FBA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Vbasis      ID</w:t>
      </w:r>
    </w:p>
    <w:p w14:paraId="49B6E1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Cylsph      Cylindrical</w:t>
      </w:r>
    </w:p>
    <w:p w14:paraId="3A80D3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0.0000  mm.</w:t>
      </w:r>
    </w:p>
    <w:p w14:paraId="374D23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Dv    1000.000  mm.</w:t>
      </w:r>
    </w:p>
    <w:p w14:paraId="7647E6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6.000  mm.</w:t>
      </w:r>
    </w:p>
    <w:p w14:paraId="51E2794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8B4C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T1        85.0  C</w:t>
      </w:r>
    </w:p>
    <w:p w14:paraId="1F6AB0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1C648E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UNS Number                                     S31603</w:t>
      </w:r>
    </w:p>
    <w:p w14:paraId="7BA7CF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0AB2F8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100.46  N./mm²</w:t>
      </w:r>
    </w:p>
    <w:p w14:paraId="7641A0F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307A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Type      Rectangular</w:t>
      </w:r>
    </w:p>
    <w:p w14:paraId="28D75D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C11                                C11       96.00  mm.</w:t>
      </w:r>
    </w:p>
    <w:p w14:paraId="7B3CA6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C22                                C22      180.95  mm.</w:t>
      </w:r>
    </w:p>
    <w:p w14:paraId="4127608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0252E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Tpad       6.000  mm.</w:t>
      </w:r>
    </w:p>
    <w:p w14:paraId="6F67FF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C11P                          C11p     200.000  mm.</w:t>
      </w:r>
    </w:p>
    <w:p w14:paraId="096AA3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C22P                          C22p     200.000  mm.</w:t>
      </w:r>
    </w:p>
    <w:p w14:paraId="49CC767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447F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0.522  bars</w:t>
      </w:r>
    </w:p>
    <w:p w14:paraId="23A0D1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5BC1B92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5A84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Centerline Direction Cosine            Vx       0.000</w:t>
      </w:r>
    </w:p>
    <w:p w14:paraId="399495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Centerline Direction Cosine            Vy       1.000</w:t>
      </w:r>
    </w:p>
    <w:p w14:paraId="4F5CB2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Centerline Direction Cosine            Vz       0.000</w:t>
      </w:r>
    </w:p>
    <w:p w14:paraId="4F300D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Centerline Direction Cosine            Nx       1.000</w:t>
      </w:r>
    </w:p>
    <w:p w14:paraId="02D974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Centerline Direction Cosine            Ny       0.000</w:t>
      </w:r>
    </w:p>
    <w:p w14:paraId="3686BC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Centerline Direction Cosine            Nz       0.000</w:t>
      </w:r>
    </w:p>
    <w:p w14:paraId="76ED139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4DAA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(SUS)                           Fx         0.0  N</w:t>
      </w:r>
    </w:p>
    <w:p w14:paraId="2B7A6F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(SUS)                           Fy      7178.7  N</w:t>
      </w:r>
    </w:p>
    <w:p w14:paraId="421CC4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(SUS)                           Fz         0.0  N</w:t>
      </w:r>
    </w:p>
    <w:p w14:paraId="06E7D0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(SUS)                           Mx         0.0  N-m</w:t>
      </w:r>
    </w:p>
    <w:p w14:paraId="2BAC11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(SUS)                           My         0.0  N-m</w:t>
      </w:r>
    </w:p>
    <w:p w14:paraId="76D00D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(SUS)                           Mz       385.8  N-m</w:t>
      </w:r>
    </w:p>
    <w:p w14:paraId="2F4A21E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344D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Pressure (SUS)                        P        0.52  bars</w:t>
      </w:r>
    </w:p>
    <w:p w14:paraId="212A78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79638D8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92887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D900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(OCC)                           Fx      1806.7  N</w:t>
      </w:r>
    </w:p>
    <w:p w14:paraId="571E1E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Global Force  (OCC)                           Fy      4853.3  N</w:t>
      </w:r>
    </w:p>
    <w:p w14:paraId="0EB62A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(OCC)                           Fz         0.0  N</w:t>
      </w:r>
    </w:p>
    <w:p w14:paraId="5EF76B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(OCC)                           Mx         0.0  N-m</w:t>
      </w:r>
    </w:p>
    <w:p w14:paraId="3353A6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(OCC)                           My         0.0  N-m</w:t>
      </w:r>
    </w:p>
    <w:p w14:paraId="6D308C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(OCC)                           Mz      1345.3  N-m</w:t>
      </w:r>
    </w:p>
    <w:p w14:paraId="08142A2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5CBB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Internal Pressure (OCC)          Pvar        0.00  bars</w:t>
      </w:r>
    </w:p>
    <w:p w14:paraId="2C5D006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0637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F81B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784DD9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Version  March  1979</w:t>
      </w:r>
    </w:p>
    <w:p w14:paraId="5845042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6042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4B584A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3593FF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156D2C8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CA36C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WRC Bulletin 537 provides equations for the dimensionless curves found in bulletin 107.  As noted</w:t>
      </w:r>
    </w:p>
    <w:p w14:paraId="020E21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7B0499B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12E10A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8F8B46" w14:textId="5B80F74F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5005CDDE" wp14:editId="7172C874">
            <wp:extent cx="2461260" cy="2217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808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199D6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4520DC5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11B696F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B2914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107 Stress Calculation for SUStained loads:</w:t>
      </w:r>
    </w:p>
    <w:p w14:paraId="5AFB07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    0.0  N</w:t>
      </w:r>
    </w:p>
    <w:p w14:paraId="3D62C1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VC          0.0  N</w:t>
      </w:r>
    </w:p>
    <w:p w14:paraId="264B0E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VL       7178.7  N</w:t>
      </w:r>
    </w:p>
    <w:p w14:paraId="4B5EA2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MC          0.0  N-m</w:t>
      </w:r>
    </w:p>
    <w:p w14:paraId="7CA703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ML       -385.8  N-m</w:t>
      </w:r>
    </w:p>
    <w:p w14:paraId="432455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  0.0  N-m</w:t>
      </w:r>
    </w:p>
    <w:p w14:paraId="7C1F210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22BB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42.17</w:t>
      </w:r>
    </w:p>
    <w:p w14:paraId="052E5A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B62CD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Dimensionless Loads for Cylindrical Shells at Attachment Junction:</w:t>
      </w:r>
    </w:p>
    <w:p w14:paraId="24D216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5153AA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Beta  Figure    Value   Location</w:t>
      </w:r>
    </w:p>
    <w:p w14:paraId="7B1652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63EE01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0.169   4C        6.256   (A,B)</w:t>
      </w:r>
    </w:p>
    <w:p w14:paraId="53AEAA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0.169   3C        4.432   (C,D)</w:t>
      </w:r>
    </w:p>
    <w:p w14:paraId="1C5AEB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0.120   2C1       0.070   (A,B)</w:t>
      </w:r>
    </w:p>
    <w:p w14:paraId="48E94F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0.120   1C        0.103   (C,D)</w:t>
      </w:r>
    </w:p>
    <w:p w14:paraId="48C0E1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MC/(Rm**2 * Beta) )   0.117   3A        1.472   (A,B,C,D)</w:t>
      </w:r>
    </w:p>
    <w:p w14:paraId="213F10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MC/(Rm    * Beta) )   0.127   1A        0.089   (A,B,C,D)</w:t>
      </w:r>
    </w:p>
    <w:p w14:paraId="4B2FBB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ML/(Rm**2 * Beta) )   0.145   3B        4.670   (A,B,C,D)</w:t>
      </w:r>
    </w:p>
    <w:p w14:paraId="3DCCAA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M(PHI) / ( ML/(Rm    * Beta) )   0.136   1B        0.037   (A,B,C,D)</w:t>
      </w:r>
    </w:p>
    <w:p w14:paraId="392DB02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52E3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0.147   3C        5.061   (A,B)</w:t>
      </w:r>
    </w:p>
    <w:p w14:paraId="0ACE51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0.147   4C        6.635   (C,D)</w:t>
      </w:r>
    </w:p>
    <w:p w14:paraId="494EC6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0.151   1C1       0.089   (A,B)</w:t>
      </w:r>
    </w:p>
    <w:p w14:paraId="2E4B87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0.151   2C        0.052   (C,D)</w:t>
      </w:r>
    </w:p>
    <w:p w14:paraId="5D2563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MC/(Rm**2 * Beta) )   0.117   4A        2.209   (A,B,C,D)</w:t>
      </w:r>
    </w:p>
    <w:p w14:paraId="59F4B8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MC/(Rm    * Beta) )   0.154   2A        0.042   (A,B,C,D)</w:t>
      </w:r>
    </w:p>
    <w:p w14:paraId="15D2CA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ML/(Rm**2 * Beta) )   0.145   4B        1.567   (A,B,C,D)</w:t>
      </w:r>
    </w:p>
    <w:p w14:paraId="2FE774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ML/(Rm    * Beta) )   0.159   2B        0.047   (A,B,C,D)</w:t>
      </w:r>
    </w:p>
    <w:p w14:paraId="2C7A99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D6A2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EAE8F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61593B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CCB5D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36A59BF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94BA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251D93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612124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6091A0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42D1E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 0.0|      0.0|      0.0|      0.0|      0.0|      0.0|      0.0|      0.0|</w:t>
      </w:r>
    </w:p>
    <w:p w14:paraId="6B5166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 0.0|      0.0|      0.0|      0.0|      0.0|      0.0|      0.0|      0.0|</w:t>
      </w:r>
    </w:p>
    <w:p w14:paraId="5CFD89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0047F5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708282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3.5|      3.5|     -3.5|     -3.5|      0.0|      0.0|      0.0|      0.0|</w:t>
      </w:r>
    </w:p>
    <w:p w14:paraId="073488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8.6|     -8.6|     -8.6|      8.6|      0.0|      0.0|      0.0|      0.0|</w:t>
      </w:r>
    </w:p>
    <w:p w14:paraId="6296AF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771E9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12.1|     -5.2|    -12.1|      5.2|      0.0|      0.0|      0.0|      0.0|</w:t>
      </w:r>
    </w:p>
    <w:p w14:paraId="1ECBB1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BB502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 0.0|      0.0|      0.0|      0.0|      0.0|      0.0|      0.0|      0.0|</w:t>
      </w:r>
    </w:p>
    <w:p w14:paraId="1BBBC2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 0.0|      0.0|      0.0|      0.0|      0.0|      0.0|      0.0|      0.0|</w:t>
      </w:r>
    </w:p>
    <w:p w14:paraId="70B294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 0.0|      0.0|      0.0|      0.0|</w:t>
      </w:r>
    </w:p>
    <w:p w14:paraId="65A55F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  0.0|      0.0|      0.0|      0.0|</w:t>
      </w:r>
    </w:p>
    <w:p w14:paraId="62EB7C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1.6|      1.6|     -1.6|     -1.6|      0.0|      0.0|      0.0|      0.0|</w:t>
      </w:r>
    </w:p>
    <w:p w14:paraId="263DE4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9.4|     -9.4|     -9.4|      9.4|      0.0|      0.0|      0.0|      0.0|</w:t>
      </w:r>
    </w:p>
    <w:p w14:paraId="2D3A06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AB2A4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11.1|     -7.8|    -11.1|      7.8|      0.0|      0.0|      0.0|      0.0|</w:t>
      </w:r>
    </w:p>
    <w:p w14:paraId="1A78B1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6B137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0.0|      0.0|      0.0|      0.0|      0.0|      0.0|      0.0|      0.0|</w:t>
      </w:r>
    </w:p>
    <w:p w14:paraId="7BC428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-1.7|     -1.7|      1.7|      1.7|</w:t>
      </w:r>
    </w:p>
    <w:p w14:paraId="6BC0E8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1485F1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50386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0.0|      0.0|      0.0|      0.0|     -1.7|     -1.7|      1.7|      1.7|</w:t>
      </w:r>
    </w:p>
    <w:p w14:paraId="464F2A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49E1F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12.1|      7.8|     12.1|      7.8|      3.3|      3.3|      3.3|      3.3|</w:t>
      </w:r>
    </w:p>
    <w:p w14:paraId="32714B6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46826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83.83</w:t>
      </w:r>
    </w:p>
    <w:p w14:paraId="7C68272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0A2287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Dimensionless Loads for Cylindrical Shells at Pad Edge:</w:t>
      </w:r>
    </w:p>
    <w:p w14:paraId="765825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56231B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Beta  Figure    Value   Location</w:t>
      </w:r>
    </w:p>
    <w:p w14:paraId="6C13CE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7F6702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0.199   4C        9.751   (A,B)</w:t>
      </w:r>
    </w:p>
    <w:p w14:paraId="4F4F64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0.199   3C        4.857   (C,D)</w:t>
      </w:r>
    </w:p>
    <w:p w14:paraId="3016F0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0.199   2C1       0.020   (A,B)</w:t>
      </w:r>
    </w:p>
    <w:p w14:paraId="4C692F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0.199   1C  !     0.067   (C,D)</w:t>
      </w:r>
    </w:p>
    <w:p w14:paraId="747BA8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MC/(Rm**2 * Beta) )   0.199   3A        2.954   (A,B,C,D)</w:t>
      </w:r>
    </w:p>
    <w:p w14:paraId="07C957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MC/(Rm    * Beta) )   0.199   1A        0.062   (A,B,C,D)</w:t>
      </w:r>
    </w:p>
    <w:p w14:paraId="2DDB16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ML/(Rm**2 * Beta) )   0.199   3B        6.692   (A,B,C,D)</w:t>
      </w:r>
    </w:p>
    <w:p w14:paraId="4AF742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ML/(Rm    * Beta) )   0.199   1B        0.014   (A,B,C,D)</w:t>
      </w:r>
    </w:p>
    <w:p w14:paraId="467B98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1785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N(x)   / ( P/Rm )                0.199   3C        4.857   (A,B)</w:t>
      </w:r>
    </w:p>
    <w:p w14:paraId="2A8C5F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0.199   4C        9.751   (C,D)</w:t>
      </w:r>
    </w:p>
    <w:p w14:paraId="49DBBB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0.199   1C1       0.047   (A,B)</w:t>
      </w:r>
    </w:p>
    <w:p w14:paraId="65EFC9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0.199   2C  !     0.036   (C,D)</w:t>
      </w:r>
    </w:p>
    <w:p w14:paraId="23C0ED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MC/(Rm**2 * Beta) )   0.199   4A        7.366   (A,B,C,D)</w:t>
      </w:r>
    </w:p>
    <w:p w14:paraId="6BE812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MC/(Rm    * Beta) )   0.199   2A        0.027   (A,B,C,D)</w:t>
      </w:r>
    </w:p>
    <w:p w14:paraId="5CE113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ML/(Rm**2 * Beta) )   0.199   4B        3.124   (A,B,C,D)</w:t>
      </w:r>
    </w:p>
    <w:p w14:paraId="3D8D20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ML/(Rm    * Beta) )   0.199   2B        0.019   (A,B,C,D)</w:t>
      </w:r>
    </w:p>
    <w:p w14:paraId="3DA8783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CE98C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6637B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 - The ! mark next to the figure name denotes curve value exceeded.</w:t>
      </w:r>
    </w:p>
    <w:p w14:paraId="77E66A0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0DA55A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C60A2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4694BAD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0C014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Edge of Reinforcing Pad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1D0B34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7DAD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34352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0130C4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6CF54C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FD6F4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 0.0|      0.0|      0.0|      0.0|      0.0|      0.0|      0.0|      0.0|</w:t>
      </w:r>
    </w:p>
    <w:p w14:paraId="545F90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 0.0|      0.0|      0.0|      0.0|      0.0|      0.0|      0.0|      0.0|</w:t>
      </w:r>
    </w:p>
    <w:p w14:paraId="7DA774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407CC2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516B97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8.6|      8.6|     -8.6|     -8.6|      0.0|      0.0|      0.0|      0.0|</w:t>
      </w:r>
    </w:p>
    <w:p w14:paraId="24687E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9.3|     -9.3|     -9.3|      9.3|      0.0|      0.0|      0.0|      0.0|</w:t>
      </w:r>
    </w:p>
    <w:p w14:paraId="6701FD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AC729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17.8|     -0.7|    -17.8|      0.7|      0.0|      0.0|      0.0|      0.0|</w:t>
      </w:r>
    </w:p>
    <w:p w14:paraId="4DB82F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E7B34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 0.0|      0.0|      0.0|      0.0|      0.0|      0.0|      0.0|      0.0|</w:t>
      </w:r>
    </w:p>
    <w:p w14:paraId="480BF9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 0.0|      0.0|      0.0|      0.0|      0.0|      0.0|      0.0|      0.0|</w:t>
      </w:r>
    </w:p>
    <w:p w14:paraId="42534C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 0.0|      0.0|      0.0|      0.0|</w:t>
      </w:r>
    </w:p>
    <w:p w14:paraId="2DB6E9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  0.0|      0.0|      0.0|      0.0|</w:t>
      </w:r>
    </w:p>
    <w:p w14:paraId="1F01E5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4.0|      4.0|     -4.0|     -4.0|      0.0|      0.0|      0.0|      0.0|</w:t>
      </w:r>
    </w:p>
    <w:p w14:paraId="26B07A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12.0|    -12.0|    -12.0|     12.0|      0.0|      0.0|      0.0|      0.0|</w:t>
      </w:r>
    </w:p>
    <w:p w14:paraId="4B0EF0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D048F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16.0|     -8.0|    -16.0|      8.0|      0.0|      0.0|      0.0|      0.0|</w:t>
      </w:r>
    </w:p>
    <w:p w14:paraId="250D3F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00EDA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0.0|      0.0|      0.0|      0.0|      0.0|      0.0|      0.0|      0.0|</w:t>
      </w:r>
    </w:p>
    <w:p w14:paraId="5DD80F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-3.0|     -3.0|      3.0|      3.0|</w:t>
      </w:r>
    </w:p>
    <w:p w14:paraId="66A7C8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3018D0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9B662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0.0|      0.0|      0.0|      0.0|     -3.0|     -3.0|      3.0|      3.0|</w:t>
      </w:r>
    </w:p>
    <w:p w14:paraId="59BB76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ED380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17.8|      8.0|     17.8|      8.0|      6.0|      6.0|      6.0|      6.0|</w:t>
      </w:r>
    </w:p>
    <w:p w14:paraId="0699C94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75D2C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107 Stress Calculation for OCCasional loads:</w:t>
      </w:r>
    </w:p>
    <w:p w14:paraId="7CD6C8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 1806.7  N</w:t>
      </w:r>
    </w:p>
    <w:p w14:paraId="12926A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VC          0.0  N</w:t>
      </w:r>
    </w:p>
    <w:p w14:paraId="053CD6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VL       4853.3  N</w:t>
      </w:r>
    </w:p>
    <w:p w14:paraId="7C68B6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MC          0.0  N-m</w:t>
      </w:r>
    </w:p>
    <w:p w14:paraId="1BD375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ML      -1345.3  N-m</w:t>
      </w:r>
    </w:p>
    <w:p w14:paraId="313455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  0.0  N-m</w:t>
      </w:r>
    </w:p>
    <w:p w14:paraId="4B3FF67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5FD27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42.17</w:t>
      </w:r>
    </w:p>
    <w:p w14:paraId="6873503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7B4655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53119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15B6987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6730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07401F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Type of        |                                                                               |</w:t>
      </w:r>
    </w:p>
    <w:p w14:paraId="050AA4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58E548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928C6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-1.9|     -1.9|     -1.9|     -1.9|     -1.3|     -1.3|     -1.3|     -1.3|</w:t>
      </w:r>
    </w:p>
    <w:p w14:paraId="1F603D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-5.3|      5.3|     -5.3|      5.3|     -7.8|      7.8|     -7.8|      7.8|</w:t>
      </w:r>
    </w:p>
    <w:p w14:paraId="2F6F80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144715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1A5BAC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12.1|     12.1|    -12.1|    -12.1|      0.0|      0.0|      0.0|      0.0|</w:t>
      </w:r>
    </w:p>
    <w:p w14:paraId="34D424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30.1|    -30.1|    -30.1|     30.1|      0.0|      0.0|      0.0|      0.0|</w:t>
      </w:r>
    </w:p>
    <w:p w14:paraId="0B0F4C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43F5A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35.1|    -14.6|    -49.4|     21.4|     -9.1|      6.5|     -9.1|      6.5|</w:t>
      </w:r>
    </w:p>
    <w:p w14:paraId="5F4378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D4F6A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-1.5|     -1.5|     -1.5|     -1.5|     -2.0|     -2.0|     -2.0|     -2.0|</w:t>
      </w:r>
    </w:p>
    <w:p w14:paraId="6D1A1C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-6.7|      6.7|     -6.7|      6.7|     -3.9|      3.9|     -3.9|      3.9|</w:t>
      </w:r>
    </w:p>
    <w:p w14:paraId="146951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 0.0|      0.0|      0.0|      0.0|</w:t>
      </w:r>
    </w:p>
    <w:p w14:paraId="63A518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  0.0|      0.0|      0.0|      0.0|</w:t>
      </w:r>
    </w:p>
    <w:p w14:paraId="7B36E8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5.8|      5.8|     -5.8|     -5.8|      0.0|      0.0|      0.0|      0.0|</w:t>
      </w:r>
    </w:p>
    <w:p w14:paraId="17F723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32.9|    -32.9|    -32.9|     32.9|      0.0|      0.0|      0.0|      0.0|</w:t>
      </w:r>
    </w:p>
    <w:p w14:paraId="0A1033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31DA0A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30.4|    -21.9|    -46.8|     32.3|     -5.9|      2.0|     -5.9|      2.0|</w:t>
      </w:r>
    </w:p>
    <w:p w14:paraId="2D5C0F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82A01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0.0|      0.0|      0.0|      0.0|      0.0|      0.0|      0.0|      0.0|</w:t>
      </w:r>
    </w:p>
    <w:p w14:paraId="4A81A9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-1.1|     -1.1|      1.1|      1.1|</w:t>
      </w:r>
    </w:p>
    <w:p w14:paraId="5058B88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3BE7F4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06133F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0.0|      0.0|      0.0|      0.0|     -1.1|     -1.1|      1.1|      1.1|</w:t>
      </w:r>
    </w:p>
    <w:p w14:paraId="78404E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44DEF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35.1|     21.9|     49.4|     32.3|      9.4|      6.7|      9.4|      6.7|</w:t>
      </w:r>
    </w:p>
    <w:p w14:paraId="067CC5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6545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83.83</w:t>
      </w:r>
    </w:p>
    <w:p w14:paraId="2FF1273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35C1A9D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74A44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Edge of Reinforcing Pad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4A5180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99D9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1F9DE6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741A7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2124D7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F317B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-5.8|     -5.8|     -5.8|     -5.8|     -2.9|     -2.9|     -2.9|     -2.9|</w:t>
      </w:r>
    </w:p>
    <w:p w14:paraId="5818EC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-6.1|      6.1|     -6.1|      6.1|    -20.3|     20.3|    -20.3|     20.3|</w:t>
      </w:r>
    </w:p>
    <w:p w14:paraId="1B1ABA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73F1A6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6DB414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29.8|     29.8|    -29.8|    -29.8|      0.0|      0.0|      0.0|      0.0|</w:t>
      </w:r>
    </w:p>
    <w:p w14:paraId="424EBD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32.4|    -32.4|    -32.4|     32.4|      0.0|      0.0|      0.0|      0.0|</w:t>
      </w:r>
    </w:p>
    <w:p w14:paraId="404942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8223D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50.3|     -2.3|    -74.1|      2.8|    -23.2|     17.4|    -23.2|     17.4|</w:t>
      </w:r>
    </w:p>
    <w:p w14:paraId="034116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30431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-2.9|     -2.9|     -2.9|     -2.9|     -5.8|     -5.8|     -5.8|     -5.8|</w:t>
      </w:r>
    </w:p>
    <w:p w14:paraId="4716B2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-14.0|     14.0|    -14.0|     14.0|    -10.8|     10.8|    -10.8|     10.8|</w:t>
      </w:r>
    </w:p>
    <w:p w14:paraId="1E8149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 0.0|      0.0|      0.0|      0.0|</w:t>
      </w:r>
    </w:p>
    <w:p w14:paraId="659A38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  0.0|      0.0|      0.0|      0.0|</w:t>
      </w:r>
    </w:p>
    <w:p w14:paraId="27CCEA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13.9|     13.9|    -13.9|    -13.9|      0.0|      0.0|      0.0|      0.0|</w:t>
      </w:r>
    </w:p>
    <w:p w14:paraId="445D46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41.8|    -41.8|    -41.8|     41.8|      0.0|      0.0|      0.0|      0.0|</w:t>
      </w:r>
    </w:p>
    <w:p w14:paraId="4494C5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68476E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38.8|    -16.8|    -72.7|     39.0|    -16.7|      5.0|    -16.7|      5.0|</w:t>
      </w:r>
    </w:p>
    <w:p w14:paraId="2B885D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877A2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0.0|      0.0|      0.0|      0.0|      0.0|      0.0|      0.0|      0.0|</w:t>
      </w:r>
    </w:p>
    <w:p w14:paraId="6B6A2E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-2.0|     -2.0|      2.0|      2.0|</w:t>
      </w:r>
    </w:p>
    <w:p w14:paraId="376F79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76D494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3AC804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0.0|      0.0|      0.0|      0.0|     -2.0|     -2.0|      2.0|      2.0|</w:t>
      </w:r>
    </w:p>
    <w:p w14:paraId="7857AF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------------------------------------------------------------------------------------------------</w:t>
      </w:r>
    </w:p>
    <w:p w14:paraId="53C43C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50.3|     16.8|     74.1|     39.0|     23.8|     17.7|     23.8|     17.7|</w:t>
      </w:r>
    </w:p>
    <w:p w14:paraId="5C70D81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2635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CE6158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421F19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58ED9B7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01F7C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1529C3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41D7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24CF06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50325D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313F3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E19FF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2.1|      2.2|      2.1|      2.2|      2.1|      2.2|      2.1|      2.2|</w:t>
      </w:r>
    </w:p>
    <w:p w14:paraId="0129DE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(OCC) |      0.0|      0.0|      0.0|      0.0|      0.0|      0.0|      0.0|      0.0|</w:t>
      </w:r>
    </w:p>
    <w:p w14:paraId="27D8CB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Pm(TOTAL)|      2.1|      2.2|      2.1|      2.2|      2.1|      2.2|      2.1|      2.2|</w:t>
      </w:r>
    </w:p>
    <w:p w14:paraId="19F079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3.5|      3.5|     -3.5|     -3.5|      0.0|      0.0|      0.0|      0.0|</w:t>
      </w:r>
    </w:p>
    <w:p w14:paraId="47406A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(OCC) |     10.3|     10.3|    -14.0|    -14.0|     -1.3|     -1.3|     -1.3|     -1.3|</w:t>
      </w:r>
    </w:p>
    <w:p w14:paraId="5DE503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Pl(TOTAL)|     13.8|     13.8|    -17.5|    -17.5|     -1.3|     -1.3|     -1.3|     -1.3|</w:t>
      </w:r>
    </w:p>
    <w:p w14:paraId="66A2FE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8.6|     -8.6|     -8.6|      8.6|      0.0|      0.0|      0.0|      0.0|</w:t>
      </w:r>
    </w:p>
    <w:p w14:paraId="0956C6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(OCC) |     24.9|    -24.9|    -35.4|     35.4|     -7.8|      7.8|     -7.8|      7.8|</w:t>
      </w:r>
    </w:p>
    <w:p w14:paraId="23EE7C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(TOTAL)|     33.5|    -33.5|    -44.1|     44.1|     -7.8|      7.8|     -7.8|      7.8|</w:t>
      </w:r>
    </w:p>
    <w:p w14:paraId="7B3A77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20312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1.1|      1.1|      1.1|      1.1|      1.1|      1.1|      1.1|      1.1|</w:t>
      </w:r>
    </w:p>
    <w:p w14:paraId="0D3E76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(OCC) |      0.0|      0.0|      0.0|      0.0|      0.0|      0.0|      0.0|      0.0|</w:t>
      </w:r>
    </w:p>
    <w:p w14:paraId="6FF055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Pm(TOTAL)|      1.1|      1.1|      1.1|      1.1|      1.1|      1.1|      1.1|      1.1|</w:t>
      </w:r>
    </w:p>
    <w:p w14:paraId="1C309C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1.6|      1.6|     -1.6|     -1.6|      0.0|      0.0|      0.0|      0.0|</w:t>
      </w:r>
    </w:p>
    <w:p w14:paraId="015F1E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(OCC) |      4.2|      4.2|     -7.3|     -7.3|     -2.0|     -2.0|     -2.0|     -2.0|</w:t>
      </w:r>
    </w:p>
    <w:p w14:paraId="6EA8AB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Pl(TOTAL)|      5.9|      5.9|     -8.9|     -8.9|     -2.0|     -2.0|     -2.0|     -2.0|</w:t>
      </w:r>
    </w:p>
    <w:p w14:paraId="032BB6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 9.4|     -9.4|     -9.4|      9.4|      0.0|      0.0|      0.0|      0.0|</w:t>
      </w:r>
    </w:p>
    <w:p w14:paraId="371E6A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(OCC) |     26.2|    -26.2|    -39.6|     39.6|     -3.9|      3.9|     -3.9|      3.9|</w:t>
      </w:r>
    </w:p>
    <w:p w14:paraId="1899AA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(TOTAL)|     35.6|    -35.6|    -49.0|     49.0|     -3.9|      3.9|     -3.9|      3.9|</w:t>
      </w:r>
    </w:p>
    <w:p w14:paraId="7D915C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E76BA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53DCE9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(OCC) |      0.0|      0.0|      0.0|      0.0|      0.0|      0.0|      0.0|      0.0|</w:t>
      </w:r>
    </w:p>
    <w:p w14:paraId="5A8DD1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Pm(TOTAL)|      0.0|      0.0|      0.0|      0.0|      0.0|      0.0|      0.0|      0.0|</w:t>
      </w:r>
    </w:p>
    <w:p w14:paraId="4A46C1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0.0|      0.0|      0.0|      0.0|     -1.7|     -1.7|      1.7|      1.7|</w:t>
      </w:r>
    </w:p>
    <w:p w14:paraId="090D9B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(OCC) |      0.0|      0.0|      0.0|      0.0|     -1.1|     -1.1|      1.1|      1.1|</w:t>
      </w:r>
    </w:p>
    <w:p w14:paraId="773BA7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Pl(TOTAL)|      0.0|      0.0|      0.0|      0.0|     -2.8|     -2.8|      2.8|      2.8|</w:t>
      </w:r>
    </w:p>
    <w:p w14:paraId="66F1F0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0.0|      0.0|      0.0|      0.0|      0.0|      0.0|      0.0|      0.0|</w:t>
      </w:r>
    </w:p>
    <w:p w14:paraId="692E2B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(OCC) |      0.0|      0.0|      0.0|      0.0|      0.0|      0.0|      0.0|      0.0|</w:t>
      </w:r>
    </w:p>
    <w:p w14:paraId="692F90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(TOTAL)|      0.0|      0.0|      0.0|      0.0|      0.0|      0.0|      0.0|      0.0|</w:t>
      </w:r>
    </w:p>
    <w:p w14:paraId="531DAD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2.1|      2.2|      2.1|      2.2|      2.1|      2.2|      2.1|      2.2|</w:t>
      </w:r>
    </w:p>
    <w:p w14:paraId="2FE284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A5830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(SUS+OCC)   |      2.1|      2.2|      2.1|      2.2|      2.1|      2.2|      2.1|      2.2|</w:t>
      </w:r>
    </w:p>
    <w:p w14:paraId="3A8B52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4C260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5.6|      5.7|      1.3|      1.3|      3.5|      3.5|      3.5|      3.5|</w:t>
      </w:r>
    </w:p>
    <w:p w14:paraId="7F0700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55360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(SUS+OCC)|     15.9|     16.0|     15.3|     15.3|      5.8|      5.8|      5.8|      5.8|</w:t>
      </w:r>
    </w:p>
    <w:p w14:paraId="07E9DF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E0546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49.4|     28.6|     59.4|     41.2|      8.9|      9.8|      8.9|      9.8|</w:t>
      </w:r>
    </w:p>
    <w:p w14:paraId="4EA3BC8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40F18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DDC11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):</w:t>
      </w:r>
    </w:p>
    <w:p w14:paraId="426B728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CD4B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079ECE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36E9D6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A709F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2.20            100.46      |      Passed     |</w:t>
      </w:r>
    </w:p>
    <w:p w14:paraId="0EBC14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(SUS+OCC)   |          2.20            120.55      |      Passed     |</w:t>
      </w:r>
    </w:p>
    <w:p w14:paraId="7C8574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 5.68            150.69      |      Passed     |</w:t>
      </w:r>
    </w:p>
    <w:p w14:paraId="21747F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Pm+Pl (SUS+OCC)|         15.96            180.82      |      Passed     |</w:t>
      </w:r>
    </w:p>
    <w:p w14:paraId="127EA8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59.40            301.37      |      Passed     |</w:t>
      </w:r>
    </w:p>
    <w:p w14:paraId="42EE75B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3F043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above was based on the rules of ASME VIII-2 Part 4, 4.1.6.3 (a)&amp;(b) or</w:t>
      </w:r>
    </w:p>
    <w:p w14:paraId="410FE32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per ASME VIII-2, 5.5.6.1(1)&amp;(2) Part 5 as applicable.</w:t>
      </w:r>
    </w:p>
    <w:p w14:paraId="10C5438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A165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was based on a temperature range cycling from ambient to design temperature.</w:t>
      </w:r>
    </w:p>
    <w:p w14:paraId="210C609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C4D1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C79812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47CB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0A5B36D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F7611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at Reinforcing Pad Edge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2894E6A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F371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37D687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330943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6D52F4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CCB3E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4.3|      4.4|      4.3|      4.4|      4.3|      4.4|      4.3|      4.4|</w:t>
      </w:r>
    </w:p>
    <w:p w14:paraId="6103B0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(OCC) |      0.0|      0.0|      0.0|      0.0|      0.0|      0.0|      0.0|      0.0|</w:t>
      </w:r>
    </w:p>
    <w:p w14:paraId="69C80A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Pm(TOTAL)|      4.3|      4.4|      4.3|      4.4|      4.3|      4.4|      4.3|      4.4|</w:t>
      </w:r>
    </w:p>
    <w:p w14:paraId="1E4BFD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8.6|      8.6|     -8.6|     -8.6|      0.0|      0.0|      0.0|      0.0|</w:t>
      </w:r>
    </w:p>
    <w:p w14:paraId="7C46DD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(OCC) |     24.0|     24.0|    -35.7|    -35.7|     -2.9|     -2.9|     -2.9|     -2.9|</w:t>
      </w:r>
    </w:p>
    <w:p w14:paraId="52E75E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Pl(TOTAL)|     32.5|     32.5|    -44.2|    -44.2|     -2.9|     -2.9|     -2.9|     -2.9|</w:t>
      </w:r>
    </w:p>
    <w:p w14:paraId="715FD5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9.3|     -9.3|     -9.3|      9.3|      0.0|      0.0|      0.0|      0.0|</w:t>
      </w:r>
    </w:p>
    <w:p w14:paraId="049FEF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(OCC) |     26.3|    -26.3|    -38.4|     38.4|    -20.3|     20.3|    -20.3|     20.3|</w:t>
      </w:r>
    </w:p>
    <w:p w14:paraId="05AE1C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(TOTAL)|     35.6|    -35.6|    -47.7|     47.7|    -20.3|     20.3|    -20.3|     20.3|</w:t>
      </w:r>
    </w:p>
    <w:p w14:paraId="2BDF80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C6DA4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2.2|      2.2|      2.2|      2.2|      2.2|      2.2|      2.2|      2.2|</w:t>
      </w:r>
    </w:p>
    <w:p w14:paraId="577DB8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(OCC) |      0.0|      0.0|      0.0|      0.0|      0.0|      0.0|      0.0|      0.0|</w:t>
      </w:r>
    </w:p>
    <w:p w14:paraId="45B904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Pm(TOTAL)|      2.2|      2.2|      2.2|      2.2|      2.2|      2.2|      2.2|      2.2|</w:t>
      </w:r>
    </w:p>
    <w:p w14:paraId="61E484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4.0|      4.0|     -4.0|     -4.0|      0.0|      0.0|      0.0|      0.0|</w:t>
      </w:r>
    </w:p>
    <w:p w14:paraId="1EB4CD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(OCC) |     11.0|     11.0|    -16.8|    -16.8|     -5.8|     -5.8|     -5.8|     -5.8|</w:t>
      </w:r>
    </w:p>
    <w:p w14:paraId="6008A3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Pl(TOTAL)|     15.0|     15.0|    -20.8|    -20.8|     -5.8|     -5.8|     -5.8|     -5.8|</w:t>
      </w:r>
    </w:p>
    <w:p w14:paraId="2BA22B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12.0|    -12.0|    -12.0|     12.0|      0.0|      0.0|      0.0|      0.0|</w:t>
      </w:r>
    </w:p>
    <w:p w14:paraId="56501C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(OCC) |     27.8|    -27.8|    -55.9|     55.9|    -10.8|     10.8|    -10.8|     10.8|</w:t>
      </w:r>
    </w:p>
    <w:p w14:paraId="3D26A9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(TOTAL)|     39.8|    -39.8|    -67.9|     67.9|    -10.8|     10.8|    -10.8|     10.8|</w:t>
      </w:r>
    </w:p>
    <w:p w14:paraId="0EDE16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43442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38AF32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(OCC) |      0.0|      0.0|      0.0|      0.0|      0.0|      0.0|      0.0|      0.0|</w:t>
      </w:r>
    </w:p>
    <w:p w14:paraId="356DAF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Pm(TOTAL)|      0.0|      0.0|      0.0|      0.0|      0.0|      0.0|      0.0|      0.0|</w:t>
      </w:r>
    </w:p>
    <w:p w14:paraId="08C588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0.0|      0.0|      0.0|      0.0|     -3.0|     -3.0|      3.0|      3.0|</w:t>
      </w:r>
    </w:p>
    <w:p w14:paraId="181773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(OCC) |      0.0|      0.0|      0.0|      0.0|     -2.0|     -2.0|      2.0|      2.0|</w:t>
      </w:r>
    </w:p>
    <w:p w14:paraId="4CE9A0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Pl(TOTAL)|      0.0|      0.0|      0.0|      0.0|     -5.0|     -5.0|      5.0|      5.0|</w:t>
      </w:r>
    </w:p>
    <w:p w14:paraId="626878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0.0|      0.0|      0.0|      0.0|      0.0|      0.0|      0.0|      0.0|</w:t>
      </w:r>
    </w:p>
    <w:p w14:paraId="084D03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(OCC) |      0.0|      0.0|      0.0|      0.0|      0.0|      0.0|      0.0|      0.0|</w:t>
      </w:r>
    </w:p>
    <w:p w14:paraId="6FD244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(TOTAL)|      0.0|      0.0|      0.0|      0.0|      0.0|      0.0|      0.0|      0.0|</w:t>
      </w:r>
    </w:p>
    <w:p w14:paraId="18887A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4.3|      4.4|      4.3|      4.4|      4.3|      4.4|      4.3|      4.4|</w:t>
      </w:r>
    </w:p>
    <w:p w14:paraId="4B0D92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EE362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(SUS+OCC)   |      4.3|      4.4|      4.3|      4.4|      4.3|      4.4|      4.3|      4.4|</w:t>
      </w:r>
    </w:p>
    <w:p w14:paraId="17FBA1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76452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12.9|     12.9|      4.2|      4.2|      6.4|      6.5|      6.4|      6.5|</w:t>
      </w:r>
    </w:p>
    <w:p w14:paraId="6BF4E2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5FE44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(SUS+OCC)|     36.9|     36.9|     39.9|     39.8|     11.2|     11.3|     11.2|     11.3|</w:t>
      </w:r>
    </w:p>
    <w:p w14:paraId="0B0FE7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10EF4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72.4|     24.0|     87.6|     49.2|     22.2|     23.3|     22.2|     23.3|</w:t>
      </w:r>
    </w:p>
    <w:p w14:paraId="5ED1186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9C2A0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757DF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):</w:t>
      </w:r>
    </w:p>
    <w:p w14:paraId="62F59F1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7A73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27D328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Stress Int.    |                                      |                 |</w:t>
      </w:r>
    </w:p>
    <w:p w14:paraId="794A23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4FD99F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4.38            100.46      |      Passed     |</w:t>
      </w:r>
    </w:p>
    <w:p w14:paraId="40B02E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(SUS+OCC)   |          4.38            120.55      |      Passed     |</w:t>
      </w:r>
    </w:p>
    <w:p w14:paraId="600F0D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12.93            150.69      |      Passed     |</w:t>
      </w:r>
    </w:p>
    <w:p w14:paraId="621FBE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(SUS+OCC)|         39.89            180.82      |      Passed     |</w:t>
      </w:r>
    </w:p>
    <w:p w14:paraId="070D90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87.60            301.37      |      Passed     |</w:t>
      </w:r>
    </w:p>
    <w:p w14:paraId="1E2D941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471E2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above was based on the rules of ASME VIII-2 Part 4, 4.1.6.3 (a)&amp;(b) or</w:t>
      </w:r>
    </w:p>
    <w:p w14:paraId="08B98BE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per ASME VIII-2, 5.5.6.1(1)&amp;(2) Part 5 as applicable.</w:t>
      </w:r>
    </w:p>
    <w:p w14:paraId="0AF5EBF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C0B99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was based on a temperature range cycling from ambient to design temperature.</w:t>
      </w:r>
    </w:p>
    <w:p w14:paraId="6213A30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CE761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Bolting Size Requirement for Leg Baseplates :</w:t>
      </w:r>
    </w:p>
    <w:p w14:paraId="0F533E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D69EE8" w14:textId="0901B684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Material                                     </w:t>
      </w:r>
      <w:r w:rsidR="00FE7234">
        <w:rPr>
          <w:rFonts w:ascii="Consolas" w:hAnsi="Consolas" w:cs="Arial"/>
          <w:sz w:val="18"/>
        </w:rPr>
        <w:t>S275JR</w:t>
      </w:r>
    </w:p>
    <w:p w14:paraId="483AD7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Allowable Stress                    SBA     114.00 N./mm²</w:t>
      </w:r>
    </w:p>
    <w:p w14:paraId="11D255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Length                                B   300.0000 mm.</w:t>
      </w:r>
    </w:p>
    <w:p w14:paraId="03A536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Width                                 D   280.0000 mm.</w:t>
      </w:r>
    </w:p>
    <w:p w14:paraId="574512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Thickness                          BTHK    30.0000 mm.</w:t>
      </w:r>
    </w:p>
    <w:p w14:paraId="193E38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Length            d    95.9998 mm.</w:t>
      </w:r>
    </w:p>
    <w:p w14:paraId="76AD1D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Width             b    99.9998 mm.</w:t>
      </w:r>
    </w:p>
    <w:p w14:paraId="0885F3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from the Leg Edge to Bolt Hole Center     z    35.0000 mm.</w:t>
      </w:r>
    </w:p>
    <w:p w14:paraId="3C05D0A3" w14:textId="57392FC6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  </w:t>
      </w:r>
      <w:r w:rsidR="00F73813">
        <w:rPr>
          <w:rFonts w:ascii="Consolas" w:hAnsi="Consolas" w:cs="Arial"/>
          <w:sz w:val="18"/>
        </w:rPr>
        <w:t>SA 325</w:t>
      </w:r>
    </w:p>
    <w:p w14:paraId="190ADF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Tensile Stress                STBA     120.00 N./mm²</w:t>
      </w:r>
    </w:p>
    <w:p w14:paraId="005D56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Shear Stress               SBShear      80.00 N./mm²</w:t>
      </w:r>
    </w:p>
    <w:p w14:paraId="5F0A95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Anchor Bolt Nominal Diameter                  BOD    24.0000 mm.</w:t>
      </w:r>
    </w:p>
    <w:p w14:paraId="4E09A0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Anchor Bolts in Tension per Leg      NB          2</w:t>
      </w:r>
    </w:p>
    <w:p w14:paraId="780C57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Number of Anchors Bolt per Leg          NBT          4</w:t>
      </w:r>
    </w:p>
    <w:p w14:paraId="05907B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Corrosion Allowance                      bca     3.0000 mm.</w:t>
      </w:r>
    </w:p>
    <w:p w14:paraId="059F21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Ultimate 28-day Concrete Strength         FCPRIME     20.685 N./mm²</w:t>
      </w:r>
    </w:p>
    <w:p w14:paraId="45E778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E06F8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Leg Baseplate and Bolting Analysis, including Moments</w:t>
      </w:r>
    </w:p>
    <w:p w14:paraId="5D6E51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B513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DEE59B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Shear Stress in a Single Bolt [taub]:</w:t>
      </w:r>
    </w:p>
    <w:p w14:paraId="69B989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Shear Force/( Bolt Area * Number of Bolts )</w:t>
      </w:r>
    </w:p>
    <w:p w14:paraId="43145F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4995/( 1.53 * 16 )</w:t>
      </w:r>
    </w:p>
    <w:p w14:paraId="0F6822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2.0 N./mm².  Must be less than 80.0 N./mm².</w:t>
      </w:r>
    </w:p>
    <w:p w14:paraId="14FD6B9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C9896C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I-Beam Leg</w:t>
      </w:r>
    </w:p>
    <w:p w14:paraId="2F6495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A9B4C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Base Plate Available Area [AA]:</w:t>
      </w:r>
    </w:p>
    <w:p w14:paraId="4D17AE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B * D</w:t>
      </w:r>
    </w:p>
    <w:p w14:paraId="7DE078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300 * 280</w:t>
      </w:r>
    </w:p>
    <w:p w14:paraId="31FCF1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840.000 cm²</w:t>
      </w:r>
    </w:p>
    <w:p w14:paraId="45D8544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2FA28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Clearance Between The Bolt And The Leg Edge [BCL]:</w:t>
      </w:r>
    </w:p>
    <w:p w14:paraId="3F1D19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z - BOD / 2</w:t>
      </w:r>
    </w:p>
    <w:p w14:paraId="363F73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35 - 24/2</w:t>
      </w:r>
    </w:p>
    <w:p w14:paraId="3AE2F0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28.022 mm.</w:t>
      </w:r>
    </w:p>
    <w:p w14:paraId="3A3D949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F945C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Moment at Baseplate [MOMENT]:</w:t>
      </w:r>
    </w:p>
    <w:p w14:paraId="4C2A89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Vleg * Lleg</w:t>
      </w:r>
    </w:p>
    <w:p w14:paraId="7A92A4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1807 * 1450</w:t>
      </w:r>
    </w:p>
    <w:p w14:paraId="445F57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2620.841 N-m</w:t>
      </w:r>
    </w:p>
    <w:p w14:paraId="3E7C2DE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54C2A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Axial Load on the baseplate [P]:</w:t>
      </w:r>
    </w:p>
    <w:p w14:paraId="628FB3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3294.912 N  , based on governing load combination.</w:t>
      </w:r>
    </w:p>
    <w:p w14:paraId="3C9978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22E7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Eccentricity [e]:</w:t>
      </w:r>
    </w:p>
    <w:p w14:paraId="1FA853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MOMENT * Conv_Factor / P</w:t>
      </w:r>
    </w:p>
    <w:p w14:paraId="5CFA37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2621 * 1000/3295</w:t>
      </w:r>
    </w:p>
    <w:p w14:paraId="4DEB1D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795.098 mm., &gt; D/6  [Plate Uplift Condition]</w:t>
      </w:r>
    </w:p>
    <w:p w14:paraId="5C81F78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B7462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Clearance [a]:</w:t>
      </w:r>
    </w:p>
    <w:p w14:paraId="7E95AC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(D - d)/2</w:t>
      </w:r>
    </w:p>
    <w:p w14:paraId="5E4680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(280 - 96 )/2</w:t>
      </w:r>
    </w:p>
    <w:p w14:paraId="42BD2D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92.000 mm.</w:t>
      </w:r>
    </w:p>
    <w:p w14:paraId="0559915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DB9E1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Modular Ratio of Steel/Concrete [n]:</w:t>
      </w:r>
    </w:p>
    <w:p w14:paraId="71F55A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ES/EC</w:t>
      </w:r>
    </w:p>
    <w:p w14:paraId="7041BB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203402/21526</w:t>
      </w:r>
    </w:p>
    <w:p w14:paraId="6161D2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9.449</w:t>
      </w:r>
    </w:p>
    <w:p w14:paraId="43E214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E872C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Dimension [F]:</w:t>
      </w:r>
    </w:p>
    <w:p w14:paraId="7982ED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 * d + z</w:t>
      </w:r>
    </w:p>
    <w:p w14:paraId="7544C2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 * 96 + 35</w:t>
      </w:r>
    </w:p>
    <w:p w14:paraId="1055CF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83.000 mm.</w:t>
      </w:r>
    </w:p>
    <w:p w14:paraId="581B0E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FA6BD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Dimension [K1]:</w:t>
      </w:r>
    </w:p>
    <w:p w14:paraId="030448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3(e - 0.5 * D)</w:t>
      </w:r>
    </w:p>
    <w:p w14:paraId="4776CC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3(795 - 0.5 * 280 )</w:t>
      </w:r>
    </w:p>
    <w:p w14:paraId="6A560E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1965.294 mm.</w:t>
      </w:r>
    </w:p>
    <w:p w14:paraId="521EAF4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7BD0B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Value [K2]:</w:t>
      </w:r>
    </w:p>
    <w:p w14:paraId="28BFA2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 n * Ast/B(F + e)</w:t>
      </w:r>
    </w:p>
    <w:p w14:paraId="4E442A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 9.45 * 3.06/300 (83 + 795 )</w:t>
      </w:r>
    </w:p>
    <w:p w14:paraId="464A70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507.623 cm²</w:t>
      </w:r>
    </w:p>
    <w:p w14:paraId="0A8E388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23F52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[K3]:</w:t>
      </w:r>
    </w:p>
    <w:p w14:paraId="1C37BF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-K2( 0.5 * D + F )</w:t>
      </w:r>
    </w:p>
    <w:p w14:paraId="053976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-508 ( 0.5 * 280 + 83 )</w:t>
      </w:r>
    </w:p>
    <w:p w14:paraId="56810F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-113199.797 mm.³</w:t>
      </w:r>
    </w:p>
    <w:p w14:paraId="099F76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528C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Solving For The Effective Bearing Length Using Iteration [Y]:</w:t>
      </w:r>
    </w:p>
    <w:p w14:paraId="5E1DE1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:: Y³ + K1 * Y² + K2 * Y + K3 = 0</w:t>
      </w:r>
    </w:p>
    <w:p w14:paraId="28B9C7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:: Y³ + 1965 * Y² + 508 * Y - 113200 = 0</w:t>
      </w:r>
    </w:p>
    <w:p w14:paraId="10AAB1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63.231 mm.</w:t>
      </w:r>
    </w:p>
    <w:p w14:paraId="39DE761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43B312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Term [NUM]:</w:t>
      </w:r>
    </w:p>
    <w:p w14:paraId="5F1224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D/2 - Y/3 - e</w:t>
      </w:r>
    </w:p>
    <w:p w14:paraId="27DAC0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280/2 - 63.2/3 - 795</w:t>
      </w:r>
    </w:p>
    <w:p w14:paraId="17D1E0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-676.175 mm.</w:t>
      </w:r>
    </w:p>
    <w:p w14:paraId="046F956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112BB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Term [DENOM]:</w:t>
      </w:r>
    </w:p>
    <w:p w14:paraId="64559B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D/2 - Y/3 + F</w:t>
      </w:r>
    </w:p>
    <w:p w14:paraId="22AD00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280/2 - 63.2/3 + 83</w:t>
      </w:r>
    </w:p>
    <w:p w14:paraId="587FE4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201.923 mm.</w:t>
      </w:r>
    </w:p>
    <w:p w14:paraId="1D9A58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5D2D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Total Bolt Tension Force [T]:</w:t>
      </w:r>
    </w:p>
    <w:p w14:paraId="506306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 P * NUM/DENOM</w:t>
      </w:r>
    </w:p>
    <w:p w14:paraId="00ED79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- 3295 * -676/202</w:t>
      </w:r>
    </w:p>
    <w:p w14:paraId="6D4824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11033.593 N</w:t>
      </w:r>
    </w:p>
    <w:p w14:paraId="1008D5A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805DB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Overturning Moment Due To Bolt In Tension [Mt]:</w:t>
      </w:r>
    </w:p>
    <w:p w14:paraId="056062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T(0.5 * D + F - Y)</w:t>
      </w:r>
    </w:p>
    <w:p w14:paraId="343069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11034 (0.5 * 280 + 83 - 63.2 )</w:t>
      </w:r>
    </w:p>
    <w:p w14:paraId="3D572F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1763.545 N-m</w:t>
      </w:r>
    </w:p>
    <w:p w14:paraId="1B981B3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544A9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Bearing Pressure [FC]:</w:t>
      </w:r>
    </w:p>
    <w:p w14:paraId="5174DA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2(P + T)/(Y * B)</w:t>
      </w:r>
    </w:p>
    <w:p w14:paraId="2F6030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2(3295 + 11034 )/(63.2 * 300 )</w:t>
      </w:r>
    </w:p>
    <w:p w14:paraId="047126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15.11 bars [ &lt;= FCPRIME ( 206.84)]</w:t>
      </w:r>
    </w:p>
    <w:p w14:paraId="029D244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1E445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Equivalent Bearing Pressure [f1]:</w:t>
      </w:r>
    </w:p>
    <w:p w14:paraId="25816C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FC(Y - a)/Y</w:t>
      </w:r>
    </w:p>
    <w:p w14:paraId="447E31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15.1 (63.2 - 92 )/63.2</w:t>
      </w:r>
    </w:p>
    <w:p w14:paraId="66A110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-6.874 bars</w:t>
      </w:r>
    </w:p>
    <w:p w14:paraId="0D3CD4F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06050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Overturning Moment Due To Bearing Pressure [Mc]:</w:t>
      </w:r>
    </w:p>
    <w:p w14:paraId="71356E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a² * B/6 ) * ( f1 + 2 * FC )</w:t>
      </w:r>
    </w:p>
    <w:p w14:paraId="66E4CF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( 92² * 300/6 ) * ( -6.87 + 2 * 15.1 )</w:t>
      </w:r>
    </w:p>
    <w:p w14:paraId="4C15FD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988.179 N-m</w:t>
      </w:r>
    </w:p>
    <w:p w14:paraId="44EC417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72977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Baseplate Required Thickness [TREQ]:</w:t>
      </w:r>
    </w:p>
    <w:p w14:paraId="68D667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sqrt( 6 * max( Mt, Mc ) / ( B * 1.5 * SBA ) )</w:t>
      </w:r>
    </w:p>
    <w:p w14:paraId="745564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sqrt( 6 * 1764/( 300 * 171 ) )</w:t>
      </w:r>
    </w:p>
    <w:p w14:paraId="75947A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14.360 mm.</w:t>
      </w:r>
    </w:p>
    <w:p w14:paraId="5E07EAB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B6560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bolt area per D. Moss [ABREQM]:</w:t>
      </w:r>
    </w:p>
    <w:p w14:paraId="2E487C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T/STBA</w:t>
      </w:r>
    </w:p>
    <w:p w14:paraId="743751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11034/120</w:t>
      </w:r>
    </w:p>
    <w:p w14:paraId="0D8B27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0.9195 cm² [ &lt; Ast ( 3.06) --&gt; PASSED ]</w:t>
      </w:r>
    </w:p>
    <w:p w14:paraId="3AB4AB1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73B3E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from Top of Legs to Vessel CG [CD_DIST]:</w:t>
      </w:r>
    </w:p>
    <w:p w14:paraId="3250EC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675 mm.</w:t>
      </w:r>
    </w:p>
    <w:p w14:paraId="2FB047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F3CDE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Total Overturning Moment at Baseplate [Mbb]:</w:t>
      </w:r>
    </w:p>
    <w:p w14:paraId="5A5058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Mleg / max( CD_DIST, minDist ) ) * ( CD_DIST + Lleg )</w:t>
      </w:r>
    </w:p>
    <w:p w14:paraId="155E5B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( 1263/max( 675, 38.1 ) ) * ( 675 + 1450 )</w:t>
      </w:r>
    </w:p>
    <w:p w14:paraId="370B21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3975.084 N-m</w:t>
      </w:r>
    </w:p>
    <w:p w14:paraId="61E574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222F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Total Bolt Area per Leg per H. Bednar [ABREQB]:</w:t>
      </w:r>
    </w:p>
    <w:p w14:paraId="5C82EE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( 1/( Nleg * STBA ) ) * ( ( 4 * Mbb/( Rn * 2 ) ) - W )</w:t>
      </w:r>
    </w:p>
    <w:p w14:paraId="1141EC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( 1/( 4 * 120 )) * ( ( 4 * 3975/( 1119 ) ) - 13180 )</w:t>
      </w:r>
    </w:p>
    <w:p w14:paraId="3B22DE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0.0212 cm²</w:t>
      </w:r>
    </w:p>
    <w:p w14:paraId="69162E4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0D65F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Total Bolt Corr. Area per Leg [ABAVL]:</w:t>
      </w:r>
    </w:p>
    <w:p w14:paraId="5FE2D7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As * NBT</w:t>
      </w:r>
    </w:p>
    <w:p w14:paraId="14A3B1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1.53 * 4</w:t>
      </w:r>
    </w:p>
    <w:p w14:paraId="38461B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6.1180 cm² [ &gt; ABREQB ( 0.02) --&gt; PASSED]</w:t>
      </w:r>
    </w:p>
    <w:p w14:paraId="761D24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75728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Baseplate &amp; Bolting Summary of Results: (mm., cm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066F39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Actual    Required   Pass/Fail</w:t>
      </w:r>
    </w:p>
    <w:p w14:paraId="76967D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C156B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Thickness                        30.000      14.360      Pass</w:t>
      </w:r>
    </w:p>
    <w:p w14:paraId="777AC2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Root Area (Bednar)                      6.12        0.02      Pass</w:t>
      </w:r>
    </w:p>
    <w:p w14:paraId="45728F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Root Area (D. Moss)                     3.06        0.92      Pass</w:t>
      </w:r>
    </w:p>
    <w:p w14:paraId="30E647F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5B38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required thickness calculation is performed based on:</w:t>
      </w:r>
    </w:p>
    <w:p w14:paraId="5EE0667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 xml:space="preserve"> * Strong axis orientation of the beam leg</w:t>
      </w:r>
    </w:p>
    <w:p w14:paraId="5711F06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 xml:space="preserve"> * Even number of bolts installed only on the B dimension sides</w:t>
      </w:r>
    </w:p>
    <w:p w14:paraId="47D964F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90CA1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Review notes about nozzle loadings and supports in the Warnings report.</w:t>
      </w:r>
    </w:p>
    <w:p w14:paraId="0317315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C511CF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85F419E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43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16C210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1" w:name="_Toc192708109"/>
      <w:r w:rsidRPr="008D5C85">
        <w:rPr>
          <w:rFonts w:ascii="Consolas" w:hAnsi="Consolas" w:cs="Arial"/>
          <w:sz w:val="18"/>
        </w:rPr>
        <w:instrText>Leg Check, (Filled w/Water):</w:instrText>
      </w:r>
      <w:bookmarkEnd w:id="31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1277F1B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RESULTS FOR LEGS :  HydroTest Case   Description:  LEGS</w:t>
      </w:r>
    </w:p>
    <w:p w14:paraId="470560D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C2B82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FF"/>
          <w:sz w:val="18"/>
        </w:rPr>
        <w:t>Legs attached to: SHELL</w:t>
      </w:r>
    </w:p>
    <w:p w14:paraId="35F106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04B74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FF"/>
          <w:sz w:val="18"/>
        </w:rPr>
        <w:t>Section Properties :  I Beam HE100A</w:t>
      </w:r>
    </w:p>
    <w:p w14:paraId="23C4E0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5F930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European Structural Steel Data</w:t>
      </w:r>
    </w:p>
    <w:p w14:paraId="7D5CAA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BAE9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Overall Leg Length                                  1450.000  mm.</w:t>
      </w:r>
    </w:p>
    <w:p w14:paraId="070D83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Length                        Leglen  1200.000  mm.</w:t>
      </w:r>
    </w:p>
    <w:p w14:paraId="47D6A7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Leg Up Side of Vessel                       300.000  mm.</w:t>
      </w:r>
    </w:p>
    <w:p w14:paraId="6D8251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Legs                                Nleg     4</w:t>
      </w:r>
    </w:p>
    <w:p w14:paraId="206FE8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Cross Sectional Area for HE100A               Aleg    21.200  cm²</w:t>
      </w:r>
    </w:p>
    <w:p w14:paraId="642D7C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   ( strong axis )                   348.998  cm^4</w:t>
      </w:r>
    </w:p>
    <w:p w14:paraId="126D6E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Inertia    ( weak   axis )                   133.999  cm^4</w:t>
      </w:r>
    </w:p>
    <w:p w14:paraId="3C8727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   ( strong axis )                 72800.297  mm.³</w:t>
      </w:r>
    </w:p>
    <w:p w14:paraId="6E0B88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Section Modulus    ( weak   axis )                 26800.107  mm.³</w:t>
      </w:r>
    </w:p>
    <w:p w14:paraId="20FF97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( strong axis )                    40.600  mm.</w:t>
      </w:r>
    </w:p>
    <w:p w14:paraId="785E7A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Radius of Gyration ( weak   axis )                    25.100  mm.</w:t>
      </w:r>
    </w:p>
    <w:p w14:paraId="6D98558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0054B3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FF"/>
          <w:sz w:val="18"/>
        </w:rPr>
        <w:t>Leg Orientation - Weak Axis</w:t>
      </w:r>
    </w:p>
    <w:p w14:paraId="578678D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4FA5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Overturning Moment at top of Legs                      631.5  N-m</w:t>
      </w:r>
    </w:p>
    <w:p w14:paraId="26FF73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Weight Load at top of Legs                 W   27726.1  N</w:t>
      </w:r>
    </w:p>
    <w:p w14:paraId="7DC4DF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Shear force at top of Legs                      1123.4  N</w:t>
      </w:r>
    </w:p>
    <w:p w14:paraId="3A1E47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Additional force in Leg due to Bracing        Fadd       0.0  N</w:t>
      </w:r>
    </w:p>
    <w:p w14:paraId="0F7BF0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Load Factor                      Occfac     1.333</w:t>
      </w:r>
    </w:p>
    <w:p w14:paraId="7EF41D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Effective Leg End Condition Factor               k     1.000</w:t>
      </w:r>
    </w:p>
    <w:p w14:paraId="309B507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03E6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The Legs are Not Cross Braced</w:t>
      </w:r>
    </w:p>
    <w:p w14:paraId="130F5D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97B2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Leg Shear Force includes Wind, Seismic, and Applied Load Effects.</w:t>
      </w:r>
    </w:p>
    <w:p w14:paraId="75643F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8B92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Width along Circumference                 C11P   200.000  mm.</w:t>
      </w:r>
    </w:p>
    <w:p w14:paraId="062874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Length along Vessel Axis                  C22P   200.000  mm.</w:t>
      </w:r>
    </w:p>
    <w:p w14:paraId="58D136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Thickness                                 Tpad     6.000  mm.</w:t>
      </w:r>
    </w:p>
    <w:p w14:paraId="7948B72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6331E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Maximum Shear at top of one Leg [Vleg]:</w:t>
      </w:r>
    </w:p>
    <w:p w14:paraId="09CC5A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max( Wind, Seismic, Blast ) + applied forces )( Imax / Itot )</w:t>
      </w:r>
    </w:p>
    <w:p w14:paraId="5CE91D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( 1123 )( 349/966 )</w:t>
      </w:r>
    </w:p>
    <w:p w14:paraId="26582E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406.37 N</w:t>
      </w:r>
    </w:p>
    <w:p w14:paraId="196BCA3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ECBC4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Axial Compression, Leg furthest from the Neutral Axis [Sma]:</w:t>
      </w:r>
    </w:p>
    <w:p w14:paraId="346975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W/Nleg + (Mleg/(Nlegm*Rn))/Aleg</w:t>
      </w:r>
    </w:p>
    <w:p w14:paraId="17182E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27727/4 + (631210/( 2 * 560 ))/2120</w:t>
      </w:r>
    </w:p>
    <w:p w14:paraId="06922B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3.54 N./mm²</w:t>
      </w:r>
    </w:p>
    <w:p w14:paraId="7D9CC17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D26F3F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Axial Compression, Leg closest to the Neutral Axis [Sva]:</w:t>
      </w:r>
    </w:p>
    <w:p w14:paraId="308109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W / Nleg ) / Aleg</w:t>
      </w:r>
    </w:p>
    <w:p w14:paraId="7089BF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( 27726/4 )/21.2</w:t>
      </w:r>
    </w:p>
    <w:p w14:paraId="76E701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3.27 N./mm²</w:t>
      </w:r>
    </w:p>
    <w:p w14:paraId="0B21BDF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EB5FE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Allowable Compressive Stress for the Selected Leg (KL/r &lt; Cc ) [Sa]:</w:t>
      </w:r>
    </w:p>
    <w:p w14:paraId="074E19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Occfac( 1-(kl/r)²/(2*Cc²))Fy/( 5/3+3(Kl/r)/(8*Cc)-(Kl/r³)/(8*Cc³)</w:t>
      </w:r>
    </w:p>
    <w:p w14:paraId="1F7D5E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1.33(1-(47.8)²/(2*127²))248/(5/3+3(47.8)/(8*127)-(47.8³)/(8*127³)</w:t>
      </w:r>
    </w:p>
    <w:p w14:paraId="3AA68B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170.74 N./mm²</w:t>
      </w:r>
    </w:p>
    <w:p w14:paraId="3A41D00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1E217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Bending at the Bottom of the Leg closest to the N.A. [S]:</w:t>
      </w:r>
    </w:p>
    <w:p w14:paraId="08F7D2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Vleg * Leglen / Smdwa )</w:t>
      </w:r>
    </w:p>
    <w:p w14:paraId="6125DE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( 406 * 1200/26800 )</w:t>
      </w:r>
    </w:p>
    <w:p w14:paraId="7E9A09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18.20 N./mm²</w:t>
      </w:r>
    </w:p>
    <w:p w14:paraId="2DD4DDD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DF12F2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Allowable Bending Stress[Sb]:</w:t>
      </w:r>
    </w:p>
    <w:p w14:paraId="750534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( 0.6 * Fy * Occfac )</w:t>
      </w:r>
    </w:p>
    <w:p w14:paraId="77DCE5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( 0.6 * 248 * 1.33 )</w:t>
      </w:r>
    </w:p>
    <w:p w14:paraId="300D08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198.53 N./mm²</w:t>
      </w:r>
    </w:p>
    <w:p w14:paraId="0EACBA9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D6EB5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AISC Unity Check [Sc]( must be &lt;= to 1 and &gt; 0 ) :</w:t>
      </w:r>
    </w:p>
    <w:p w14:paraId="217BFB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(Sma/Sa)+(0.85*S)/((1-Sma/Spex)*Sb)</w:t>
      </w:r>
    </w:p>
    <w:p w14:paraId="3BD103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(3.54/171 )+( 0.85 *18.2 )/(( 1 -3.54/611 ) *199 )</w:t>
      </w:r>
    </w:p>
    <w:p w14:paraId="3A24CA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0.0991</w:t>
      </w:r>
    </w:p>
    <w:p w14:paraId="3726F9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31E51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WRC 107 Stress Analysis for Leg to Shell Junction, Test Condition</w:t>
      </w:r>
    </w:p>
    <w:p w14:paraId="2CF5551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0048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Rectangular Attachment Parameter             C11      96.000  mm.</w:t>
      </w:r>
    </w:p>
    <w:p w14:paraId="172527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Rectangular Attachment Parameter             C22     180.950  mm.</w:t>
      </w:r>
    </w:p>
    <w:p w14:paraId="077F08C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7D19D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 Echo, WRC107/537 Item     1,       Description: LEGS</w:t>
      </w:r>
    </w:p>
    <w:p w14:paraId="083628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6AC4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Vbasis      ID</w:t>
      </w:r>
    </w:p>
    <w:p w14:paraId="3B059A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Cylsph      Cylindrical</w:t>
      </w:r>
    </w:p>
    <w:p w14:paraId="5FA4D2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0.0000  mm.</w:t>
      </w:r>
    </w:p>
    <w:p w14:paraId="41401D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Dv    1000.000  mm.</w:t>
      </w:r>
    </w:p>
    <w:p w14:paraId="7E88BA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6.000  mm.</w:t>
      </w:r>
    </w:p>
    <w:p w14:paraId="4614BEB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3DEB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T1        85.0  C</w:t>
      </w:r>
    </w:p>
    <w:p w14:paraId="2C9975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11674A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UNS Number                                     S31603</w:t>
      </w:r>
    </w:p>
    <w:p w14:paraId="4F7854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153.00  N./mm²</w:t>
      </w:r>
    </w:p>
    <w:p w14:paraId="6EF370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153.00  N./mm²</w:t>
      </w:r>
    </w:p>
    <w:p w14:paraId="20B425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21A2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Type      Rectangular</w:t>
      </w:r>
    </w:p>
    <w:p w14:paraId="7BDE05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C11                                C11       96.00  mm.</w:t>
      </w:r>
    </w:p>
    <w:p w14:paraId="5DCA50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Parameter C22                                C22      180.95  mm.</w:t>
      </w:r>
    </w:p>
    <w:p w14:paraId="735A6A1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D338C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Tpad       6.000  mm.</w:t>
      </w:r>
    </w:p>
    <w:p w14:paraId="4D4442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C11P                          C11p     200.000  mm.</w:t>
      </w:r>
    </w:p>
    <w:p w14:paraId="43D54D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Parameter C22P                          C22p     200.000  mm.</w:t>
      </w:r>
    </w:p>
    <w:p w14:paraId="697970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06AC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0.522  bars</w:t>
      </w:r>
    </w:p>
    <w:p w14:paraId="43C690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06F6AAB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4D83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Centerline Direction Cosine            Vx       0.000</w:t>
      </w:r>
    </w:p>
    <w:p w14:paraId="012128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Centerline Direction Cosine            Vy       1.000</w:t>
      </w:r>
    </w:p>
    <w:p w14:paraId="6ED3E9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Centerline Direction Cosine            Vz       0.000</w:t>
      </w:r>
    </w:p>
    <w:p w14:paraId="3C5F3C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Centerline Direction Cosine            Nx       1.000</w:t>
      </w:r>
    </w:p>
    <w:p w14:paraId="3D9A89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Centerline Direction Cosine            Ny       0.000</w:t>
      </w:r>
    </w:p>
    <w:p w14:paraId="2408EB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Centerline Direction Cosine            Nz       0.000</w:t>
      </w:r>
    </w:p>
    <w:p w14:paraId="1830452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8DEC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(SUS)                           Fx         0.0  N</w:t>
      </w:r>
    </w:p>
    <w:p w14:paraId="2B2DAC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(SUS)                           Fy      6931.5  N</w:t>
      </w:r>
    </w:p>
    <w:p w14:paraId="198923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(SUS)                           Fz         0.0  N</w:t>
      </w:r>
    </w:p>
    <w:p w14:paraId="6F250A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(SUS)                           Mx         0.0  N-m</w:t>
      </w:r>
    </w:p>
    <w:p w14:paraId="54F178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(SUS)                           My         0.0  N-m</w:t>
      </w:r>
    </w:p>
    <w:p w14:paraId="7EA079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(SUS)                           Mz       372.5  N-m</w:t>
      </w:r>
    </w:p>
    <w:p w14:paraId="4F1970F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9055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Pressure (SUS)                        P        0.52  bars</w:t>
      </w:r>
    </w:p>
    <w:p w14:paraId="78E6D1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34768BC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D027C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AECC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(OCC)                           Fx       406.4  N</w:t>
      </w:r>
    </w:p>
    <w:p w14:paraId="49CEEE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Global Force  (OCC)                           Fy       563.9  N</w:t>
      </w:r>
    </w:p>
    <w:p w14:paraId="4F0729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Force  (OCC)                           Fz         0.0  N</w:t>
      </w:r>
    </w:p>
    <w:p w14:paraId="3A063F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(OCC)                           Mx         0.0  N-m</w:t>
      </w:r>
    </w:p>
    <w:p w14:paraId="08F882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(OCC)                           My         0.0  N-m</w:t>
      </w:r>
    </w:p>
    <w:p w14:paraId="6368B3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Global Moment (OCC)                           Mz       274.2  N-m</w:t>
      </w:r>
    </w:p>
    <w:p w14:paraId="2F92DB9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1FDA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Internal Pressure (OCC)          Pvar        0.42  bars</w:t>
      </w:r>
    </w:p>
    <w:p w14:paraId="3AA6CB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43A44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319C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1815C1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Version  March  1979</w:t>
      </w:r>
    </w:p>
    <w:p w14:paraId="25E5488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947B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4B4049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67E6B6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78A42ED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3A28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WRC Bulletin 537 provides equations for the dimensionless curves found in bulletin 107.  As noted</w:t>
      </w:r>
    </w:p>
    <w:p w14:paraId="0728075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1BA8253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18BE17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68CB7C" w14:textId="039B303B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D3EAC00" wp14:editId="642F3F45">
            <wp:extent cx="2461260" cy="22174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ED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1938F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4BF40E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3DFC6A1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93EF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107 Stress Calculation for SUStained loads:</w:t>
      </w:r>
    </w:p>
    <w:p w14:paraId="58DEB0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    0.0  N</w:t>
      </w:r>
    </w:p>
    <w:p w14:paraId="693299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VC          0.0  N</w:t>
      </w:r>
    </w:p>
    <w:p w14:paraId="2D16F0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VL       6931.5  N</w:t>
      </w:r>
    </w:p>
    <w:p w14:paraId="4D87EE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MC          0.0  N-m</w:t>
      </w:r>
    </w:p>
    <w:p w14:paraId="79B569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ML       -372.5  N-m</w:t>
      </w:r>
    </w:p>
    <w:p w14:paraId="078E59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  0.0  N-m</w:t>
      </w:r>
    </w:p>
    <w:p w14:paraId="41CF93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BC311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42.17</w:t>
      </w:r>
    </w:p>
    <w:p w14:paraId="57D634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6F7B8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Dimensionless Loads for Cylindrical Shells at Attachment Junction:</w:t>
      </w:r>
    </w:p>
    <w:p w14:paraId="3D470B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6B032A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Beta  Figure    Value   Location</w:t>
      </w:r>
    </w:p>
    <w:p w14:paraId="32C2C5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083AD5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0.169   4C        6.256   (A,B)</w:t>
      </w:r>
    </w:p>
    <w:p w14:paraId="19D727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0.169   3C        4.432   (C,D)</w:t>
      </w:r>
    </w:p>
    <w:p w14:paraId="05EDAF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0.120   2C1       0.070   (A,B)</w:t>
      </w:r>
    </w:p>
    <w:p w14:paraId="27D7C1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0.120   1C        0.103   (C,D)</w:t>
      </w:r>
    </w:p>
    <w:p w14:paraId="13F086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MC/(Rm**2 * Beta) )   0.117   3A        1.472   (A,B,C,D)</w:t>
      </w:r>
    </w:p>
    <w:p w14:paraId="0F3FC6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MC/(Rm    * Beta) )   0.127   1A        0.089   (A,B,C,D)</w:t>
      </w:r>
    </w:p>
    <w:p w14:paraId="33AE92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ML/(Rm**2 * Beta) )   0.145   3B        4.670   (A,B,C,D)</w:t>
      </w:r>
    </w:p>
    <w:p w14:paraId="27910D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M(PHI) / ( ML/(Rm    * Beta) )   0.136   1B        0.037   (A,B,C,D)</w:t>
      </w:r>
    </w:p>
    <w:p w14:paraId="6C2D251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2E30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0.147   3C        5.061   (A,B)</w:t>
      </w:r>
    </w:p>
    <w:p w14:paraId="2CD62D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0.147   4C        6.635   (C,D)</w:t>
      </w:r>
    </w:p>
    <w:p w14:paraId="735566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0.151   1C1       0.089   (A,B)</w:t>
      </w:r>
    </w:p>
    <w:p w14:paraId="3D26A3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0.151   2C        0.052   (C,D)</w:t>
      </w:r>
    </w:p>
    <w:p w14:paraId="112D89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MC/(Rm**2 * Beta) )   0.117   4A        2.209   (A,B,C,D)</w:t>
      </w:r>
    </w:p>
    <w:p w14:paraId="3AA4EB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MC/(Rm    * Beta) )   0.154   2A        0.042   (A,B,C,D)</w:t>
      </w:r>
    </w:p>
    <w:p w14:paraId="4B054F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ML/(Rm**2 * Beta) )   0.145   4B        1.567   (A,B,C,D)</w:t>
      </w:r>
    </w:p>
    <w:p w14:paraId="10C22F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ML/(Rm    * Beta) )   0.159   2B        0.047   (A,B,C,D)</w:t>
      </w:r>
    </w:p>
    <w:p w14:paraId="25AE096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D25AF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66D44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0B9419A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30A00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6471459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A36A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6BBB6F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7432CA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6C2802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CFEBE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 0.0|      0.0|      0.0|      0.0|      0.0|      0.0|      0.0|      0.0|</w:t>
      </w:r>
    </w:p>
    <w:p w14:paraId="195F0B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 0.0|      0.0|      0.0|      0.0|      0.0|      0.0|      0.0|      0.0|</w:t>
      </w:r>
    </w:p>
    <w:p w14:paraId="00CDC7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1378F3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313054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3.4|      3.4|     -3.4|     -3.4|      0.0|      0.0|      0.0|      0.0|</w:t>
      </w:r>
    </w:p>
    <w:p w14:paraId="4992B6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8.3|     -8.3|     -8.3|      8.3|      0.0|      0.0|      0.0|      0.0|</w:t>
      </w:r>
    </w:p>
    <w:p w14:paraId="6B65A2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D33EB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11.7|     -5.0|    -11.7|      5.0|      0.0|      0.0|      0.0|      0.0|</w:t>
      </w:r>
    </w:p>
    <w:p w14:paraId="504F02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35953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 0.0|      0.0|      0.0|      0.0|      0.0|      0.0|      0.0|      0.0|</w:t>
      </w:r>
    </w:p>
    <w:p w14:paraId="7967EE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 0.0|      0.0|      0.0|      0.0|      0.0|      0.0|      0.0|      0.0|</w:t>
      </w:r>
    </w:p>
    <w:p w14:paraId="2A0CE0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 0.0|      0.0|      0.0|      0.0|</w:t>
      </w:r>
    </w:p>
    <w:p w14:paraId="11FE2E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  0.0|      0.0|      0.0|      0.0|</w:t>
      </w:r>
    </w:p>
    <w:p w14:paraId="26394A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1.6|      1.6|     -1.6|     -1.6|      0.0|      0.0|      0.0|      0.0|</w:t>
      </w:r>
    </w:p>
    <w:p w14:paraId="0B00AD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9.1|     -9.1|     -9.1|      9.1|      0.0|      0.0|      0.0|      0.0|</w:t>
      </w:r>
    </w:p>
    <w:p w14:paraId="3FF17F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24FB64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10.7|     -7.5|    -10.7|      7.5|      0.0|      0.0|      0.0|      0.0|</w:t>
      </w:r>
    </w:p>
    <w:p w14:paraId="7CD76C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35174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0.0|      0.0|      0.0|      0.0|      0.0|      0.0|      0.0|      0.0|</w:t>
      </w:r>
    </w:p>
    <w:p w14:paraId="55A341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-1.6|     -1.6|      1.6|      1.6|</w:t>
      </w:r>
    </w:p>
    <w:p w14:paraId="126851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542E1C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A8BA4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0.0|      0.0|      0.0|      0.0|     -1.6|     -1.6|      1.6|      1.6|</w:t>
      </w:r>
    </w:p>
    <w:p w14:paraId="2B587F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C3DA7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11.7|      7.5|     11.7|      7.5|      3.2|      3.2|      3.2|      3.2|</w:t>
      </w:r>
    </w:p>
    <w:p w14:paraId="358F80E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0039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83.83</w:t>
      </w:r>
    </w:p>
    <w:p w14:paraId="5476AD6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D38E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Dimensionless Loads for Cylindrical Shells at Pad Edge:</w:t>
      </w:r>
    </w:p>
    <w:p w14:paraId="462791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190E38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  Beta  Figure    Value   Location</w:t>
      </w:r>
    </w:p>
    <w:p w14:paraId="71FD1A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</w:t>
      </w:r>
    </w:p>
    <w:p w14:paraId="12A82F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0.199   4C        9.751   (A,B)</w:t>
      </w:r>
    </w:p>
    <w:p w14:paraId="4A69D4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P/Rm )                0.199   3C        4.857   (C,D)</w:t>
      </w:r>
    </w:p>
    <w:p w14:paraId="7BF96A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0.199   2C1       0.020   (A,B)</w:t>
      </w:r>
    </w:p>
    <w:p w14:paraId="703DAD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P )                   0.199   1C  !     0.067   (C,D)</w:t>
      </w:r>
    </w:p>
    <w:p w14:paraId="1427B4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MC/(Rm**2 * Beta) )   0.199   3A        2.954   (A,B,C,D)</w:t>
      </w:r>
    </w:p>
    <w:p w14:paraId="76DCD6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MC/(Rm    * Beta) )   0.199   1A        0.062   (A,B,C,D)</w:t>
      </w:r>
    </w:p>
    <w:p w14:paraId="053CE3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N(PHI) / ( ML/(Rm**2 * Beta) )   0.199   3B        6.692   (A,B,C,D)</w:t>
      </w:r>
    </w:p>
    <w:p w14:paraId="0E8904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M(PHI) / ( ML/(Rm    * Beta) )   0.199   1B        0.014   (A,B,C,D)</w:t>
      </w:r>
    </w:p>
    <w:p w14:paraId="2EB7E1A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6018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N(x)   / ( P/Rm )                0.199   3C        4.857   (A,B)</w:t>
      </w:r>
    </w:p>
    <w:p w14:paraId="2E79B1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P/Rm )                0.199   4C        9.751   (C,D)</w:t>
      </w:r>
    </w:p>
    <w:p w14:paraId="543586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0.199   1C1       0.047   (A,B)</w:t>
      </w:r>
    </w:p>
    <w:p w14:paraId="11E1C3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P )                   0.199   2C  !     0.036   (C,D)</w:t>
      </w:r>
    </w:p>
    <w:p w14:paraId="2A44A5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MC/(Rm**2 * Beta) )   0.199   4A        7.366   (A,B,C,D)</w:t>
      </w:r>
    </w:p>
    <w:p w14:paraId="1E7B29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MC/(Rm    * Beta) )   0.199   2A        0.027   (A,B,C,D)</w:t>
      </w:r>
    </w:p>
    <w:p w14:paraId="174B8C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  / ( ML/(Rm**2 * Beta) )   0.199   4B        3.124   (A,B,C,D)</w:t>
      </w:r>
    </w:p>
    <w:p w14:paraId="341D3E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/ ( ML/(Rm    * Beta) )   0.199   2B        0.019   (A,B,C,D)</w:t>
      </w:r>
    </w:p>
    <w:p w14:paraId="41E0F8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09F05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8ABAC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 - The ! mark next to the figure name denotes curve value exceeded.</w:t>
      </w:r>
    </w:p>
    <w:p w14:paraId="4264F0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35B3A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7394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0B85E7B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CDCEA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Edge of Reinforcing Pad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2B43E5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2797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56AF19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5EF133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7355BD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92870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 0.0|      0.0|      0.0|      0.0|      0.0|      0.0|      0.0|      0.0|</w:t>
      </w:r>
    </w:p>
    <w:p w14:paraId="5943F9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 0.0|      0.0|      0.0|      0.0|      0.0|      0.0|      0.0|      0.0|</w:t>
      </w:r>
    </w:p>
    <w:p w14:paraId="7225C0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2799C4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6AA232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8.3|      8.3|     -8.3|     -8.3|      0.0|      0.0|      0.0|      0.0|</w:t>
      </w:r>
    </w:p>
    <w:p w14:paraId="4E38F7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9.0|     -9.0|     -9.0|      9.0|      0.0|      0.0|      0.0|      0.0|</w:t>
      </w:r>
    </w:p>
    <w:p w14:paraId="1404E1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6A8239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17.2|     -0.7|    -17.2|      0.7|      0.0|      0.0|      0.0|      0.0|</w:t>
      </w:r>
    </w:p>
    <w:p w14:paraId="6B67B4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6EEDB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 0.0|      0.0|      0.0|      0.0|      0.0|      0.0|      0.0|      0.0|</w:t>
      </w:r>
    </w:p>
    <w:p w14:paraId="2E35B8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 0.0|      0.0|      0.0|      0.0|      0.0|      0.0|      0.0|      0.0|</w:t>
      </w:r>
    </w:p>
    <w:p w14:paraId="5CC498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 0.0|      0.0|      0.0|      0.0|</w:t>
      </w:r>
    </w:p>
    <w:p w14:paraId="2DC27A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  0.0|      0.0|      0.0|      0.0|</w:t>
      </w:r>
    </w:p>
    <w:p w14:paraId="31AB98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3.9|      3.9|     -3.9|     -3.9|      0.0|      0.0|      0.0|      0.0|</w:t>
      </w:r>
    </w:p>
    <w:p w14:paraId="4528F4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11.6|    -11.6|    -11.6|     11.6|      0.0|      0.0|      0.0|      0.0|</w:t>
      </w:r>
    </w:p>
    <w:p w14:paraId="063492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0196C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15.4|     -7.7|    -15.4|      7.7|      0.0|      0.0|      0.0|      0.0|</w:t>
      </w:r>
    </w:p>
    <w:p w14:paraId="206D30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0B150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0.0|      0.0|      0.0|      0.0|      0.0|      0.0|      0.0|      0.0|</w:t>
      </w:r>
    </w:p>
    <w:p w14:paraId="0450C9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-2.9|     -2.9|      2.9|      2.9|</w:t>
      </w:r>
    </w:p>
    <w:p w14:paraId="4BD009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389FAE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056A2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0.0|      0.0|      0.0|      0.0|     -2.9|     -2.9|      2.9|      2.9|</w:t>
      </w:r>
    </w:p>
    <w:p w14:paraId="59B6F7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B0431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17.2|      7.7|     17.2|      7.7|      5.8|      5.8|      5.8|      5.8|</w:t>
      </w:r>
    </w:p>
    <w:p w14:paraId="462A7A7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FCF00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107 Stress Calculation for OCCasional loads:</w:t>
      </w:r>
    </w:p>
    <w:p w14:paraId="43BCFB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  406.4  N</w:t>
      </w:r>
    </w:p>
    <w:p w14:paraId="1850E2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      VC          0.0  N</w:t>
      </w:r>
    </w:p>
    <w:p w14:paraId="7E3F56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VL        563.9  N</w:t>
      </w:r>
    </w:p>
    <w:p w14:paraId="7296E0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MC          0.0  N-m</w:t>
      </w:r>
    </w:p>
    <w:p w14:paraId="3F9856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ML       -274.2  N-m</w:t>
      </w:r>
    </w:p>
    <w:p w14:paraId="6A31A8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  0.0  N-m</w:t>
      </w:r>
    </w:p>
    <w:p w14:paraId="78ACD3A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7523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42.17</w:t>
      </w:r>
    </w:p>
    <w:p w14:paraId="042EDFA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4462EEF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E04A6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428A5A8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EB44E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354AE2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Type of        |                                                                               |</w:t>
      </w:r>
    </w:p>
    <w:p w14:paraId="03A518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048667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9C158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-0.4|     -0.4|     -0.4|     -0.4|     -0.3|     -0.3|     -0.3|     -0.3|</w:t>
      </w:r>
    </w:p>
    <w:p w14:paraId="6A467C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-1.2|      1.2|     -1.2|      1.2|     -1.7|      1.7|     -1.7|      1.7|</w:t>
      </w:r>
    </w:p>
    <w:p w14:paraId="428253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455B4C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5D97A1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2.5|      2.5|     -2.5|     -2.5|      0.0|      0.0|      0.0|      0.0|</w:t>
      </w:r>
    </w:p>
    <w:p w14:paraId="090BDC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6.1|     -6.1|     -6.1|      6.1|      0.0|      0.0|      0.0|      0.0|</w:t>
      </w:r>
    </w:p>
    <w:p w14:paraId="1C0DA1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78BB1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 7.0|     -2.9|    -10.2|      4.4|     -2.0|      1.5|     -2.0|      1.5|</w:t>
      </w:r>
    </w:p>
    <w:p w14:paraId="3189D2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81243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-0.3|     -0.3|     -0.3|     -0.3|     -0.4|     -0.4|     -0.4|     -0.4|</w:t>
      </w:r>
    </w:p>
    <w:p w14:paraId="082C3D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-1.5|      1.5|     -1.5|      1.5|     -0.9|      0.9|     -0.9|      0.9|</w:t>
      </w:r>
    </w:p>
    <w:p w14:paraId="269C50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 0.0|      0.0|      0.0|      0.0|</w:t>
      </w:r>
    </w:p>
    <w:p w14:paraId="32AB8D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  0.0|      0.0|      0.0|      0.0|</w:t>
      </w:r>
    </w:p>
    <w:p w14:paraId="268C65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1.2|      1.2|     -1.2|     -1.2|      0.0|      0.0|      0.0|      0.0|</w:t>
      </w:r>
    </w:p>
    <w:p w14:paraId="32C055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6.7|     -6.7|     -6.7|      6.7|      0.0|      0.0|      0.0|      0.0|</w:t>
      </w:r>
    </w:p>
    <w:p w14:paraId="30C371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05FBE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 6.0|     -4.4|     -9.7|      6.7|     -1.3|      0.4|     -1.3|      0.4|</w:t>
      </w:r>
    </w:p>
    <w:p w14:paraId="786E53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544C1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0.0|      0.0|      0.0|      0.0|      0.0|      0.0|      0.0|      0.0|</w:t>
      </w:r>
    </w:p>
    <w:p w14:paraId="214385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-0.1|     -0.1|      0.1|      0.1|</w:t>
      </w:r>
    </w:p>
    <w:p w14:paraId="4C4695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463A0F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54347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0.0|      0.0|      0.0|      0.0|     -0.1|     -0.1|      0.1|      0.1|</w:t>
      </w:r>
    </w:p>
    <w:p w14:paraId="4D01CF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CC780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 7.0|      4.4|     10.2|      6.7|      2.1|      1.5|      2.1|      1.5|</w:t>
      </w:r>
    </w:p>
    <w:p w14:paraId="3A21F5F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06E38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Parameters used :   Gamma = 83.83</w:t>
      </w:r>
    </w:p>
    <w:p w14:paraId="79DF4B1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79D55B6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AB4DD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Edge of Reinforcing Pad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7B5B4A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6F84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6A7A41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1985CB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2F9ADC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CB860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P  |     -1.3|     -1.3|     -1.3|     -1.3|     -0.7|     -0.7|     -0.7|     -0.7|</w:t>
      </w:r>
    </w:p>
    <w:p w14:paraId="2C8451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P  |     -1.4|      1.4|     -1.4|      1.4|     -4.6|      4.6|     -4.6|      4.6|</w:t>
      </w:r>
    </w:p>
    <w:p w14:paraId="255579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25DBBD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MC |      0.0|      0.0|      0.0|      0.0|      0.0|      0.0|      0.0|      0.0|</w:t>
      </w:r>
    </w:p>
    <w:p w14:paraId="0D28AA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Memb. ML |      6.1|      6.1|     -6.1|     -6.1|      0.0|      0.0|      0.0|      0.0|</w:t>
      </w:r>
    </w:p>
    <w:p w14:paraId="2E32A4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Bend. ML |      6.6|     -6.6|     -6.6|      6.6|      0.0|      0.0|      0.0|      0.0|</w:t>
      </w:r>
    </w:p>
    <w:p w14:paraId="6D0C14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49CAC3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Circ. Str.|     10.0|     -0.5|    -15.4|      0.6|     -5.2|      3.9|     -5.2|      3.9|</w:t>
      </w:r>
    </w:p>
    <w:p w14:paraId="2DBAB1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40CE3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P  |     -0.7|     -0.7|     -0.7|     -0.7|     -1.3|     -1.3|     -1.3|     -1.3|</w:t>
      </w:r>
    </w:p>
    <w:p w14:paraId="1F2893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P  |     -3.2|      3.2|     -3.2|      3.2|     -2.4|      2.4|     -2.4|      2.4|</w:t>
      </w:r>
    </w:p>
    <w:p w14:paraId="687961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MC |      0.0|      0.0|      0.0|      0.0|      0.0|      0.0|      0.0|      0.0|</w:t>
      </w:r>
    </w:p>
    <w:p w14:paraId="510D83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MC |      0.0|      0.0|      0.0|      0.0|      0.0|      0.0|      0.0|      0.0|</w:t>
      </w:r>
    </w:p>
    <w:p w14:paraId="5AFC6C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Memb. ML |      2.8|      2.8|     -2.8|     -2.8|      0.0|      0.0|      0.0|      0.0|</w:t>
      </w:r>
    </w:p>
    <w:p w14:paraId="0EE11D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Bend. ML |      8.5|     -8.5|     -8.5|      8.5|      0.0|      0.0|      0.0|      0.0|</w:t>
      </w:r>
    </w:p>
    <w:p w14:paraId="24C93D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6B829C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Long. Str.|      7.6|     -3.2|    -15.2|      8.2|     -3.7|      1.1|     -3.7|      1.1|</w:t>
      </w:r>
    </w:p>
    <w:p w14:paraId="36B8A9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3E6CA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0.0|      0.0|      0.0|      0.0|      0.0|      0.0|      0.0|      0.0|</w:t>
      </w:r>
    </w:p>
    <w:p w14:paraId="4C7C20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-0.2|     -0.2|      0.2|      0.2|</w:t>
      </w:r>
    </w:p>
    <w:p w14:paraId="307A0C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 0.0|      0.0|      0.0|      0.0|      0.0|      0.0|      0.0|      0.0|</w:t>
      </w:r>
    </w:p>
    <w:p w14:paraId="50F990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3B1B87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 0.0|      0.0|      0.0|      0.0|     -0.2|     -0.2|      0.2|      0.2|</w:t>
      </w:r>
    </w:p>
    <w:p w14:paraId="35E3A4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------------------------------------------------------------------------------------------------</w:t>
      </w:r>
    </w:p>
    <w:p w14:paraId="2BA20C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 10.0|      3.2|     15.4|      8.2|      5.3|      3.9|      5.3|      3.9|</w:t>
      </w:r>
    </w:p>
    <w:p w14:paraId="065E99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1722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F5767E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41385F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3B7B3E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3174C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1B18DCC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99E2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63B846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17CF7C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69F05F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A5CAB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2.1|      2.2|      2.1|      2.2|      2.1|      2.2|      2.1|      2.2|</w:t>
      </w:r>
    </w:p>
    <w:p w14:paraId="59775E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(OCC) |      1.7|      1.8|      1.7|      1.8|      1.7|      1.8|      1.7|      1.8|</w:t>
      </w:r>
    </w:p>
    <w:p w14:paraId="5D3D30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Pm(TOTAL)|      3.9|      4.0|      3.9|      4.0|      3.9|      4.0|      3.9|      4.0|</w:t>
      </w:r>
    </w:p>
    <w:p w14:paraId="4188BC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3.4|      3.4|     -3.4|     -3.4|      0.0|      0.0|      0.0|      0.0|</w:t>
      </w:r>
    </w:p>
    <w:p w14:paraId="28621B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(OCC) |      2.1|      2.1|     -2.9|     -2.9|     -0.3|     -0.3|     -0.3|     -0.3|</w:t>
      </w:r>
    </w:p>
    <w:p w14:paraId="3519DF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Pl(TOTAL)|      5.4|      5.4|     -6.3|     -6.3|     -0.3|     -0.3|     -0.3|     -0.3|</w:t>
      </w:r>
    </w:p>
    <w:p w14:paraId="73E241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8.3|     -8.3|     -8.3|      8.3|      0.0|      0.0|      0.0|      0.0|</w:t>
      </w:r>
    </w:p>
    <w:p w14:paraId="34BE4B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(OCC) |      5.0|     -5.0|     -7.3|      7.3|     -1.7|      1.7|     -1.7|      1.7|</w:t>
      </w:r>
    </w:p>
    <w:p w14:paraId="752CBA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(TOTAL)|     13.3|    -13.3|    -15.7|     15.7|     -1.7|      1.7|     -1.7|      1.7|</w:t>
      </w:r>
    </w:p>
    <w:p w14:paraId="7C13D9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AD2A9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1.1|      1.1|      1.1|      1.1|      1.1|      1.1|      1.1|      1.1|</w:t>
      </w:r>
    </w:p>
    <w:p w14:paraId="1CCF87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(OCC) |      0.9|      0.9|      0.9|      0.9|      0.9|      0.9|      0.9|      0.9|</w:t>
      </w:r>
    </w:p>
    <w:p w14:paraId="35D1E8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Pm(TOTAL)|      1.9|      1.9|      1.9|      1.9|      1.9|      1.9|      1.9|      1.9|</w:t>
      </w:r>
    </w:p>
    <w:p w14:paraId="29C7B1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1.6|      1.6|     -1.6|     -1.6|      0.0|      0.0|      0.0|      0.0|</w:t>
      </w:r>
    </w:p>
    <w:p w14:paraId="5496F4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(OCC) |      0.8|      0.8|     -1.5|     -1.5|     -0.4|     -0.4|     -0.4|     -0.4|</w:t>
      </w:r>
    </w:p>
    <w:p w14:paraId="7DD0A7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Pl(TOTAL)|      2.4|      2.4|     -3.1|     -3.1|     -0.4|     -0.4|     -0.4|     -0.4|</w:t>
      </w:r>
    </w:p>
    <w:p w14:paraId="14DBB7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 9.1|     -9.1|     -9.1|      9.1|      0.0|      0.0|      0.0|      0.0|</w:t>
      </w:r>
    </w:p>
    <w:p w14:paraId="43D032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(OCC) |      5.2|     -5.2|     -8.2|      8.2|     -0.9|      0.9|     -0.9|      0.9|</w:t>
      </w:r>
    </w:p>
    <w:p w14:paraId="50EB88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(TOTAL)|     14.3|    -14.3|    -17.3|     17.3|     -0.9|      0.9|     -0.9|      0.9|</w:t>
      </w:r>
    </w:p>
    <w:p w14:paraId="65B5AF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D2365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63AFF1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(OCC) |      0.0|      0.0|      0.0|      0.0|      0.0|      0.0|      0.0|      0.0|</w:t>
      </w:r>
    </w:p>
    <w:p w14:paraId="7961D2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Pm(TOTAL)|      0.0|      0.0|      0.0|      0.0|      0.0|      0.0|      0.0|      0.0|</w:t>
      </w:r>
    </w:p>
    <w:p w14:paraId="6A4C4F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0.0|      0.0|      0.0|      0.0|     -1.6|     -1.6|      1.6|      1.6|</w:t>
      </w:r>
    </w:p>
    <w:p w14:paraId="250DBB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(OCC) |      0.0|      0.0|      0.0|      0.0|     -0.1|     -0.1|      0.1|      0.1|</w:t>
      </w:r>
    </w:p>
    <w:p w14:paraId="1921C0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Pl(TOTAL)|      0.0|      0.0|      0.0|      0.0|     -1.7|     -1.7|      1.7|      1.7|</w:t>
      </w:r>
    </w:p>
    <w:p w14:paraId="307822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0.0|      0.0|      0.0|      0.0|      0.0|      0.0|      0.0|      0.0|</w:t>
      </w:r>
    </w:p>
    <w:p w14:paraId="7149E1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(OCC) |      0.0|      0.0|      0.0|      0.0|      0.0|      0.0|      0.0|      0.0|</w:t>
      </w:r>
    </w:p>
    <w:p w14:paraId="6D4392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(TOTAL)|      0.0|      0.0|      0.0|      0.0|      0.0|      0.0|      0.0|      0.0|</w:t>
      </w:r>
    </w:p>
    <w:p w14:paraId="6E86D3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2.1|      2.2|      2.1|      2.2|      2.1|      2.2|      2.1|      2.2|</w:t>
      </w:r>
    </w:p>
    <w:p w14:paraId="551BFC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D2DA2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(SUS+OCC)   |      3.9|      4.0|      3.9|      4.0|      3.9|      4.0|      3.9|      4.0|</w:t>
      </w:r>
    </w:p>
    <w:p w14:paraId="1E57DB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F4478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5.5|      5.6|      1.2|      1.2|      3.4|      3.4|      3.4|      3.4|</w:t>
      </w:r>
    </w:p>
    <w:p w14:paraId="0989A0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2AF0D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(SUS+OCC)|      9.3|      9.4|      2.4|      2.3|      4.5|      4.6|      4.5|      4.6|</w:t>
      </w:r>
    </w:p>
    <w:p w14:paraId="334960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D53D9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22.6|      9.9|     18.5|     16.1|      3.7|      6.2|      3.7|      6.2|</w:t>
      </w:r>
    </w:p>
    <w:p w14:paraId="6D32B4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13EB7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FEF39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):</w:t>
      </w:r>
    </w:p>
    <w:p w14:paraId="54C94DE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EC38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460E21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3D2784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EC11E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2.20            153.00      |      Passed     |</w:t>
      </w:r>
    </w:p>
    <w:p w14:paraId="13EFCE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(SUS+OCC)   |          3.96            183.60      |      Passed     |</w:t>
      </w:r>
    </w:p>
    <w:p w14:paraId="1A7386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 5.56            229.50      |      Passed     |</w:t>
      </w:r>
    </w:p>
    <w:p w14:paraId="553A05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Pm+Pl (SUS+OCC)|          9.38            275.40      |      Passed     |</w:t>
      </w:r>
    </w:p>
    <w:p w14:paraId="105DD3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22.59            458.99      |      Passed     |</w:t>
      </w:r>
    </w:p>
    <w:p w14:paraId="7827A74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116CA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above was based on the rules of ASME VIII-2 Part 4, 4.1.6.3 (a)&amp;(b) or</w:t>
      </w:r>
    </w:p>
    <w:p w14:paraId="0599308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per ASME VIII-2, 5.5.6.1(1)&amp;(2) Part 5 as applicable.</w:t>
      </w:r>
    </w:p>
    <w:p w14:paraId="4DF8C6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9DFDA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was based on a temperature range cycling from ambient to design temperature.</w:t>
      </w:r>
    </w:p>
    <w:p w14:paraId="3FB0A99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C05CE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DA8A5E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F2C3F6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050AD66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5268A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at Reinforcing Pad Edge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35FBCC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5203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52A8D3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066CCD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03586F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FD18F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4.3|      4.4|      4.3|      4.4|      4.3|      4.4|      4.3|      4.4|</w:t>
      </w:r>
    </w:p>
    <w:p w14:paraId="0414E6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(OCC) |      3.5|      3.5|      3.5|      3.5|      3.5|      3.5|      3.5|      3.5|</w:t>
      </w:r>
    </w:p>
    <w:p w14:paraId="0CF4FD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Pm(TOTAL)|      7.8|      7.9|      7.8|      7.9|      7.8|      7.9|      7.8|      7.9|</w:t>
      </w:r>
    </w:p>
    <w:p w14:paraId="16FFC8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8.3|      8.3|     -8.3|     -8.3|      0.0|      0.0|      0.0|      0.0|</w:t>
      </w:r>
    </w:p>
    <w:p w14:paraId="56E905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(OCC) |      4.8|      4.8|     -7.4|     -7.4|     -0.7|     -0.7|     -0.7|     -0.7|</w:t>
      </w:r>
    </w:p>
    <w:p w14:paraId="5A82E0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Pl(TOTAL)|     13.0|     13.0|    -15.6|    -15.6|     -0.7|     -0.7|     -0.7|     -0.7|</w:t>
      </w:r>
    </w:p>
    <w:p w14:paraId="6B5F2D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9.0|     -9.0|     -9.0|      9.0|      0.0|      0.0|      0.0|      0.0|</w:t>
      </w:r>
    </w:p>
    <w:p w14:paraId="4BC8F1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(OCC) |      5.2|     -5.2|     -8.0|      8.0|     -4.6|      4.6|     -4.6|      4.6|</w:t>
      </w:r>
    </w:p>
    <w:p w14:paraId="55A1D8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(TOTAL)|     14.2|    -14.2|    -16.9|     16.9|     -4.6|      4.6|     -4.6|      4.6|</w:t>
      </w:r>
    </w:p>
    <w:p w14:paraId="378A8C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F6741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2.2|      2.2|      2.2|      2.2|      2.2|      2.2|      2.2|      2.2|</w:t>
      </w:r>
    </w:p>
    <w:p w14:paraId="2063D9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(OCC) |      1.7|      1.7|      1.7|      1.7|      1.7|      1.7|      1.7|      1.7|</w:t>
      </w:r>
    </w:p>
    <w:p w14:paraId="1FA648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Pm(TOTAL)|      3.9|      3.9|      3.9|      3.9|      3.9|      3.9|      3.9|      3.9|</w:t>
      </w:r>
    </w:p>
    <w:p w14:paraId="54BE48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 3.9|      3.9|     -3.9|     -3.9|      0.0|      0.0|      0.0|      0.0|</w:t>
      </w:r>
    </w:p>
    <w:p w14:paraId="7D0945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(OCC) |      2.2|      2.2|     -3.5|     -3.5|     -1.3|     -1.3|     -1.3|     -1.3|</w:t>
      </w:r>
    </w:p>
    <w:p w14:paraId="6E7ABC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Pl(TOTAL)|      6.0|      6.0|     -7.3|     -7.3|     -1.3|     -1.3|     -1.3|     -1.3|</w:t>
      </w:r>
    </w:p>
    <w:p w14:paraId="3141AC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11.6|    -11.6|    -11.6|     11.6|      0.0|      0.0|      0.0|      0.0|</w:t>
      </w:r>
    </w:p>
    <w:p w14:paraId="0D676C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(OCC) |      5.4|     -5.4|    -11.7|     11.7|     -2.4|      2.4|     -2.4|      2.4|</w:t>
      </w:r>
    </w:p>
    <w:p w14:paraId="369B73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(TOTAL)|     17.0|    -17.0|    -23.3|     23.3|     -2.4|      2.4|     -2.4|      2.4|</w:t>
      </w:r>
    </w:p>
    <w:p w14:paraId="128A36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24FB8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454DBE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(OCC) |      0.0|      0.0|      0.0|      0.0|      0.0|      0.0|      0.0|      0.0|</w:t>
      </w:r>
    </w:p>
    <w:p w14:paraId="1EF9F5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Pm(TOTAL)|      0.0|      0.0|      0.0|      0.0|      0.0|      0.0|      0.0|      0.0|</w:t>
      </w:r>
    </w:p>
    <w:p w14:paraId="28B7A4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0.0|      0.0|      0.0|      0.0|     -2.9|     -2.9|      2.9|      2.9|</w:t>
      </w:r>
    </w:p>
    <w:p w14:paraId="604A0E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(OCC) |      0.0|      0.0|      0.0|      0.0|     -0.2|     -0.2|      0.2|      0.2|</w:t>
      </w:r>
    </w:p>
    <w:p w14:paraId="73A01B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Pl(TOTAL)|      0.0|      0.0|      0.0|      0.0|     -3.1|     -3.1|      3.1|      3.1|</w:t>
      </w:r>
    </w:p>
    <w:p w14:paraId="072A92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0.0|      0.0|      0.0|      0.0|      0.0|      0.0|      0.0|      0.0|</w:t>
      </w:r>
    </w:p>
    <w:p w14:paraId="3E0255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(OCC) |      0.0|      0.0|      0.0|      0.0|      0.0|      0.0|      0.0|      0.0|</w:t>
      </w:r>
    </w:p>
    <w:p w14:paraId="3F44E7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(TOTAL)|      0.0|      0.0|      0.0|      0.0|      0.0|      0.0|      0.0|      0.0|</w:t>
      </w:r>
    </w:p>
    <w:p w14:paraId="79E5BA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4.3|      4.4|      4.3|      4.4|      4.3|      4.4|      4.3|      4.4|</w:t>
      </w:r>
    </w:p>
    <w:p w14:paraId="326F43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AD26A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(SUS+OCC)   |      7.8|      7.9|      7.8|      7.9|      7.8|      7.9|      7.8|      7.9|</w:t>
      </w:r>
    </w:p>
    <w:p w14:paraId="2A2559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3E322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12.6|     12.6|      3.9|      3.9|      6.3|      6.4|      6.3|      6.4|</w:t>
      </w:r>
    </w:p>
    <w:p w14:paraId="3D4578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4465C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(SUS+OCC)|     20.8|     20.9|      7.9|      7.8|      8.7|      8.8|      8.7|      8.8|</w:t>
      </w:r>
    </w:p>
    <w:p w14:paraId="24D478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26B941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35.0|     13.7|     26.7|     19.8|      6.7|     13.0|      6.7|     13.0|</w:t>
      </w:r>
    </w:p>
    <w:p w14:paraId="6AF9AF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61737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C1C44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):</w:t>
      </w:r>
    </w:p>
    <w:p w14:paraId="5282A09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6B92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70045F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Stress Int.    |                                      |                 |</w:t>
      </w:r>
    </w:p>
    <w:p w14:paraId="41C01A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FD8FC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4.38            153.00      |      Passed     |</w:t>
      </w:r>
    </w:p>
    <w:p w14:paraId="78B7AD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(SUS+OCC)   |          7.87            183.60      |      Passed     |</w:t>
      </w:r>
    </w:p>
    <w:p w14:paraId="088347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12.63            229.50      |      Passed     |</w:t>
      </w:r>
    </w:p>
    <w:p w14:paraId="74E026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(SUS+OCC)|         20.90            275.40      |      Passed     |</w:t>
      </w:r>
    </w:p>
    <w:p w14:paraId="06D0A6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34.99            458.99      |      Passed     |</w:t>
      </w:r>
    </w:p>
    <w:p w14:paraId="7EA64FD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B33B04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above was based on the rules of ASME VIII-2 Part 4, 4.1.6.3 (a)&amp;(b) or</w:t>
      </w:r>
    </w:p>
    <w:p w14:paraId="055BE6B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per ASME VIII-2, 5.5.6.1(1)&amp;(2) Part 5 as applicable.</w:t>
      </w:r>
    </w:p>
    <w:p w14:paraId="40BD2DB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1E0394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 Pm+Pl+Q allowable was based on a temperature range cycling from ambient to design temperature.</w:t>
      </w:r>
    </w:p>
    <w:p w14:paraId="6DA751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72E01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Bolting Size Requirement for Leg Baseplates :</w:t>
      </w:r>
    </w:p>
    <w:p w14:paraId="31E87A9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25E001" w14:textId="6A37C7BB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Material                                     </w:t>
      </w:r>
      <w:r w:rsidR="00FE7234">
        <w:rPr>
          <w:rFonts w:ascii="Consolas" w:hAnsi="Consolas" w:cs="Arial"/>
          <w:sz w:val="18"/>
        </w:rPr>
        <w:t>S275JR</w:t>
      </w:r>
    </w:p>
    <w:p w14:paraId="064472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Allowable Stress                    SBA     114.00 N./mm²</w:t>
      </w:r>
    </w:p>
    <w:p w14:paraId="711508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Length                                B   300.0000 mm.</w:t>
      </w:r>
    </w:p>
    <w:p w14:paraId="7A3601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Width                                 D   280.0000 mm.</w:t>
      </w:r>
    </w:p>
    <w:p w14:paraId="1606D5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Thickness                          BTHK    30.0000 mm.</w:t>
      </w:r>
    </w:p>
    <w:p w14:paraId="437F6E8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Length            d    95.9998 mm.</w:t>
      </w:r>
    </w:p>
    <w:p w14:paraId="060C3F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Leg Dimension Along Baseplate Width             b    99.9998 mm.</w:t>
      </w:r>
    </w:p>
    <w:p w14:paraId="7FA11F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Dist. from the Leg Edge to Bolt Hole Center     z    35.0000 mm.</w:t>
      </w:r>
    </w:p>
    <w:p w14:paraId="3C84AE6E" w14:textId="0EE7E440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Material                                       </w:t>
      </w:r>
      <w:r w:rsidR="00F73813">
        <w:rPr>
          <w:rFonts w:ascii="Consolas" w:hAnsi="Consolas" w:cs="Arial"/>
          <w:sz w:val="18"/>
        </w:rPr>
        <w:t>SA 325</w:t>
      </w:r>
    </w:p>
    <w:p w14:paraId="181FDF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Tensile Stress                STBA     120.00 N./mm²</w:t>
      </w:r>
    </w:p>
    <w:p w14:paraId="69349B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Allowable Shear Stress               SBShear      80.00 N./mm²</w:t>
      </w:r>
    </w:p>
    <w:p w14:paraId="47B074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Anchor Bolt Nominal Diameter                  BOD    24.0000 mm.</w:t>
      </w:r>
    </w:p>
    <w:p w14:paraId="221C77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Number of Anchor Bolts in Tension per Leg      NB          2</w:t>
      </w:r>
    </w:p>
    <w:p w14:paraId="7525B9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Number of Anchors Bolt per Leg          NBT          4</w:t>
      </w:r>
    </w:p>
    <w:p w14:paraId="1518F9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Corrosion Allowance                      bca     3.0000 mm.</w:t>
      </w:r>
    </w:p>
    <w:p w14:paraId="6CAEE0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Ultimate 28-day Concrete Strength         FCPRIME     20.685 N./mm²</w:t>
      </w:r>
    </w:p>
    <w:p w14:paraId="03B4A86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08297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Leg Baseplate and Bolting Analysis, including Moments</w:t>
      </w:r>
    </w:p>
    <w:p w14:paraId="275627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50231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EE7A1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Shear Stress in a Single Bolt [taub]:</w:t>
      </w:r>
    </w:p>
    <w:p w14:paraId="38BF75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Shear Force/( Bolt Area * Number of Bolts )</w:t>
      </w:r>
    </w:p>
    <w:p w14:paraId="3B7518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4995/( 1.53 * 16 )</w:t>
      </w:r>
    </w:p>
    <w:p w14:paraId="2144E1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2.0 N./mm².  Must be less than 80.0 N./mm².</w:t>
      </w:r>
    </w:p>
    <w:p w14:paraId="6F34B75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F16D0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I-Beam Leg</w:t>
      </w:r>
    </w:p>
    <w:p w14:paraId="465A325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1DC99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Base Plate Available Area [AA]:</w:t>
      </w:r>
    </w:p>
    <w:p w14:paraId="35C657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B * D</w:t>
      </w:r>
    </w:p>
    <w:p w14:paraId="34701F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300 * 280</w:t>
      </w:r>
    </w:p>
    <w:p w14:paraId="58DBED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840.000 cm²</w:t>
      </w:r>
    </w:p>
    <w:p w14:paraId="0918AEA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43611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Clearance Between The Bolt And The Leg Edge [BCL]:</w:t>
      </w:r>
    </w:p>
    <w:p w14:paraId="1CD943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z - BOD / 2</w:t>
      </w:r>
    </w:p>
    <w:p w14:paraId="7079B8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35 - 24/2</w:t>
      </w:r>
    </w:p>
    <w:p w14:paraId="0CA3D1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28.022 mm.</w:t>
      </w:r>
    </w:p>
    <w:p w14:paraId="2ABC7A1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7F740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Moment at Baseplate [MOMENT]:</w:t>
      </w:r>
    </w:p>
    <w:p w14:paraId="163B78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Vleg * Lleg</w:t>
      </w:r>
    </w:p>
    <w:p w14:paraId="581AD2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406 * 1450</w:t>
      </w:r>
    </w:p>
    <w:p w14:paraId="1A7B6D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589.468 N-m</w:t>
      </w:r>
    </w:p>
    <w:p w14:paraId="249D34E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5BA4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Axial Load on the baseplate [P]:</w:t>
      </w:r>
    </w:p>
    <w:p w14:paraId="415B8F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3294.912 N  , based on governing load combination.</w:t>
      </w:r>
    </w:p>
    <w:p w14:paraId="0FE7610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741EC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Eccentricity [e]:</w:t>
      </w:r>
    </w:p>
    <w:p w14:paraId="31CE0A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MOMENT * Conv_Factor / P</w:t>
      </w:r>
    </w:p>
    <w:p w14:paraId="152236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589 * 1000/3295</w:t>
      </w:r>
    </w:p>
    <w:p w14:paraId="6CCBE3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178.830 mm., &gt; D/6  [Plate Uplift Condition]</w:t>
      </w:r>
    </w:p>
    <w:p w14:paraId="1D5FB5C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F4FCE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Clearance [a]:</w:t>
      </w:r>
    </w:p>
    <w:p w14:paraId="142FE7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(D - d)/2</w:t>
      </w:r>
    </w:p>
    <w:p w14:paraId="0E4A2E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(280 - 96 )/2</w:t>
      </w:r>
    </w:p>
    <w:p w14:paraId="2D9DDA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92.000 mm.</w:t>
      </w:r>
    </w:p>
    <w:p w14:paraId="3F00A1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6917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Modular Ratio of Steel/Concrete [n]:</w:t>
      </w:r>
    </w:p>
    <w:p w14:paraId="4409C2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ES/EC</w:t>
      </w:r>
    </w:p>
    <w:p w14:paraId="5C1FFF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203402/21526</w:t>
      </w:r>
    </w:p>
    <w:p w14:paraId="634577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9.449</w:t>
      </w:r>
    </w:p>
    <w:p w14:paraId="3FCF5E5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25C920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Dimension [F]:</w:t>
      </w:r>
    </w:p>
    <w:p w14:paraId="660BB0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 * d + z</w:t>
      </w:r>
    </w:p>
    <w:p w14:paraId="5FF40F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 * 96 + 35</w:t>
      </w:r>
    </w:p>
    <w:p w14:paraId="2B36FE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83.000 mm.</w:t>
      </w:r>
    </w:p>
    <w:p w14:paraId="02104AE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6693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Dimension [K1]:</w:t>
      </w:r>
    </w:p>
    <w:p w14:paraId="3A2D65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3(e - 0.5 * D)</w:t>
      </w:r>
    </w:p>
    <w:p w14:paraId="73CB46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3(179 - 0.5 * 280 )</w:t>
      </w:r>
    </w:p>
    <w:p w14:paraId="79033A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116.490 mm.</w:t>
      </w:r>
    </w:p>
    <w:p w14:paraId="1B83D7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BB185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Value [K2]:</w:t>
      </w:r>
    </w:p>
    <w:p w14:paraId="5A93C7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 n * Ast/B(F + e)</w:t>
      </w:r>
    </w:p>
    <w:p w14:paraId="5B36A5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 * 9.45 * 3.06/300 (83 + 179 )</w:t>
      </w:r>
    </w:p>
    <w:p w14:paraId="6B9706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151.362 cm²</w:t>
      </w:r>
    </w:p>
    <w:p w14:paraId="7A45F0A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AAE38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[K3]:</w:t>
      </w:r>
    </w:p>
    <w:p w14:paraId="15E694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-K2( 0.5 * D + F )</w:t>
      </w:r>
    </w:p>
    <w:p w14:paraId="762D4A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-151 ( 0.5 * 280 + 83 )</w:t>
      </w:r>
    </w:p>
    <w:p w14:paraId="038C14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-33753.758 mm.³</w:t>
      </w:r>
    </w:p>
    <w:p w14:paraId="0AC47D0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A395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Solving For The Effective Bearing Length Using Iteration [Y]:</w:t>
      </w:r>
    </w:p>
    <w:p w14:paraId="4E1D5D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:: Y³ + K1 * Y² + K2 * Y + K3 = 0</w:t>
      </w:r>
    </w:p>
    <w:p w14:paraId="1AFF8E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:: Y³ + 116 * Y² + 151 * Y - 33754 = 0</w:t>
      </w:r>
    </w:p>
    <w:p w14:paraId="1AE1A1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95.445 mm.</w:t>
      </w:r>
    </w:p>
    <w:p w14:paraId="4BB28AE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439F5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Term [NUM]:</w:t>
      </w:r>
    </w:p>
    <w:p w14:paraId="75594C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D/2 - Y/3 - e</w:t>
      </w:r>
    </w:p>
    <w:p w14:paraId="47194D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280/2 - 95.4/3 - 179</w:t>
      </w:r>
    </w:p>
    <w:p w14:paraId="336C50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-70.645 mm.</w:t>
      </w:r>
    </w:p>
    <w:p w14:paraId="2319C0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81E4C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Term [DENOM]:</w:t>
      </w:r>
    </w:p>
    <w:p w14:paraId="4173D7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D/2 - Y/3 + F</w:t>
      </w:r>
    </w:p>
    <w:p w14:paraId="1EC535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280/2 - 95.4/3 + 83</w:t>
      </w:r>
    </w:p>
    <w:p w14:paraId="7EB9F0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191.185 mm.</w:t>
      </w:r>
    </w:p>
    <w:p w14:paraId="27C167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F19C0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Total Bolt Tension Force [T]:</w:t>
      </w:r>
    </w:p>
    <w:p w14:paraId="01EC1E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 P * NUM/DENOM</w:t>
      </w:r>
    </w:p>
    <w:p w14:paraId="3484F8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- 3295 * -70.6/191</w:t>
      </w:r>
    </w:p>
    <w:p w14:paraId="4B5C1D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1217.512 N</w:t>
      </w:r>
    </w:p>
    <w:p w14:paraId="4A184A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13627E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Overturning Moment Due To Bolt In Tension [Mt]:</w:t>
      </w:r>
    </w:p>
    <w:p w14:paraId="682C25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T(0.5 * D + F - Y)</w:t>
      </w:r>
    </w:p>
    <w:p w14:paraId="27A099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1218 (0.5 * 280 + 83 - 95.4 )</w:t>
      </w:r>
    </w:p>
    <w:p w14:paraId="6B7BEF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155.362 N-m</w:t>
      </w:r>
    </w:p>
    <w:p w14:paraId="53812C0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85F27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Bearing Pressure [FC]:</w:t>
      </w:r>
    </w:p>
    <w:p w14:paraId="1A3299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2(P + T)/(Y * B)</w:t>
      </w:r>
    </w:p>
    <w:p w14:paraId="474B85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2(3295 + 1218 )/(95.4 * 300 )</w:t>
      </w:r>
    </w:p>
    <w:p w14:paraId="234E99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3.15 bars [ &lt;= FCPRIME ( 206.84)]</w:t>
      </w:r>
    </w:p>
    <w:p w14:paraId="47F0011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4DCA7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Equivalent Bearing Pressure [f1]:</w:t>
      </w:r>
    </w:p>
    <w:p w14:paraId="463C9A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FC(Y - a)/Y</w:t>
      </w:r>
    </w:p>
    <w:p w14:paraId="55C8AF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3.15 (95.4 - 92 )/95.4</w:t>
      </w:r>
    </w:p>
    <w:p w14:paraId="3CECBF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0.114 bars</w:t>
      </w:r>
    </w:p>
    <w:p w14:paraId="3D3D3C6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705D4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Overturning Moment Due To Bearing Pressure [Mc]:</w:t>
      </w:r>
    </w:p>
    <w:p w14:paraId="58E053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a² * B/6 ) * ( f1 + 2 * FC )</w:t>
      </w:r>
    </w:p>
    <w:p w14:paraId="7888AF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( 92² * 300/6 ) * ( 0.11 + 2 * 3.15 )</w:t>
      </w:r>
    </w:p>
    <w:p w14:paraId="429A71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271.697 N-m</w:t>
      </w:r>
    </w:p>
    <w:p w14:paraId="2B4D1A6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D0537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Baseplate Required Thickness [TREQ]:</w:t>
      </w:r>
    </w:p>
    <w:p w14:paraId="6FBDD6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sqrt( 6 * max( Mt, Mc ) / ( B * 1.5 * SBA ) )</w:t>
      </w:r>
    </w:p>
    <w:p w14:paraId="5BD33D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sqrt( 6 * 272/( 300 * 171 ) )</w:t>
      </w:r>
    </w:p>
    <w:p w14:paraId="6A29F5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5.636 mm.</w:t>
      </w:r>
    </w:p>
    <w:p w14:paraId="4215A9B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B4AC1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bolt area per D. Moss [ABREQM]:</w:t>
      </w:r>
    </w:p>
    <w:p w14:paraId="6CAE32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T/STBA</w:t>
      </w:r>
    </w:p>
    <w:p w14:paraId="411D31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1218/120</w:t>
      </w:r>
    </w:p>
    <w:p w14:paraId="0CA40C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0.1015 cm² [ &lt; Ast ( 3.06) --&gt; PASSED ]</w:t>
      </w:r>
    </w:p>
    <w:p w14:paraId="388ACA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74712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Distance from Top of Legs to Vessel CG [CD_DIST]:</w:t>
      </w:r>
    </w:p>
    <w:p w14:paraId="0D94B8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679 mm.</w:t>
      </w:r>
    </w:p>
    <w:p w14:paraId="17C62E7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F3233D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Total Overturning Moment at Baseplate [Mbb]:</w:t>
      </w:r>
    </w:p>
    <w:p w14:paraId="624A7A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Mleg / max( CD_DIST, minDist ) ) * ( CD_DIST + Lleg )</w:t>
      </w:r>
    </w:p>
    <w:p w14:paraId="727E82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( 631/max( 679, 38.1 ) ) * ( 679 + 1450 )</w:t>
      </w:r>
    </w:p>
    <w:p w14:paraId="6EAC5D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1980.042 N-m</w:t>
      </w:r>
    </w:p>
    <w:p w14:paraId="1DFF53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8680C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Required Total Bolt Area per Leg per H. Bednar [ABREQB]:</w:t>
      </w:r>
    </w:p>
    <w:p w14:paraId="2E45D8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( 1/( Nleg * STBA ) ) * ( ( 4 * Mbb/( Rn * 2 ) ) - W )</w:t>
      </w:r>
    </w:p>
    <w:p w14:paraId="25503D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( 1/( 4 * 120 )) * ( ( 4 * 1980/( 1119 ) ) - 13180 )</w:t>
      </w:r>
    </w:p>
    <w:p w14:paraId="1C506E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-0.1272 cm² --&gt; (No tension in bolts)</w:t>
      </w:r>
    </w:p>
    <w:p w14:paraId="6C4F52A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3AC2C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Baseplate &amp; Bolting Summary of Results: (mm., cm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2E75DE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                  Actual    Required   Pass/Fail</w:t>
      </w:r>
    </w:p>
    <w:p w14:paraId="34C522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E54B6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Baseplate Thickness                        30.000       5.636      Pass</w:t>
      </w:r>
    </w:p>
    <w:p w14:paraId="00F992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Bolt Root Area (D. Moss)                     3.06        0.10      Pass</w:t>
      </w:r>
    </w:p>
    <w:p w14:paraId="34D826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C8F93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required thickness calculation is performed based on:</w:t>
      </w:r>
    </w:p>
    <w:p w14:paraId="3F33659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 xml:space="preserve"> * Strong axis orientation of the beam leg</w:t>
      </w:r>
    </w:p>
    <w:p w14:paraId="4038FBA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 xml:space="preserve"> * Even number of bolts installed only on the B dimension sides</w:t>
      </w:r>
    </w:p>
    <w:p w14:paraId="50C5EC4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298F3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Review notes about nozzle loadings and supports in the Warnings report.</w:t>
      </w:r>
    </w:p>
    <w:p w14:paraId="6469C4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3EFA9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2C64235D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4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DB473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2" w:name="_Toc192708110"/>
      <w:r w:rsidRPr="008D5C85">
        <w:rPr>
          <w:rFonts w:ascii="Consolas" w:hAnsi="Consolas" w:cs="Arial"/>
          <w:sz w:val="18"/>
        </w:rPr>
        <w:instrText>Nozzle Calcs.:  N8</w:instrText>
      </w:r>
      <w:bookmarkEnd w:id="32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13036FB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N8                                From:   10</w:t>
      </w:r>
    </w:p>
    <w:p w14:paraId="17B8641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9581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0.750  bars</w:t>
      </w:r>
    </w:p>
    <w:p w14:paraId="5CD56E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24A6E22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D65F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57DA7A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100.50  N./mm²</w:t>
      </w:r>
    </w:p>
    <w:p w14:paraId="06E60D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7E3C8D9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CA2E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Elliptical Head             D     1000.00  mm.</w:t>
      </w:r>
    </w:p>
    <w:p w14:paraId="26EC1A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Aspect Ratio of Elliptical Head               Ar        2.00</w:t>
      </w:r>
    </w:p>
    <w:p w14:paraId="2A63EA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 6.0000  mm.</w:t>
      </w:r>
    </w:p>
    <w:p w14:paraId="41C82C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0.0000  mm.</w:t>
      </w:r>
    </w:p>
    <w:p w14:paraId="3FAB8A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0.0000  mm.</w:t>
      </w:r>
    </w:p>
    <w:p w14:paraId="25DAA3A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EA48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  0.0000  mm.</w:t>
      </w:r>
    </w:p>
    <w:p w14:paraId="08F4BB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6BAA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1B7DB9B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827C8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6CA3615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549D4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6AE19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55B2BA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3BF088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2261CF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3CA410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6995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61DF59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 0.00  deg</w:t>
      </w:r>
    </w:p>
    <w:p w14:paraId="010EC9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2215D48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8913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7573B7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3ED631D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F2F4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48B208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3E61F86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083F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1409B6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16F72F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1DDBE60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92D1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53D625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8.0000  mm.</w:t>
      </w:r>
    </w:p>
    <w:p w14:paraId="0C599E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6772B3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2B0FD1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6092178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0B00D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06BB40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393E867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5032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7AFAA93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4D4140" w14:textId="455963B9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3C384DAF" wp14:editId="4CDC9553">
            <wp:extent cx="2042160" cy="1143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9698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5FE1B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Reinforcement CALCULATION, Description: N8</w:t>
      </w:r>
    </w:p>
    <w:p w14:paraId="1B3D9E8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B35B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0B34B2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E56F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7D4421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40FFDCE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1EC0A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55A6300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E68F41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Elliptical Head, tr [Int. Press]</w:t>
      </w:r>
    </w:p>
    <w:p w14:paraId="6B340A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P*D*K1/(2*Sv*E-0.2*P) per Appendix 1-4(c)</w:t>
      </w:r>
    </w:p>
    <w:p w14:paraId="4BB2FE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0.75*1000*0.9/(2*100*1-0.2*0.75)</w:t>
      </w:r>
    </w:p>
    <w:p w14:paraId="650EE3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0.3361 mm.</w:t>
      </w:r>
    </w:p>
    <w:p w14:paraId="1C4C4AD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3440C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6463DA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120765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0.75*30.2/(100*1+0.4*0.75)</w:t>
      </w:r>
    </w:p>
    <w:p w14:paraId="100F9C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0.0225 mm.</w:t>
      </w:r>
    </w:p>
    <w:p w14:paraId="19087F5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82C0E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2F774B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589209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0E9FA9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7827E0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B7C3E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N8.</w:t>
      </w:r>
    </w:p>
    <w:p w14:paraId="0C8AB79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5D01997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407B90B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0326F06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5BD3B28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17AA8A9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8750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15297D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0.0225 mm.</w:t>
      </w:r>
    </w:p>
    <w:p w14:paraId="64FB5F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114E0B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0.3734 mm.</w:t>
      </w:r>
    </w:p>
    <w:p w14:paraId="0C6FAB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6A1ECD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10CFD5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69D31E8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4C4D5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743ED1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50EBE5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27C832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41BFCB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D0AF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154885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6B1074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max( 0.023, 1.5 )</w:t>
      </w:r>
    </w:p>
    <w:p w14:paraId="3F398D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4FCEEFB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C3246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40FD2A2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C3084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5D5D77C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(see 319.4.4 and 302.3.5):</w:t>
      </w:r>
    </w:p>
    <w:p w14:paraId="63429F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3897E4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Sustained  :     21.4,  Allowable :    100.5 N./mm²  Passed</w:t>
      </w:r>
    </w:p>
    <w:p w14:paraId="64B08C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Expansion  :      0.0,  Allowable :    248.0 N./mm²  Passed</w:t>
      </w:r>
    </w:p>
    <w:p w14:paraId="715B61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:      0.1,  Allowable :    133.7 N./mm²  Passed</w:t>
      </w:r>
    </w:p>
    <w:p w14:paraId="59DC52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:     16.8,  Allowable :     70.3 N./mm²  Passed</w:t>
      </w:r>
    </w:p>
    <w:p w14:paraId="5B2700C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B4A3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6336F88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lastRenderedPageBreak/>
        <w:t>the expansion stress allowable.</w:t>
      </w:r>
    </w:p>
    <w:p w14:paraId="14186FA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DBAD0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3300B4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83E02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336B5CB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3EF5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N8</w:t>
      </w:r>
    </w:p>
    <w:p w14:paraId="0DEA10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BA38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8.0000  mm.</w:t>
      </w:r>
    </w:p>
    <w:p w14:paraId="5970E90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BC54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6A6E15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682AE0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tmin.  5.6560 = 0.7 * Wo mm.</w:t>
      </w:r>
    </w:p>
    <w:p w14:paraId="2581A9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F8056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079F1EC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375CEE2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93FC7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0.5029 mm.</w:t>
      </w:r>
    </w:p>
    <w:p w14:paraId="5C49D22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156.5029 mm.</w:t>
      </w:r>
    </w:p>
    <w:p w14:paraId="072AF0B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95B07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 Echo, WRC107/537 Item     1,       Description: N8            :</w:t>
      </w:r>
    </w:p>
    <w:p w14:paraId="09779F1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B602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Vbasis      ID</w:t>
      </w:r>
    </w:p>
    <w:p w14:paraId="6BD973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Cylsph      Spherical</w:t>
      </w:r>
    </w:p>
    <w:p w14:paraId="5CF0D5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0.0000  mm.</w:t>
      </w:r>
    </w:p>
    <w:p w14:paraId="212B3E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Dv    1800.000  mm.</w:t>
      </w:r>
    </w:p>
    <w:p w14:paraId="59BE79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6.000  mm.</w:t>
      </w:r>
    </w:p>
    <w:p w14:paraId="4A26DDA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4063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T1        85.0  C</w:t>
      </w:r>
    </w:p>
    <w:p w14:paraId="581E7D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1125FC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UNS Number                                     S31603</w:t>
      </w:r>
    </w:p>
    <w:p w14:paraId="0F9B7A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3D62E0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100.50  N./mm²</w:t>
      </w:r>
    </w:p>
    <w:p w14:paraId="425582D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AC9CF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Type      Round</w:t>
      </w:r>
    </w:p>
    <w:p w14:paraId="514A18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Attachment Classification          Holsol      Hollow</w:t>
      </w:r>
    </w:p>
    <w:p w14:paraId="0C3D1D6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7506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Nbasis      OD</w:t>
      </w:r>
    </w:p>
    <w:p w14:paraId="3CC8A2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for Nozzle               Can      0.0000  mm.</w:t>
      </w:r>
    </w:p>
    <w:p w14:paraId="199C84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Dn      60.325  mm.</w:t>
      </w:r>
    </w:p>
    <w:p w14:paraId="30FEE2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Tn       8.738  mm.</w:t>
      </w:r>
    </w:p>
    <w:p w14:paraId="205536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1C1186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UNS Number                                     S31603</w:t>
      </w:r>
    </w:p>
    <w:p w14:paraId="581C6D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SNmc      115.00  N./mm²</w:t>
      </w:r>
    </w:p>
    <w:p w14:paraId="432438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Hot  S.I. Allowable                  SNmh      100.50  N./mm²</w:t>
      </w:r>
    </w:p>
    <w:p w14:paraId="4D76A87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D607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0.750  bars</w:t>
      </w:r>
    </w:p>
    <w:p w14:paraId="713076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397F544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5FA70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1A0F28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(SUS)                  P     -1000.0  N</w:t>
      </w:r>
    </w:p>
    <w:p w14:paraId="42A009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(SUS)           (Vl)  V1      1225.0  N</w:t>
      </w:r>
    </w:p>
    <w:p w14:paraId="2FD978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(SUS)           (Vc)  V2      1225.0  N</w:t>
      </w:r>
    </w:p>
    <w:p w14:paraId="765D0A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(SUS)           (Mc)  M1       250.0  N-m</w:t>
      </w:r>
    </w:p>
    <w:p w14:paraId="5436E9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(SUS)           (Ml)  M2       250.0  N-m</w:t>
      </w:r>
    </w:p>
    <w:p w14:paraId="15FE8E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(SUS)                 Mt       350.0  N-m</w:t>
      </w:r>
    </w:p>
    <w:p w14:paraId="3E0678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5E108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C9CC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0CEA5B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Version  March  1979</w:t>
      </w:r>
    </w:p>
    <w:p w14:paraId="7BBB8A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3604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Include Pressure Stress Indices per Div. 2                No</w:t>
      </w:r>
    </w:p>
    <w:p w14:paraId="24D4E7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4BB854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3B0CB74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A7C26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WRC Bulletin 537 provides equations for the dimensionless curves found in bulletin 107.  As noted</w:t>
      </w:r>
    </w:p>
    <w:p w14:paraId="071601C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42B2F09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30D5C6A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2BA7F4" w14:textId="647AB694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2412ED6" wp14:editId="1233B385">
            <wp:extent cx="2423160" cy="2209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53B6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B113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297FD2E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0D379B0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EC384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301DDD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69C5B8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sqrt( 903.0 ( 6.0 - 0 ) )</w:t>
      </w:r>
    </w:p>
    <w:p w14:paraId="3A1B17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303.228 mm.</w:t>
      </w:r>
    </w:p>
    <w:p w14:paraId="00AE00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8571F7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107 Stress Calculation for SUStained loads:</w:t>
      </w:r>
    </w:p>
    <w:p w14:paraId="4BDB12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-1000.0  N</w:t>
      </w:r>
    </w:p>
    <w:p w14:paraId="21123A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(VC)  V2       1225.0  N</w:t>
      </w:r>
    </w:p>
    <w:p w14:paraId="348D8E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(VL)  V1       1225.0  N</w:t>
      </w:r>
    </w:p>
    <w:p w14:paraId="75FA04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(MC)  M1        250.0  N-m</w:t>
      </w:r>
    </w:p>
    <w:p w14:paraId="370E8D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(ML)  M2        250.0  N-m</w:t>
      </w:r>
    </w:p>
    <w:p w14:paraId="2FA3DD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350.0  N-m</w:t>
      </w:r>
    </w:p>
    <w:p w14:paraId="2FD029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AFCC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Param: U =   0.41 TAU =   5.00 (  2.95) RHO =   0.69</w:t>
      </w:r>
    </w:p>
    <w:p w14:paraId="1734111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2EAC3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Dimensionless Loads for Spherical Shells at Attachment Junction:</w:t>
      </w:r>
    </w:p>
    <w:p w14:paraId="16D743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51EE36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Figure     Value   Location</w:t>
      </w:r>
    </w:p>
    <w:p w14:paraId="52E99E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0D8390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/ P                     SP 1    0.08524   (A,B,C,D)</w:t>
      </w:r>
    </w:p>
    <w:p w14:paraId="4CFBC4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/ P                     SP 1    0.10837   (A,B,C,D)</w:t>
      </w:r>
    </w:p>
    <w:p w14:paraId="11C79B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* SQRT(Rm * T ) / MC    SM 1    0.13874   (A,B,C,D)</w:t>
      </w:r>
    </w:p>
    <w:p w14:paraId="7C6ABD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SQRT(Rm * T ) / MC    SM 1    0.30529   (A,B,C,D)</w:t>
      </w:r>
    </w:p>
    <w:p w14:paraId="6A5355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* SQRT(Rm * T ) / ML    SM 1    0.13874   (A,B,C,D)</w:t>
      </w:r>
    </w:p>
    <w:p w14:paraId="179EE4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SQRT(Rm * T ) / ML    SM 1    0.30529   (A,B,C,D)</w:t>
      </w:r>
    </w:p>
    <w:p w14:paraId="1F4D42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12A3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/ P                     SP 1    0.14151   (A,B,C,D)</w:t>
      </w:r>
    </w:p>
    <w:p w14:paraId="52AD0A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/ P                     SP 1    0.03726   (A,B,C,D)</w:t>
      </w:r>
    </w:p>
    <w:p w14:paraId="5BD3BE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SQRT(Rm * T ) / MC    SM 1    0.08279   (A,B,C,D)</w:t>
      </w:r>
    </w:p>
    <w:p w14:paraId="01BD09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* SQRT(Rm * T ) / MC    SM 1    0.11593   (A,B,C,D)</w:t>
      </w:r>
    </w:p>
    <w:p w14:paraId="10E2F4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SQRT(Rm * T ) / ML    SM 1    0.08279   (A,B,C,D)</w:t>
      </w:r>
    </w:p>
    <w:p w14:paraId="2D9AC1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* SQRT(Rm * T ) / ML    SM 1    0.11593   (A,B,C,D)</w:t>
      </w:r>
    </w:p>
    <w:p w14:paraId="4283B34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30DDA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lastRenderedPageBreak/>
        <w:t>Stress Concentration Factors: Kn = 1.00,   Kb = 1.00</w:t>
      </w:r>
    </w:p>
    <w:p w14:paraId="1261DF4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9579F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49CA28F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5932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6E05CD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5B4C36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39FF4A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657CA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P  |      2.4|      2.4|      2.4|      2.4|      2.4|      2.4|      2.4|      2.4|</w:t>
      </w:r>
    </w:p>
    <w:p w14:paraId="51B532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P  |     18.1|    -18.1|     18.1|    -18.1|     18.1|    -18.1|     18.1|    -18.1|</w:t>
      </w:r>
    </w:p>
    <w:p w14:paraId="0491255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MC |      0.0|      0.0|      0.0|      0.0|    -13.1|    -13.1|     13.1|     13.1|</w:t>
      </w:r>
    </w:p>
    <w:p w14:paraId="332E41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MC |      0.0|      0.0|      0.0|      0.0|   -172.8|    172.8|    172.8|   -172.8|</w:t>
      </w:r>
    </w:p>
    <w:p w14:paraId="579184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ML |    -13.1|    -13.1|     13.1|     13.1|      0.0|      0.0|      0.0|      0.0|</w:t>
      </w:r>
    </w:p>
    <w:p w14:paraId="64B9BC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ML |   -172.8|    172.8|    172.8|   -172.8|      0.0|      0.0|      0.0|      0.0|</w:t>
      </w:r>
    </w:p>
    <w:p w14:paraId="546F78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1D2D5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Rad.  Str.|   -165.4|    144.0|    206.3|   -175.4|   -165.4|    144.0|    206.3|   -175.4|</w:t>
      </w:r>
    </w:p>
    <w:p w14:paraId="0749C5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5F157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P  |      3.9|      3.9|      3.9|      3.9|      3.9|      3.9|      3.9|      3.9|</w:t>
      </w:r>
    </w:p>
    <w:p w14:paraId="02DF7B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P  |      6.2|     -6.2|      6.2|     -6.2|      6.2|     -6.2|      6.2|     -6.2|</w:t>
      </w:r>
    </w:p>
    <w:p w14:paraId="5F1B2F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MC |      0.0|      0.0|      0.0|      0.0|     -7.8|     -7.8|      7.8|      7.8|</w:t>
      </w:r>
    </w:p>
    <w:p w14:paraId="10BB53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MC |      0.0|      0.0|      0.0|      0.0|    -65.6|     65.6|     65.6|    -65.6|</w:t>
      </w:r>
    </w:p>
    <w:p w14:paraId="0F5C56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ML |     -7.8|     -7.8|      7.8|      7.8|      0.0|      0.0|      0.0|      0.0|</w:t>
      </w:r>
    </w:p>
    <w:p w14:paraId="449CCF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ML |    -65.6|     65.6|     65.6|    -65.6|      0.0|      0.0|      0.0|      0.0|</w:t>
      </w:r>
    </w:p>
    <w:p w14:paraId="51A643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2F3473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Tang. Str.|    -63.3|     55.5|     83.6|    -60.1|    -63.3|     55.5|     83.6|    -60.1|</w:t>
      </w:r>
    </w:p>
    <w:p w14:paraId="6AFBE8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D6AEF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2.2|      2.2|     -2.2|     -2.2|      0.0|      0.0|      0.0|      0.0|</w:t>
      </w:r>
    </w:p>
    <w:p w14:paraId="30D988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-2.2|     -2.2|      2.2|      2.2|</w:t>
      </w:r>
    </w:p>
    <w:p w14:paraId="553CC2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10.2|     10.2|     10.2|     10.2|     10.2|     10.2|     10.2|     10.2|</w:t>
      </w:r>
    </w:p>
    <w:p w14:paraId="215057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97196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12.4|     12.4|      8.0|      8.0|      8.0|      8.0|     12.4|     12.4|</w:t>
      </w:r>
    </w:p>
    <w:p w14:paraId="74ED36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FD7BE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166.9|    145.7|    206.8|    175.9|    166.0|    144.7|    207.5|    176.7|</w:t>
      </w:r>
    </w:p>
    <w:p w14:paraId="306FB6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9C1B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74210B9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E928C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45E9BE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E1530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15EB52B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3C8D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7AF178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00A028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2A2554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9D383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Pm (SUS) |      5.6|      5.6|      5.6|      5.6|      5.6|      5.6|      5.6|      5.6|</w:t>
      </w:r>
    </w:p>
    <w:p w14:paraId="444CB3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Pl (SUS) |    -10.7|    -10.7|     15.5|     15.5|    -10.7|    -10.7|     15.5|     15.5|</w:t>
      </w:r>
    </w:p>
    <w:p w14:paraId="4D6D1D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Q  (SUS) |   -154.7|    154.7|    190.8|   -190.8|   -154.7|    154.7|    190.8|   -190.8|</w:t>
      </w:r>
    </w:p>
    <w:p w14:paraId="484088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04D40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5.6|      5.6|      5.6|      5.6|      5.6|      5.6|      5.6|      5.6|</w:t>
      </w:r>
    </w:p>
    <w:p w14:paraId="57D3C5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-3.9|     -3.9|     11.7|     11.7|     -3.9|     -3.9|     11.7|     11.7|</w:t>
      </w:r>
    </w:p>
    <w:p w14:paraId="014FBD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-59.4|     59.4|     71.8|    -71.8|    -59.4|     59.4|     71.8|    -71.8|</w:t>
      </w:r>
    </w:p>
    <w:p w14:paraId="0AD34F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102813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270FCB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2.2|      2.2|     -2.2|     -2.2|     -2.2|     -2.2|      2.2|      2.2|</w:t>
      </w:r>
    </w:p>
    <w:p w14:paraId="795FB2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10.2|     10.2|     10.2|     10.2|     10.2|     10.2|     10.2|     10.2|</w:t>
      </w:r>
    </w:p>
    <w:p w14:paraId="7FAD24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5.6|      5.6|      5.6|      5.6|      5.6|      5.6|      5.6|      5.6|</w:t>
      </w:r>
    </w:p>
    <w:p w14:paraId="3BEF02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45437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8.1|      8.1|     22.1|     22.1|      8.1|      8.1|     22.1|     22.1|</w:t>
      </w:r>
    </w:p>
    <w:p w14:paraId="5BB279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94782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161.3|    151.3|    212.4|    170.3|    160.4|    150.3|    213.1|    171.1|</w:t>
      </w:r>
    </w:p>
    <w:p w14:paraId="108D51A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3D8D6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22236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):</w:t>
      </w:r>
    </w:p>
    <w:p w14:paraId="081A05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FE79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2B3550C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6A484B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4B952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5.63            100.50      |      Passed     |</w:t>
      </w:r>
    </w:p>
    <w:p w14:paraId="6F595B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22.07            150.75      |      Passed     |</w:t>
      </w:r>
    </w:p>
    <w:p w14:paraId="0D4236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213.14            301.50      |      Passed     |</w:t>
      </w:r>
    </w:p>
    <w:p w14:paraId="32B390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278981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0E8B381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068D0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5A3AB36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4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D52C1D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3" w:name="_Toc192708111"/>
      <w:r w:rsidRPr="008D5C85">
        <w:rPr>
          <w:rFonts w:ascii="Consolas" w:hAnsi="Consolas" w:cs="Arial"/>
          <w:sz w:val="18"/>
        </w:rPr>
        <w:instrText>Nozzle Calcs.:  N5</w:instrText>
      </w:r>
      <w:bookmarkEnd w:id="33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6D358E3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N5                                From:   10</w:t>
      </w:r>
    </w:p>
    <w:p w14:paraId="3FABC9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7695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0.747  bars</w:t>
      </w:r>
    </w:p>
    <w:p w14:paraId="27D850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30B9F8D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81E8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56A9E6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100.50  N./mm²</w:t>
      </w:r>
    </w:p>
    <w:p w14:paraId="6B14B4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0D9FBF2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08AA3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Elliptical Head             D     1000.00  mm.</w:t>
      </w:r>
    </w:p>
    <w:p w14:paraId="4CA84F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Aspect Ratio of Elliptical Head               Ar        2.00</w:t>
      </w:r>
    </w:p>
    <w:p w14:paraId="259E42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 6.0000  mm.</w:t>
      </w:r>
    </w:p>
    <w:p w14:paraId="7BB31D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0.0000  mm.</w:t>
      </w:r>
    </w:p>
    <w:p w14:paraId="660865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0.0000  mm.</w:t>
      </w:r>
    </w:p>
    <w:p w14:paraId="03AD61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2E09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250.0000  mm.</w:t>
      </w:r>
    </w:p>
    <w:p w14:paraId="4B2644F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5FEF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75B1ED4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C87E5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0101BB7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C3B3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A67F6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5A2DFC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15FFFB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1F9637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06C89F2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427A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198D31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 0.00  deg</w:t>
      </w:r>
    </w:p>
    <w:p w14:paraId="021D19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09372D0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6263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9669E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034D0DC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8A0F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5BADCF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0F921F4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7DE9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244943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7008C9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7194BB4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17B5C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11C0D3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8.0000  mm.</w:t>
      </w:r>
    </w:p>
    <w:p w14:paraId="779A12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7E805B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7ACC7C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0C320A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D94F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218259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2C5CF4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FC214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2C74602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4640FC" w14:textId="00ADEE2F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1E87C490" wp14:editId="2A8663C3">
            <wp:extent cx="2042160" cy="1143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5D8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F7044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  <w:u w:val="single"/>
        </w:rPr>
        <w:t>Note : Checking Nozzle in the Meridional direction.</w:t>
      </w:r>
    </w:p>
    <w:p w14:paraId="2DA9EC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3361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Reinforcement CALCULATION, Description: N5</w:t>
      </w:r>
    </w:p>
    <w:p w14:paraId="769086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16285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1BC2AFA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FC3D5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7ACE78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27751E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13317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42DEB0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D167D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Elliptical Head, tr [Int. Press]</w:t>
      </w:r>
    </w:p>
    <w:p w14:paraId="3743A3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P*D*K1/(2*Sv*E-0.2*P) per Appendix 1-4(c)</w:t>
      </w:r>
    </w:p>
    <w:p w14:paraId="4BC77D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0.75*1000*0.9/(2*100*1-0.2*0.75)</w:t>
      </w:r>
    </w:p>
    <w:p w14:paraId="763BEA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0.3346 mm.</w:t>
      </w:r>
    </w:p>
    <w:p w14:paraId="68EEA0D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CC067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1235A7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58647A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0.75*30.2/(100*1+0.4*0.75)</w:t>
      </w:r>
    </w:p>
    <w:p w14:paraId="7E1559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0.0224 mm.</w:t>
      </w:r>
    </w:p>
    <w:p w14:paraId="71BF97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23F7B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739913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89.2165  mm.</w:t>
      </w:r>
    </w:p>
    <w:p w14:paraId="16BA12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44.6083  mm.</w:t>
      </w:r>
    </w:p>
    <w:p w14:paraId="5091FB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3CDAF80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6DB54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N5.</w:t>
      </w:r>
    </w:p>
    <w:p w14:paraId="76E2B0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459217E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5F35866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74AC29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1C69B63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395B16E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04E82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7E3D62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877B2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6CBF16C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B3366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N5</w:t>
      </w:r>
    </w:p>
    <w:p w14:paraId="1D4F422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A117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8.0000  mm.</w:t>
      </w:r>
    </w:p>
    <w:p w14:paraId="706375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F733E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3F6C9B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2E26A8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tmin.  5.6560 = 0.7 * Wo mm.</w:t>
      </w:r>
    </w:p>
    <w:p w14:paraId="72A274F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2A95C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732F394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2E39D67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6F0AD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  <w:u w:val="single"/>
        </w:rPr>
        <w:t>Note : Checking Nozzle in the Latitudinal direction.</w:t>
      </w:r>
    </w:p>
    <w:p w14:paraId="7601E7E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7AE41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Reinforcement CALCULATION, Description: N5</w:t>
      </w:r>
    </w:p>
    <w:p w14:paraId="23EF2DD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94292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583B7A4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F20C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60EB1F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02CC463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CE05D6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6C5BC7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122BB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Elliptical Head, tr [Int. Press]</w:t>
      </w:r>
    </w:p>
    <w:p w14:paraId="49868E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 = P*D*K1/(2*Sv*E-0.2*P) per Appendix 1-4(c)</w:t>
      </w:r>
    </w:p>
    <w:p w14:paraId="0395BA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0.75*1000*0.9/(2*100*1-0.2*0.75)</w:t>
      </w:r>
    </w:p>
    <w:p w14:paraId="7E5D45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0.3346 mm.</w:t>
      </w:r>
    </w:p>
    <w:p w14:paraId="51CE14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5D3F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0A1126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377DDD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0.75*30.2/(100*1+0.4*0.75)</w:t>
      </w:r>
    </w:p>
    <w:p w14:paraId="257429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0.0224 mm.</w:t>
      </w:r>
    </w:p>
    <w:p w14:paraId="5188265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B884E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32C72F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080546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712A7B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33FB72B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5C921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N5.</w:t>
      </w:r>
    </w:p>
    <w:p w14:paraId="053C77B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7217A21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4BB8FBD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184BE65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1AC6B24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64E099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3AD68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46B3EE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0.0224 mm.</w:t>
      </w:r>
    </w:p>
    <w:p w14:paraId="11FF2F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79DBBC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0.3717 mm.</w:t>
      </w:r>
    </w:p>
    <w:p w14:paraId="043D51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425EBF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4DA538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2F5F680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34E89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60CF3A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5E7BD6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4007E9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EACD3A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1FCEBC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70CE87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51E60F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max( 0.022, 1.5 )</w:t>
      </w:r>
    </w:p>
    <w:p w14:paraId="7073BF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B45D8C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6E854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5C8004B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00343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598DBF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(see 319.4.4 and 302.3.5):</w:t>
      </w:r>
    </w:p>
    <w:p w14:paraId="1023BB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52E91D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Sustained  :     21.4,  Allowable :    100.5 N./mm²  Passed</w:t>
      </w:r>
    </w:p>
    <w:p w14:paraId="0AA4D7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Expansion  :      0.0,  Allowable :    248.0 N./mm²  Passed</w:t>
      </w:r>
    </w:p>
    <w:p w14:paraId="58E289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:      0.1,  Allowable :    133.7 N./mm²  Passed</w:t>
      </w:r>
    </w:p>
    <w:p w14:paraId="1E1D4A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:     16.8,  Allowable :     70.3 N./mm²  Passed</w:t>
      </w:r>
    </w:p>
    <w:p w14:paraId="38D6902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AA82E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2AB3DCB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5B0977F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1851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N5</w:t>
      </w:r>
    </w:p>
    <w:p w14:paraId="60BFA5E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512A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8.0000  mm.</w:t>
      </w:r>
    </w:p>
    <w:p w14:paraId="0CACF04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8A2DA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2D0095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7596F5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5.6000 = 0.7 * tmin.  5.6560 = 0.7 * Wo mm.</w:t>
      </w:r>
    </w:p>
    <w:p w14:paraId="2C3943F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B336C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4E3B53B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lastRenderedPageBreak/>
        <w:t>exempted by UG-36(c)(3)(a) (small nozzles) do not require a weld strength check.</w:t>
      </w:r>
    </w:p>
    <w:p w14:paraId="2A0AEFE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6CA26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9.2439 mm.</w:t>
      </w:r>
    </w:p>
    <w:p w14:paraId="72E60C3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165.4852 mm.</w:t>
      </w:r>
    </w:p>
    <w:p w14:paraId="3BA610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6BB74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FF8E55"/>
          <w:sz w:val="18"/>
        </w:rPr>
        <w:t>Warning:</w:t>
      </w:r>
    </w:p>
    <w:p w14:paraId="10C767B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FF8E55"/>
          <w:sz w:val="18"/>
        </w:rPr>
        <w:t>The equations for nozzle local stress analysis pertain to radial nozzles only</w:t>
      </w:r>
    </w:p>
    <w:p w14:paraId="2E8E75E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FF8E55"/>
          <w:sz w:val="18"/>
        </w:rPr>
        <w:t>and this nozzle is not specified as radial.  Please check the specific</w:t>
      </w:r>
    </w:p>
    <w:p w14:paraId="6CA7924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FF8E55"/>
          <w:sz w:val="18"/>
        </w:rPr>
        <w:t>analysis code for all assumptions and limitations.</w:t>
      </w:r>
    </w:p>
    <w:p w14:paraId="5534E9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88DD1A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 Echo, WRC107/537 Item     1,       Description: N5            :</w:t>
      </w:r>
    </w:p>
    <w:p w14:paraId="1E50B1C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554C4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Vessel                 Vbasis      ID</w:t>
      </w:r>
    </w:p>
    <w:p w14:paraId="69E50A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Cylindrical or Spherical Vessel           Cylsph      Spherical</w:t>
      </w:r>
    </w:p>
    <w:p w14:paraId="783483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Internal Corrosion Allowance                 Cas      0.0000  mm.</w:t>
      </w:r>
    </w:p>
    <w:p w14:paraId="6FEE61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Diameter                               Dv    1800.000  mm.</w:t>
      </w:r>
    </w:p>
    <w:p w14:paraId="5D342B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                             Tv       6.000  mm.</w:t>
      </w:r>
    </w:p>
    <w:p w14:paraId="496908C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BFDB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Temperature                            T1        85.0  C</w:t>
      </w:r>
    </w:p>
    <w:p w14:paraId="4476BE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7CA423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UNS Number                                     S31603</w:t>
      </w:r>
    </w:p>
    <w:p w14:paraId="176772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373ED3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100.50  N./mm²</w:t>
      </w:r>
    </w:p>
    <w:p w14:paraId="5A36AD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1F40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Attachment Type                             Type      Round</w:t>
      </w:r>
    </w:p>
    <w:p w14:paraId="53C212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Attachment Classification          Holsol      Hollow</w:t>
      </w:r>
    </w:p>
    <w:p w14:paraId="3D983D3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1E02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Nbasis      OD</w:t>
      </w:r>
    </w:p>
    <w:p w14:paraId="780D41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for Nozzle               Can      0.0000  mm.</w:t>
      </w:r>
    </w:p>
    <w:p w14:paraId="28A01A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Dn      60.325  mm.</w:t>
      </w:r>
    </w:p>
    <w:p w14:paraId="318E15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Tn       8.738  mm.</w:t>
      </w:r>
    </w:p>
    <w:p w14:paraId="3AA007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6FBDFA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UNS Number                                     S31603</w:t>
      </w:r>
    </w:p>
    <w:p w14:paraId="3FDDD3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SNmc      115.00  N./mm²</w:t>
      </w:r>
    </w:p>
    <w:p w14:paraId="7BC6C5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Hot  S.I. Allowable                  SNmh      100.50  N./mm²</w:t>
      </w:r>
    </w:p>
    <w:p w14:paraId="4319A34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0A86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0.747  bars</w:t>
      </w:r>
    </w:p>
    <w:p w14:paraId="001347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Thrust                                   No</w:t>
      </w:r>
    </w:p>
    <w:p w14:paraId="71FBC1D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6537C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External Forces and Moments in WRC 107/537 Convention:</w:t>
      </w:r>
    </w:p>
    <w:p w14:paraId="36624C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(SUS)                  P     -1000.0  N</w:t>
      </w:r>
    </w:p>
    <w:p w14:paraId="5E6B5F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(SUS)           (Vl)  V1      1225.0  N</w:t>
      </w:r>
    </w:p>
    <w:p w14:paraId="15329C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(SUS)           (Vc)  V2      1225.0  N</w:t>
      </w:r>
    </w:p>
    <w:p w14:paraId="5C3B2D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(SUS)           (Mc)  M1       250.0  N-m</w:t>
      </w:r>
    </w:p>
    <w:p w14:paraId="7CAD60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(SUS)           (Ml)  M2       250.0  N-m</w:t>
      </w:r>
    </w:p>
    <w:p w14:paraId="0D9804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(SUS)                 Mt       350.0  N-m</w:t>
      </w:r>
    </w:p>
    <w:p w14:paraId="537A787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180C2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8DBE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 Interactive Control                           No</w:t>
      </w:r>
    </w:p>
    <w:p w14:paraId="75B51B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WRC107 Version                           Version  March  1979</w:t>
      </w:r>
    </w:p>
    <w:p w14:paraId="0EF495E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665D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41E3EC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Compute Pressure Stress per WRC-368                       No</w:t>
      </w:r>
    </w:p>
    <w:p w14:paraId="278A0B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53DB22A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C39A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WRC Bulletin 537 provides equations for the dimensionless curves found in bulletin 107.  As noted</w:t>
      </w:r>
    </w:p>
    <w:p w14:paraId="1B49AC3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in the foreword to bulletin 537, "537 is equivalent to WRC 107".  Where 107 is printed in the</w:t>
      </w:r>
    </w:p>
    <w:p w14:paraId="610F98E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results below, "537" can be interchanged with "107".</w:t>
      </w:r>
    </w:p>
    <w:p w14:paraId="43B1B2C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14F6EE" w14:textId="7813EA33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69AE8207" wp14:editId="44908A3C">
            <wp:extent cx="2423160" cy="2209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9CF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CDC2B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WRC 107/537 has dimensional limitations that can be found in the bulletin's Foreword</w:t>
      </w:r>
    </w:p>
    <w:p w14:paraId="4091B10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and which can also be inferred by review of the non-dimensional curve limits.</w:t>
      </w:r>
    </w:p>
    <w:p w14:paraId="7F91689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92E10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17A9A3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636CBE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sqrt( 903.0 ( 6.0 - 0 ) )</w:t>
      </w:r>
    </w:p>
    <w:p w14:paraId="25A0B6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303.228 mm.</w:t>
      </w:r>
    </w:p>
    <w:p w14:paraId="46743C6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C7492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107 Stress Calculation for SUStained loads:</w:t>
      </w:r>
    </w:p>
    <w:p w14:paraId="04940F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P      -1000.0  N</w:t>
      </w:r>
    </w:p>
    <w:p w14:paraId="1829A9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Shear                  (VC)  V2       1225.0  N</w:t>
      </w:r>
    </w:p>
    <w:p w14:paraId="5CA033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(VL)  V1       1225.0  N</w:t>
      </w:r>
    </w:p>
    <w:p w14:paraId="6A044C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(MC)  M1        250.0  N-m</w:t>
      </w:r>
    </w:p>
    <w:p w14:paraId="600A69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(ML)  M2        250.0  N-m</w:t>
      </w:r>
    </w:p>
    <w:p w14:paraId="78F0FB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MT        350.0  N-m</w:t>
      </w:r>
    </w:p>
    <w:p w14:paraId="1447C0B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2DB7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Dimensionless Param: U =   0.41 TAU =   5.00 (  2.95) RHO =   0.69</w:t>
      </w:r>
    </w:p>
    <w:p w14:paraId="41BA8F0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6D6DC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Dimensionless Loads for Spherical Shells at Attachment Junction:</w:t>
      </w:r>
    </w:p>
    <w:p w14:paraId="66C7E1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09B8F7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Curves read for 1979            Figure     Value   Location</w:t>
      </w:r>
    </w:p>
    <w:p w14:paraId="399587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</w:t>
      </w:r>
    </w:p>
    <w:p w14:paraId="5A99AF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/ P                     SP 1    0.08524   (A,B,C,D)</w:t>
      </w:r>
    </w:p>
    <w:p w14:paraId="5D9C4A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/ P                     SP 1    0.10837   (A,B,C,D)</w:t>
      </w:r>
    </w:p>
    <w:p w14:paraId="18E551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* SQRT(Rm * T ) / MC    SM 1    0.13874   (A,B,C,D)</w:t>
      </w:r>
    </w:p>
    <w:p w14:paraId="3A9E79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SQRT(Rm * T ) / MC    SM 1    0.30529   (A,B,C,D)</w:t>
      </w:r>
    </w:p>
    <w:p w14:paraId="000E4E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N(x) * T * SQRT(Rm * T ) / ML    SM 1    0.13874   (A,B,C,D)</w:t>
      </w:r>
    </w:p>
    <w:p w14:paraId="6CCFD4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M(x)     * SQRT(Rm * T ) / ML    SM 1    0.30529   (A,B,C,D)</w:t>
      </w:r>
    </w:p>
    <w:p w14:paraId="4760708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8F31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/ P                     SP 1    0.14151   (A,B,C,D)</w:t>
      </w:r>
    </w:p>
    <w:p w14:paraId="720717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/ P                     SP 1    0.03726   (A,B,C,D)</w:t>
      </w:r>
    </w:p>
    <w:p w14:paraId="687553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SQRT(Rm * T ) / MC    SM 1    0.08279   (A,B,C,D)</w:t>
      </w:r>
    </w:p>
    <w:p w14:paraId="677D94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* SQRT(Rm * T ) / MC    SM 1    0.11593   (A,B,C,D)</w:t>
      </w:r>
    </w:p>
    <w:p w14:paraId="0971B8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N(y) * T * SQRT(Rm * T ) / ML    SM 1    0.08279   (A,B,C,D)</w:t>
      </w:r>
    </w:p>
    <w:p w14:paraId="1F3775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M(y)     * SQRT(Rm * T ) / ML    SM 1    0.11593   (A,B,C,D)</w:t>
      </w:r>
    </w:p>
    <w:p w14:paraId="50BCE06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31797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Stress Concentration Factors: Kn = 1.00,   Kb = 1.00</w:t>
      </w:r>
    </w:p>
    <w:p w14:paraId="16E1B5F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FFFF2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Stresses in the Vessel at the Attachment Junction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</w:t>
      </w:r>
    </w:p>
    <w:p w14:paraId="03BB702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DBE9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33546E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61AC0A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49EFFD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96E2A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Rad.  Memb. P  |      2.4|      2.4|      2.4|      2.4|      2.4|      2.4|      2.4|      2.4|</w:t>
      </w:r>
    </w:p>
    <w:p w14:paraId="4DD8BA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P  |     18.1|    -18.1|     18.1|    -18.1|     18.1|    -18.1|     18.1|    -18.1|</w:t>
      </w:r>
    </w:p>
    <w:p w14:paraId="08EBA5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MC |      0.0|      0.0|      0.0|      0.0|    -13.1|    -13.1|     13.1|     13.1|</w:t>
      </w:r>
    </w:p>
    <w:p w14:paraId="0CFF85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MC |      0.0|      0.0|      0.0|      0.0|   -172.8|    172.8|    172.8|   -172.8|</w:t>
      </w:r>
    </w:p>
    <w:p w14:paraId="1C9547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Memb. ML |    -13.1|    -13.1|     13.1|     13.1|      0.0|      0.0|      0.0|      0.0|</w:t>
      </w:r>
    </w:p>
    <w:p w14:paraId="651911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Bend. ML |   -172.8|    172.8|    172.8|   -172.8|      0.0|      0.0|      0.0|      0.0|</w:t>
      </w:r>
    </w:p>
    <w:p w14:paraId="4281D8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5E2C26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Rad.  Str.|   -165.4|    144.0|    206.3|   -175.4|   -165.4|    144.0|    206.3|   -175.4|</w:t>
      </w:r>
    </w:p>
    <w:p w14:paraId="207A61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7368F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P  |      3.9|      3.9|      3.9|      3.9|      3.9|      3.9|      3.9|      3.9|</w:t>
      </w:r>
    </w:p>
    <w:p w14:paraId="01ADC7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P  |      6.2|     -6.2|      6.2|     -6.2|      6.2|     -6.2|      6.2|     -6.2|</w:t>
      </w:r>
    </w:p>
    <w:p w14:paraId="2F4095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MC |      0.0|      0.0|      0.0|      0.0|     -7.8|     -7.8|      7.8|      7.8|</w:t>
      </w:r>
    </w:p>
    <w:p w14:paraId="62E011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MC |      0.0|      0.0|      0.0|      0.0|    -65.6|     65.6|     65.6|    -65.6|</w:t>
      </w:r>
    </w:p>
    <w:p w14:paraId="16AFCA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Memb. ML |     -7.8|     -7.8|      7.8|      7.8|      0.0|      0.0|      0.0|      0.0|</w:t>
      </w:r>
    </w:p>
    <w:p w14:paraId="4491FF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Tang. Bend. ML |    -65.6|     65.6|     65.6|    -65.6|      0.0|      0.0|      0.0|      0.0|</w:t>
      </w:r>
    </w:p>
    <w:p w14:paraId="7B1767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6E07E4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Tot. Tang. Str.|    -63.3|     55.5|     83.6|    -60.1|    -63.3|     55.5|     83.6|    -60.1|</w:t>
      </w:r>
    </w:p>
    <w:p w14:paraId="54F03C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DEE78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VC |      2.2|      2.2|     -2.2|     -2.2|      0.0|      0.0|      0.0|      0.0|</w:t>
      </w:r>
    </w:p>
    <w:p w14:paraId="4306EA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VL |      0.0|      0.0|      0.0|      0.0|     -2.2|     -2.2|      2.2|      2.2|</w:t>
      </w:r>
    </w:p>
    <w:p w14:paraId="2C1BB8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Shear MT |     10.2|     10.2|     10.2|     10.2|     10.2|     10.2|     10.2|     10.2|</w:t>
      </w:r>
    </w:p>
    <w:p w14:paraId="2D80D5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                                                           |</w:t>
      </w:r>
    </w:p>
    <w:p w14:paraId="1026C7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Tot. Shear|     12.4|     12.4|      8.0|      8.0|      8.0|      8.0|     12.4|     12.4|</w:t>
      </w:r>
    </w:p>
    <w:p w14:paraId="6DA691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B14E6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Str. Int. |    166.9|    145.7|    206.8|    175.9|    166.0|    144.7|    207.5|    176.7|</w:t>
      </w:r>
    </w:p>
    <w:p w14:paraId="12383C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8A2B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4649C3C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816E2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107/537 Stress Summations:</w:t>
      </w:r>
    </w:p>
    <w:p w14:paraId="3C97F02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E1BE7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at Attachment Junction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06CC521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D26B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|                    Stress Intensity Values at                                 |</w:t>
      </w:r>
    </w:p>
    <w:p w14:paraId="71ED49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                                                                          |</w:t>
      </w:r>
    </w:p>
    <w:p w14:paraId="6A4B49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   Load |       Au        Al        Bu        Bl        Cu        Cl        Du        Dl|</w:t>
      </w:r>
    </w:p>
    <w:p w14:paraId="1629B6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669CD2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Pm (SUS) |      5.6|      5.6|      5.6|      5.6|      5.6|      5.6|      5.6|      5.6|</w:t>
      </w:r>
    </w:p>
    <w:p w14:paraId="5DD3A5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Pl (SUS) |    -10.7|    -10.7|     15.5|     15.5|    -10.7|    -10.7|     15.5|     15.5|</w:t>
      </w:r>
    </w:p>
    <w:p w14:paraId="5ED3FD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Rad.  Q  (SUS) |   -154.7|    154.7|    190.8|   -190.8|   -154.7|    154.7|    190.8|   -190.8|</w:t>
      </w:r>
    </w:p>
    <w:p w14:paraId="2FF2A7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CB641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5.6|      5.6|      5.6|      5.6|      5.6|      5.6|      5.6|      5.6|</w:t>
      </w:r>
    </w:p>
    <w:p w14:paraId="7FED58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-3.9|     -3.9|     11.7|     11.7|     -3.9|     -3.9|     11.7|     11.7|</w:t>
      </w:r>
    </w:p>
    <w:p w14:paraId="4C93AC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-59.4|     59.4|     71.8|    -71.8|    -59.4|     59.4|     71.8|    -71.8|</w:t>
      </w:r>
    </w:p>
    <w:p w14:paraId="1C40FE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3FB2CF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0.0|      0.0|      0.0|      0.0|      0.0|      0.0|      0.0|      0.0|</w:t>
      </w:r>
    </w:p>
    <w:p w14:paraId="65360D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2.2|      2.2|     -2.2|     -2.2|     -2.2|     -2.2|      2.2|      2.2|</w:t>
      </w:r>
    </w:p>
    <w:p w14:paraId="255811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10.2|     10.2|     10.2|     10.2|     10.2|     10.2|     10.2|     10.2|</w:t>
      </w:r>
    </w:p>
    <w:p w14:paraId="23075A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5.6|      5.6|      5.6|      5.6|      5.6|      5.6|      5.6|      5.6|</w:t>
      </w:r>
    </w:p>
    <w:p w14:paraId="6EF57D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51FE9A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8.1|      8.1|     22.0|     22.0|      8.1|      8.1|     22.0|     22.0|</w:t>
      </w:r>
    </w:p>
    <w:p w14:paraId="7C6D7D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------------------------------------------------------------------------------------------------</w:t>
      </w:r>
    </w:p>
    <w:p w14:paraId="016814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161.3|    151.3|    212.4|    170.3|    160.4|    150.3|    213.1|    171.1|</w:t>
      </w:r>
    </w:p>
    <w:p w14:paraId="7C2FC9B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1EE71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FA164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Vessel Stress Summation Comparison (N./mm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):</w:t>
      </w:r>
    </w:p>
    <w:p w14:paraId="1132D16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74BA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Type of        |     Max. S.I.     S.I. Allowable     |      Result     |</w:t>
      </w:r>
    </w:p>
    <w:p w14:paraId="1AC8C6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Stress Int.    |                                      |                 |</w:t>
      </w:r>
    </w:p>
    <w:p w14:paraId="289F82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B4D82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5.60            100.50      |      Passed     |</w:t>
      </w:r>
    </w:p>
    <w:p w14:paraId="178982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22.04            150.75      |      Passed     |</w:t>
      </w:r>
    </w:p>
    <w:p w14:paraId="1D1B9E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Pm+Pl+Q (TOTAL)|        213.11            301.50      |      Passed     |</w:t>
      </w:r>
    </w:p>
    <w:p w14:paraId="08F94BA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D51AE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7FA675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CE189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50CA1220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4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7CBB1E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4" w:name="_Toc192708112"/>
      <w:r w:rsidRPr="008D5C85">
        <w:rPr>
          <w:rFonts w:ascii="Consolas" w:hAnsi="Consolas" w:cs="Arial"/>
          <w:sz w:val="18"/>
        </w:rPr>
        <w:instrText>Nozzle Calcs.:  N6A</w:instrText>
      </w:r>
      <w:bookmarkEnd w:id="34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0EEAA9C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N6A                               From:   20</w:t>
      </w:r>
    </w:p>
    <w:p w14:paraId="7F51761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282F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0.542  bars</w:t>
      </w:r>
    </w:p>
    <w:p w14:paraId="1CC0AD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295864B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D133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7FC9E6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0DF329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2D4CE21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5AD5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1000.00  mm.</w:t>
      </w:r>
    </w:p>
    <w:p w14:paraId="4CB514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3033F4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2F0EA4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65A19D6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3715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1800.00  mm.</w:t>
      </w:r>
    </w:p>
    <w:p w14:paraId="50C700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15C7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4AB1BBC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F2E6F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26D4501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FE04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9EBAC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B4B86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4E307F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138E2E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661C608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65A0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3F4B0E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90.00  deg</w:t>
      </w:r>
    </w:p>
    <w:p w14:paraId="64CE82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786A0D8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4626D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6EAA68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7B8F06B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9A07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36C1A2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4DEDCF4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1E47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2CF5B2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2B996F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698D8AB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D1E5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35F51C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7634A8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5DB46B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3CD4F2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5ED508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0D17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3613B7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35A0C92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E3A14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7D6BA3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C27E828" w14:textId="22A70078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056AE79F" wp14:editId="76868B9D">
            <wp:extent cx="2042160" cy="1143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094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96C8A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lastRenderedPageBreak/>
        <w:t>Reinforcement CALCULATION, Description: N6A</w:t>
      </w:r>
    </w:p>
    <w:p w14:paraId="5D6A90F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4B212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3D060A1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A0C0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3ECB56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572B173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98024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45B0C1E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243E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7E8CA5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2223BB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0.54*500/(100*1-0.6*0.54)</w:t>
      </w:r>
    </w:p>
    <w:p w14:paraId="76CACA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0.2697 mm.</w:t>
      </w:r>
    </w:p>
    <w:p w14:paraId="2DE5CB8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C0132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449E4C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2DB8C7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0.54*30.2/(100*1+0.4*0.54)</w:t>
      </w:r>
    </w:p>
    <w:p w14:paraId="49A833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0.0163 mm.</w:t>
      </w:r>
    </w:p>
    <w:p w14:paraId="4BBCD39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333C5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017D34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6EA0E5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0A66CC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5E1B0ED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588C0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N6A.</w:t>
      </w:r>
    </w:p>
    <w:p w14:paraId="2934432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10BDFE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7FE7412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E9C086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6F90D15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5F6C2D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F0115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1C2C92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0.0163 mm.</w:t>
      </w:r>
    </w:p>
    <w:p w14:paraId="2643B8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3A4F3E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0.2697 mm.</w:t>
      </w:r>
    </w:p>
    <w:p w14:paraId="390B32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208539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47D210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3445BC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C676A0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6BE8D6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360A1A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6B927D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0DA566B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1481E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4C2B0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4953B8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53DAB3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4B108A9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3C908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13CFDA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3A159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0F00636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D46196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08BAAA9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B61E3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N6A</w:t>
      </w:r>
    </w:p>
    <w:p w14:paraId="2DD8E5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0482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51291EA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E4572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0F3F82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539E93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tmin.  4.2420 = 0.7 * Wo mm.</w:t>
      </w:r>
    </w:p>
    <w:p w14:paraId="4D0ED69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DE4A6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51437D8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74D5FFD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0236C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0.9106 mm.</w:t>
      </w:r>
    </w:p>
    <w:p w14:paraId="254D28A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156.9106 mm.</w:t>
      </w:r>
    </w:p>
    <w:p w14:paraId="40618F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66BC1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85EAC76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49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CD5AFC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5" w:name="_Toc192708113"/>
      <w:r w:rsidRPr="008D5C85">
        <w:rPr>
          <w:rFonts w:ascii="Consolas" w:hAnsi="Consolas" w:cs="Arial"/>
          <w:sz w:val="18"/>
        </w:rPr>
        <w:instrText>Nozzle Calcs.:  N6B</w:instrText>
      </w:r>
      <w:bookmarkEnd w:id="35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0974B6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N6B                               From:   20</w:t>
      </w:r>
    </w:p>
    <w:p w14:paraId="7612463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79DD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0.710  bars</w:t>
      </w:r>
    </w:p>
    <w:p w14:paraId="7AAE8C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6F0F2C0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899D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337674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367AE1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5061988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5CBE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1000.00  mm.</w:t>
      </w:r>
    </w:p>
    <w:p w14:paraId="6AA115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340774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556560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5EBD977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CAF6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150.00  mm.</w:t>
      </w:r>
    </w:p>
    <w:p w14:paraId="005611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CE04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0BEDBBF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C8DB5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0BD0BF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F1B0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47508A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679B12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660666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69CC66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3EDAC1A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A3A9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09B8ED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90.00  deg</w:t>
      </w:r>
    </w:p>
    <w:p w14:paraId="7F02B2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3072466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A78A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297E3D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2A8BF3A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D0F3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150A58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05DD064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7F77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5876AB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413E1D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43CAC1E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0F465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081C57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323322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418A45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414A23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5EB934B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C52B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699BE1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5B589DC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1DA89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07964E0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06EA93" w14:textId="4CDBB71B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28AE4D8B" wp14:editId="64EF56A4">
            <wp:extent cx="2042160" cy="1143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CC2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30A4A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lastRenderedPageBreak/>
        <w:t>Reinforcement CALCULATION, Description: N6B</w:t>
      </w:r>
    </w:p>
    <w:p w14:paraId="48E86C7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49753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5898426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C219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52DBAF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0F55311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5FA49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60F61D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76628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607400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0E6032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0.71*500/(100*1-0.6*0.71)</w:t>
      </w:r>
    </w:p>
    <w:p w14:paraId="760721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0.3534 mm.</w:t>
      </w:r>
    </w:p>
    <w:p w14:paraId="7CDF4C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003BF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4038E4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6A759B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0.71*30.2/(100*1+0.4*0.71)</w:t>
      </w:r>
    </w:p>
    <w:p w14:paraId="55BAC8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0.0213 mm.</w:t>
      </w:r>
    </w:p>
    <w:p w14:paraId="080D449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D00D6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184C65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1CD1F0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388C39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7A1F686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03F2D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N6B.</w:t>
      </w:r>
    </w:p>
    <w:p w14:paraId="75FB336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5FEC55B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0B81BF1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33223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6E18239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4EFF73D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7C19F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509B28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0.0213 mm.</w:t>
      </w:r>
    </w:p>
    <w:p w14:paraId="726076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434291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0.3534 mm.</w:t>
      </w:r>
    </w:p>
    <w:p w14:paraId="17BE75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17BC0C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507C70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25C3194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22393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3E488A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6C0F47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4DB20C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5867E5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435F7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775E11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71D9E0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max( 0.021, 1.5 )</w:t>
      </w:r>
    </w:p>
    <w:p w14:paraId="1908BF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0118D31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09314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7542FD6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DA33A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3235F18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6B8BE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0E1D64D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8AD35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N6B</w:t>
      </w:r>
    </w:p>
    <w:p w14:paraId="09331B5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D6B13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0A7758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F4CF2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276192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0C9B39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tmin.  4.2420 = 0.7 * Wo mm.</w:t>
      </w:r>
    </w:p>
    <w:p w14:paraId="0CA662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2DF31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3F2B62C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658B246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26982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0.9106 mm.</w:t>
      </w:r>
    </w:p>
    <w:p w14:paraId="08C50FF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156.9106 mm.</w:t>
      </w:r>
    </w:p>
    <w:p w14:paraId="68573B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CF628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74D052A3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5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F9AB2E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6" w:name="_Toc192708114"/>
      <w:r w:rsidRPr="008D5C85">
        <w:rPr>
          <w:rFonts w:ascii="Consolas" w:hAnsi="Consolas" w:cs="Arial"/>
          <w:sz w:val="18"/>
        </w:rPr>
        <w:instrText>Nozzle Calcs.:  N4A</w:instrText>
      </w:r>
      <w:bookmarkEnd w:id="36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2BBE476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N4A                               From:   20</w:t>
      </w:r>
    </w:p>
    <w:p w14:paraId="5D3B748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F567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0.542  bars</w:t>
      </w:r>
    </w:p>
    <w:p w14:paraId="648627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6BA5C5F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309F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354A16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034F13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2D75D4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CE2D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1000.00  mm.</w:t>
      </w:r>
    </w:p>
    <w:p w14:paraId="0A2603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0EB382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7F8CD1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6E92219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7653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1800.00  mm.</w:t>
      </w:r>
    </w:p>
    <w:p w14:paraId="7F02C8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86BC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736263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5EEA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64A7F01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D994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563582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6E75E8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68CEC8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507386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4EF5B12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63C4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3E54BB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180.00  deg</w:t>
      </w:r>
    </w:p>
    <w:p w14:paraId="4DFE3A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5348D9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4AAF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22E8FC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76A44F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54DF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1D9E9B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52CCE4C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D561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138E48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46B304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6686BC5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805B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18621D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5A365B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1C814A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669D1A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735603C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6F12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7D3348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71056B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9FCE0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4661DF9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35D906" w14:textId="3F2F7BB4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69CBB69E" wp14:editId="5F6BA1EA">
            <wp:extent cx="204216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FD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C9D9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lastRenderedPageBreak/>
        <w:t>Reinforcement CALCULATION, Description: N4A</w:t>
      </w:r>
    </w:p>
    <w:p w14:paraId="5EF2EA9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08F90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975F4A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6477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33F51C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7CDE59F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C6FF6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2C778E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12CDC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0FDF2C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512943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0.54*500/(100*1-0.6*0.54)</w:t>
      </w:r>
    </w:p>
    <w:p w14:paraId="07FF38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0.2697 mm.</w:t>
      </w:r>
    </w:p>
    <w:p w14:paraId="5A642D1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6ABB5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590684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51E902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0.54*30.2/(100*1+0.4*0.54)</w:t>
      </w:r>
    </w:p>
    <w:p w14:paraId="2FAF97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0.0163 mm.</w:t>
      </w:r>
    </w:p>
    <w:p w14:paraId="2E5CF07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5DF8C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27F96C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2B214C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3A36B6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268AD72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B0C03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N4A.</w:t>
      </w:r>
    </w:p>
    <w:p w14:paraId="0D5E414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0E8548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484C7CB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625980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5AD03CE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72E0C17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86A37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67AA26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0.0163 mm.</w:t>
      </w:r>
    </w:p>
    <w:p w14:paraId="119227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486678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0.2697 mm.</w:t>
      </w:r>
    </w:p>
    <w:p w14:paraId="4A390E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3C3022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1ACC49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20A8589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64F53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49F91F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5E0722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5638D3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510315E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035E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26B04D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10E518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724824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6D0944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CE348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77D87D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F97FBA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1A3423F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C8788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6B5044C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BA3C9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N4A</w:t>
      </w:r>
    </w:p>
    <w:p w14:paraId="5BEA08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CCDC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0170D3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6AEBD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7FDA77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399057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tmin.  4.2420 = 0.7 * Wo mm.</w:t>
      </w:r>
    </w:p>
    <w:p w14:paraId="7FA104D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DBB0B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008B5AD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235BC54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DE090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0.9106 mm.</w:t>
      </w:r>
    </w:p>
    <w:p w14:paraId="41D2C6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156.9106 mm.</w:t>
      </w:r>
    </w:p>
    <w:p w14:paraId="1DE1867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E64DD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D08CB27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51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733893F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7" w:name="_Toc192708115"/>
      <w:r w:rsidRPr="008D5C85">
        <w:rPr>
          <w:rFonts w:ascii="Consolas" w:hAnsi="Consolas" w:cs="Arial"/>
          <w:sz w:val="18"/>
        </w:rPr>
        <w:instrText>Nozzle Calcs.:  N4B</w:instrText>
      </w:r>
      <w:bookmarkEnd w:id="37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5E67B2E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N4B                               From:   20</w:t>
      </w:r>
    </w:p>
    <w:p w14:paraId="790DF29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67B2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0.710  bars</w:t>
      </w:r>
    </w:p>
    <w:p w14:paraId="788978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250A3E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78885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663378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16A0DA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62FE2F0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1481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1000.00  mm.</w:t>
      </w:r>
    </w:p>
    <w:p w14:paraId="4650F2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121579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6FE9B6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3FA051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286F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150.00  mm.</w:t>
      </w:r>
    </w:p>
    <w:p w14:paraId="22E20A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117EC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75A004F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B7E2E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53B7F90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D429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4EE668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4DBB22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6A5404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16E149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4A65199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D893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5CE3D7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180.00  deg</w:t>
      </w:r>
    </w:p>
    <w:p w14:paraId="7EEC86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0563B7E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DFC8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2D0F7D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030A7B9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4EE6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404F28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460A247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21D0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56A90E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382725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0B21B92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1C68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52E1AD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0E8C02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4A81B8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655DB8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38B7CF4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62BC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277C71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1996B84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42D6A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3F2CFCE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BFFC99" w14:textId="5F543EE2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6C15BABE" wp14:editId="59AD1039">
            <wp:extent cx="2042160" cy="114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A43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88A04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lastRenderedPageBreak/>
        <w:t>Reinforcement CALCULATION, Description: N4B</w:t>
      </w:r>
    </w:p>
    <w:p w14:paraId="235E235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AABB4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3DF946F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6822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2D7CB7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01D5A47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FB46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461B90C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D8AA6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084700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294974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0.71*500/(100*1-0.6*0.71)</w:t>
      </w:r>
    </w:p>
    <w:p w14:paraId="746449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0.3534 mm.</w:t>
      </w:r>
    </w:p>
    <w:p w14:paraId="6988AB3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0542E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6954BB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5EB92D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0.71*30.2/(100*1+0.4*0.71)</w:t>
      </w:r>
    </w:p>
    <w:p w14:paraId="4B1BC1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0.0213 mm.</w:t>
      </w:r>
    </w:p>
    <w:p w14:paraId="3A187C4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D01A8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293DD1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542B28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20F216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23356DD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F7761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N4B.</w:t>
      </w:r>
    </w:p>
    <w:p w14:paraId="30FCF3A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32F0CA4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709BC8C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2F2AB9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779F321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4B4ADA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96650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1F5D0E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0.0213 mm.</w:t>
      </w:r>
    </w:p>
    <w:p w14:paraId="089893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375B9B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0.3534 mm.</w:t>
      </w:r>
    </w:p>
    <w:p w14:paraId="4B7A17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22D962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569FAA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1600EC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07262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4B0BE3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667374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2AE213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4087E4A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43C7E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8764F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1659B0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max( 0.021, 1.5 )</w:t>
      </w:r>
    </w:p>
    <w:p w14:paraId="7C2800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62DACC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DC93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44D7414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8B910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344ECA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47BDA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2FCE8EE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9F109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N4B</w:t>
      </w:r>
    </w:p>
    <w:p w14:paraId="338D134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91DA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5A43E7A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57FDA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27C524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76405B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tmin.  4.2420 = 0.7 * Wo mm.</w:t>
      </w:r>
    </w:p>
    <w:p w14:paraId="54B861A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69146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344581A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398BD2D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737A7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0.9106 mm.</w:t>
      </w:r>
    </w:p>
    <w:p w14:paraId="253E10B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156.9106 mm.</w:t>
      </w:r>
    </w:p>
    <w:p w14:paraId="4DC9422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AABDD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F1294B0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52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31B3D98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8" w:name="_Toc192708116"/>
      <w:r w:rsidRPr="008D5C85">
        <w:rPr>
          <w:rFonts w:ascii="Consolas" w:hAnsi="Consolas" w:cs="Arial"/>
          <w:sz w:val="18"/>
        </w:rPr>
        <w:instrText>Nozzle Calcs.:  M1</w:instrText>
      </w:r>
      <w:bookmarkEnd w:id="38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0344B0B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M1                                From:   20</w:t>
      </w:r>
    </w:p>
    <w:p w14:paraId="5C69266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D72C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0.637  bars</w:t>
      </w:r>
    </w:p>
    <w:p w14:paraId="4AD7CF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30BB658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D8C0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4C32A0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0EE073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081A7AA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21C7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1000.00  mm.</w:t>
      </w:r>
    </w:p>
    <w:p w14:paraId="059D65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54443F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1D9C74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320685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F4B8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864.00  mm.</w:t>
      </w:r>
    </w:p>
    <w:p w14:paraId="630D5E5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D75AC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1C37728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E2105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25E41BC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4AAB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164E78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09E7FE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21B959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36A9E1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6E7B16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C42C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73EAE1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270.00  deg</w:t>
      </w:r>
    </w:p>
    <w:p w14:paraId="356F4E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600.0000  mm</w:t>
      </w:r>
    </w:p>
    <w:p w14:paraId="4429F9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D235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06CF88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10S</w:t>
      </w:r>
    </w:p>
    <w:p w14:paraId="5A42693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C0C34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3DCA47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6318BFB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0021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6D3FD9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2C95B4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6E9460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75BD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6EA6C9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6DBDE9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16F934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1D10E4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0F3A2E1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0A77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003BF7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01A8CF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22FEFA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1050.0000  mm.</w:t>
      </w:r>
    </w:p>
    <w:p w14:paraId="36F746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7E7D09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042349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5D71FC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220.2000  mm.</w:t>
      </w:r>
    </w:p>
    <w:p w14:paraId="44CECF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This is a Manway or Access Opening.</w:t>
      </w:r>
    </w:p>
    <w:p w14:paraId="1C85B0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3735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7C6B6B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4D2F9C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AC0AF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35CE630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AB23C3" w14:textId="3FEE085E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3A05D1A9" wp14:editId="55E4A72B">
            <wp:extent cx="2278380" cy="1143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05C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C90E1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Reinforcement CALCULATION, Description: M1</w:t>
      </w:r>
    </w:p>
    <w:p w14:paraId="377E71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AF6B9A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586DB98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BFFF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609.600  mm.</w:t>
      </w:r>
    </w:p>
    <w:p w14:paraId="2E05CC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6.350  mm.</w:t>
      </w:r>
    </w:p>
    <w:p w14:paraId="0C47412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ED814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142B42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42211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57C89F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62BCC0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0.64*500/(100*1-0.6*0.64)</w:t>
      </w:r>
    </w:p>
    <w:p w14:paraId="36ABDA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0.3172 mm.</w:t>
      </w:r>
    </w:p>
    <w:p w14:paraId="3914B8C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2039E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35B687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3B7253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0.64*305/(100*1+0.4*0.64)</w:t>
      </w:r>
    </w:p>
    <w:p w14:paraId="3F2357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0.1931 mm.</w:t>
      </w:r>
    </w:p>
    <w:p w14:paraId="349810B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BBFBE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 Modified by Appendix 1-7, Limits of Reinforcement: [Internal Pressure]</w:t>
      </w:r>
    </w:p>
    <w:p w14:paraId="35CA03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1193.7999  mm.</w:t>
      </w:r>
    </w:p>
    <w:p w14:paraId="2CFA18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596.9000  mm.</w:t>
      </w:r>
    </w:p>
    <w:p w14:paraId="262CC3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745C00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34A6C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Strength Reduction Factor [fr1]:</w:t>
      </w:r>
    </w:p>
    <w:p w14:paraId="2D3D43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Sn/Sv )</w:t>
      </w:r>
    </w:p>
    <w:p w14:paraId="2D9BC0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7BF4A9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1649E05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2EC6C4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Strength Reduction Factor [fr2]:</w:t>
      </w:r>
    </w:p>
    <w:p w14:paraId="7867EE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Sn/Sv )</w:t>
      </w:r>
    </w:p>
    <w:p w14:paraId="4770C5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0EECA8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2F6414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4659B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Strength Reduction Factor [fr4]:</w:t>
      </w:r>
    </w:p>
    <w:p w14:paraId="2E9DA7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Sp/Sv )</w:t>
      </w:r>
    </w:p>
    <w:p w14:paraId="0B71F7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4BD030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0C91562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8E4B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Strength Reduction Factor [fr3]:</w:t>
      </w:r>
    </w:p>
    <w:p w14:paraId="0B8A26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fr2, fr4 )</w:t>
      </w:r>
    </w:p>
    <w:p w14:paraId="491E22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1 )</w:t>
      </w:r>
    </w:p>
    <w:p w14:paraId="5EE8EB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2DE9095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637E6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of Nozzle Reinforcement Area Calculations: (cm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7DE9F52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4F8A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AVAILABLE, A1 to A5     |      MAWP|  External|     Mapnc|</w:t>
      </w:r>
    </w:p>
    <w:p w14:paraId="2E381C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54C91F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Required             Ar |     1.893|        NA|        NA|</w:t>
      </w:r>
    </w:p>
    <w:p w14:paraId="05E9E3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Shell             A1 |    33.921|        NA|        NA|</w:t>
      </w:r>
    </w:p>
    <w:p w14:paraId="04B2A0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Nozzle Wall       A2 |     1.847|        NA|        NA|</w:t>
      </w:r>
    </w:p>
    <w:p w14:paraId="39F3E3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Area in Inward Nozzle     A3 |     0.000|        NA|        NA|</w:t>
      </w:r>
    </w:p>
    <w:p w14:paraId="780D43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Welds    A41+A42+A43 |     0.720|        NA|        NA|</w:t>
      </w:r>
    </w:p>
    <w:p w14:paraId="53F2D6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Element           A5 |    26.424|        NA|        NA|</w:t>
      </w:r>
    </w:p>
    <w:p w14:paraId="35A713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0EC838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AREA AVAILABLE    Atot |    62.912|        NA|        NA|</w:t>
      </w:r>
    </w:p>
    <w:p w14:paraId="4719D9A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D4136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MAWP Case Governs the Analysis.</w:t>
      </w:r>
    </w:p>
    <w:p w14:paraId="3EBB1B9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C9BF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Angle Used in Area Calculations                 90.00  degs.</w:t>
      </w:r>
    </w:p>
    <w:p w14:paraId="239A118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C28AB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area available without a pad is Sufficient.</w:t>
      </w:r>
    </w:p>
    <w:p w14:paraId="076A56A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area available with the given pad is Sufficient.</w:t>
      </w:r>
    </w:p>
    <w:p w14:paraId="04E76D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6BFF5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Area Required [A]:</w:t>
      </w:r>
    </w:p>
    <w:p w14:paraId="7FB0C3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d * tr*F + 2 * tn * tr*F * (1-fr1) ) UG-37(c)</w:t>
      </w:r>
    </w:p>
    <w:p w14:paraId="497870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(597*0.32*1+2*6.35*0.32*1*(1-1))</w:t>
      </w:r>
    </w:p>
    <w:p w14:paraId="2E3627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1.893 cm²</w:t>
      </w:r>
    </w:p>
    <w:p w14:paraId="5BA2473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65E93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Reinforcement Areas per Figure UG-37.1</w:t>
      </w:r>
    </w:p>
    <w:p w14:paraId="46329FD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5C9A8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Area Available in Shell [A1]:</w:t>
      </w:r>
    </w:p>
    <w:p w14:paraId="2BB044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d( E1*t - F*tr ) - 2 * tn( E1*t - F*tr ) * ( 1 - fr1 )</w:t>
      </w:r>
    </w:p>
    <w:p w14:paraId="1998A4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597 ( 1 * 6 - 1 * 0.32 ) - 2 * 6.35</w:t>
      </w:r>
    </w:p>
    <w:p w14:paraId="2D6309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( 1 * 6 - 1 * 0.32 ) * ( 1 - 1 )</w:t>
      </w:r>
    </w:p>
    <w:p w14:paraId="328FF8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33.921 cm²</w:t>
      </w:r>
    </w:p>
    <w:p w14:paraId="0AEAD80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2E979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Area Available in Nozzle Wall Projecting Outward [A2]:</w:t>
      </w:r>
    </w:p>
    <w:p w14:paraId="1ABBF5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 * Tlwp ) * ( tn - trn ) * fr2</w:t>
      </w:r>
    </w:p>
    <w:p w14:paraId="12B151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 * 15 ) * ( 6.35 - 0.19 ) * 1</w:t>
      </w:r>
    </w:p>
    <w:p w14:paraId="0E7DF3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1.847 cm²</w:t>
      </w:r>
    </w:p>
    <w:p w14:paraId="1AA344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B0FE7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Area Available in Welds [A41 + A42 + A43]:</w:t>
      </w:r>
    </w:p>
    <w:p w14:paraId="7EAF29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Wo² * fr3 + (Wi-can/0.707)² * fr2 + Wp² * fr4</w:t>
      </w:r>
    </w:p>
    <w:p w14:paraId="548563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6² * 1 + (0 )² * 1 + 6² * 1</w:t>
      </w:r>
    </w:p>
    <w:p w14:paraId="283E19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0.720 cm²</w:t>
      </w:r>
    </w:p>
    <w:p w14:paraId="737116D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948B1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Area Available in Element [A5]:</w:t>
      </w:r>
    </w:p>
    <w:p w14:paraId="07004E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(min(Dp,DL)-(Nozzle OD))*(min(tp,Tlwp,te)) * fr4</w:t>
      </w:r>
    </w:p>
    <w:p w14:paraId="79E66C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( 1050 - 610 ) * 6 * 1</w:t>
      </w:r>
    </w:p>
    <w:p w14:paraId="35B42B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26.424 cm²</w:t>
      </w:r>
    </w:p>
    <w:p w14:paraId="04FFA49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10C0A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</w:t>
      </w:r>
    </w:p>
    <w:p w14:paraId="5675A6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0.1931 mm.</w:t>
      </w:r>
    </w:p>
    <w:p w14:paraId="1793CF2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0693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1DC6C8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ta</w:t>
      </w:r>
    </w:p>
    <w:p w14:paraId="702102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0.1931 mm.</w:t>
      </w:r>
    </w:p>
    <w:p w14:paraId="7AB6ECE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9A5AA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6.350 = 5.556 mm. -&gt; OK</w:t>
      </w:r>
    </w:p>
    <w:p w14:paraId="3EA9C12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91199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030AA8F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AADFE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0449C98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74F49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 Modified by Appendix 1-7, Limits of Reinforcement: [Internal Pressure]</w:t>
      </w:r>
    </w:p>
    <w:p w14:paraId="51578A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895.3500  mm.</w:t>
      </w:r>
    </w:p>
    <w:p w14:paraId="59C58F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447.6750  mm.</w:t>
      </w:r>
    </w:p>
    <w:p w14:paraId="536826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09E44E8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37F1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2ED2932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2383E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lastRenderedPageBreak/>
        <w:t>Reinforcement Areas for Large Nozzle (Per App 1-7(a)): (cm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 xml:space="preserve">  )</w:t>
      </w:r>
    </w:p>
    <w:p w14:paraId="51A252F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02CA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AVAILABLE, A1 to A6              |    No Pad |  With Pad |</w:t>
      </w:r>
    </w:p>
    <w:p w14:paraId="1160AE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11E475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Required [Internal Pressure]  AR |     1.262 |     1.262 |</w:t>
      </w:r>
    </w:p>
    <w:p w14:paraId="550311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 in Shell            A1 |    16.960 |    16.960 |</w:t>
      </w:r>
    </w:p>
    <w:p w14:paraId="128AE0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 in Nozzle Wall      A2 |     1.847 |     1.847 |</w:t>
      </w:r>
    </w:p>
    <w:p w14:paraId="2DF8AF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 in Inward Nozzle    A3 |     0.000 |     0.000 |</w:t>
      </w:r>
    </w:p>
    <w:p w14:paraId="546B91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 in Welds            A4 |     0.360 |     0.360 |</w:t>
      </w:r>
    </w:p>
    <w:p w14:paraId="171945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 in Pad              A5 |     0.000 |    17.145 |</w:t>
      </w:r>
    </w:p>
    <w:p w14:paraId="3A8AC8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 in Hub              A6 |     0.000 |     0.000 |</w:t>
      </w:r>
    </w:p>
    <w:p w14:paraId="710BFE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TOTAL AREA AVAILABLE             Atot |    19.167 |    36.312 |</w:t>
      </w:r>
    </w:p>
    <w:p w14:paraId="54A1744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8A94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The area available without a pad is Sufficient.</w:t>
      </w:r>
    </w:p>
    <w:p w14:paraId="357ECB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The area available with the given pad is Sufficient.</w:t>
      </w:r>
    </w:p>
    <w:p w14:paraId="5A9A7D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D16B5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Nozzle does not fall within the scope of the diameter requirements</w:t>
      </w:r>
    </w:p>
    <w:p w14:paraId="7EB2927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of App. 1-7(b). Therefore, the Membrane and Bending stress checks</w:t>
      </w:r>
    </w:p>
    <w:p w14:paraId="421F2E6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are not required.</w:t>
      </w:r>
    </w:p>
    <w:p w14:paraId="063AA3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D04E2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M1</w:t>
      </w:r>
    </w:p>
    <w:p w14:paraId="2E32679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514A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678D85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23107D9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C463BB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6F064F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0C294B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6AEC25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6B79C4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A15A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Weld Strength and Weld Loads per UG-41.1, Sketch (a) or (b)</w:t>
      </w:r>
    </w:p>
    <w:p w14:paraId="5A08242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EF21B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Load [W]:</w:t>
      </w:r>
    </w:p>
    <w:p w14:paraId="1EE558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(A-A1+2*tn*fr1*(E1*t-tr))Sv)</w:t>
      </w:r>
    </w:p>
    <w:p w14:paraId="4605F3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(1.89 - 33.9 + 2 * 6.35 * 1 *</w:t>
      </w:r>
    </w:p>
    <w:p w14:paraId="74BDA6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(1 * 6 - 0.32 ) )100 )</w:t>
      </w:r>
    </w:p>
    <w:p w14:paraId="6BDA24C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-314465.50) N</w:t>
      </w:r>
    </w:p>
    <w:p w14:paraId="576191F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6E4EF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F is always set to 1.0 throughout the calculation.</w:t>
      </w:r>
    </w:p>
    <w:p w14:paraId="651167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B9682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Load [W1]:</w:t>
      </w:r>
    </w:p>
    <w:p w14:paraId="4DAD79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(A2+A5+A4-(Wi-Can/.707)²*fr2)*Sv</w:t>
      </w:r>
    </w:p>
    <w:p w14:paraId="622B69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( 1.85 + 26.4 + 0.72 - 0 * 1 ) * 100</w:t>
      </w:r>
    </w:p>
    <w:p w14:paraId="3039A5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291212.50 N</w:t>
      </w:r>
    </w:p>
    <w:p w14:paraId="4D5EA60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E3B1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Load [W2]:</w:t>
      </w:r>
    </w:p>
    <w:p w14:paraId="5CBE74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 + A3 + A4 + (2 * tn * t * fr1)) * Sv</w:t>
      </w:r>
    </w:p>
    <w:p w14:paraId="373035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( 1.85 + 0 + 0.36 + ( 0.76 ) ) * 100</w:t>
      </w:r>
    </w:p>
    <w:p w14:paraId="3DACCC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29823.91 N</w:t>
      </w:r>
    </w:p>
    <w:p w14:paraId="273547A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7484A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Load [W3]:</w:t>
      </w:r>
    </w:p>
    <w:p w14:paraId="42A89C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(A2+A3+A4+A5+(2*tn*t*fr1))*S</w:t>
      </w:r>
    </w:p>
    <w:p w14:paraId="443258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( 1.85 + 0 + 0.72 + 26.4 + ( 0.76 ) ) * 100</w:t>
      </w:r>
    </w:p>
    <w:p w14:paraId="6E2824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298866.72 N</w:t>
      </w:r>
    </w:p>
    <w:p w14:paraId="7FB9E16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0CE07A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Strength of Connection Elements for Failure Path Analysis</w:t>
      </w:r>
    </w:p>
    <w:p w14:paraId="5B0372F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9F80D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Shear, Outward Nozzle Weld [Sonw]:</w:t>
      </w:r>
    </w:p>
    <w:p w14:paraId="3157DB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Dlo * Wo * 0.49 * Snw</w:t>
      </w:r>
    </w:p>
    <w:p w14:paraId="4223B8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610 * 6 * 0.49 * 100</w:t>
      </w:r>
    </w:p>
    <w:p w14:paraId="03ED42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282905. N</w:t>
      </w:r>
    </w:p>
    <w:p w14:paraId="6AC69D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315DB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Shear, Pad Element Weld [Spew]:</w:t>
      </w:r>
    </w:p>
    <w:p w14:paraId="614BE0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DP * WP * 0.49 * SEW</w:t>
      </w:r>
    </w:p>
    <w:p w14:paraId="383A1B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1050 * 6 * 0.49 * 100</w:t>
      </w:r>
    </w:p>
    <w:p w14:paraId="0816E3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487082. N</w:t>
      </w:r>
    </w:p>
    <w:p w14:paraId="30A6764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AB74C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Shear, Nozzle Wall [Snw]:</w:t>
      </w:r>
    </w:p>
    <w:p w14:paraId="7BFC9D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 *( Dlr + Dlo )/4 ) * ( Thk - Can ) * 0.7 * Sn</w:t>
      </w:r>
    </w:p>
    <w:p w14:paraId="24FCE9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(3.14 * 302 ) * ( 6.35 - 0 ) * 0.7 * 100</w:t>
      </w:r>
    </w:p>
    <w:p w14:paraId="583B7B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423271. N</w:t>
      </w:r>
    </w:p>
    <w:p w14:paraId="460AD19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B8BF2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Tension, Pad Groove Weld [Tpgw]:</w:t>
      </w:r>
    </w:p>
    <w:p w14:paraId="2BA79C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pi/2) * Dlo * Wgpn * 0.74 * Seg</w:t>
      </w:r>
    </w:p>
    <w:p w14:paraId="05D99D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 (3.14/2 ) * 610 * 6 * 0.74 * 100</w:t>
      </w:r>
    </w:p>
    <w:p w14:paraId="14708B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427245. N</w:t>
      </w:r>
    </w:p>
    <w:p w14:paraId="592AC83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19552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Tension, Shell Groove Weld [Tngw]:</w:t>
      </w:r>
    </w:p>
    <w:p w14:paraId="3A2A6F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Dlo * ( T - cas ) * 0.74 * Sng</w:t>
      </w:r>
    </w:p>
    <w:p w14:paraId="773127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610 * ( 6 - 0 ) * 0.74 * 100</w:t>
      </w:r>
    </w:p>
    <w:p w14:paraId="322ECC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427245. N</w:t>
      </w:r>
    </w:p>
    <w:p w14:paraId="3765CCD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5182A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See UG-41 and UW-15 for clarification of allowable stresses.</w:t>
      </w:r>
    </w:p>
    <w:p w14:paraId="5517D9F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32633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Strength of Failure Paths:</w:t>
      </w:r>
    </w:p>
    <w:p w14:paraId="0E9840E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CBC65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Failure Path [Path 1-1]:</w:t>
      </w:r>
    </w:p>
    <w:p w14:paraId="50ECB8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SPEW + SNW ) = ( 487082 + 423271 ) = 910353 N</w:t>
      </w:r>
    </w:p>
    <w:p w14:paraId="1D67E4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4CD62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Failure Path [Path 2-2]:</w:t>
      </w:r>
    </w:p>
    <w:p w14:paraId="004319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Sonw + Tpgw + Tngw + Sinw )</w:t>
      </w:r>
    </w:p>
    <w:p w14:paraId="3B25C7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( 282905 + 427245 + 427245 + 0 ) = 1137395 N</w:t>
      </w:r>
    </w:p>
    <w:p w14:paraId="667260F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91669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Failure Path [Path 3-3]:</w:t>
      </w:r>
    </w:p>
    <w:p w14:paraId="3D0BC4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Spew + Tngw + Sinw )</w:t>
      </w:r>
    </w:p>
    <w:p w14:paraId="7C9FB9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( 487082 + 427245 + 0 ) = 914327 N</w:t>
      </w:r>
    </w:p>
    <w:p w14:paraId="3D4F05F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031435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Summary of Failure Path Calculations:</w:t>
      </w:r>
    </w:p>
    <w:p w14:paraId="21A5B8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1-1 = 910353  N  , must exceed W = 0 N          or W1 = 291212 N</w:t>
      </w:r>
    </w:p>
    <w:p w14:paraId="5313A5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2-2 = 1137395 N  , must exceed W = 0 N          or W2 = 29823 N</w:t>
      </w:r>
    </w:p>
    <w:p w14:paraId="57DD7A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3-3 = 914327  N  , must exceed W = 0 N          or W3 = 298866 N</w:t>
      </w:r>
    </w:p>
    <w:p w14:paraId="510520E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A8F31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Maximum Allowable Pressure for this Nozzle at this Location:</w:t>
      </w:r>
    </w:p>
    <w:p w14:paraId="091961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Converged Maximum Allowable Pressure in the Operating case: 0.52 bars</w:t>
      </w:r>
    </w:p>
    <w:p w14:paraId="7507F1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D6014B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The MAWP of this junction was limited by the parent Shell/Head.</w:t>
      </w:r>
    </w:p>
    <w:p w14:paraId="10ECF7C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573D4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103.6454 mm.</w:t>
      </w:r>
    </w:p>
    <w:p w14:paraId="161F1BE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259.6454 mm.</w:t>
      </w:r>
    </w:p>
    <w:p w14:paraId="5BB5E48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81D44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6CBC7DBF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54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1533FF8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39" w:name="_Toc192708117"/>
      <w:r w:rsidRPr="008D5C85">
        <w:rPr>
          <w:rFonts w:ascii="Consolas" w:hAnsi="Consolas" w:cs="Arial"/>
          <w:sz w:val="18"/>
        </w:rPr>
        <w:instrText>Nozzle Calcs.:  N1</w:instrText>
      </w:r>
      <w:bookmarkEnd w:id="39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41C7105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N1                                From:   20</w:t>
      </w:r>
    </w:p>
    <w:p w14:paraId="42819DD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9CF4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0.542  bars</w:t>
      </w:r>
    </w:p>
    <w:p w14:paraId="25AF4C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3B82E5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3AC55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50E4A08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0E7EA0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7D76028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DFA9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1000.00  mm.</w:t>
      </w:r>
    </w:p>
    <w:p w14:paraId="03D852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657594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0A591C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2090583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DA51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1800.00  mm.</w:t>
      </w:r>
    </w:p>
    <w:p w14:paraId="5739B62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3DB5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1E600F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5307E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0D38097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FE46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2239C2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2301C0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3575EA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0C4DB3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349ACA2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DC6D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53754E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225.00  deg</w:t>
      </w:r>
    </w:p>
    <w:p w14:paraId="412A26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1B054AC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BFDC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77C705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7F4DF53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6316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1AAD0B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062ADC8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67FF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3513F4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4EF7C7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784ECFD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3BF2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411907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253FDE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726CA8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57A62F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674AB7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B182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52B4D7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77182A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74DE33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162.0000  mm.</w:t>
      </w:r>
    </w:p>
    <w:p w14:paraId="59B39D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34CBCF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778F51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178CD7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50.8375  mm.</w:t>
      </w:r>
    </w:p>
    <w:p w14:paraId="065F400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3C71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78DDF5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268D3D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647F8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4269CF9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DA897F3" w14:textId="22DDA635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441C4903" wp14:editId="287B7253">
            <wp:extent cx="2278380" cy="114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F50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D3370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Reinforcement CALCULATION, Description: N1</w:t>
      </w:r>
    </w:p>
    <w:p w14:paraId="63CE79B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E8267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061C8DE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BD05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013F1A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4E46F3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BC97C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7651C08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A5634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753839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25F5D9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0.54*500/(100*1-0.6*0.54)</w:t>
      </w:r>
    </w:p>
    <w:p w14:paraId="725E9D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0.2697 mm.</w:t>
      </w:r>
    </w:p>
    <w:p w14:paraId="797F14A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D51C8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09058B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6490AA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0.54*30.2/(100*1+0.4*0.54)</w:t>
      </w:r>
    </w:p>
    <w:p w14:paraId="515419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0.0163 mm.</w:t>
      </w:r>
    </w:p>
    <w:p w14:paraId="175EC9B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EE224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07FC52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703C8E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17619E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7C58AE4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39F3C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39BC875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163F9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N1.</w:t>
      </w:r>
    </w:p>
    <w:p w14:paraId="5A9A313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199D139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64311D8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6592A6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3931F44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26F36AF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485C7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19C359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0.0163 mm.</w:t>
      </w:r>
    </w:p>
    <w:p w14:paraId="6965D1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6C47DB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0.2697 mm.</w:t>
      </w:r>
    </w:p>
    <w:p w14:paraId="326B03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0DB76F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7808E9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3315B9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EB896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6D0669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5CF763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5C40A1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5745A4D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2394B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6A380D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308B78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6BD16D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2A8233E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9768A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0ABE98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68798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760B428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(see 319.4.4 and 302.3.5):</w:t>
      </w:r>
    </w:p>
    <w:p w14:paraId="26F644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7B87CA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Sustained  :     21.3,  Allowable :    100.5 N./mm²  Passed</w:t>
      </w:r>
    </w:p>
    <w:p w14:paraId="26BDE6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Expansion  :      0.0,  Allowable :    248.0 N./mm²  Passed</w:t>
      </w:r>
    </w:p>
    <w:p w14:paraId="26AA23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:      0.1,  Allowable :    133.7 N./mm²  Passed</w:t>
      </w:r>
    </w:p>
    <w:p w14:paraId="320D66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:     16.8,  Allowable :     70.3 N./mm²  Passed</w:t>
      </w:r>
    </w:p>
    <w:p w14:paraId="7D09589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17907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1673FD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5A843F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D326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2577DF2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5042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332899C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53014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N1</w:t>
      </w:r>
    </w:p>
    <w:p w14:paraId="067DDE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65FF5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510CF6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4549098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839B3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5B9F0F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77EAE5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259971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700AA29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1250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5A03EDE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587CE1D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37CAB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0.9106 mm.</w:t>
      </w:r>
    </w:p>
    <w:p w14:paraId="59DA129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156.9106 mm.</w:t>
      </w:r>
    </w:p>
    <w:p w14:paraId="14AE62A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A7C71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 Echo, WRC297 Item     1,            Description: N1            :</w:t>
      </w:r>
    </w:p>
    <w:p w14:paraId="21C431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1316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Cylindrical Shell                  ID</w:t>
      </w:r>
    </w:p>
    <w:p w14:paraId="029059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Corrosion Allowance                             0.0000  mm.</w:t>
      </w:r>
    </w:p>
    <w:p w14:paraId="63A83C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Diameter                                      1000.000  mm.</w:t>
      </w:r>
    </w:p>
    <w:p w14:paraId="3A92CE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Thickness                                       6.0000  mm.</w:t>
      </w:r>
    </w:p>
    <w:p w14:paraId="122B8E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Stress Concentration Factor                      1.000</w:t>
      </w:r>
    </w:p>
    <w:p w14:paraId="438C51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74D1A6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4BDFB6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100.46  N./mm²</w:t>
      </w:r>
    </w:p>
    <w:p w14:paraId="39ED0E4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AC75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            OD</w:t>
      </w:r>
    </w:p>
    <w:p w14:paraId="281CDF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Corrosion Allowance                            0.0000  mm.</w:t>
      </w:r>
    </w:p>
    <w:p w14:paraId="296FA8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        60.325  mm.</w:t>
      </w:r>
    </w:p>
    <w:p w14:paraId="7B7BDD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        8.7376  mm.</w:t>
      </w:r>
    </w:p>
    <w:p w14:paraId="10FC5F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Stress Concentration Factor                     1.000</w:t>
      </w:r>
    </w:p>
    <w:p w14:paraId="2BDAE4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3788D1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SNmc      115.00  N./mm²</w:t>
      </w:r>
    </w:p>
    <w:p w14:paraId="1DFD7B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Hot  S.I. Allowable                  SNmh      100.50  N./mm²</w:t>
      </w:r>
    </w:p>
    <w:p w14:paraId="62335EA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4AAE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Reinforcing Pad                          162.000  mm.</w:t>
      </w:r>
    </w:p>
    <w:p w14:paraId="2F3079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          6.0000  mm.</w:t>
      </w:r>
    </w:p>
    <w:p w14:paraId="2CC9C28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8AEDA4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Note:</w:t>
      </w:r>
    </w:p>
    <w:p w14:paraId="52F658F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External Forces and Moments in WRC 107/537 Convention:</w:t>
      </w:r>
    </w:p>
    <w:p w14:paraId="2E4EB92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These loads are assumed to be SUStained loads.</w:t>
      </w:r>
    </w:p>
    <w:p w14:paraId="58A578F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3EE0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 0.54  bars</w:t>
      </w:r>
    </w:p>
    <w:p w14:paraId="7ACEE2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 P    -1000.00  N</w:t>
      </w:r>
    </w:p>
    <w:p w14:paraId="0AD7E2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Circumferential Shear                         Vc     1225.00  N</w:t>
      </w:r>
    </w:p>
    <w:p w14:paraId="4C5285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 Vl     1225.00  N</w:t>
      </w:r>
    </w:p>
    <w:p w14:paraId="023F55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 Mc      250.00  N-m</w:t>
      </w:r>
    </w:p>
    <w:p w14:paraId="1CE8A2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 Ml      250.00  N-m</w:t>
      </w:r>
    </w:p>
    <w:p w14:paraId="50A946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 Mt      350.00  N-m</w:t>
      </w:r>
    </w:p>
    <w:p w14:paraId="4C68F4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C91D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Axial Pressure Thrust                             No</w:t>
      </w:r>
    </w:p>
    <w:p w14:paraId="73786D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4E4C94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6428714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B7065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i/>
          <w:color w:val="FF0000"/>
          <w:sz w:val="18"/>
        </w:rPr>
        <w:t>Warning - The ratio, Dn/Tn (6.904) is &lt; 10</w:t>
      </w:r>
    </w:p>
    <w:p w14:paraId="3019A13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i/>
          <w:color w:val="FF0000"/>
          <w:sz w:val="18"/>
        </w:rPr>
        <w:t xml:space="preserve">          check the limitations of WRC bulletin 297.</w:t>
      </w:r>
    </w:p>
    <w:p w14:paraId="4C0EED6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3D733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Stress Computations at the Edge of the Nozzle:</w:t>
      </w:r>
    </w:p>
    <w:p w14:paraId="0D82A71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586DB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5D1B73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13B85F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sqrt( 506.0( 6.0 - 0.0 ) )</w:t>
      </w:r>
    </w:p>
    <w:p w14:paraId="6FD769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242.155 mm.</w:t>
      </w:r>
    </w:p>
    <w:p w14:paraId="1A537DE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C546F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297 Curve Access Parameters:</w:t>
      </w:r>
    </w:p>
    <w:p w14:paraId="3DB5C0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E875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   (D) =   1012.000 mm.</w:t>
      </w:r>
    </w:p>
    <w:p w14:paraId="7CAC18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   (d) =     60.325 mm.</w:t>
      </w:r>
    </w:p>
    <w:p w14:paraId="1E40F2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used     (T) =     12.000 mm.</w:t>
      </w:r>
    </w:p>
    <w:p w14:paraId="4956EC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   (t) =      8.738 mm.</w:t>
      </w:r>
    </w:p>
    <w:p w14:paraId="5117C3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1.373</w:t>
      </w:r>
    </w:p>
    <w:p w14:paraId="7CDBB6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2E0B85E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C417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color w:val="000000"/>
          <w:sz w:val="18"/>
        </w:rPr>
        <w:t>Lambda = [(d/D) * sqrt(D/T)]  = 0.547</w:t>
      </w:r>
    </w:p>
    <w:p w14:paraId="6A1EADD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3824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0.178</w:t>
      </w:r>
    </w:p>
    <w:p w14:paraId="794016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Mr/P    =      0.234</w:t>
      </w:r>
    </w:p>
    <w:p w14:paraId="1F6EFF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0.098</w:t>
      </w:r>
    </w:p>
    <w:p w14:paraId="0569FF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0.163</w:t>
      </w:r>
    </w:p>
    <w:p w14:paraId="03E8AF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MrD/Mc  =      0.265</w:t>
      </w:r>
    </w:p>
    <w:p w14:paraId="7504F2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NrDL/Mc =      0.165</w:t>
      </w:r>
    </w:p>
    <w:p w14:paraId="542283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M0d/Mc  =      0.137</w:t>
      </w:r>
    </w:p>
    <w:p w14:paraId="66C160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-0.096</w:t>
      </w:r>
    </w:p>
    <w:p w14:paraId="036147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MrD/Ml  =      0.236</w:t>
      </w:r>
    </w:p>
    <w:p w14:paraId="7E7764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NrDL/Ml =      0.155</w:t>
      </w:r>
    </w:p>
    <w:p w14:paraId="5C9E28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M0D/Ml  =      0.120</w:t>
      </w:r>
    </w:p>
    <w:p w14:paraId="05D309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N0DL/Ml =      0.020</w:t>
      </w:r>
    </w:p>
    <w:p w14:paraId="7BF8A81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2B983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08FFD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04CF3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4536BC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6808E7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7DCC3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517534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4       -4        4       -4</w:t>
      </w:r>
    </w:p>
    <w:p w14:paraId="01A85E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0        0        0        0</w:t>
      </w:r>
    </w:p>
    <w:p w14:paraId="4D0323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  0        0        0        0</w:t>
      </w:r>
    </w:p>
    <w:p w14:paraId="778D8D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65F8A3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-20       20       20      -20</w:t>
      </w:r>
    </w:p>
    <w:p w14:paraId="0EE1A0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2        2        2        2</w:t>
      </w:r>
    </w:p>
    <w:p w14:paraId="537B6B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F304B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-13       19       28      -20</w:t>
      </w:r>
    </w:p>
    <w:p w14:paraId="47FC6E1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6975E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3947B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1EEC1E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(Stresses parallel to        Top      Top   Bottom   Bottom</w:t>
      </w:r>
    </w:p>
    <w:p w14:paraId="3847C2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545029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2A1B2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30102D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 9       -9        9       -9</w:t>
      </w:r>
    </w:p>
    <w:p w14:paraId="6634CE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 0        0        0        0</w:t>
      </w:r>
    </w:p>
    <w:p w14:paraId="28FFC6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  0        0        0        0</w:t>
      </w:r>
    </w:p>
    <w:p w14:paraId="10D513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-4       -4        4        4</w:t>
      </w:r>
    </w:p>
    <w:p w14:paraId="2F1DA3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-40       40       40      -40</w:t>
      </w:r>
    </w:p>
    <w:p w14:paraId="1941F8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1        1        1        1</w:t>
      </w:r>
    </w:p>
    <w:p w14:paraId="253750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88A4E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-33       28       57      -43</w:t>
      </w:r>
    </w:p>
    <w:p w14:paraId="7F6789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B913F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5394EE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DBA8D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Top   Bottom   Bottom</w:t>
      </w:r>
    </w:p>
    <w:p w14:paraId="2BC136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0969C0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A0FBE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1        1       -1       -1</w:t>
      </w:r>
    </w:p>
    <w:p w14:paraId="6AD9D2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53D9B4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(Mt)          5        5        5        5</w:t>
      </w:r>
    </w:p>
    <w:p w14:paraId="444A8A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10C21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6        6        4        4</w:t>
      </w:r>
    </w:p>
    <w:p w14:paraId="722C5B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4E287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7F17BD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30E145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Top   Bottom   Bottom</w:t>
      </w:r>
    </w:p>
    <w:p w14:paraId="516259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5130AC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016EF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34       31       57       44</w:t>
      </w:r>
    </w:p>
    <w:p w14:paraId="1BDDFA3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29A55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785A9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8ACA3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2775B6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37E661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62B7C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0B769C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4       -4        4       -4</w:t>
      </w:r>
    </w:p>
    <w:p w14:paraId="160BAA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2        2       -2       -2</w:t>
      </w:r>
    </w:p>
    <w:p w14:paraId="29D7F3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-23       23       23      -23</w:t>
      </w:r>
    </w:p>
    <w:p w14:paraId="1E5804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3BCDAF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 0        0        0        0</w:t>
      </w:r>
    </w:p>
    <w:p w14:paraId="56DE6A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4AB925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4FE87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-14       24       27      -28</w:t>
      </w:r>
    </w:p>
    <w:p w14:paraId="72FC94B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0DE3B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5955F0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AA0CF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Left    Right    Right</w:t>
      </w:r>
    </w:p>
    <w:p w14:paraId="3D3AEF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128D6A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B8A31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336E8B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 9       -9        9       -9</w:t>
      </w:r>
    </w:p>
    <w:p w14:paraId="55A03D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-4       -4        4        4</w:t>
      </w:r>
    </w:p>
    <w:p w14:paraId="777F54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-45       45       45      -45</w:t>
      </w:r>
    </w:p>
    <w:p w14:paraId="7082A2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 0        0        0        0</w:t>
      </w:r>
    </w:p>
    <w:p w14:paraId="5C01A1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  0        0        0        0</w:t>
      </w:r>
    </w:p>
    <w:p w14:paraId="66648E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2        2        2        2</w:t>
      </w:r>
    </w:p>
    <w:p w14:paraId="5DCADE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066DA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-37       34       63      -47</w:t>
      </w:r>
    </w:p>
    <w:p w14:paraId="0F397EF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99839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lastRenderedPageBreak/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5DAD7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FD104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Left    Right    Right</w:t>
      </w:r>
    </w:p>
    <w:p w14:paraId="1C4ED0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059073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5B18A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3836C2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-1       -1        1        1</w:t>
      </w:r>
    </w:p>
    <w:p w14:paraId="4745D4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Shear  (Mt)          5        5        5        5</w:t>
      </w:r>
    </w:p>
    <w:p w14:paraId="7AF7FF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DB682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4        4        6        6</w:t>
      </w:r>
    </w:p>
    <w:p w14:paraId="55E25CB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A966A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04C141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6FAFE0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Left    Right    Right</w:t>
      </w:r>
    </w:p>
    <w:p w14:paraId="5CF8D5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41322A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CEC65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37       36       64       49</w:t>
      </w:r>
    </w:p>
    <w:p w14:paraId="6531E3C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81F5D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2AC05D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3C82E1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 Top      Top   Bottom   Bottom</w:t>
      </w:r>
    </w:p>
    <w:p w14:paraId="764FB0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direction)          Outside   Inside  Outside   Inside</w:t>
      </w:r>
    </w:p>
    <w:p w14:paraId="27ADC7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ADE76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(P )             1        1        1        1</w:t>
      </w:r>
    </w:p>
    <w:p w14:paraId="4996A9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(P )             0        0        0        0</w:t>
      </w:r>
    </w:p>
    <w:p w14:paraId="1D6A2F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0        0        0        0</w:t>
      </w:r>
    </w:p>
    <w:p w14:paraId="746B4A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(Mc)             0        0        0        0</w:t>
      </w:r>
    </w:p>
    <w:p w14:paraId="01778D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 0        0        0        0</w:t>
      </w:r>
    </w:p>
    <w:p w14:paraId="15C66B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(ML)             0        0        0        0</w:t>
      </w:r>
    </w:p>
    <w:p w14:paraId="65AB65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201B66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3A642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 0        0        1        1</w:t>
      </w:r>
    </w:p>
    <w:p w14:paraId="1B93689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2FDAB9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2AAB7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72B9E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6148C9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cross-section)      Outside   Inside  Outside   Inside</w:t>
      </w:r>
    </w:p>
    <w:p w14:paraId="79A754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CD77C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(P )            0        0        0        0</w:t>
      </w:r>
    </w:p>
    <w:p w14:paraId="4A5BC0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(P )           11      -11       11      -11</w:t>
      </w:r>
    </w:p>
    <w:p w14:paraId="585204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  0        0        0        0</w:t>
      </w:r>
    </w:p>
    <w:p w14:paraId="638090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(Mc)            0        0        0        0</w:t>
      </w:r>
    </w:p>
    <w:p w14:paraId="72D1AA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-15      -15       15       15</w:t>
      </w:r>
    </w:p>
    <w:p w14:paraId="04E4E3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(ML)          -51       51       51      -51</w:t>
      </w:r>
    </w:p>
    <w:p w14:paraId="274136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5BA95A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ED9FE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-54       25       79      -46</w:t>
      </w:r>
    </w:p>
    <w:p w14:paraId="7959D54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4EE49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BDED2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102E0A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stress)           Outside   Inside  Outside   Inside</w:t>
      </w:r>
    </w:p>
    <w:p w14:paraId="23780B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206FF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(Vc)              1        1       -1       -1</w:t>
      </w:r>
    </w:p>
    <w:p w14:paraId="18ED8D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(Vl)              0        0        0        0</w:t>
      </w:r>
    </w:p>
    <w:p w14:paraId="117D58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5032DD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3629C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8        8        5        5</w:t>
      </w:r>
    </w:p>
    <w:p w14:paraId="53BF62C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C2C38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7180DB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0455FE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Inside  Outside   Inside</w:t>
      </w:r>
    </w:p>
    <w:p w14:paraId="58FC37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</w:t>
      </w:r>
    </w:p>
    <w:p w14:paraId="0EDAE0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58       29       79       49</w:t>
      </w:r>
    </w:p>
    <w:p w14:paraId="20F0E95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3A66A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F63C8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0E83B0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Left     Left    Right    Right</w:t>
      </w:r>
    </w:p>
    <w:p w14:paraId="649CA2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direction)          Outside   Inside  Outside   Inside</w:t>
      </w:r>
    </w:p>
    <w:p w14:paraId="211E7E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0958B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(P )             1        1        1        1</w:t>
      </w:r>
    </w:p>
    <w:p w14:paraId="3D2471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(P )             0        0        0        0</w:t>
      </w:r>
    </w:p>
    <w:p w14:paraId="63EB9D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2        2       -2       -2</w:t>
      </w:r>
    </w:p>
    <w:p w14:paraId="14DD19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(Mc)             0        0        0        0</w:t>
      </w:r>
    </w:p>
    <w:p w14:paraId="340F15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 0        0        0        0</w:t>
      </w:r>
    </w:p>
    <w:p w14:paraId="16CC11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(ML)             0        0        0        0</w:t>
      </w:r>
    </w:p>
    <w:p w14:paraId="51695B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0F50C7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641CC55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 4        4       -1       -1</w:t>
      </w:r>
    </w:p>
    <w:p w14:paraId="2B00782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B9782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67F60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865AB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1B8F7D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cross-section)      Outside   Inside  Outside   Inside</w:t>
      </w:r>
    </w:p>
    <w:p w14:paraId="5A5623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37CCD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(P )            0        0        0        0</w:t>
      </w:r>
    </w:p>
    <w:p w14:paraId="089820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(P )           11      -11       11      -11</w:t>
      </w:r>
    </w:p>
    <w:p w14:paraId="4D11B2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-15      -15       15       15</w:t>
      </w:r>
    </w:p>
    <w:p w14:paraId="0AEB37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(Mc)          -59       59       59      -59</w:t>
      </w:r>
    </w:p>
    <w:p w14:paraId="723965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  0        0        0        0</w:t>
      </w:r>
    </w:p>
    <w:p w14:paraId="0EF4E1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(ML)            0        0        0        0</w:t>
      </w:r>
    </w:p>
    <w:p w14:paraId="76FE08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1A23C0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34DC4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-62       33       87      -54</w:t>
      </w:r>
    </w:p>
    <w:p w14:paraId="66A715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75DFC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165B1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20C6A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stress)           Outside   Inside  Outside   Inside</w:t>
      </w:r>
    </w:p>
    <w:p w14:paraId="1D2AEA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5D935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(Vc)              0        0        0        0</w:t>
      </w:r>
    </w:p>
    <w:p w14:paraId="1793B9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(Vl)             -1       -1        1        1</w:t>
      </w:r>
    </w:p>
    <w:p w14:paraId="2A7684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1BB53B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383E4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5        5        8        8</w:t>
      </w:r>
    </w:p>
    <w:p w14:paraId="5C55EB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526A32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982B2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66C09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Inside  Outside   Inside</w:t>
      </w:r>
    </w:p>
    <w:p w14:paraId="020F7E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7A04C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67       34       90       55</w:t>
      </w:r>
    </w:p>
    <w:p w14:paraId="2E5D592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235C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1F04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Stress Computations at the Edge of the Reinforcing Pad:</w:t>
      </w:r>
    </w:p>
    <w:p w14:paraId="328AE85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51B12B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6D515D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33E635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sqrt( 503.0( 6.0 - 0.0 ) )</w:t>
      </w:r>
    </w:p>
    <w:p w14:paraId="41C31C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241.615 mm.</w:t>
      </w:r>
    </w:p>
    <w:p w14:paraId="31C0EAD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DDD01C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297 Curve Access Parameters:</w:t>
      </w:r>
    </w:p>
    <w:p w14:paraId="2F42273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BBAF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   (D) =   1006.000 mm.</w:t>
      </w:r>
    </w:p>
    <w:p w14:paraId="2D4797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   (d) =    162.000 mm.</w:t>
      </w:r>
    </w:p>
    <w:p w14:paraId="777246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Vessel Thickness used     (T) =      6.000 mm.</w:t>
      </w:r>
    </w:p>
    <w:p w14:paraId="187B02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   (t) =     59.575 mm.</w:t>
      </w:r>
    </w:p>
    <w:p w14:paraId="5CE825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0.101</w:t>
      </w:r>
    </w:p>
    <w:p w14:paraId="5E40D2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1E5925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4770C8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color w:val="000000"/>
          <w:sz w:val="18"/>
        </w:rPr>
        <w:t>Lambda = [(d/D) * sqrt(D/T)]  = 2.085</w:t>
      </w:r>
    </w:p>
    <w:p w14:paraId="100B584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D666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Re-pad thickness is added to nozzle thickness to simulate the Re-pad.</w:t>
      </w:r>
    </w:p>
    <w:p w14:paraId="02634E5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5ED6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0.083</w:t>
      </w:r>
    </w:p>
    <w:p w14:paraId="01BD6D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Mr/P    =      0.142</w:t>
      </w:r>
    </w:p>
    <w:p w14:paraId="304835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0.042</w:t>
      </w:r>
    </w:p>
    <w:p w14:paraId="042EA1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0.052</w:t>
      </w:r>
    </w:p>
    <w:p w14:paraId="7FE9F5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MrD/Mc  =      0.289</w:t>
      </w:r>
    </w:p>
    <w:p w14:paraId="3D8F90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NrDL/Mc =      0.112</w:t>
      </w:r>
    </w:p>
    <w:p w14:paraId="0503BF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M0d/Mc  =      0.088</w:t>
      </w:r>
    </w:p>
    <w:p w14:paraId="3CC27F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 0.061</w:t>
      </w:r>
    </w:p>
    <w:p w14:paraId="2B7052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MrD/Ml  =      0.107</w:t>
      </w:r>
    </w:p>
    <w:p w14:paraId="589EA0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NrDL/Ml =      0.110</w:t>
      </w:r>
    </w:p>
    <w:p w14:paraId="1AF43E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M0D/Ml  =      0.032</w:t>
      </w:r>
    </w:p>
    <w:p w14:paraId="62579D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N0DL/Ml =      0.070</w:t>
      </w:r>
    </w:p>
    <w:p w14:paraId="4C9812E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06647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2C3CE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7B03E9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12A56B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69E5E2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D3251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3C3337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6       -6        6       -6</w:t>
      </w:r>
    </w:p>
    <w:p w14:paraId="5ABD2B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0        0        0        0</w:t>
      </w:r>
    </w:p>
    <w:p w14:paraId="6C2581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  0        0        0        0</w:t>
      </w:r>
    </w:p>
    <w:p w14:paraId="6FAF77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-2       -2        2        2</w:t>
      </w:r>
    </w:p>
    <w:p w14:paraId="60B106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-8        8        8       -8</w:t>
      </w:r>
    </w:p>
    <w:p w14:paraId="0B8A4C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4        4        4        4</w:t>
      </w:r>
    </w:p>
    <w:p w14:paraId="0D06A9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E06DA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  1        4       24       -6</w:t>
      </w:r>
    </w:p>
    <w:p w14:paraId="30918E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42984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7390BE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835FD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 Top      Top   Bottom   Bottom</w:t>
      </w:r>
    </w:p>
    <w:p w14:paraId="5E5B21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636F7C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CDF3B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2        2        2        2</w:t>
      </w:r>
    </w:p>
    <w:p w14:paraId="29D6ED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23      -23       23      -23</w:t>
      </w:r>
    </w:p>
    <w:p w14:paraId="3268DD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 0        0        0        0</w:t>
      </w:r>
    </w:p>
    <w:p w14:paraId="346716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  0        0        0        0</w:t>
      </w:r>
    </w:p>
    <w:p w14:paraId="0C8DA2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-4       -4        4        4</w:t>
      </w:r>
    </w:p>
    <w:p w14:paraId="0656F6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-27       27       27      -27</w:t>
      </w:r>
    </w:p>
    <w:p w14:paraId="0CFB16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2        2        2        2</w:t>
      </w:r>
    </w:p>
    <w:p w14:paraId="2F043F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F6828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 -3        3       60      -41</w:t>
      </w:r>
    </w:p>
    <w:p w14:paraId="106DFE9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A8091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0FEE4F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6BE21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Top   Bottom   Bottom</w:t>
      </w:r>
    </w:p>
    <w:p w14:paraId="28A6E9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1C2B3F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5A5EB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7CB6AA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773DCC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(Mt)          1        1        1        1</w:t>
      </w:r>
    </w:p>
    <w:p w14:paraId="6B7A60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ECCC3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Shear Stress Summary           2        2        0        0</w:t>
      </w:r>
    </w:p>
    <w:p w14:paraId="68AE7A7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A5A4F7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53B21B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34C921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Top   Bottom   Bottom</w:t>
      </w:r>
    </w:p>
    <w:p w14:paraId="4C5F0E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05BA34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36A04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 7        6       60       41</w:t>
      </w:r>
    </w:p>
    <w:p w14:paraId="634E5BC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40F6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6FEB8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757DB4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592798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6E454B6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1522C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022FFD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6       -6        6       -6</w:t>
      </w:r>
    </w:p>
    <w:p w14:paraId="472D19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-2       -2        2        2</w:t>
      </w:r>
    </w:p>
    <w:p w14:paraId="55A8D8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-22       22       22      -22</w:t>
      </w:r>
    </w:p>
    <w:p w14:paraId="6369A5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1DF26E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 0        0        0        0</w:t>
      </w:r>
    </w:p>
    <w:p w14:paraId="2ADBA6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2        2        2        2</w:t>
      </w:r>
    </w:p>
    <w:p w14:paraId="5C39FA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E2D26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-14       16       35      -23</w:t>
      </w:r>
    </w:p>
    <w:p w14:paraId="65CDCF5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C1FAC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94B80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5E8CEF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Left    Right    Right</w:t>
      </w:r>
    </w:p>
    <w:p w14:paraId="229263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72AEDD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4D643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2        2        2        2</w:t>
      </w:r>
    </w:p>
    <w:p w14:paraId="521CE6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23      -23       23      -23</w:t>
      </w:r>
    </w:p>
    <w:p w14:paraId="75F473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-4       -4        4        4</w:t>
      </w:r>
    </w:p>
    <w:p w14:paraId="7527A8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-74       74       74      -74</w:t>
      </w:r>
    </w:p>
    <w:p w14:paraId="1E5F5A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 0        0        0        0</w:t>
      </w:r>
    </w:p>
    <w:p w14:paraId="544E3E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  0        0        0        0</w:t>
      </w:r>
    </w:p>
    <w:p w14:paraId="48B20AC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4        4        4        4</w:t>
      </w:r>
    </w:p>
    <w:p w14:paraId="4D7C5B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1724EC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-48       52      109      -86</w:t>
      </w:r>
    </w:p>
    <w:p w14:paraId="512401B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7A443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87BE0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B2CF3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Left    Right    Right</w:t>
      </w:r>
    </w:p>
    <w:p w14:paraId="4DB794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132B5B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35198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3EF764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2A0CEE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Shear  (Mt)          1        1        1        1</w:t>
      </w:r>
    </w:p>
    <w:p w14:paraId="13F21A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3B1E0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0        0        2        2</w:t>
      </w:r>
    </w:p>
    <w:p w14:paraId="1BD4742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8B908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73E5F3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6C2C67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Left    Right    Right</w:t>
      </w:r>
    </w:p>
    <w:p w14:paraId="29E8C8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2A0E64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9EC65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48       52      109       86</w:t>
      </w:r>
    </w:p>
    <w:p w14:paraId="3A61FB0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99F149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66AA6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6F98C0B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2CA4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Vessel Stress Summation at Vessel-Nozzle Junction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1F48D8A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DF668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695E57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301D2D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729E30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600F13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2      2      2      2      2      2      2      2|</w:t>
      </w:r>
    </w:p>
    <w:p w14:paraId="488CC6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1      1      1      1     -3     -3      5      5|</w:t>
      </w:r>
    </w:p>
    <w:p w14:paraId="4EFFDA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-16     16     24    -24    -36     36     54    -54|</w:t>
      </w:r>
    </w:p>
    <w:p w14:paraId="20AFCB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FC30F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1      1      1      1      1      1      1      1|</w:t>
      </w:r>
    </w:p>
    <w:p w14:paraId="14D2B7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-3     -3      5      5      3      3     -1     -1|</w:t>
      </w:r>
    </w:p>
    <w:p w14:paraId="4AF482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-31     31     49    -49    -19     19     27    -27|</w:t>
      </w:r>
    </w:p>
    <w:p w14:paraId="5D8C43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461D284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07A603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29371D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5      5      5      5      5      5      5      5|</w:t>
      </w:r>
    </w:p>
    <w:p w14:paraId="05E99F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2.0    2.0    2.0    2.0    2.0    2.0    2.0    2.0|</w:t>
      </w:r>
    </w:p>
    <w:p w14:paraId="35C97F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AE80D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5.4    5.4    6.3    6.3    5.4    5.4    7.3    7.3|</w:t>
      </w:r>
    </w:p>
    <w:p w14:paraId="1F5038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8DCD1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34.7   31.8   55.6   43.7   37.7   36.2   62.0   48.7|</w:t>
      </w:r>
    </w:p>
    <w:p w14:paraId="242B430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A328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9B1230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Vessel Stress Summation Comparison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5428515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4F37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0288F9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315AC6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6F26C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2.00            100.46      |      Passed     |</w:t>
      </w:r>
    </w:p>
    <w:p w14:paraId="358AC3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 7.28            150.69      |      Passed     |</w:t>
      </w:r>
    </w:p>
    <w:p w14:paraId="7197E8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62.03            301.37      |      Passed     |</w:t>
      </w:r>
    </w:p>
    <w:p w14:paraId="346F33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C6626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2CF11DC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68EB8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31E4B63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518D3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Vessel Stress Summation at Reinforcing Pad Edge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489F149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7BE6A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611587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1C199D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749F19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B231F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4      4      4      4      4      4      4      4|</w:t>
      </w:r>
    </w:p>
    <w:p w14:paraId="6C40FD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-1     -1      3      3     -2     -2      6      6|</w:t>
      </w:r>
    </w:p>
    <w:p w14:paraId="231130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-2      2     14    -14    -51     51     97    -97|</w:t>
      </w:r>
    </w:p>
    <w:p w14:paraId="59A6F3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864B1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2      2      2      2      2      2      2      2|</w:t>
      </w:r>
    </w:p>
    <w:p w14:paraId="219302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-2     -2      6      6     -1     -1      3      3|</w:t>
      </w:r>
    </w:p>
    <w:p w14:paraId="04DCA6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-4      4     50    -50    -16     16     28    -28|</w:t>
      </w:r>
    </w:p>
    <w:p w14:paraId="194C14B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04552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09F07C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      0      0      0      0      0      0      0|</w:t>
      </w:r>
    </w:p>
    <w:p w14:paraId="1F4C5E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1      1      1      1      1      1      1      1|</w:t>
      </w:r>
    </w:p>
    <w:p w14:paraId="281806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4.0    4.0    4.0    4.0    4.0    4.0    4.0    4.0|</w:t>
      </w:r>
    </w:p>
    <w:p w14:paraId="28682C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7FDD8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3.0    3.0    8.0    8.0    2.0    2.0   10.0   10.0|</w:t>
      </w:r>
    </w:p>
    <w:p w14:paraId="39B37F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42E0B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5.4    5.6   58.0   42.0   49.0   53.0  107.0   87.0|</w:t>
      </w:r>
    </w:p>
    <w:p w14:paraId="7BBA869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35251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E4F6AE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Vessel Stress Summation Comparison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0C55359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729C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0F2AEC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4DA7C7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9184A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4.00            100.46      |      Passed     |</w:t>
      </w:r>
    </w:p>
    <w:p w14:paraId="3BF4FA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10.00            150.69      |      Passed     |</w:t>
      </w:r>
    </w:p>
    <w:p w14:paraId="6BD07B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107.01            301.37      |      Passed     |</w:t>
      </w:r>
    </w:p>
    <w:p w14:paraId="20CFBDD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520F9F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2FFBC1F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4799A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B3AFA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5B4CFA7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B33DE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Nozzle Stress Summation at Vessel-Nozzle Junction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60A343F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E2A0B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51C6D9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5B9E21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7B53D2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C8219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      0      0      0      0      0      0      0|</w:t>
      </w:r>
    </w:p>
    <w:p w14:paraId="726D0C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1      1      1      1      3      3     -1     -1|</w:t>
      </w:r>
    </w:p>
    <w:p w14:paraId="0C3BF2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0      0      0      0      0      0      0      0|</w:t>
      </w:r>
    </w:p>
    <w:p w14:paraId="695B41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968DA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5D8B47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-15    -15     15     15    -15    -15     15     15|</w:t>
      </w:r>
    </w:p>
    <w:p w14:paraId="658194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-40     40     62    -62    -48     48     70    -70|</w:t>
      </w:r>
    </w:p>
    <w:p w14:paraId="5CC79E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25FD3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2BDAB7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226D4D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6      6      6      6      6      6      6      6|</w:t>
      </w:r>
    </w:p>
    <w:p w14:paraId="44F187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0.0    0.0    0.0    0.0    0.0    0.0    0.0    0.0|</w:t>
      </w:r>
    </w:p>
    <w:p w14:paraId="25A0A7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9C159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16.1   16.1   15.1   15.1   18.1   18.1   16.1   16.1|</w:t>
      </w:r>
    </w:p>
    <w:p w14:paraId="52195D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403D90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57.7   27.8   77.3   49.0   66.8   33.8   87.1   55.9|</w:t>
      </w:r>
    </w:p>
    <w:p w14:paraId="708B5A8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95764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243C4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Nozzle Stress Summation Comparison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13C34E4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A5CF6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006B8A8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228D06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8B8B4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0.00            100.50      |      Passed     |</w:t>
      </w:r>
    </w:p>
    <w:p w14:paraId="7CD20F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18.11            150.75      |      Passed     |</w:t>
      </w:r>
    </w:p>
    <w:p w14:paraId="245AE8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87.13            301.50      |      Passed     |</w:t>
      </w:r>
    </w:p>
    <w:p w14:paraId="5153F89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23C369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4FE8264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C98A9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7586680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56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6679C4C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40" w:name="_Toc192708118"/>
      <w:r w:rsidRPr="008D5C85">
        <w:rPr>
          <w:rFonts w:ascii="Consolas" w:hAnsi="Consolas" w:cs="Arial"/>
          <w:sz w:val="18"/>
        </w:rPr>
        <w:instrText>Nozzle Calcs.:  N7</w:instrText>
      </w:r>
      <w:bookmarkEnd w:id="40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597F9EB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N7                                From:   20</w:t>
      </w:r>
    </w:p>
    <w:p w14:paraId="02F7E31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25DE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0.542  bars</w:t>
      </w:r>
    </w:p>
    <w:p w14:paraId="698D98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388BE90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2C44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36A8BA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789DB0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1E99F50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2B5A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1000.00  mm.</w:t>
      </w:r>
    </w:p>
    <w:p w14:paraId="273678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05648A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29D005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24D61CF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A2615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1800.00  mm.</w:t>
      </w:r>
    </w:p>
    <w:p w14:paraId="2CB4AB3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EA0B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67D6F76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A0C137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2B01D9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D9E8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627C42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5A89FF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790B38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40BFC2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0F84F31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5A41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1D666B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135.00  deg</w:t>
      </w:r>
    </w:p>
    <w:p w14:paraId="2F4ABC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37876AD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16E9E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133547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01DACF1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6B1D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3E6D1C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6633AF4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E85CA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3A8D45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2052D34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7EF14B2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990A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703521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2FB941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391B93A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240BE9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29491A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1A2E3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2C1E07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100.46  N./mm²</w:t>
      </w:r>
    </w:p>
    <w:p w14:paraId="43E834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7B233A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162.0000  mm.</w:t>
      </w:r>
    </w:p>
    <w:p w14:paraId="5D7D11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44D7D19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6CBE5B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51F70D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50.8375  mm.</w:t>
      </w:r>
    </w:p>
    <w:p w14:paraId="406892A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0AE0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4C97B4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4BA26E0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A09C3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20CF35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441F78" w14:textId="1022EFF8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4C35CC1B" wp14:editId="60469DDC">
            <wp:extent cx="2278380" cy="114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CBA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19FC07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Reinforcement CALCULATION, Description: N7</w:t>
      </w:r>
    </w:p>
    <w:p w14:paraId="62CB6E7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69B82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1F8FB11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C251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271965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55C4E77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D24F2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5C7DACE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ABD36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403B57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489368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0.54*500/(100*1-0.6*0.54)</w:t>
      </w:r>
    </w:p>
    <w:p w14:paraId="3B4130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0.2697 mm.</w:t>
      </w:r>
    </w:p>
    <w:p w14:paraId="5ACCE7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38A5F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364806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76648D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0.54*30.2/(100*1+0.4*0.54)</w:t>
      </w:r>
    </w:p>
    <w:p w14:paraId="60E875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0.0163 mm.</w:t>
      </w:r>
    </w:p>
    <w:p w14:paraId="766071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0DE15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1719F1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11FAA9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5ACE8A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15.0000  mm.</w:t>
      </w:r>
    </w:p>
    <w:p w14:paraId="2E6B6C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3E315C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32F188F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16CB23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N7.</w:t>
      </w:r>
    </w:p>
    <w:p w14:paraId="374A9F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1F90A59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7EA0A31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0847022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38AB4F7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734F8A2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ACAD9D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15DB30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0.0163 mm.</w:t>
      </w:r>
    </w:p>
    <w:p w14:paraId="212E75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6686F93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0.2697 mm.</w:t>
      </w:r>
    </w:p>
    <w:p w14:paraId="6557B9A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7B8159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60B123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3E7EDAD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EC018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7FC553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66FAA5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240DD7A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1CA95F5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93F9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084325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6D9BBC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1.5 )</w:t>
      </w:r>
    </w:p>
    <w:p w14:paraId="1AB6DE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41C84E8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B8C49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106C378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C59E7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Stresses on Nozzle due to External and Pressure Loads per the ASME B31.3 Piping Code,</w:t>
      </w:r>
    </w:p>
    <w:p w14:paraId="5CEA30D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(see 319.4.4 and 302.3.5):</w:t>
      </w:r>
    </w:p>
    <w:p w14:paraId="4C4D6F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</w:t>
      </w:r>
    </w:p>
    <w:p w14:paraId="011CF3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Sustained  :     21.3,  Allowable :    100.5 N./mm²  Passed</w:t>
      </w:r>
    </w:p>
    <w:p w14:paraId="259B8A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Expansion  :      0.0,  Allowable :    248.0 N./mm²  Passed</w:t>
      </w:r>
    </w:p>
    <w:p w14:paraId="5CF4C2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Occasional :      0.1,  Allowable :    133.7 N./mm²  Passed</w:t>
      </w:r>
    </w:p>
    <w:p w14:paraId="0AC457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     :     16.7,  Allowable :     70.3 N./mm²  Passed</w:t>
      </w:r>
    </w:p>
    <w:p w14:paraId="5CC870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E2446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number of cycles on this nozzle was assumed to be 7000 or less for the determination of</w:t>
      </w:r>
    </w:p>
    <w:p w14:paraId="7DED9C6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expansion stress allowable.</w:t>
      </w:r>
    </w:p>
    <w:p w14:paraId="480E022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AE4D0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0421DED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D0148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5FB74C1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0126D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N7</w:t>
      </w:r>
    </w:p>
    <w:p w14:paraId="23E07D0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B352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781C0C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46495E6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5A9FE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0EFF15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13C3E1F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3AC6FF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1B9B28B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C189F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1D4F77A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36A04C6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9A2BD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0.9106 mm.</w:t>
      </w:r>
    </w:p>
    <w:p w14:paraId="42C3950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156.9106 mm.</w:t>
      </w:r>
    </w:p>
    <w:p w14:paraId="0D2A797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370F2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 Echo, WRC297 Item     1,            Description: N7            :</w:t>
      </w:r>
    </w:p>
    <w:p w14:paraId="676DDC9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2B443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Cylindrical Shell                  ID</w:t>
      </w:r>
    </w:p>
    <w:p w14:paraId="232CEF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Corrosion Allowance                             0.0000  mm.</w:t>
      </w:r>
    </w:p>
    <w:p w14:paraId="331A8A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Diameter                                      1000.000  mm.</w:t>
      </w:r>
    </w:p>
    <w:p w14:paraId="0EE6F0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Thickness                                       6.0000  mm.</w:t>
      </w:r>
    </w:p>
    <w:p w14:paraId="0EAFD5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Stress Concentration Factor                      1.000</w:t>
      </w:r>
    </w:p>
    <w:p w14:paraId="4322DA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Material                                  SA-240 316L</w:t>
      </w:r>
    </w:p>
    <w:p w14:paraId="7C80EF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Cold S.I. Allowable                   Smc      115.00  N./mm²</w:t>
      </w:r>
    </w:p>
    <w:p w14:paraId="4255CB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Hot  S.I. Allowable                   Smh      100.46  N./mm²</w:t>
      </w:r>
    </w:p>
    <w:p w14:paraId="5E6BF3F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F9EA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for Nozzle                             OD</w:t>
      </w:r>
    </w:p>
    <w:p w14:paraId="598581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Corrosion Allowance                            0.0000  mm.</w:t>
      </w:r>
    </w:p>
    <w:p w14:paraId="5BD28C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Diameter                                       60.325  mm.</w:t>
      </w:r>
    </w:p>
    <w:p w14:paraId="2AB52A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                                     8.7376  mm.</w:t>
      </w:r>
    </w:p>
    <w:p w14:paraId="7F56EC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Stress Concentration Factor                     1.000</w:t>
      </w:r>
    </w:p>
    <w:p w14:paraId="0B392D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Material                                SA-312 TP316L</w:t>
      </w:r>
    </w:p>
    <w:p w14:paraId="0A05E0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Cold S.I. Allowable                  SNmc      115.00  N./mm²</w:t>
      </w:r>
    </w:p>
    <w:p w14:paraId="7E0937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Hot  S.I. Allowable                  SNmh      100.50  N./mm²</w:t>
      </w:r>
    </w:p>
    <w:p w14:paraId="488808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B870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Reinforcing Pad                          162.000  mm.</w:t>
      </w:r>
    </w:p>
    <w:p w14:paraId="166697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Reinforcing Pad                          6.0000  mm.</w:t>
      </w:r>
    </w:p>
    <w:p w14:paraId="537195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59C01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Note:</w:t>
      </w:r>
    </w:p>
    <w:p w14:paraId="5FCB6FC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External Forces and Moments in WRC 107/537 Convention:</w:t>
      </w:r>
    </w:p>
    <w:p w14:paraId="32D17D5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These loads are assumed to be SUStained loads.</w:t>
      </w:r>
    </w:p>
    <w:p w14:paraId="7CDEA07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8FE3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Design Internal Pressure                      Dp        0.54  bars</w:t>
      </w:r>
    </w:p>
    <w:p w14:paraId="1BDBB7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Radial Load                                    P    -1000.00  N</w:t>
      </w:r>
    </w:p>
    <w:p w14:paraId="5EF51A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Circumferential Shear                         Vc     1225.00  N</w:t>
      </w:r>
    </w:p>
    <w:p w14:paraId="2C79D8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Shear                            Vl     1125.00  N</w:t>
      </w:r>
    </w:p>
    <w:p w14:paraId="0C66E0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Moment                        Mc      250.00  N-m</w:t>
      </w:r>
    </w:p>
    <w:p w14:paraId="6AB5A9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Moment                           Ml      250.00  N-m</w:t>
      </w:r>
    </w:p>
    <w:p w14:paraId="67E668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Moment                              Mt      350.00  N-m</w:t>
      </w:r>
    </w:p>
    <w:p w14:paraId="4EBDE29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21055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Axial Pressure Thrust                             No</w:t>
      </w:r>
    </w:p>
    <w:p w14:paraId="7C2F6E0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Include Pressure Stress Indices per Div. 2                No</w:t>
      </w:r>
    </w:p>
    <w:p w14:paraId="77BEF27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Local Loads applied at end of Nozzle/Attachment           No</w:t>
      </w:r>
    </w:p>
    <w:p w14:paraId="36AFED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F1BD6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i/>
          <w:color w:val="FF0000"/>
          <w:sz w:val="18"/>
        </w:rPr>
        <w:t>Warning - The ratio, Dn/Tn (6.904) is &lt; 10</w:t>
      </w:r>
    </w:p>
    <w:p w14:paraId="145B3D2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i/>
          <w:color w:val="FF0000"/>
          <w:sz w:val="18"/>
        </w:rPr>
        <w:t xml:space="preserve">          check the limitations of WRC bulletin 297.</w:t>
      </w:r>
    </w:p>
    <w:p w14:paraId="0FC7C63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0DEBB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Stress Computations at the Edge of the Nozzle:</w:t>
      </w:r>
    </w:p>
    <w:p w14:paraId="2A86FFD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7F115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610019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5F5B83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sqrt( 506.0( 6.0 - 0.0 ) )</w:t>
      </w:r>
    </w:p>
    <w:p w14:paraId="2C7945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242.155 mm.</w:t>
      </w:r>
    </w:p>
    <w:p w14:paraId="7FF857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EE031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297 Curve Access Parameters:</w:t>
      </w:r>
    </w:p>
    <w:p w14:paraId="04816A7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DB715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   (D) =   1012.000 mm.</w:t>
      </w:r>
    </w:p>
    <w:p w14:paraId="16BEDA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   (d) =     60.325 mm.</w:t>
      </w:r>
    </w:p>
    <w:p w14:paraId="3E58C3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Thickness used     (T) =     12.000 mm.</w:t>
      </w:r>
    </w:p>
    <w:p w14:paraId="0B787E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   (t) =      8.738 mm.</w:t>
      </w:r>
    </w:p>
    <w:p w14:paraId="1091E6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1.373</w:t>
      </w:r>
    </w:p>
    <w:p w14:paraId="5BF645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20BA4CA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22225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color w:val="000000"/>
          <w:sz w:val="18"/>
        </w:rPr>
        <w:t>Lambda = [(d/D) * sqrt(D/T)]  = 0.547</w:t>
      </w:r>
    </w:p>
    <w:p w14:paraId="42F2936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1D41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0.178</w:t>
      </w:r>
    </w:p>
    <w:p w14:paraId="6C8DD3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Mr/P    =      0.234</w:t>
      </w:r>
    </w:p>
    <w:p w14:paraId="415F0B2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0.098</w:t>
      </w:r>
    </w:p>
    <w:p w14:paraId="4F26CC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0.163</w:t>
      </w:r>
    </w:p>
    <w:p w14:paraId="4DB4D9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MrD/Mc  =      0.265</w:t>
      </w:r>
    </w:p>
    <w:p w14:paraId="563631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NrDL/Mc =      0.165</w:t>
      </w:r>
    </w:p>
    <w:p w14:paraId="4D6676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M0d/Mc  =      0.137</w:t>
      </w:r>
    </w:p>
    <w:p w14:paraId="3B0F18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-0.096</w:t>
      </w:r>
    </w:p>
    <w:p w14:paraId="024C94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MrD/Ml  =      0.236</w:t>
      </w:r>
    </w:p>
    <w:p w14:paraId="1AAC79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NrDL/Ml =      0.155</w:t>
      </w:r>
    </w:p>
    <w:p w14:paraId="1F5E0F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M0D/Ml  =      0.120</w:t>
      </w:r>
    </w:p>
    <w:p w14:paraId="32429C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N0DL/Ml =      0.020</w:t>
      </w:r>
    </w:p>
    <w:p w14:paraId="1EDD35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12FA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13844E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2821DE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1F1A7A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0CB1C1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DD53D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724E01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4       -4        4       -4</w:t>
      </w:r>
    </w:p>
    <w:p w14:paraId="382ABB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0        0        0        0</w:t>
      </w:r>
    </w:p>
    <w:p w14:paraId="234ACE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  0        0        0        0</w:t>
      </w:r>
    </w:p>
    <w:p w14:paraId="09C06F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5EDA88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-20       20       20      -20</w:t>
      </w:r>
    </w:p>
    <w:p w14:paraId="2965F0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2        2        2        2</w:t>
      </w:r>
    </w:p>
    <w:p w14:paraId="742AB9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B6C629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-13       19       28      -20</w:t>
      </w:r>
    </w:p>
    <w:p w14:paraId="69DB80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E951C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352607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32E3E37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(Stresses parallel to        Top      Top   Bottom   Bottom</w:t>
      </w:r>
    </w:p>
    <w:p w14:paraId="7C723E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686A15F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13807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4051E1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 9       -9        9       -9</w:t>
      </w:r>
    </w:p>
    <w:p w14:paraId="0CB785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 0        0        0        0</w:t>
      </w:r>
    </w:p>
    <w:p w14:paraId="506CAB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  0        0        0        0</w:t>
      </w:r>
    </w:p>
    <w:p w14:paraId="5EBD38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-4       -4        4        4</w:t>
      </w:r>
    </w:p>
    <w:p w14:paraId="0B70E1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-40       40       40      -40</w:t>
      </w:r>
    </w:p>
    <w:p w14:paraId="7ECFFF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1        1        1        1</w:t>
      </w:r>
    </w:p>
    <w:p w14:paraId="256A47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1C471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-33       28       57      -43</w:t>
      </w:r>
    </w:p>
    <w:p w14:paraId="25FD6B0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04216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777C1F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537057C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Top   Bottom   Bottom</w:t>
      </w:r>
    </w:p>
    <w:p w14:paraId="2BC332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203173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5329D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1        1       -1       -1</w:t>
      </w:r>
    </w:p>
    <w:p w14:paraId="50B424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72FCB1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(Mt)          5        5        5        5</w:t>
      </w:r>
    </w:p>
    <w:p w14:paraId="7092D0B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E1656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6        6        4        4</w:t>
      </w:r>
    </w:p>
    <w:p w14:paraId="48386EB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557809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BDD89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6F293B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Top   Bottom   Bottom</w:t>
      </w:r>
    </w:p>
    <w:p w14:paraId="2F6D13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6500AF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0EAA86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34       31       57       44</w:t>
      </w:r>
    </w:p>
    <w:p w14:paraId="47BF2BE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1C932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D20D3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BB00A2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0A6058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0F2B78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3A0E0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4A8A8E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4       -4        4       -4</w:t>
      </w:r>
    </w:p>
    <w:p w14:paraId="158328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2        2       -2       -2</w:t>
      </w:r>
    </w:p>
    <w:p w14:paraId="7F5609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-23       23       23      -23</w:t>
      </w:r>
    </w:p>
    <w:p w14:paraId="741A5F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47A853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 0        0        0        0</w:t>
      </w:r>
    </w:p>
    <w:p w14:paraId="56406E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1        1        1        1</w:t>
      </w:r>
    </w:p>
    <w:p w14:paraId="24B87D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4B366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-14       24       27      -28</w:t>
      </w:r>
    </w:p>
    <w:p w14:paraId="052A936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18EB7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16F02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9FF23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Left    Right    Right</w:t>
      </w:r>
    </w:p>
    <w:p w14:paraId="38D6A2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4A3C850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ADC1B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1        1        1        1</w:t>
      </w:r>
    </w:p>
    <w:p w14:paraId="60BE02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 9       -9        9       -9</w:t>
      </w:r>
    </w:p>
    <w:p w14:paraId="49C2F4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-4       -4        4        4</w:t>
      </w:r>
    </w:p>
    <w:p w14:paraId="24A4A5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-45       45       45      -45</w:t>
      </w:r>
    </w:p>
    <w:p w14:paraId="2333AB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 0        0        0        0</w:t>
      </w:r>
    </w:p>
    <w:p w14:paraId="5EE451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  0        0        0        0</w:t>
      </w:r>
    </w:p>
    <w:p w14:paraId="093E36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2        2        2        2</w:t>
      </w:r>
    </w:p>
    <w:p w14:paraId="7F8BDE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840BC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-37       34       63      -47</w:t>
      </w:r>
    </w:p>
    <w:p w14:paraId="3F109E7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CA880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lastRenderedPageBreak/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66321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F6DD4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Left    Right    Right</w:t>
      </w:r>
    </w:p>
    <w:p w14:paraId="772E7E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75CBBC3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D7E06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4CD13F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2A0368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Shear  (Mt)          5        5        5        5</w:t>
      </w:r>
    </w:p>
    <w:p w14:paraId="7609D95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AE41F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4        4        6        6</w:t>
      </w:r>
    </w:p>
    <w:p w14:paraId="00298B3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BEDD6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5BC7FF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01757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Left    Right    Right</w:t>
      </w:r>
    </w:p>
    <w:p w14:paraId="1AF1A55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5FE05B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889B8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38       36       64       49</w:t>
      </w:r>
    </w:p>
    <w:p w14:paraId="2A823C9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8C63C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1F61C1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343902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 Top      Top   Bottom   Bottom</w:t>
      </w:r>
    </w:p>
    <w:p w14:paraId="6CE835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direction)          Outside   Inside  Outside   Inside</w:t>
      </w:r>
    </w:p>
    <w:p w14:paraId="534ED4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95CE4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(P )             1        1        1        1</w:t>
      </w:r>
    </w:p>
    <w:p w14:paraId="06D697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(P )             0        0        0        0</w:t>
      </w:r>
    </w:p>
    <w:p w14:paraId="7605BC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0        0        0        0</w:t>
      </w:r>
    </w:p>
    <w:p w14:paraId="3204FF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(Mc)             0        0        0        0</w:t>
      </w:r>
    </w:p>
    <w:p w14:paraId="466A2E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 0        0        0        0</w:t>
      </w:r>
    </w:p>
    <w:p w14:paraId="050CAE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(ML)             0        0        0        0</w:t>
      </w:r>
    </w:p>
    <w:p w14:paraId="33AD97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4CA475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B9EC5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 0        0        1        1</w:t>
      </w:r>
    </w:p>
    <w:p w14:paraId="27A7BD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368BE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560E05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0EF887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5B85DE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cross-section)      Outside   Inside  Outside   Inside</w:t>
      </w:r>
    </w:p>
    <w:p w14:paraId="146CDF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1DC22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(P )            0        0        0        0</w:t>
      </w:r>
    </w:p>
    <w:p w14:paraId="7B22AC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(P )           11      -11       11      -11</w:t>
      </w:r>
    </w:p>
    <w:p w14:paraId="02C276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  0        0        0        0</w:t>
      </w:r>
    </w:p>
    <w:p w14:paraId="115205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(Mc)            0        0        0        0</w:t>
      </w:r>
    </w:p>
    <w:p w14:paraId="47B921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-15      -15       15       15</w:t>
      </w:r>
    </w:p>
    <w:p w14:paraId="206CEC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(ML)          -51       51       51      -51</w:t>
      </w:r>
    </w:p>
    <w:p w14:paraId="004E90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1C8EF2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C5631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-54       25       79      -46</w:t>
      </w:r>
    </w:p>
    <w:p w14:paraId="3B7EC9E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F8B10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24EC362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94ED1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stress)           Outside   Inside  Outside   Inside</w:t>
      </w:r>
    </w:p>
    <w:p w14:paraId="3382D30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5D21C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(Vc)              1        1       -1       -1</w:t>
      </w:r>
    </w:p>
    <w:p w14:paraId="23E144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(Vl)              0        0        0        0</w:t>
      </w:r>
    </w:p>
    <w:p w14:paraId="248907D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29318F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5B05377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8        8        5        5</w:t>
      </w:r>
    </w:p>
    <w:p w14:paraId="373937F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03B9C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11F3BD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616933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Inside  Outside   Inside</w:t>
      </w:r>
    </w:p>
    <w:p w14:paraId="4BC1039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-----------------------------------------------------------</w:t>
      </w:r>
    </w:p>
    <w:p w14:paraId="19A036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58       29       79       49</w:t>
      </w:r>
    </w:p>
    <w:p w14:paraId="5DC0584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BD893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8B152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5A5E6E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in the            Left     Left    Right    Right</w:t>
      </w:r>
    </w:p>
    <w:p w14:paraId="337510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direction)          Outside   Inside  Outside   Inside</w:t>
      </w:r>
    </w:p>
    <w:p w14:paraId="629195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CEA00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(P )             1        1        1        1</w:t>
      </w:r>
    </w:p>
    <w:p w14:paraId="34CE09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(P )             0        0        0        0</w:t>
      </w:r>
    </w:p>
    <w:p w14:paraId="3A2111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(Mc)             2        2       -2       -2</w:t>
      </w:r>
    </w:p>
    <w:p w14:paraId="36F377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(Mc)             0        0        0        0</w:t>
      </w:r>
    </w:p>
    <w:p w14:paraId="5FD8A3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Membrane (ML)             0        0        0        0</w:t>
      </w:r>
    </w:p>
    <w:p w14:paraId="7AD5F2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Bending  (ML)             0        0        0        0</w:t>
      </w:r>
    </w:p>
    <w:p w14:paraId="4881A1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Pressure Stress           0        0        0        0</w:t>
      </w:r>
    </w:p>
    <w:p w14:paraId="18A452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E5F7C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Hoop Stress Summary            4        4       -1       -1</w:t>
      </w:r>
    </w:p>
    <w:p w14:paraId="34BC23D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D1EB05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57608C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BE97B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57AAB8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pipe cross-section)      Outside   Inside  Outside   Inside</w:t>
      </w:r>
    </w:p>
    <w:p w14:paraId="7690A4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B0F1E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(P )            0        0        0        0</w:t>
      </w:r>
    </w:p>
    <w:p w14:paraId="517236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(P )           11      -11       11      -11</w:t>
      </w:r>
    </w:p>
    <w:p w14:paraId="0C0BCEB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(Mc)          -15      -15       15       15</w:t>
      </w:r>
    </w:p>
    <w:p w14:paraId="59C867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(Mc)          -59       59       59      -59</w:t>
      </w:r>
    </w:p>
    <w:p w14:paraId="0099AF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Membrane (ML)            0        0        0        0</w:t>
      </w:r>
    </w:p>
    <w:p w14:paraId="4525CBB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Bending  (ML)            0        0        0        0</w:t>
      </w:r>
    </w:p>
    <w:p w14:paraId="6F36E56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Pressure Stress          0        0        0        0</w:t>
      </w:r>
    </w:p>
    <w:p w14:paraId="423E32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4DD2B6B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Axial Stress Summary         -62       33       87      -54</w:t>
      </w:r>
    </w:p>
    <w:p w14:paraId="77D9781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7180C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0330F0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10D6A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stress)           Outside   Inside  Outside   Inside</w:t>
      </w:r>
    </w:p>
    <w:p w14:paraId="3ECC28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5B5DA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(Vc)              0        0        0        0</w:t>
      </w:r>
    </w:p>
    <w:p w14:paraId="43E0E7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(Vl)             -1       -1        1        1</w:t>
      </w:r>
    </w:p>
    <w:p w14:paraId="7F7C71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due to Torsion           6        6        6        6</w:t>
      </w:r>
    </w:p>
    <w:p w14:paraId="6E4276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2947C0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5        5        8        8</w:t>
      </w:r>
    </w:p>
    <w:p w14:paraId="579320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22D60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Nozzle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E5D32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E7DC7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Outside   Inside  Outside   Inside</w:t>
      </w:r>
    </w:p>
    <w:p w14:paraId="00075D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AAB2A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67       34       90       55</w:t>
      </w:r>
    </w:p>
    <w:p w14:paraId="53B1B4F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97188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CB31CE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Stress Computations at the Edge of the Reinforcing Pad:</w:t>
      </w:r>
    </w:p>
    <w:p w14:paraId="30735E3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66353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Stress Attenuation Diameter (for Insert Plates) per WRC 297:</w:t>
      </w:r>
    </w:p>
    <w:p w14:paraId="68B512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NozzleOD + 2 * 1.65 * sqrt( Rmean( t - ca ) )</w:t>
      </w:r>
    </w:p>
    <w:p w14:paraId="66E524E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60.325 + 2 * 1.65 * sqrt( 503.0( 6.0 - 0.0 ) )</w:t>
      </w:r>
    </w:p>
    <w:p w14:paraId="09B22D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241.615 mm.</w:t>
      </w:r>
    </w:p>
    <w:p w14:paraId="539F3D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5D1E9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WRC 297 Curve Access Parameters:</w:t>
      </w:r>
    </w:p>
    <w:p w14:paraId="6305EFA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B35C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Vessel Mean Diameter      (D) =   1006.000 mm.</w:t>
      </w:r>
    </w:p>
    <w:p w14:paraId="31BF7D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Outside Diameter   (d) =    162.000 mm.</w:t>
      </w:r>
    </w:p>
    <w:p w14:paraId="23FD37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Vessel Thickness used     (T) =      6.000 mm.</w:t>
      </w:r>
    </w:p>
    <w:p w14:paraId="0AD76A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Thickness used     (t) =     59.575 mm.</w:t>
      </w:r>
    </w:p>
    <w:p w14:paraId="5A1EB6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 / t                         =      0.101</w:t>
      </w:r>
    </w:p>
    <w:p w14:paraId="2CACEE5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 / t                         =     10.000</w:t>
      </w:r>
    </w:p>
    <w:p w14:paraId="3C5E4F6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E9921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color w:val="000000"/>
          <w:sz w:val="18"/>
        </w:rPr>
        <w:t>Lambda = [(d/D) * sqrt(D/T)]  = 2.085</w:t>
      </w:r>
    </w:p>
    <w:p w14:paraId="73A8C8F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E144F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Re-pad thickness is added to nozzle thickness to simulate the Re-pad.</w:t>
      </w:r>
    </w:p>
    <w:p w14:paraId="43369F8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EB84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Nr/P    =      0.083</w:t>
      </w:r>
    </w:p>
    <w:p w14:paraId="0A178B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Mr/P    =      0.142</w:t>
      </w:r>
    </w:p>
    <w:p w14:paraId="42F2B4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M0/P    =      0.042</w:t>
      </w:r>
    </w:p>
    <w:p w14:paraId="79E59E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N0/P    =      0.052</w:t>
      </w:r>
    </w:p>
    <w:p w14:paraId="440245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MrD/Mc  =      0.289</w:t>
      </w:r>
    </w:p>
    <w:p w14:paraId="1AC0CE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NrDL/Mc =      0.112</w:t>
      </w:r>
    </w:p>
    <w:p w14:paraId="0FC98C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M0d/Mc  =      0.088</w:t>
      </w:r>
    </w:p>
    <w:p w14:paraId="386DCA8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N0DL/Mc =      0.061</w:t>
      </w:r>
    </w:p>
    <w:p w14:paraId="20DD2C4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MrD/Ml  =      0.107</w:t>
      </w:r>
    </w:p>
    <w:p w14:paraId="3315D5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NrDL/Ml =      0.110</w:t>
      </w:r>
    </w:p>
    <w:p w14:paraId="1AAD4F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M0D/Ml  =      0.032</w:t>
      </w:r>
    </w:p>
    <w:p w14:paraId="5E377F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N0DL/Ml =      0.070</w:t>
      </w:r>
    </w:p>
    <w:p w14:paraId="217C177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B2917E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97E53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35EC5D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 Top      Top   Bottom   Bottom</w:t>
      </w:r>
    </w:p>
    <w:p w14:paraId="7CD2DB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4D0483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77C4E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688576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6       -6        6       -6</w:t>
      </w:r>
    </w:p>
    <w:p w14:paraId="532B93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 0        0        0        0</w:t>
      </w:r>
    </w:p>
    <w:p w14:paraId="489351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  0        0        0        0</w:t>
      </w:r>
    </w:p>
    <w:p w14:paraId="53CCA46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-2       -2        2        2</w:t>
      </w:r>
    </w:p>
    <w:p w14:paraId="0095F4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-8        8        8       -8</w:t>
      </w:r>
    </w:p>
    <w:p w14:paraId="0A9102F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4        4        4        4</w:t>
      </w:r>
    </w:p>
    <w:p w14:paraId="1AB5CBD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24CFF3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  1        4       24       -6</w:t>
      </w:r>
    </w:p>
    <w:p w14:paraId="5630E9F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E8015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7F056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F178A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 Top      Top   Bottom   Bottom</w:t>
      </w:r>
    </w:p>
    <w:p w14:paraId="0971405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136247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779AC0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2        2        2        2</w:t>
      </w:r>
    </w:p>
    <w:p w14:paraId="080102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23      -23       23      -23</w:t>
      </w:r>
    </w:p>
    <w:p w14:paraId="400D57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 0        0        0        0</w:t>
      </w:r>
    </w:p>
    <w:p w14:paraId="520F30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  0        0        0        0</w:t>
      </w:r>
    </w:p>
    <w:p w14:paraId="359F39F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-4       -4        4        4</w:t>
      </w:r>
    </w:p>
    <w:p w14:paraId="2B504F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-27       27       27      -27</w:t>
      </w:r>
    </w:p>
    <w:p w14:paraId="339BE7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2        2        2        2</w:t>
      </w:r>
    </w:p>
    <w:p w14:paraId="1015E0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A3987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 -3        3       60      -41</w:t>
      </w:r>
    </w:p>
    <w:p w14:paraId="526B674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67C80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059B8D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11B61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 Top      Top   Bottom   Bottom</w:t>
      </w:r>
    </w:p>
    <w:p w14:paraId="4F6A1F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plane)      Outside   Inside  Outside   Inside</w:t>
      </w:r>
    </w:p>
    <w:p w14:paraId="431DE0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2B6BBA0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2942B2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778119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(Mt)          1        1        1        1</w:t>
      </w:r>
    </w:p>
    <w:p w14:paraId="5BA81B0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349A80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Shear Stress Summary           2        2        0        0</w:t>
      </w:r>
    </w:p>
    <w:p w14:paraId="0ADB574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3847AD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6FCD60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LONGITUDINAL PLANE            Au       Al       Bu       Bl</w:t>
      </w:r>
    </w:p>
    <w:p w14:paraId="4F16B3A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 Top      Top   Bottom   Bottom</w:t>
      </w:r>
    </w:p>
    <w:p w14:paraId="21920B0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35E0CF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489D47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 7        6       60       41</w:t>
      </w:r>
    </w:p>
    <w:p w14:paraId="6329C61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7F6D2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71237A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F85FF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Normal to         Left     Left    Right    Right</w:t>
      </w:r>
    </w:p>
    <w:p w14:paraId="06A241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7FB0B14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5F9335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(P )         1        1        1        1</w:t>
      </w:r>
    </w:p>
    <w:p w14:paraId="500AF6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(P )         6       -6        6       -6</w:t>
      </w:r>
    </w:p>
    <w:p w14:paraId="27439F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(Mc)        -2       -2        2        2</w:t>
      </w:r>
    </w:p>
    <w:p w14:paraId="59D1F4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(Mc)       -22       22       22      -22</w:t>
      </w:r>
    </w:p>
    <w:p w14:paraId="38E464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Membrane (ML)         0        0        0        0</w:t>
      </w:r>
    </w:p>
    <w:p w14:paraId="2AFA20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Bending  (ML)         0        0        0        0</w:t>
      </w:r>
    </w:p>
    <w:p w14:paraId="0DF0FF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Pressure Stress         2        2        2        2</w:t>
      </w:r>
    </w:p>
    <w:p w14:paraId="3B10C8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F1FC7F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Stress Summary      -14       16       35      -23</w:t>
      </w:r>
    </w:p>
    <w:p w14:paraId="12000A6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C1A65F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7B9AB5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4F2234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(Stresses parallel to       Left     Left    Right    Right</w:t>
      </w:r>
    </w:p>
    <w:p w14:paraId="50A71A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1EF6CC7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32DAA79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(P )          2        2        2        2</w:t>
      </w:r>
    </w:p>
    <w:p w14:paraId="0EA5E55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(P )         23      -23       23      -23</w:t>
      </w:r>
    </w:p>
    <w:p w14:paraId="35F8B3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(Mc)         -4       -4        4        4</w:t>
      </w:r>
    </w:p>
    <w:p w14:paraId="738297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(Mc)        -74       74       74      -74</w:t>
      </w:r>
    </w:p>
    <w:p w14:paraId="003AAA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Membrane (ML)          0        0        0        0</w:t>
      </w:r>
    </w:p>
    <w:p w14:paraId="72D818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Bending  (ML)          0        0        0        0</w:t>
      </w:r>
    </w:p>
    <w:p w14:paraId="44F47A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Pressure Stress        4        4        4        4</w:t>
      </w:r>
    </w:p>
    <w:p w14:paraId="4655A8C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034AFA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Inplane Stress Summary       -48       52      109      -86</w:t>
      </w:r>
    </w:p>
    <w:p w14:paraId="1E41390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5DA61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34B2992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3A30F0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(Shear stress normal to     Left     Left    Right    Right</w:t>
      </w:r>
    </w:p>
    <w:p w14:paraId="5AE1BDE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plane)   Outside   Inside  Outside   Inside</w:t>
      </w:r>
    </w:p>
    <w:p w14:paraId="13535C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6DD04E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(Vc)          0        0        0        0</w:t>
      </w:r>
    </w:p>
    <w:p w14:paraId="32DEACA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Outplane  Shear  (Vl)          0        0        0        0</w:t>
      </w:r>
    </w:p>
    <w:p w14:paraId="68ECEC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Torsional Shear  (Mt)          1        1        1        1</w:t>
      </w:r>
    </w:p>
    <w:p w14:paraId="14AFEBF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 -------- -------- -------- --------</w:t>
      </w:r>
    </w:p>
    <w:p w14:paraId="78397C4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Stress Summary           0        0        2        2</w:t>
      </w:r>
    </w:p>
    <w:p w14:paraId="547A986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04B04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Vessel Stresses  (N./mm</w:t>
      </w:r>
      <w:r w:rsidRPr="008D5C85">
        <w:rPr>
          <w:rFonts w:ascii="Arial" w:hAnsi="Consolas" w:cs="Arial"/>
          <w:b/>
          <w:i/>
          <w:color w:val="000000"/>
          <w:sz w:val="18"/>
        </w:rPr>
        <w:t>²</w:t>
      </w:r>
      <w:r w:rsidRPr="008D5C85">
        <w:rPr>
          <w:rFonts w:ascii="Arial" w:hAnsi="Consolas" w:cs="Arial"/>
          <w:b/>
          <w:i/>
          <w:color w:val="000000"/>
          <w:sz w:val="18"/>
        </w:rPr>
        <w:t>):</w:t>
      </w:r>
    </w:p>
    <w:p w14:paraId="4A80E4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CIRCUMFERENTIAL PLANE         Cu       Cl       Du       Dl</w:t>
      </w:r>
    </w:p>
    <w:p w14:paraId="164A1B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(Stress Intensities         Left     Left    Right    Right</w:t>
      </w:r>
    </w:p>
    <w:p w14:paraId="48022D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   Outside   Inside  Outside   Inside</w:t>
      </w:r>
    </w:p>
    <w:p w14:paraId="6CB257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</w:t>
      </w:r>
    </w:p>
    <w:p w14:paraId="10FDAD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Two * Max Shear Stress        48       52      109       86</w:t>
      </w:r>
    </w:p>
    <w:p w14:paraId="2AD296E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671AB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C0A22D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54E612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D2D5A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Vessel Stress Summation at Vessel-Nozzle Junction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10517DC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55CB0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4DC727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486825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09D340B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19745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2      2      2      2      2      2      2      2|</w:t>
      </w:r>
    </w:p>
    <w:p w14:paraId="4487AE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1      1      1      1     -3     -3      5      5|</w:t>
      </w:r>
    </w:p>
    <w:p w14:paraId="60E1224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-16     16     24    -24    -36     36     54    -54|</w:t>
      </w:r>
    </w:p>
    <w:p w14:paraId="04B4C6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14A36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1      1      1      1      1      1      1      1|</w:t>
      </w:r>
    </w:p>
    <w:p w14:paraId="1AC261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-3     -3      5      5      3      3     -1     -1|</w:t>
      </w:r>
    </w:p>
    <w:p w14:paraId="3356C3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-31     31     49    -49    -19     19     27    -27|</w:t>
      </w:r>
    </w:p>
    <w:p w14:paraId="6DBB95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F0845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0E6BA86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 0      0      0      0|</w:t>
      </w:r>
    </w:p>
    <w:p w14:paraId="7616795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5      5      5      5      5      5      5      5|</w:t>
      </w:r>
    </w:p>
    <w:p w14:paraId="3C9C44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2.0    2.0    2.0    2.0    2.0    2.0    2.0    2.0|</w:t>
      </w:r>
    </w:p>
    <w:p w14:paraId="6E6F3B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498A68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5.4    5.4    6.3    6.3    5.0    5.0    7.0    7.0|</w:t>
      </w:r>
    </w:p>
    <w:p w14:paraId="6911D8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EAEDB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34.7   31.8   55.6   43.7   38.1   36.8   61.7   48.2|</w:t>
      </w:r>
    </w:p>
    <w:p w14:paraId="300401B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923242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FFECD8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Vessel Stress Summation Comparison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63B1ADE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83902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7AF60C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40B4B0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40AC3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2.00            100.46      |      Passed     |</w:t>
      </w:r>
    </w:p>
    <w:p w14:paraId="067FCE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 7.00            150.69      |      Passed     |</w:t>
      </w:r>
    </w:p>
    <w:p w14:paraId="1DAF33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61.72            301.37      |      Passed     |</w:t>
      </w:r>
    </w:p>
    <w:p w14:paraId="2A7D7DA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BE1A9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080EEAC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01E81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7D04C11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78EF46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Vessel Stress Summation at Reinforcing Pad Edge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35F76B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141B9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491E44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1563E0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3A6251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C846E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4      4      4      4      4      4      4      4|</w:t>
      </w:r>
    </w:p>
    <w:p w14:paraId="63AB14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-1     -1      3      3     -2     -2      6      6|</w:t>
      </w:r>
    </w:p>
    <w:p w14:paraId="3B44816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-2      2     14    -14    -51     51     97    -97|</w:t>
      </w:r>
    </w:p>
    <w:p w14:paraId="7A68DD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BB67D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2      2      2      2      2      2      2      2|</w:t>
      </w:r>
    </w:p>
    <w:p w14:paraId="57B549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 -2     -2      6      6     -1     -1      3      3|</w:t>
      </w:r>
    </w:p>
    <w:p w14:paraId="30BD6D7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 -4      4     50    -50    -16     16     28    -28|</w:t>
      </w:r>
    </w:p>
    <w:p w14:paraId="507729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23DE87D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7EEB5B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0      0      0      0      0      0      0      0|</w:t>
      </w:r>
    </w:p>
    <w:p w14:paraId="29BF74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1      1      1      1      1      1      1      1|</w:t>
      </w:r>
    </w:p>
    <w:p w14:paraId="3FCBFA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4.0    4.0    4.0    4.0    4.0    4.0    4.0    4.0|</w:t>
      </w:r>
    </w:p>
    <w:p w14:paraId="2C131E3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E56A0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3.0    3.0    8.0    8.0    2.0    2.0   10.0   10.0|</w:t>
      </w:r>
    </w:p>
    <w:p w14:paraId="74E9D09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5F2D6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5.4    5.6   58.0   42.0   49.0   53.0  107.0   87.0|</w:t>
      </w:r>
    </w:p>
    <w:p w14:paraId="7B20EFB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16E90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7D4C72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Vessel Stress Summation Comparison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13F582E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9EDC3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1B68A8E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736CEC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70C4AE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4.00            100.46      |      Passed     |</w:t>
      </w:r>
    </w:p>
    <w:p w14:paraId="1682A6A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10.00            150.69      |      Passed     |</w:t>
      </w:r>
    </w:p>
    <w:p w14:paraId="38E3D6B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107.01            301.37      |      Passed     |</w:t>
      </w:r>
    </w:p>
    <w:p w14:paraId="2B98B6C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6B48AA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36E5CAB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2E7EE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E9B53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WRC 297 Stress Summations per ASME Sec. VIII Div. 2:</w:t>
      </w:r>
    </w:p>
    <w:p w14:paraId="7394B7C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EA570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Nozzle Stress Summation at Vessel-Nozzle Junction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7BC4685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A628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         Stress Values at                          |</w:t>
      </w:r>
    </w:p>
    <w:p w14:paraId="75D02F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                  |</w:t>
      </w:r>
    </w:p>
    <w:p w14:paraId="65002A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Location    |    Au     Al     Bu     Bl     Cu     Cl     Du     Dl |</w:t>
      </w:r>
    </w:p>
    <w:p w14:paraId="5F1553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58016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Pm (SUS) |      0      0      0      0      0      0      0      0|</w:t>
      </w:r>
    </w:p>
    <w:p w14:paraId="23D1154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Pl (SUS) |      1      1      1      1      3      3     -1     -1|</w:t>
      </w:r>
    </w:p>
    <w:p w14:paraId="1FEFCA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Circ. Q  (SUS) |      0      0      0      0      0      0      0      0|</w:t>
      </w:r>
    </w:p>
    <w:p w14:paraId="06FA9A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0C74B0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Pm (SUS) |      0      0      0      0      0      0      0      0|</w:t>
      </w:r>
    </w:p>
    <w:p w14:paraId="721D37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Pl (SUS) |    -15    -15     15     15    -15    -15     15     15|</w:t>
      </w:r>
    </w:p>
    <w:p w14:paraId="3B9BEA2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Long. Q  (SUS) |    -40     40     62    -62    -48     48     70    -70|</w:t>
      </w:r>
    </w:p>
    <w:p w14:paraId="4798BC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1D3105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Pm (SUS) |      0      0      0      0      0      0      0      0|</w:t>
      </w:r>
    </w:p>
    <w:p w14:paraId="392D28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Pl (SUS) |      1      1     -1     -1     -1     -1      1      1|</w:t>
      </w:r>
    </w:p>
    <w:p w14:paraId="5ECA18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Shear Q  (SUS) |      6      6      6      6      6      6      6      6|</w:t>
      </w:r>
    </w:p>
    <w:p w14:paraId="0279F5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0.0    0.0    0.0    0.0    0.0    0.0    0.0    0.0|</w:t>
      </w:r>
    </w:p>
    <w:p w14:paraId="1899C20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7827D8F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16.1   16.1   15.1   15.1   18.1   18.1   16.1   16.1|</w:t>
      </w:r>
    </w:p>
    <w:p w14:paraId="67AD3E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3F5FAC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57.7   27.8   77.3   49.0   66.8   33.8   87.1   55.9|</w:t>
      </w:r>
    </w:p>
    <w:p w14:paraId="6BC7B02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89FDA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872D76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Nozzle Stress Summation Comparison  (N./mm</w:t>
      </w:r>
      <w:r w:rsidRPr="008D5C85">
        <w:rPr>
          <w:rFonts w:ascii="Tahoma" w:hAnsi="Consolas" w:cs="Arial"/>
          <w:b/>
          <w:color w:val="000000"/>
          <w:sz w:val="18"/>
        </w:rPr>
        <w:t>²</w:t>
      </w:r>
      <w:r w:rsidRPr="008D5C85">
        <w:rPr>
          <w:rFonts w:ascii="Tahoma" w:hAnsi="Consolas" w:cs="Arial"/>
          <w:b/>
          <w:color w:val="000000"/>
          <w:sz w:val="18"/>
        </w:rPr>
        <w:t>):</w:t>
      </w:r>
    </w:p>
    <w:p w14:paraId="13E6CBF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1ED0C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Type of     |     Max. S.I.     S.I. Allowable     |      Result     |</w:t>
      </w:r>
    </w:p>
    <w:p w14:paraId="5882926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Stress Int.  |                                      |                 |</w:t>
      </w:r>
    </w:p>
    <w:p w14:paraId="27C1E7F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-------------------------------------------------------------------------</w:t>
      </w:r>
    </w:p>
    <w:p w14:paraId="532816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 (SUS)       |          0.00            100.50      |      Passed     |</w:t>
      </w:r>
    </w:p>
    <w:p w14:paraId="5D0985E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 (SUS)    |         18.11            150.75      |      Passed     |</w:t>
      </w:r>
    </w:p>
    <w:p w14:paraId="51BD3A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Pm+Pl+Q (TOTAL)|         87.13            301.50      |      Passed     |</w:t>
      </w:r>
    </w:p>
    <w:p w14:paraId="13B92F3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850C3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>Because only sustained loads were specified, the Pm+Pl+Q allowable was 3 * Smh.</w:t>
      </w:r>
    </w:p>
    <w:p w14:paraId="5ED1266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80023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461F2D9C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57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739FE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41" w:name="_Toc192708119"/>
      <w:r w:rsidRPr="008D5C85">
        <w:rPr>
          <w:rFonts w:ascii="Consolas" w:hAnsi="Consolas" w:cs="Arial"/>
          <w:sz w:val="18"/>
        </w:rPr>
        <w:instrText>Nozzle Calcs.:  N9</w:instrText>
      </w:r>
      <w:bookmarkEnd w:id="41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7DDD167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N9                                From:   20</w:t>
      </w:r>
    </w:p>
    <w:p w14:paraId="1ED4A9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20141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0.720  bars</w:t>
      </w:r>
    </w:p>
    <w:p w14:paraId="74097A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5065B33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4CC6C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5E6B53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40A5A46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76959BA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909F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Diameter of Cylindrical Shell           D     1000.00  mm.</w:t>
      </w:r>
    </w:p>
    <w:p w14:paraId="3C3E3F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Finished (Minimum) Thickness             t      6.0000  mm.</w:t>
      </w:r>
    </w:p>
    <w:p w14:paraId="50E5B2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Internal Corrosion Allowance             c      0.0000  mm.</w:t>
      </w:r>
    </w:p>
    <w:p w14:paraId="2F5E00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Shell External Corrosion Allowance            co      0.0000  mm.</w:t>
      </w:r>
    </w:p>
    <w:p w14:paraId="40FDD83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658F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Bottom/Left Tangent                      50.00  mm.</w:t>
      </w:r>
    </w:p>
    <w:p w14:paraId="03A3C4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034D2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2FE7788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E46C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017B3A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E655A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726834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61DE71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629E1E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2CC7D5F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1D415EA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24E3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389A61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 45.00  deg</w:t>
      </w:r>
    </w:p>
    <w:p w14:paraId="6739693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7537EF2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B22C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6079CB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6FC0398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10C9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05C99F1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4CCB76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98B9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7AE2D4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616F6C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509FFCD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7384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4EC3F94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3848F8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 6.0000  mm.</w:t>
      </w:r>
    </w:p>
    <w:p w14:paraId="437B48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28B79A1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73734BE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36F5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62EE7D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2DF4CA8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8A96F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64A9239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1D4CC4" w14:textId="59D5280F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drawing>
          <wp:inline distT="0" distB="0" distL="0" distR="0" wp14:anchorId="14FD662B" wp14:editId="66A16CBB">
            <wp:extent cx="2042160" cy="114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710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B778C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lastRenderedPageBreak/>
        <w:t>Reinforcement CALCULATION, Description: N9</w:t>
      </w:r>
    </w:p>
    <w:p w14:paraId="2CFEAFA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AAE6C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7C24031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FD3C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41E81A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01BA96F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415D4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38D5D3C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72E69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Cylindrical Shell, tr [Int. Press]</w:t>
      </w:r>
    </w:p>
    <w:p w14:paraId="34C5ED8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P*R/(Sv*E-0.6*P) per UG-27 (c)(1)</w:t>
      </w:r>
    </w:p>
    <w:p w14:paraId="2C523D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0.72*500/(100*1-0.6*0.72)</w:t>
      </w:r>
    </w:p>
    <w:p w14:paraId="02F291C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0.3585 mm.</w:t>
      </w:r>
    </w:p>
    <w:p w14:paraId="6FD8720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047DD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24FD6B9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52B1E7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0.72*30.2/(100*1+0.4*0.72)</w:t>
      </w:r>
    </w:p>
    <w:p w14:paraId="51A206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0.0216 mm.</w:t>
      </w:r>
    </w:p>
    <w:p w14:paraId="0041A3B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8DEAC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1174C09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85.6996  mm.</w:t>
      </w:r>
    </w:p>
    <w:p w14:paraId="619225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 42.8498  mm.</w:t>
      </w:r>
    </w:p>
    <w:p w14:paraId="24F082A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no pad   Tlnp    15.0000  mm.</w:t>
      </w:r>
    </w:p>
    <w:p w14:paraId="17B8C2C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6D5F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N9.</w:t>
      </w:r>
    </w:p>
    <w:p w14:paraId="6C9F3B3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1A56CE6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25E5774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5194509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5D6653E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3F29E21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A0A50A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47C762F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0.0216 mm.</w:t>
      </w:r>
    </w:p>
    <w:p w14:paraId="07CA2B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383A0DB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0.3585 mm.</w:t>
      </w:r>
    </w:p>
    <w:p w14:paraId="1D86EEF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1.5000 mm.</w:t>
      </w:r>
    </w:p>
    <w:p w14:paraId="4FC3B7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2ABF90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4D9192E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9A25E2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5282736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14E0F9E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max( 1.5, 1.5 ) ]</w:t>
      </w:r>
    </w:p>
    <w:p w14:paraId="6474F5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2C6D7F6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57D0A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6BB739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7F5F82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max( 0.022, 1.5 )</w:t>
      </w:r>
    </w:p>
    <w:p w14:paraId="7A1768D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1.5000 mm.</w:t>
      </w:r>
    </w:p>
    <w:p w14:paraId="0DD0CE8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AC761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706A807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D6DB7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402ED8B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5898EF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4AB0982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8E05B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N9</w:t>
      </w:r>
    </w:p>
    <w:p w14:paraId="5661A91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0ED5B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5E95A30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446422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702D06E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6A8239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Nozzle Weld          4.2000 = 0.7 * tmin.  4.2420 = 0.7 * Wo mm.</w:t>
      </w:r>
    </w:p>
    <w:p w14:paraId="6BA26F8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37F6E4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3FE19C6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2CDFBB5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58FD1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Drop for this Nozzle is : 0.9106 mm.</w:t>
      </w:r>
    </w:p>
    <w:p w14:paraId="3BAD97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156.9106 mm.</w:t>
      </w:r>
    </w:p>
    <w:p w14:paraId="29EEE4D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6099C8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1889C458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58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00FDC2F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42" w:name="_Toc192708120"/>
      <w:r w:rsidRPr="008D5C85">
        <w:rPr>
          <w:rFonts w:ascii="Consolas" w:hAnsi="Consolas" w:cs="Arial"/>
          <w:sz w:val="18"/>
        </w:rPr>
        <w:instrText>Nozzle Calcs.:  N3</w:instrText>
      </w:r>
      <w:bookmarkEnd w:id="42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696D169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N3                                From:   40</w:t>
      </w:r>
    </w:p>
    <w:p w14:paraId="6382903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F3A3D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0.522  bars</w:t>
      </w:r>
    </w:p>
    <w:p w14:paraId="5EC0E3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0A395E8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5BC748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1DB4A0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365B95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37F5971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8E0D8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Diameter of Bolted Blind Flange        D     1130.00  mm.</w:t>
      </w:r>
    </w:p>
    <w:p w14:paraId="106A75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16.0000  mm.</w:t>
      </w:r>
    </w:p>
    <w:p w14:paraId="43056F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0.0000  mm.</w:t>
      </w:r>
    </w:p>
    <w:p w14:paraId="355ECD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0.0000  mm.</w:t>
      </w:r>
    </w:p>
    <w:p w14:paraId="47DD883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322B0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350.0000  mm.</w:t>
      </w:r>
    </w:p>
    <w:p w14:paraId="3FE8B5D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20F41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520368D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834C3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2067A36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D9C9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4AE3AE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3F85141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6DBE0CC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100.46  N./mm²</w:t>
      </w:r>
    </w:p>
    <w:p w14:paraId="6A4E3E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165C5F1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4BEF8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17E932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270.00  deg</w:t>
      </w:r>
    </w:p>
    <w:p w14:paraId="29C8CF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100.0000  mm</w:t>
      </w:r>
    </w:p>
    <w:p w14:paraId="43A3D47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A9706D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1B98756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40S</w:t>
      </w:r>
    </w:p>
    <w:p w14:paraId="40A361A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361C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3830EE5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19FF4B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A44727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750F1E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7D885D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67EDC82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C2675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14C401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6CC66AF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16.0000  mm.</w:t>
      </w:r>
    </w:p>
    <w:p w14:paraId="52F334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3AEBDF0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7192BD6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84F990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4C7950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4CE899C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7227F22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214.3000  mm.</w:t>
      </w:r>
    </w:p>
    <w:p w14:paraId="7EE757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143A4F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7FB054A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1B7CEB2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50.0000  mm.</w:t>
      </w:r>
    </w:p>
    <w:p w14:paraId="34006AB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BAB73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300</w:t>
      </w:r>
    </w:p>
    <w:p w14:paraId="58B5FB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1D022FF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0798A6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46F5E2B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02C71C" w14:textId="10287CEA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019BA2BD" wp14:editId="4BBF979F">
            <wp:extent cx="227838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476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1CCAB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Reinforcement CALCULATION, Description: N3</w:t>
      </w:r>
    </w:p>
    <w:p w14:paraId="19644B4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395633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6454791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842F21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114.300  mm.</w:t>
      </w:r>
    </w:p>
    <w:p w14:paraId="1BA8CBE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6.020  mm.</w:t>
      </w:r>
    </w:p>
    <w:p w14:paraId="4E5F25D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0C4656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4D47FC6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4531A8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3C30CE3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69B957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0.52*57.1/(100*1+0.4*0.52)</w:t>
      </w:r>
    </w:p>
    <w:p w14:paraId="6A7F18A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0.0297 mm.</w:t>
      </w:r>
    </w:p>
    <w:p w14:paraId="141A580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BE446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7E81B5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204.5208  mm.</w:t>
      </w:r>
    </w:p>
    <w:p w14:paraId="406DDB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Wall, opening length              d   102.2604  mm.</w:t>
      </w:r>
    </w:p>
    <w:p w14:paraId="3948E66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21.0495  mm.</w:t>
      </w:r>
    </w:p>
    <w:p w14:paraId="1A2D3BA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0D2E97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665FC95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6505B3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Strength Reduction Factor [fr1]:</w:t>
      </w:r>
    </w:p>
    <w:p w14:paraId="1E13C3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Sn/Sv )</w:t>
      </w:r>
    </w:p>
    <w:p w14:paraId="5718A3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3A45FF2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0180083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43A3C7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Strength Reduction Factor [fr2]:</w:t>
      </w:r>
    </w:p>
    <w:p w14:paraId="5A00D73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Sn/Sv )</w:t>
      </w:r>
    </w:p>
    <w:p w14:paraId="4874F3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3F4ECC7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1B7223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B8F53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Strength Reduction Factor [fr4]:</w:t>
      </w:r>
    </w:p>
    <w:p w14:paraId="6513FD7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Sp/Sv )</w:t>
      </w:r>
    </w:p>
    <w:p w14:paraId="6658E8C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100/100 )</w:t>
      </w:r>
    </w:p>
    <w:p w14:paraId="1936425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0B05E96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4D27C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Strength Reduction Factor [fr3]:</w:t>
      </w:r>
    </w:p>
    <w:p w14:paraId="33429A9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fr2, fr4 )</w:t>
      </w:r>
    </w:p>
    <w:p w14:paraId="0B5A836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min( 1, 1 )</w:t>
      </w:r>
    </w:p>
    <w:p w14:paraId="0CE77CE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1.000</w:t>
      </w:r>
    </w:p>
    <w:p w14:paraId="76F6025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C545A6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of Nozzle Reinforcement Area Calculations: (cm</w:t>
      </w:r>
      <w:r w:rsidRPr="008D5C85">
        <w:rPr>
          <w:rFonts w:ascii="Arial" w:hAnsi="Consolas" w:cs="Arial"/>
          <w:b/>
          <w:color w:val="000000"/>
          <w:sz w:val="18"/>
        </w:rPr>
        <w:t>²</w:t>
      </w:r>
      <w:r w:rsidRPr="008D5C85">
        <w:rPr>
          <w:rFonts w:ascii="Arial" w:hAnsi="Consolas" w:cs="Arial"/>
          <w:b/>
          <w:color w:val="000000"/>
          <w:sz w:val="18"/>
        </w:rPr>
        <w:t>)</w:t>
      </w:r>
    </w:p>
    <w:p w14:paraId="5307CF9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95987D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AVAILABLE, A1 to A5     |      MAWP|  External|     Mapnc|</w:t>
      </w:r>
    </w:p>
    <w:p w14:paraId="0881468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3F7FCBE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Required             Ar |     6.189|     6.779|        NA|</w:t>
      </w:r>
    </w:p>
    <w:p w14:paraId="0235DD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Shell             A1 |     3.983|     2.803|        NA|</w:t>
      </w:r>
    </w:p>
    <w:p w14:paraId="487D60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Nozzle Wall       A2 |     2.522|     2.534|        NA|</w:t>
      </w:r>
    </w:p>
    <w:p w14:paraId="0D9EEE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Inward Nozzle     A3 |     0.000|     0.000|        NA|</w:t>
      </w:r>
    </w:p>
    <w:p w14:paraId="62DB183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Welds    A41+A42+A43 |     0.360|     0.360|        NA|</w:t>
      </w:r>
    </w:p>
    <w:p w14:paraId="5AB6469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Area in Element           A5 |     5.413|     5.413|        NA|</w:t>
      </w:r>
    </w:p>
    <w:p w14:paraId="506D887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---------------------------------------------------------------</w:t>
      </w:r>
    </w:p>
    <w:p w14:paraId="1D04C0B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lastRenderedPageBreak/>
        <w:t xml:space="preserve"> TOTAL AREA AVAILABLE    Atot |    12.278|    11.111|        NA|</w:t>
      </w:r>
    </w:p>
    <w:p w14:paraId="1F5FC47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4BCD1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External Pressure Case Governs the Analysis.</w:t>
      </w:r>
    </w:p>
    <w:p w14:paraId="560E2D9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2605E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Angle Used in Area Calculations                 90.00  degs.</w:t>
      </w:r>
    </w:p>
    <w:p w14:paraId="2B8A37B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C18A48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area available without a pad is Insufficient.</w:t>
      </w:r>
    </w:p>
    <w:p w14:paraId="185B8D9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area available with the given pad is Sufficient.</w:t>
      </w:r>
    </w:p>
    <w:p w14:paraId="3113FBB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C1625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SELECTION OF POSSIBLE REINFORCING PADS:   Diameter  Thickness</w:t>
      </w:r>
    </w:p>
    <w:p w14:paraId="0FD21D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given Pad Thickness:            132.3302     6.0000  mm.</w:t>
      </w:r>
    </w:p>
    <w:p w14:paraId="70688F3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given Pad Diameter:             214.3000     1.1991  mm.</w:t>
      </w:r>
    </w:p>
    <w:p w14:paraId="125E9C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Based on Shell or Nozzle Thickness:      132.2709     6.0198  mm.</w:t>
      </w:r>
    </w:p>
    <w:p w14:paraId="62A0256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BA661D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Area Required [A]:</w:t>
      </w:r>
    </w:p>
    <w:p w14:paraId="082712E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 * d * t + t * tn(1-fr1) per UG-39(b)(1)</w:t>
      </w:r>
    </w:p>
    <w:p w14:paraId="404954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0.5*102*13.3+13.3*6.02(1-1)</w:t>
      </w:r>
    </w:p>
    <w:p w14:paraId="6EEDA19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6.779 cm²</w:t>
      </w:r>
    </w:p>
    <w:p w14:paraId="7C5C30A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2AC451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Reinforcement Areas per Figure UG-37.1</w:t>
      </w:r>
    </w:p>
    <w:p w14:paraId="17540B3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B3204B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Area Available in Shell [A1]:</w:t>
      </w:r>
    </w:p>
    <w:p w14:paraId="4155A72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d( E1*t - F*tr ) - 2 * tn( E1*t - F*tr ) * ( 1 - fr1 )</w:t>
      </w:r>
    </w:p>
    <w:p w14:paraId="46FA34C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102 ( 1 * 16 - 1 * 13.3 ) - 2 * 6.02</w:t>
      </w:r>
    </w:p>
    <w:p w14:paraId="7FFF1A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( 1 * 16 - 1 * 13.3 ) * ( 1 - 1 )</w:t>
      </w:r>
    </w:p>
    <w:p w14:paraId="4976808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2.803 cm²</w:t>
      </w:r>
    </w:p>
    <w:p w14:paraId="663A0C7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4F532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Area Available in Nozzle Wall Projecting Outward [A2]:</w:t>
      </w:r>
    </w:p>
    <w:p w14:paraId="74872A1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 * Tlwp ) * ( tn - trn ) * fr2</w:t>
      </w:r>
    </w:p>
    <w:p w14:paraId="0B7DD5B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 * 21 ) * ( 6.02 - 0 ) * 1</w:t>
      </w:r>
    </w:p>
    <w:p w14:paraId="2EB1F14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2.534 cm²</w:t>
      </w:r>
    </w:p>
    <w:p w14:paraId="658059B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C869A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Area Available in Welds [A41 + A42 + A43]:</w:t>
      </w:r>
    </w:p>
    <w:p w14:paraId="18FC5E2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Wo² * fr3 + (Wi-can/0.707)² * fr2 + Wp² * fr4</w:t>
      </w:r>
    </w:p>
    <w:p w14:paraId="4FBA46B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6² * 1 + (0 )² * 1 + 0² * 1</w:t>
      </w:r>
    </w:p>
    <w:p w14:paraId="67BE00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0.360 cm²</w:t>
      </w:r>
    </w:p>
    <w:p w14:paraId="30D6653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D014E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Area Available in Element [A5]:</w:t>
      </w:r>
    </w:p>
    <w:p w14:paraId="23D9A42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(min(Dp,DL)-(Nozzle OD))*(min(tp,Tlwp,te)) * fr4</w:t>
      </w:r>
    </w:p>
    <w:p w14:paraId="0D1EF7E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( 205 - 114 ) * 6 * 1</w:t>
      </w:r>
    </w:p>
    <w:p w14:paraId="190565D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5.413 cm²</w:t>
      </w:r>
    </w:p>
    <w:p w14:paraId="30B99E4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8BC4BB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54DBB9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0.0297 mm.</w:t>
      </w:r>
    </w:p>
    <w:p w14:paraId="6E4F65D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2C3D531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12.1046 mm.</w:t>
      </w:r>
    </w:p>
    <w:p w14:paraId="2DA5E58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12.1046 mm.</w:t>
      </w:r>
    </w:p>
    <w:p w14:paraId="7C43398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442B58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5.2578 mm.</w:t>
      </w:r>
    </w:p>
    <w:p w14:paraId="249A1DD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F55E32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2B554C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3EF288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min[ 5.26, max( 12.1, 1.5 ) ]</w:t>
      </w:r>
    </w:p>
    <w:p w14:paraId="2F5288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5.2578 mm.</w:t>
      </w:r>
    </w:p>
    <w:p w14:paraId="5B633FA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AD1061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146946C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3ED0EA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max( 0.03, 5.26 )</w:t>
      </w:r>
    </w:p>
    <w:p w14:paraId="6726D07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5.2578 mm.</w:t>
      </w:r>
    </w:p>
    <w:p w14:paraId="0237038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DA63D4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6.020 = 5.267 mm. -&gt; OK</w:t>
      </w:r>
    </w:p>
    <w:p w14:paraId="76C77F3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7A164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5043B79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E92CB3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60BE029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1364E7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t>Weld Size Calculations, Description: N3</w:t>
      </w:r>
    </w:p>
    <w:p w14:paraId="078712A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3ADE76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44F56C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52C785F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7F546C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08723BC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1DC3461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193A5C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0FACF35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99312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Weld Strength and Weld Loads per UG-41.1, Sketch (a) or (b)</w:t>
      </w:r>
    </w:p>
    <w:p w14:paraId="1AB94A43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F88A7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Load [W]:</w:t>
      </w:r>
    </w:p>
    <w:p w14:paraId="1300D31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(A-A1+2*tn*fr1*(E1*t-tr))Sv)</w:t>
      </w:r>
    </w:p>
    <w:p w14:paraId="7169D29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max( 0, (6.78 - 2.8 + 2 * 6.02 * 1 *</w:t>
      </w:r>
    </w:p>
    <w:p w14:paraId="23B18C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(1 * 16 - 13.3 ) )100 )</w:t>
      </w:r>
    </w:p>
    <w:p w14:paraId="725AD15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43254.56 N</w:t>
      </w:r>
    </w:p>
    <w:p w14:paraId="71CC10FA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7BA098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F is always set to 1.0 throughout the calculation.</w:t>
      </w:r>
    </w:p>
    <w:p w14:paraId="54FFA21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10DF88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Load [W1]:</w:t>
      </w:r>
    </w:p>
    <w:p w14:paraId="4458C2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(A2+A5+A4-(Wi-Can/.707)²*fr2)*Sv</w:t>
      </w:r>
    </w:p>
    <w:p w14:paraId="25A71E8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( 2.53 + 5.41 + 0.36 - 0 * 1 ) * 100</w:t>
      </w:r>
    </w:p>
    <w:p w14:paraId="2B0A380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83448.29 N</w:t>
      </w:r>
    </w:p>
    <w:p w14:paraId="2715BAC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56814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Load [W2]:</w:t>
      </w:r>
    </w:p>
    <w:p w14:paraId="7468816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 + A3 + A4 + (2 * tn * t * fr1)) * Sv</w:t>
      </w:r>
    </w:p>
    <w:p w14:paraId="77EFD08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( 2.53 + 0 + 0.36 + ( 1.93 ) ) * 100</w:t>
      </w:r>
    </w:p>
    <w:p w14:paraId="2DE7053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48422.59 N</w:t>
      </w:r>
    </w:p>
    <w:p w14:paraId="7696023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1049B4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Weld Load [W3]:</w:t>
      </w:r>
    </w:p>
    <w:p w14:paraId="0F9CC5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(A2+A3+A4+A5+(2*tn*t*fr1))*S</w:t>
      </w:r>
    </w:p>
    <w:p w14:paraId="230A5F5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( 2.53 + 0 + 0.36 + 5.41 + ( 1.93 ) ) * 100</w:t>
      </w:r>
    </w:p>
    <w:p w14:paraId="4CCE703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102798.16 N</w:t>
      </w:r>
    </w:p>
    <w:p w14:paraId="4A3C0A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A61167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Strength of Connection Elements for Failure Path Analysis</w:t>
      </w:r>
    </w:p>
    <w:p w14:paraId="0E6E863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E0E86B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Shear, Outward Nozzle Weld [Sonw]:</w:t>
      </w:r>
    </w:p>
    <w:p w14:paraId="184982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Dlo * Wo * 0.49 * Snw</w:t>
      </w:r>
    </w:p>
    <w:p w14:paraId="547D4DF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114 * 6 * 0.49 * 100</w:t>
      </w:r>
    </w:p>
    <w:p w14:paraId="1C00C34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53022. N</w:t>
      </w:r>
    </w:p>
    <w:p w14:paraId="558F725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F4567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Shear, Pad Element Weld [Spew]:</w:t>
      </w:r>
    </w:p>
    <w:p w14:paraId="6C82E66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DP * WP * 0.49 * SEW</w:t>
      </w:r>
    </w:p>
    <w:p w14:paraId="44259B7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214 * 6 * 0.49 * 100</w:t>
      </w:r>
    </w:p>
    <w:p w14:paraId="00219DE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99411. N</w:t>
      </w:r>
    </w:p>
    <w:p w14:paraId="1C5B53B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7BF14A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Shear, Nozzle Wall [Snw]:</w:t>
      </w:r>
    </w:p>
    <w:p w14:paraId="51AD17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 *( Dlr + Dlo )/4 ) * ( Thk - Can ) * 0.7 * Sn</w:t>
      </w:r>
    </w:p>
    <w:p w14:paraId="67C68F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(3.14 * 54.1 ) * ( 6.02 - 0 ) * 0.7 * 100</w:t>
      </w:r>
    </w:p>
    <w:p w14:paraId="76A66A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71994. N</w:t>
      </w:r>
    </w:p>
    <w:p w14:paraId="58227DE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D09450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Tension, Pad Groove Weld [Tpgw]:</w:t>
      </w:r>
    </w:p>
    <w:p w14:paraId="7077EEA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pi/2) * Dlo * Wgpn * 0.74 * Seg</w:t>
      </w:r>
    </w:p>
    <w:p w14:paraId="6345977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 (3.14/2 ) * 114 * 6 * 0.74 * 100</w:t>
      </w:r>
    </w:p>
    <w:p w14:paraId="6EF1572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80108. N</w:t>
      </w:r>
    </w:p>
    <w:p w14:paraId="462D286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37681F4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Tension, Shell Groove Weld [Tngw]:</w:t>
      </w:r>
    </w:p>
    <w:p w14:paraId="17505D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(pi/2) * Dlo * ( T - cas ) * 0.74 * Sng</w:t>
      </w:r>
    </w:p>
    <w:p w14:paraId="59D9DF1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( 3.14/2.0 ) * 114 * ( 16 - 0 ) * 0.74 * 100</w:t>
      </w:r>
    </w:p>
    <w:p w14:paraId="36D4FE2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213532. N</w:t>
      </w:r>
    </w:p>
    <w:p w14:paraId="767AE96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C60B1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See UG-41 and UW-15 for clarification of allowable stresses.</w:t>
      </w:r>
    </w:p>
    <w:p w14:paraId="0C59BA3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4AC586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Strength of Failure Paths:</w:t>
      </w:r>
    </w:p>
    <w:p w14:paraId="3AAF661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A2EAB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Failure Path [Path 1-1]:</w:t>
      </w:r>
    </w:p>
    <w:p w14:paraId="2626E5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SPEW + SNW ) = ( 99411 + 71994 ) = 171405 N</w:t>
      </w:r>
    </w:p>
    <w:p w14:paraId="2FF9436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9D1AB4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Failure Path [Path 2-2]:</w:t>
      </w:r>
    </w:p>
    <w:p w14:paraId="4B7DAA5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Sonw + Tpgw + Tngw + Sinw )</w:t>
      </w:r>
    </w:p>
    <w:p w14:paraId="487EDFE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( 53022 + 80108 + 213532 + 0 ) = 346663 N</w:t>
      </w:r>
    </w:p>
    <w:p w14:paraId="70EFD04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087BFC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Failure Path [Path 3-3]:</w:t>
      </w:r>
    </w:p>
    <w:p w14:paraId="62CEF40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Spew + Tngw + Sinw )</w:t>
      </w:r>
    </w:p>
    <w:p w14:paraId="603809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( 99411 + 213532 + 0 ) = 312944 N</w:t>
      </w:r>
    </w:p>
    <w:p w14:paraId="27476E3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B624D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Summary of Failure Path Calculations:</w:t>
      </w:r>
    </w:p>
    <w:p w14:paraId="1104D0A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1-1 = 171404  N  , must exceed W = 43254 N      or W1 = 83448 N</w:t>
      </w:r>
    </w:p>
    <w:p w14:paraId="09F983D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2-2 = 346663  N  , must exceed W = 43254 N      or W2 = 48422 N</w:t>
      </w:r>
    </w:p>
    <w:p w14:paraId="1E730ED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Path 3-3 = 312943  N  , must exceed W = 43254 N      or W3 = 102798 N</w:t>
      </w:r>
    </w:p>
    <w:p w14:paraId="5204E7B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5B8FBD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Maximum Allowable Pressure for this Nozzle at this Location:</w:t>
      </w:r>
    </w:p>
    <w:p w14:paraId="2354823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Converged Maximum Allowable Pressure in the Operating case: 0.52 bars</w:t>
      </w:r>
    </w:p>
    <w:p w14:paraId="5E445FC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B7EC98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Note: The MAWP of this junction was limited by the parent Shell/Head.</w:t>
      </w:r>
    </w:p>
    <w:p w14:paraId="049537F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986534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166.0508 mm.</w:t>
      </w:r>
    </w:p>
    <w:p w14:paraId="51050818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E727FA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3CE48A4F" w14:textId="77777777" w:rsidR="008D5C85" w:rsidRDefault="008D5C85" w:rsidP="008D5C85">
      <w:pPr>
        <w:rPr>
          <w:rFonts w:ascii="Consolas" w:hAnsi="Consolas" w:cs="Arial"/>
          <w:sz w:val="18"/>
        </w:rPr>
        <w:sectPr w:rsidR="008D5C85" w:rsidSect="008D5C85">
          <w:headerReference w:type="default" r:id="rId60"/>
          <w:pgSz w:w="12240" w:h="15840" w:code="1"/>
          <w:pgMar w:top="1440" w:right="504" w:bottom="720" w:left="360" w:header="720" w:footer="720" w:gutter="720"/>
          <w:cols w:space="720"/>
          <w:docGrid w:linePitch="272"/>
        </w:sectPr>
      </w:pPr>
    </w:p>
    <w:p w14:paraId="4D00395F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Consolas" w:hAnsi="Consolas" w:cs="Arial"/>
          <w:sz w:val="18"/>
        </w:rPr>
        <w:lastRenderedPageBreak/>
        <w:fldChar w:fldCharType="begin"/>
      </w:r>
      <w:r w:rsidRPr="008D5C85">
        <w:rPr>
          <w:rFonts w:ascii="Consolas" w:hAnsi="Consolas" w:cs="Arial"/>
          <w:sz w:val="18"/>
        </w:rPr>
        <w:instrText xml:space="preserve"> TC "</w:instrText>
      </w:r>
      <w:bookmarkStart w:id="43" w:name="_Toc192708121"/>
      <w:r w:rsidRPr="008D5C85">
        <w:rPr>
          <w:rFonts w:ascii="Consolas" w:hAnsi="Consolas" w:cs="Arial"/>
          <w:sz w:val="18"/>
        </w:rPr>
        <w:instrText>Nozzle Calcs.:  N2</w:instrText>
      </w:r>
      <w:bookmarkEnd w:id="43"/>
      <w:r w:rsidRPr="008D5C85">
        <w:rPr>
          <w:rFonts w:ascii="Consolas" w:hAnsi="Consolas" w:cs="Arial"/>
          <w:sz w:val="18"/>
        </w:rPr>
        <w:instrText xml:space="preserve">" /f C </w:instrText>
      </w:r>
      <w:r w:rsidRPr="008D5C85">
        <w:rPr>
          <w:rFonts w:ascii="Consolas" w:hAnsi="Consolas" w:cs="Arial"/>
          <w:sz w:val="18"/>
        </w:rPr>
        <w:fldChar w:fldCharType="end"/>
      </w:r>
    </w:p>
    <w:p w14:paraId="2122FE1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Input,  Nozzle Desc: N2                                From:   40</w:t>
      </w:r>
    </w:p>
    <w:p w14:paraId="311D40D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D57274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Pressure for Reinforcement Calculations        P       0.522  bars</w:t>
      </w:r>
    </w:p>
    <w:p w14:paraId="3CE089A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Temperature for Internal Pressure           Temp          85  °C</w:t>
      </w:r>
    </w:p>
    <w:p w14:paraId="677DC2B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840D6F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Material                                  SA-240 316L</w:t>
      </w:r>
    </w:p>
    <w:p w14:paraId="1150FE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Temperature        Sv      100.46  N./mm²</w:t>
      </w:r>
    </w:p>
    <w:p w14:paraId="074C62A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Parent Allowable Stress At Ambient           Sva      115.00  N./mm²</w:t>
      </w:r>
    </w:p>
    <w:p w14:paraId="52EEB07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8B5949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Diameter of Bolted Blind Flange        D     1130.00  mm.</w:t>
      </w:r>
    </w:p>
    <w:p w14:paraId="1CF58A1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Finished (Minimum) Thickness              t     16.0000  mm.</w:t>
      </w:r>
    </w:p>
    <w:p w14:paraId="4D2B3F7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Internal Corrosion Allowance              c      0.0000  mm.</w:t>
      </w:r>
    </w:p>
    <w:p w14:paraId="7FA2560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Head External Corrosion Allowance             co      0.0000  mm.</w:t>
      </w:r>
    </w:p>
    <w:p w14:paraId="68AA934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CC35D9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Distance from Head Centerline                 L1    350.0000  mm.</w:t>
      </w:r>
    </w:p>
    <w:p w14:paraId="7DEEDC3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AC72B6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User Entered Minimum Design Metal Temperature           4.00  °C</w:t>
      </w:r>
    </w:p>
    <w:p w14:paraId="12D0274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8A9353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i/>
          <w:color w:val="000000"/>
          <w:sz w:val="18"/>
        </w:rPr>
        <w:t>Type of Element Connected to the Parent : Nozzle</w:t>
      </w:r>
    </w:p>
    <w:p w14:paraId="483DF66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FDAA3D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                                      SA-312 TP316L</w:t>
      </w:r>
    </w:p>
    <w:p w14:paraId="3747C4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UNS Number                                   S31603</w:t>
      </w:r>
    </w:p>
    <w:p w14:paraId="3D39473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Material Specification/Type                       Smls. pipe</w:t>
      </w:r>
    </w:p>
    <w:p w14:paraId="729325F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Temperature               Sn      100.50  N./mm²</w:t>
      </w:r>
    </w:p>
    <w:p w14:paraId="45F5DF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Allowable Stress At Ambient                  Sna      115.00  N./mm²</w:t>
      </w:r>
    </w:p>
    <w:p w14:paraId="3ABE222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037591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Basis (for tr calc only)                    Outside</w:t>
      </w:r>
    </w:p>
    <w:p w14:paraId="141EF9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Layout Angle                                          180.00  deg</w:t>
      </w:r>
    </w:p>
    <w:p w14:paraId="4F1FF97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                                            50.0000  mm</w:t>
      </w:r>
    </w:p>
    <w:p w14:paraId="1CFDC54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746E0F0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Size and Thickness Basis                             Nominal</w:t>
      </w:r>
    </w:p>
    <w:p w14:paraId="644034D6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Nominal Thickness                                        160</w:t>
      </w:r>
    </w:p>
    <w:p w14:paraId="0F232D4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3749A2F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Material                                 SA-182 F316L</w:t>
      </w:r>
    </w:p>
    <w:p w14:paraId="468F2B8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Type                                 Weld Neck Flange</w:t>
      </w:r>
    </w:p>
    <w:p w14:paraId="2462ED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FE3CF8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Corrosion Allowance                          can      0.0000  mm.</w:t>
      </w:r>
    </w:p>
    <w:p w14:paraId="4C565E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Shell Seam at Nozzle      E1        1.00</w:t>
      </w:r>
    </w:p>
    <w:p w14:paraId="0459888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Joint Efficiency of Nozzle Neck               En        1.00</w:t>
      </w:r>
    </w:p>
    <w:p w14:paraId="7707F76C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6E0B8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Outside Projection                            ho    150.0000  mm.</w:t>
      </w:r>
    </w:p>
    <w:p w14:paraId="6BE30DE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Nozzle and Pad/Shell    Wo      6.0000  mm.</w:t>
      </w:r>
    </w:p>
    <w:p w14:paraId="7026A24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Nozzle and Vessel Wgnv     16.0000  mm.</w:t>
      </w:r>
    </w:p>
    <w:p w14:paraId="1E50298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Inside Projection                              h      0.0000  mm.</w:t>
      </w:r>
    </w:p>
    <w:p w14:paraId="009FB52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size, Inside Element to Shell        Wi      0.0000  mm.</w:t>
      </w:r>
    </w:p>
    <w:p w14:paraId="232B2060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426A5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Material                                     SA-240 316L</w:t>
      </w:r>
    </w:p>
    <w:p w14:paraId="47825FB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Temperature           Sp      100.50  N./mm²</w:t>
      </w:r>
    </w:p>
    <w:p w14:paraId="684B40F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Allowable Stress At Ambient              Spa      115.00  N./mm²</w:t>
      </w:r>
    </w:p>
    <w:p w14:paraId="1EA3A5A4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Diameter of Pad along vessel surface          Dp    162.0000  mm.</w:t>
      </w:r>
    </w:p>
    <w:p w14:paraId="79EFE89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Thickness of Pad                              te      6.0000  mm.</w:t>
      </w:r>
    </w:p>
    <w:p w14:paraId="087FD88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Weld leg size between Pad and Shell           Wp      6.0000  mm.</w:t>
      </w:r>
    </w:p>
    <w:p w14:paraId="0F2A1AA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Groove weld depth between Pad and Nozzle    Wgpn      6.0000  mm.</w:t>
      </w:r>
    </w:p>
    <w:p w14:paraId="08D970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Reinforcing Pad Width                                50.8375  mm.</w:t>
      </w:r>
    </w:p>
    <w:p w14:paraId="423EED4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F656ED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Class                                             150</w:t>
      </w:r>
    </w:p>
    <w:p w14:paraId="5D51FC1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Flange Grade                                          GR 2.3</w:t>
      </w:r>
    </w:p>
    <w:p w14:paraId="20B78652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1041E45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Pressure Design option was MAWP + static head (to the nozzle).</w:t>
      </w:r>
    </w:p>
    <w:p w14:paraId="6E7938C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16B8C9" w14:textId="3A8AC3CF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noProof/>
          <w:sz w:val="18"/>
        </w:rPr>
        <w:lastRenderedPageBreak/>
        <w:drawing>
          <wp:inline distT="0" distB="0" distL="0" distR="0" wp14:anchorId="0D5147A7" wp14:editId="20BAD504">
            <wp:extent cx="227838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D62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7DF2B71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b/>
          <w:color w:val="000000"/>
          <w:sz w:val="18"/>
        </w:rPr>
        <w:t>Reinforcement CALCULATION, Description: N2</w:t>
      </w:r>
    </w:p>
    <w:p w14:paraId="03416EB1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36CC759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ASME Code, Section VIII, Div. 1, UG-37 to UG-45</w:t>
      </w:r>
    </w:p>
    <w:p w14:paraId="2792A4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2375075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Outside Diameter Used in Calculation           60.325  mm.</w:t>
      </w:r>
    </w:p>
    <w:p w14:paraId="5494E31D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Actual Thickness Used in Calculation                   8.738  mm.</w:t>
      </w:r>
    </w:p>
    <w:p w14:paraId="30B388FF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D0E642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Nozzle input data check completed without errors.</w:t>
      </w:r>
    </w:p>
    <w:p w14:paraId="0E40170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C4B4EA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</w:rPr>
        <w:t>Reqd thk per UG-37(a) of Nozzle Wall, trn [Int. Press]</w:t>
      </w:r>
    </w:p>
    <w:p w14:paraId="4EE9251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P*Ro/(Sn*E+0.4*P) per Appendix 1-1 (a)(1)</w:t>
      </w:r>
    </w:p>
    <w:p w14:paraId="634C174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0.52*30.2/(100*1+0.4*0.52)</w:t>
      </w:r>
    </w:p>
    <w:p w14:paraId="4BBF534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0.0157 mm.</w:t>
      </w:r>
    </w:p>
    <w:p w14:paraId="6F3A07F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B8BB7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UG-40, Limits of Reinforcement: [Internal Pressure]</w:t>
      </w:r>
    </w:p>
    <w:p w14:paraId="6EDB28C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(Diameter Limit)            Dl    92.3250  mm.</w:t>
      </w:r>
    </w:p>
    <w:p w14:paraId="19067360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Parallel to Vessel Wall                        Rn+tn+t    46.1625  mm.</w:t>
      </w:r>
    </w:p>
    <w:p w14:paraId="7F8F653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Normal to Vessel Wall (Thickness Limit), pad side Tlwp    27.8440  mm.</w:t>
      </w:r>
    </w:p>
    <w:p w14:paraId="7E0BF76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CDCA1F6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The Pad diameter is greater than the Diameter Limit. The excess will not be considered.</w:t>
      </w:r>
    </w:p>
    <w:p w14:paraId="5E0B860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E5B126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i/>
          <w:color w:val="0000FF"/>
          <w:sz w:val="18"/>
        </w:rPr>
        <w:t>Taking a UG-36(c)(3)(a) exemption for nozzle: N2.</w:t>
      </w:r>
    </w:p>
    <w:p w14:paraId="5F813A9E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This calculation is valid for nozzles that meet all the requirements of</w:t>
      </w:r>
    </w:p>
    <w:p w14:paraId="64EB07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paragraph UG-36.  Please check the Code carefully, especially for nozzles</w:t>
      </w:r>
    </w:p>
    <w:p w14:paraId="486A128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that are not isolated or do not meet Code spacing requirements. To force</w:t>
      </w:r>
    </w:p>
    <w:p w14:paraId="1A106A6D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the computation of areas for small nozzles go to Tools-&gt;Configuration</w:t>
      </w:r>
    </w:p>
    <w:p w14:paraId="2513C23B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FF"/>
          <w:sz w:val="18"/>
        </w:rPr>
        <w:t>and check the box to force the UG-37 small nozzle area calculation.</w:t>
      </w:r>
    </w:p>
    <w:p w14:paraId="16F11CA9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9A911F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UG-45 Minimum Nozzle Neck Thickness Requirement: [Int. Press.]</w:t>
      </w:r>
    </w:p>
    <w:p w14:paraId="076552E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for Internal/External pressures      ta = 0.0157 mm.</w:t>
      </w:r>
    </w:p>
    <w:p w14:paraId="71606E1C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UG16(b),                      tr16b = 1.5000 mm.</w:t>
      </w:r>
    </w:p>
    <w:p w14:paraId="3A1C7179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Thickness, shell/head, internal pressure     trb1 = 12.1046 mm.</w:t>
      </w:r>
    </w:p>
    <w:p w14:paraId="7A512F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tb1 = max(trb1, tr16b) = 12.1046 mm.</w:t>
      </w:r>
    </w:p>
    <w:p w14:paraId="1973AF4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                 tb2 = max(trb2, tr16b) = 1.5000 mm.</w:t>
      </w:r>
    </w:p>
    <w:p w14:paraId="776DABC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Wall Thickness per table UG-45                     tb3 = 3.4200 mm.</w:t>
      </w:r>
    </w:p>
    <w:p w14:paraId="0D04E8E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1378F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Determine Nozzle Thickness candidate [tb]:</w:t>
      </w:r>
    </w:p>
    <w:p w14:paraId="6AF83333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tb3, max( tb1,tb2) ]</w:t>
      </w:r>
    </w:p>
    <w:p w14:paraId="45DE60D7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min[ 3.42, max( 12.1, 1.5 ) ]</w:t>
      </w:r>
    </w:p>
    <w:p w14:paraId="54A6760A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3.4200 mm.</w:t>
      </w:r>
    </w:p>
    <w:p w14:paraId="79A348D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682544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Minimum Wall Thickness of Nozzle Necks [tUG-45]:</w:t>
      </w:r>
    </w:p>
    <w:p w14:paraId="51A3E698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ta, tb )</w:t>
      </w:r>
    </w:p>
    <w:p w14:paraId="77FC263E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max( 0.016, 3.42 )</w:t>
      </w:r>
    </w:p>
    <w:p w14:paraId="79453DB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= 3.4200 mm.</w:t>
      </w:r>
    </w:p>
    <w:p w14:paraId="64F8E96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ED86A7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Available Nozzle Neck Thickness = 0.875 * 8.738 = 7.645 mm. -&gt; OK</w:t>
      </w:r>
    </w:p>
    <w:p w14:paraId="452E8297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601808AC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SA-240 316L,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5E1A7924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E32760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i/>
          <w:color w:val="000000"/>
          <w:sz w:val="18"/>
        </w:rPr>
        <w:t xml:space="preserve">SA-312 TP316L, Min Metal Temp without impact per UHA-51:  -196 </w:t>
      </w:r>
      <w:r w:rsidRPr="008D5C85">
        <w:rPr>
          <w:rFonts w:ascii="Arial" w:hAnsi="Consolas" w:cs="Arial"/>
          <w:i/>
          <w:color w:val="000000"/>
          <w:sz w:val="18"/>
        </w:rPr>
        <w:t>°</w:t>
      </w:r>
      <w:r w:rsidRPr="008D5C85">
        <w:rPr>
          <w:rFonts w:ascii="Arial" w:hAnsi="Consolas" w:cs="Arial"/>
          <w:i/>
          <w:color w:val="000000"/>
          <w:sz w:val="18"/>
        </w:rPr>
        <w:t>C</w:t>
      </w:r>
    </w:p>
    <w:p w14:paraId="75A5D4C6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44D81C72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Tahoma" w:hAnsi="Consolas" w:cs="Arial"/>
          <w:color w:val="000000"/>
          <w:sz w:val="18"/>
          <w:u w:val="single"/>
        </w:rPr>
        <w:lastRenderedPageBreak/>
        <w:t>Weld Size Calculations, Description: N2</w:t>
      </w:r>
    </w:p>
    <w:p w14:paraId="63C1EA2E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067C4FD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nozzle/shell Welds   Tmin      6.0000  mm.</w:t>
      </w:r>
    </w:p>
    <w:p w14:paraId="57D55341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Intermediate Calc. for pad/shell Welds   TminPad      6.0000  mm.</w:t>
      </w:r>
    </w:p>
    <w:p w14:paraId="2E657B1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11F71D7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00"/>
          <w:sz w:val="18"/>
        </w:rPr>
        <w:t>Results Per UW-16.1:</w:t>
      </w:r>
    </w:p>
    <w:p w14:paraId="1F9DD955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                      Required Thickness    Actual Thickness</w:t>
      </w:r>
    </w:p>
    <w:p w14:paraId="011BD7B2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Nozzle Weld          4.2000 = 0.7 * tmin.  4.2420 = 0.7 * Wo mm.</w:t>
      </w:r>
    </w:p>
    <w:p w14:paraId="235715DB" w14:textId="77777777" w:rsidR="008D5C85" w:rsidRDefault="008D5C85" w:rsidP="008D5C85">
      <w:pPr>
        <w:rPr>
          <w:rFonts w:ascii="Consolas" w:hAnsi="Consolas" w:cs="Arial"/>
          <w:sz w:val="18"/>
        </w:rPr>
      </w:pPr>
      <w:r>
        <w:rPr>
          <w:rFonts w:ascii="Consolas" w:hAnsi="Consolas" w:cs="Arial"/>
          <w:sz w:val="18"/>
        </w:rPr>
        <w:t xml:space="preserve"> Pad Weld             3.0000 = 0.5*TminPad  4.2420 = 0.7 * Wp mm.</w:t>
      </w:r>
    </w:p>
    <w:p w14:paraId="75DD7355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1B074DC3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Skipping the nozzle attachment weld strength calculations. Per UW-15(b)(2) the nozzles</w:t>
      </w:r>
    </w:p>
    <w:p w14:paraId="421B4428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FF"/>
          <w:sz w:val="18"/>
        </w:rPr>
        <w:t>exempted by UG-36(c)(3)(a) (small nozzles) do not require a weld strength check.</w:t>
      </w:r>
    </w:p>
    <w:p w14:paraId="03CAC83B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819ADB9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color w:val="000000"/>
          <w:sz w:val="18"/>
        </w:rPr>
        <w:t>The Cut Length for this Nozzle is, Drop + Ho + H + T : 166.0508 mm.</w:t>
      </w:r>
    </w:p>
    <w:p w14:paraId="3152079D" w14:textId="77777777" w:rsidR="008D5C85" w:rsidRDefault="008D5C85" w:rsidP="008D5C85">
      <w:pPr>
        <w:rPr>
          <w:rFonts w:ascii="Consolas" w:hAnsi="Consolas" w:cs="Arial"/>
          <w:sz w:val="18"/>
        </w:rPr>
      </w:pPr>
    </w:p>
    <w:p w14:paraId="5B04B26A" w14:textId="77777777" w:rsidR="008D5C85" w:rsidRDefault="008D5C85" w:rsidP="008D5C85">
      <w:pPr>
        <w:rPr>
          <w:rFonts w:ascii="Consolas" w:hAnsi="Consolas" w:cs="Arial"/>
          <w:sz w:val="18"/>
        </w:rPr>
      </w:pPr>
      <w:r w:rsidRPr="008D5C85">
        <w:rPr>
          <w:rFonts w:ascii="Arial" w:hAnsi="Consolas" w:cs="Arial"/>
          <w:b/>
          <w:color w:val="0000FF"/>
          <w:sz w:val="18"/>
        </w:rPr>
        <w:t>PV Elite is a trademark of Hexagon AB, 2024, All rights reserved.</w:t>
      </w:r>
    </w:p>
    <w:p w14:paraId="034D5CE0" w14:textId="32FACFDA" w:rsidR="008D5C85" w:rsidRPr="008D5C85" w:rsidRDefault="008D5C85" w:rsidP="008D5C85">
      <w:pPr>
        <w:rPr>
          <w:rFonts w:ascii="Consolas" w:hAnsi="Consolas" w:cs="Arial"/>
          <w:sz w:val="18"/>
        </w:rPr>
      </w:pPr>
    </w:p>
    <w:sectPr w:rsidR="008D5C85" w:rsidRPr="008D5C85" w:rsidSect="008D5C85">
      <w:headerReference w:type="default" r:id="rId62"/>
      <w:pgSz w:w="12240" w:h="15840" w:code="1"/>
      <w:pgMar w:top="1440" w:right="504" w:bottom="720" w:left="360" w:header="720" w:footer="720" w:gutter="72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D0D5" w14:textId="77777777" w:rsidR="00AE646A" w:rsidRDefault="00AE646A">
      <w:r>
        <w:separator/>
      </w:r>
    </w:p>
  </w:endnote>
  <w:endnote w:type="continuationSeparator" w:id="0">
    <w:p w14:paraId="6823A72A" w14:textId="77777777" w:rsidR="00AE646A" w:rsidRDefault="00AE6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5F7D" w14:textId="77777777" w:rsidR="00AE646A" w:rsidRDefault="00AE646A">
      <w:r>
        <w:separator/>
      </w:r>
    </w:p>
  </w:footnote>
  <w:footnote w:type="continuationSeparator" w:id="0">
    <w:p w14:paraId="38CB88D1" w14:textId="77777777" w:rsidR="00AE646A" w:rsidRDefault="00AE6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1844" w14:textId="77777777" w:rsidR="008D5C85" w:rsidRDefault="008D5C85" w:rsidP="008D5C8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B760C4B" w14:textId="77777777" w:rsidR="008D5C85" w:rsidRDefault="008D5C85" w:rsidP="008D5C8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B61B" w14:textId="1100412A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635284A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Cover Page</w:t>
    </w:r>
  </w:p>
  <w:p w14:paraId="63308BCF" w14:textId="565E998A" w:rsidR="008D5C85" w:rsidRPr="008D5C85" w:rsidRDefault="008D5C85" w:rsidP="008D5C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EA3D" w14:textId="24797244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2C4D8BB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2DCD98E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251CC5B9" w14:textId="0AC5AFC2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59B15D0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3B26AE9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Vessel Design Summary:                Step:   57   9:37pm  Mar 12,2025</w:t>
    </w:r>
  </w:p>
  <w:p w14:paraId="062436F2" w14:textId="044A8D98" w:rsidR="008D5C85" w:rsidRPr="008D5C85" w:rsidRDefault="008D5C85" w:rsidP="008D5C8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F9CE" w14:textId="06B7A35D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50A71E0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1AEC0B34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1ABF7949" w14:textId="5CF45AC0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1B2A2358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57B69E00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Summary:                       Step:   55   9:37pm  Mar 12,2025</w:t>
    </w:r>
  </w:p>
  <w:p w14:paraId="4F34F058" w14:textId="3A9A9799" w:rsidR="008D5C85" w:rsidRPr="008D5C85" w:rsidRDefault="008D5C85" w:rsidP="008D5C8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5030E" w14:textId="76470CCD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1C39747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3B6E45A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47E40413" w14:textId="254A5736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08AE9F6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1EFD22C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Schedule:                      Step:   54   9:37pm  Mar 12,2025</w:t>
    </w:r>
  </w:p>
  <w:p w14:paraId="284BAA30" w14:textId="2E26BBBE" w:rsidR="008D5C85" w:rsidRPr="008D5C85" w:rsidRDefault="008D5C85" w:rsidP="008D5C8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7760" w14:textId="4D88E8F3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6D45BB2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57B8DEB3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5C6AC674" w14:textId="300075D4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12D8F27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2C3FF9D1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Bill of Material:                     Step:   53   9:37pm  Mar 12,2025</w:t>
    </w:r>
  </w:p>
  <w:p w14:paraId="7FD2AFC0" w14:textId="27DB89BE" w:rsidR="008D5C85" w:rsidRPr="008D5C85" w:rsidRDefault="008D5C85" w:rsidP="008D5C8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EAB1" w14:textId="0AF2EEA5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AB87709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3334387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7729970C" w14:textId="1CB51D3C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0E23DA1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34157D1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MDMT Summary:                         Step:   56   9:37pm  Mar 12,2025</w:t>
    </w:r>
  </w:p>
  <w:p w14:paraId="54D0533F" w14:textId="10735877" w:rsidR="008D5C85" w:rsidRPr="008D5C85" w:rsidRDefault="008D5C85" w:rsidP="008D5C8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ACF0" w14:textId="391A8770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CD09B7E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0C9AF86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230E677D" w14:textId="6B2F4AC1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22477FA1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654296F3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Warnings and Errors:                  Step:    0   9:37pm  Mar 12,2025</w:t>
    </w:r>
  </w:p>
  <w:p w14:paraId="5F968FCF" w14:textId="2BF80773" w:rsidR="008D5C85" w:rsidRPr="008D5C85" w:rsidRDefault="008D5C85" w:rsidP="008D5C85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12C19" w14:textId="27EBD960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A0ACC64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1D9B46B7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09A8F9A9" w14:textId="1053C4A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3B45D5F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5A4D810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Input Echo:                           Step:    1   9:37pm  Mar 12,2025</w:t>
    </w:r>
  </w:p>
  <w:p w14:paraId="6D392E2F" w14:textId="012DEF99" w:rsidR="008D5C85" w:rsidRPr="008D5C85" w:rsidRDefault="008D5C85" w:rsidP="008D5C85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9A9E" w14:textId="54D48640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2C88A64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6C10372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3E1C76D3" w14:textId="78ABFBED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67907A4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0B1A705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XY Coordinate Calculations:           Step:    2   9:37pm  Mar 12,2025</w:t>
    </w:r>
  </w:p>
  <w:p w14:paraId="7BAF7145" w14:textId="2CB0863C" w:rsidR="008D5C85" w:rsidRPr="008D5C85" w:rsidRDefault="008D5C85" w:rsidP="008D5C85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469B" w14:textId="274054C2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8C53F60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6C73A01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5777344F" w14:textId="78ECBB50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16C528D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7EEFBA62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Flg Calc [Int P]: BODY FLANGE         Flng:   35   9:37pm  Mar 12,2025</w:t>
    </w:r>
  </w:p>
  <w:p w14:paraId="6B5A4B3C" w14:textId="24BCED7E" w:rsidR="008D5C85" w:rsidRPr="008D5C85" w:rsidRDefault="008D5C85" w:rsidP="008D5C85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E884" w14:textId="6503861C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323986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6F0686B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012D967A" w14:textId="2CDAF4F5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0C8800A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71BDAC6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Flg Calc [Int P]: COVER FLANGE        Flng:   36   9:37pm  Mar 12,2025</w:t>
    </w:r>
  </w:p>
  <w:p w14:paraId="5C96AE7E" w14:textId="588E9A2E" w:rsidR="008D5C85" w:rsidRPr="008D5C85" w:rsidRDefault="008D5C85" w:rsidP="008D5C85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4EE9" w14:textId="324568B3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AEC26D4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649E12A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65252D16" w14:textId="66F42F72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461995B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21C462A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Internal Pressure Calculations:       Step:    5   9:37pm  Mar 12,2025</w:t>
    </w:r>
  </w:p>
  <w:p w14:paraId="7A7E1602" w14:textId="5E91FDD9" w:rsidR="008D5C85" w:rsidRPr="008D5C85" w:rsidRDefault="008D5C85" w:rsidP="008D5C85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3C0C1" w14:textId="76883A09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523B7C3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AB8A78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1C25ABF7" w14:textId="40CD1D74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5B73DD2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142BC864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 Element: BOTTOM DISH                 Step:    6   9:37pm  Mar 12,2025</w:t>
    </w:r>
  </w:p>
  <w:p w14:paraId="12E1C2AC" w14:textId="06F8DC65" w:rsidR="008D5C85" w:rsidRPr="008D5C85" w:rsidRDefault="008D5C85" w:rsidP="008D5C85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1F33" w14:textId="5475A680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C1ECB27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1BBD91FF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78DF064C" w14:textId="17EFBA58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1652B7A1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13ED9D7F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 Element: SHELL                       Step:    7   9:37pm  Mar 12,2025</w:t>
    </w:r>
  </w:p>
  <w:p w14:paraId="363F8E06" w14:textId="7E5B698F" w:rsidR="008D5C85" w:rsidRPr="008D5C85" w:rsidRDefault="008D5C85" w:rsidP="008D5C85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1FA92" w14:textId="7632E0A3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6AE6663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22AB3301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19BAC1B0" w14:textId="62CC7538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57C6699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1812D528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Pressure Test Results: Shop Test      Step:    8   9:37pm  Mar 12,2025</w:t>
    </w:r>
  </w:p>
  <w:p w14:paraId="35FE8CB9" w14:textId="71CE72B1" w:rsidR="008D5C85" w:rsidRPr="008D5C85" w:rsidRDefault="008D5C85" w:rsidP="008D5C85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0689" w14:textId="5B4B66A3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53A9B6C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0887D1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20087E09" w14:textId="58B9C879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77DB801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7E657967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Pressure Test Results: Field Test     Step:    9   9:37pm  Mar 12,2025</w:t>
    </w:r>
  </w:p>
  <w:p w14:paraId="3322F44A" w14:textId="3ACDA5FC" w:rsidR="008D5C85" w:rsidRPr="008D5C85" w:rsidRDefault="008D5C85" w:rsidP="008D5C85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4E435" w14:textId="03998098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DA8EF72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16C760F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393ED6B3" w14:textId="6A4CAFB5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5BB0211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241C742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External Pressure Calculations:       Step:   10   9:37pm  Mar 12,2025</w:t>
    </w:r>
  </w:p>
  <w:p w14:paraId="2B7F7455" w14:textId="0EF33A9E" w:rsidR="008D5C85" w:rsidRPr="008D5C85" w:rsidRDefault="008D5C85" w:rsidP="008D5C85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BA95" w14:textId="31D03765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FDB3BA8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30535F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7C55CF12" w14:textId="1AFDA639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30756503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71A72151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Element and Detail Weights:           Step:   11   9:37pm  Mar 12,2025</w:t>
    </w:r>
  </w:p>
  <w:p w14:paraId="2E58E047" w14:textId="7D990022" w:rsidR="008D5C85" w:rsidRPr="008D5C85" w:rsidRDefault="008D5C85" w:rsidP="008D5C85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ABA5" w14:textId="025E5637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0822A99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7DB59090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490D5C1D" w14:textId="0FDE88AA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57A8D7A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6FD7D5D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Flange MAWP:                   Step:   12   9:37pm  Mar 12,2025</w:t>
    </w:r>
  </w:p>
  <w:p w14:paraId="132ADA5A" w14:textId="0365B4DB" w:rsidR="008D5C85" w:rsidRPr="008D5C85" w:rsidRDefault="008D5C85" w:rsidP="008D5C85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07AC2" w14:textId="7FCF6CAF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83A8667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66FE4B3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3E03B409" w14:textId="672D9ED3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3C021B5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33340392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Natural Frequency Calculation:        Step:   13   9:37pm  Mar 12,2025</w:t>
    </w:r>
  </w:p>
  <w:p w14:paraId="18730F72" w14:textId="37E04E99" w:rsidR="008D5C85" w:rsidRPr="008D5C85" w:rsidRDefault="008D5C85" w:rsidP="008D5C85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C7B9" w14:textId="01FBB2DA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9D550C3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0EACA7AF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5446A763" w14:textId="5C32DFEA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7EA7BA9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71E90E24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Wind Load Calculation:                Step:   14   9:37pm  Mar 12,2025</w:t>
    </w:r>
  </w:p>
  <w:p w14:paraId="059F7AB7" w14:textId="03AF29F3" w:rsidR="008D5C85" w:rsidRPr="008D5C85" w:rsidRDefault="008D5C85" w:rsidP="008D5C85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ABA7" w14:textId="4F4C5890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21AFF84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2FE8E4E4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1E867ADE" w14:textId="26C4F6FD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1433B42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2CCE9FA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Earthquake Load Calculation:          Step:   15   9:37pm  Mar 12,2025</w:t>
    </w:r>
  </w:p>
  <w:p w14:paraId="5A0A1E92" w14:textId="1E93F299" w:rsidR="008D5C85" w:rsidRPr="008D5C85" w:rsidRDefault="008D5C85" w:rsidP="008D5C85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E68D" w14:textId="6D9A5AB0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78B530C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7E129919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49EB53B7" w14:textId="6D441FB9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2820BDD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4B2B41AF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Wind/Earthquake Shear, Bending:       Step:   16   9:37pm  Mar 12,2025</w:t>
    </w:r>
  </w:p>
  <w:p w14:paraId="7B641689" w14:textId="0B1F4F20" w:rsidR="008D5C85" w:rsidRPr="008D5C85" w:rsidRDefault="008D5C85" w:rsidP="008D5C85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8EA3" w14:textId="07194654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F246BE7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771E4EC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11B0DE0A" w14:textId="6981F7E9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27BD543F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658A0287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Wind/Earthquake Deflection:           Step:   17   9:37pm  Mar 12,2025</w:t>
    </w:r>
  </w:p>
  <w:p w14:paraId="1531188E" w14:textId="2555BEEB" w:rsidR="008D5C85" w:rsidRPr="008D5C85" w:rsidRDefault="008D5C85" w:rsidP="008D5C85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B98D4" w14:textId="479EBF8D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E698302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53E30EF4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43E63AC0" w14:textId="3A10A1A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33247A0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2C5251D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Longitudinal Stress Constants:        Step:   18   9:37pm  Mar 12,2025</w:t>
    </w:r>
  </w:p>
  <w:p w14:paraId="33842897" w14:textId="196AABED" w:rsidR="008D5C85" w:rsidRPr="008D5C85" w:rsidRDefault="008D5C85" w:rsidP="008D5C85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FE46" w14:textId="1F8E5D40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FD08085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70696F7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6EC79440" w14:textId="2B164EBF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0A1375B8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045EEB1F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Longitudinal Allowable Stresses:      Step:   19   9:37pm  Mar 12,2025</w:t>
    </w:r>
  </w:p>
  <w:p w14:paraId="24873D1C" w14:textId="2797C4A0" w:rsidR="008D5C85" w:rsidRPr="008D5C85" w:rsidRDefault="008D5C85" w:rsidP="008D5C85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F338A" w14:textId="7184A217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FAFE936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25B526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0180FABA" w14:textId="11D7CF61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6CFE1D50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782E4CE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Longitudinal Stresses due to:         Step:   20   9:37pm  Mar 12,2025</w:t>
    </w:r>
  </w:p>
  <w:p w14:paraId="03F44D5C" w14:textId="6BB775C7" w:rsidR="008D5C85" w:rsidRPr="008D5C85" w:rsidRDefault="008D5C85" w:rsidP="008D5C85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30DD" w14:textId="619F6002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0A2A3FA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000767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354ADDAE" w14:textId="1F3B757C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3EBBE91F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5A62274F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Stress due to Combined Loads:         Step:   21   9:37pm  Mar 12,2025</w:t>
    </w:r>
  </w:p>
  <w:p w14:paraId="69CF77ED" w14:textId="49EB13C4" w:rsidR="008D5C85" w:rsidRPr="008D5C85" w:rsidRDefault="008D5C85" w:rsidP="008D5C85">
    <w:pPr>
      <w:pStyle w:val="Header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38F06" w14:textId="0DF9F6C1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ECEB0E9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25B3A54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6B57960A" w14:textId="4716E732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6CAF077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44E9EE5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Center of Gravity Calculation:        Step:   22   9:37pm  Mar 12,2025</w:t>
    </w:r>
  </w:p>
  <w:p w14:paraId="32A4473D" w14:textId="11BE19A1" w:rsidR="008D5C85" w:rsidRPr="008D5C85" w:rsidRDefault="008D5C85" w:rsidP="008D5C85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7F4CD" w14:textId="7A7F964E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375FAFF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75E66F0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79337D9A" w14:textId="54B03823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40D098A7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65190E44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Lifting Lug Calcs:                    Step:   23   9:37pm  Mar 12,2025</w:t>
    </w:r>
  </w:p>
  <w:p w14:paraId="06722552" w14:textId="1D7D259F" w:rsidR="008D5C85" w:rsidRPr="008D5C85" w:rsidRDefault="008D5C85" w:rsidP="008D5C85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0A75" w14:textId="59926602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9C507DD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250E1B5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2C39FA67" w14:textId="076681CB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3247FBC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50EB3F98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Leg Check, (Operating Case):          Step:   24   9:37pm  Mar 12,2025</w:t>
    </w:r>
  </w:p>
  <w:p w14:paraId="6B72A888" w14:textId="0E93A345" w:rsidR="008D5C85" w:rsidRPr="008D5C85" w:rsidRDefault="008D5C85" w:rsidP="008D5C85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85D00" w14:textId="4F8F803A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BAD4608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783BF640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01D3FBE0" w14:textId="028DEB84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0DA825D0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7593941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Leg Check, (Filled w/Water):          Step:   25   9:37pm  Mar 12,2025</w:t>
    </w:r>
  </w:p>
  <w:p w14:paraId="15B6454A" w14:textId="06BF57AF" w:rsidR="008D5C85" w:rsidRPr="008D5C85" w:rsidRDefault="008D5C85" w:rsidP="008D5C85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5969" w14:textId="6234902E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4808979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FD1110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4DE2BC40" w14:textId="1990E539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18E594F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651E2AC3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N8                     Nozl:   25   9:37pm  Mar 12,2025</w:t>
    </w:r>
  </w:p>
  <w:p w14:paraId="2155F5CE" w14:textId="3A90EE99" w:rsidR="008D5C85" w:rsidRPr="008D5C85" w:rsidRDefault="008D5C85" w:rsidP="008D5C85">
    <w:pPr>
      <w:pStyle w:val="Header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C5E4C" w14:textId="39EA1924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3BC5DDA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3DB2CEA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39049449" w14:textId="66B66D03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08EE1B42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3EAAC14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N5                     Nozl:   26   9:37pm  Mar 12,2025</w:t>
    </w:r>
  </w:p>
  <w:p w14:paraId="2432F2E3" w14:textId="319866C1" w:rsidR="008D5C85" w:rsidRPr="008D5C85" w:rsidRDefault="008D5C85" w:rsidP="008D5C85">
    <w:pPr>
      <w:pStyle w:val="Header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76E3E" w14:textId="65125599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B84D1A6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588DD868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17CBEDC7" w14:textId="7F80EA7F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5A95F00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7E223220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N6A                    Nozl:   27   9:37pm  Mar 12,2025</w:t>
    </w:r>
  </w:p>
  <w:p w14:paraId="4DA4112F" w14:textId="4526D766" w:rsidR="008D5C85" w:rsidRPr="008D5C85" w:rsidRDefault="008D5C85" w:rsidP="008D5C85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3CA4" w14:textId="200C6F4E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86D6D7C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3B59D53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0D228DB1" w14:textId="0FB1053F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512E0FE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19AEAE33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N6B                    Nozl:   28   9:37pm  Mar 12,2025</w:t>
    </w:r>
  </w:p>
  <w:p w14:paraId="3A5C6BA8" w14:textId="6F25D6CF" w:rsidR="008D5C85" w:rsidRPr="008D5C85" w:rsidRDefault="008D5C85" w:rsidP="008D5C85">
    <w:pPr>
      <w:pStyle w:val="Header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C8E9" w14:textId="31C46FF8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5C8E0F1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2ED6AF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3FEB4925" w14:textId="15230626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043B024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6E66B5D3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N4A                    Nozl:   29   9:37pm  Mar 12,2025</w:t>
    </w:r>
  </w:p>
  <w:p w14:paraId="2DD07F46" w14:textId="66D4023C" w:rsidR="008D5C85" w:rsidRPr="008D5C85" w:rsidRDefault="008D5C85" w:rsidP="008D5C85">
    <w:pPr>
      <w:pStyle w:val="Header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7660" w14:textId="7AA1F383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DAD76CC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057046B3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3A401E82" w14:textId="7BAFA57C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36E6ECFA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20655ABB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N4B                    Nozl:   30   9:37pm  Mar 12,2025</w:t>
    </w:r>
  </w:p>
  <w:p w14:paraId="6284C8CD" w14:textId="541E1054" w:rsidR="008D5C85" w:rsidRPr="008D5C85" w:rsidRDefault="008D5C85" w:rsidP="008D5C85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2DBC" w14:textId="72140B91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82F02B9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39A0F968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075015D3" w14:textId="1C6C8368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158E181D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353B2E28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M1                     Nozl:   31   9:37pm  Mar 12,2025</w:t>
    </w:r>
  </w:p>
  <w:p w14:paraId="78F71E33" w14:textId="073FCA29" w:rsidR="008D5C85" w:rsidRPr="008D5C85" w:rsidRDefault="008D5C85" w:rsidP="008D5C85">
    <w:pPr>
      <w:pStyle w:val="Header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9A9F" w14:textId="5E47E8D1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6D54F05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287B2409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16CA28F8" w14:textId="09F9DBEA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63433630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44A78ED3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N1                     Nozl:   32   9:37pm  Mar 12,2025</w:t>
    </w:r>
  </w:p>
  <w:p w14:paraId="0CF50DC9" w14:textId="2482B006" w:rsidR="008D5C85" w:rsidRPr="008D5C85" w:rsidRDefault="008D5C85" w:rsidP="008D5C85">
    <w:pPr>
      <w:pStyle w:val="Header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B8E5" w14:textId="75098B7B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122AEA8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78169ED6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0AA94337" w14:textId="51765D26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5FD9A24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6480BDAE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N7                     Nozl:   33   9:37pm  Mar 12,2025</w:t>
    </w:r>
  </w:p>
  <w:p w14:paraId="01CB7A16" w14:textId="3B3467D9" w:rsidR="008D5C85" w:rsidRPr="008D5C85" w:rsidRDefault="008D5C85" w:rsidP="008D5C85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A779" w14:textId="2D36C571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BB43ED3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477923E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4BFB43A3" w14:textId="44E05D09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2646EC3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297A4479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N9                     Nozl:   34   9:37pm  Mar 12,2025</w:t>
    </w:r>
  </w:p>
  <w:p w14:paraId="37CE2A23" w14:textId="09E1760B" w:rsidR="008D5C85" w:rsidRPr="008D5C85" w:rsidRDefault="008D5C85" w:rsidP="008D5C85">
    <w:pPr>
      <w:pStyle w:val="Header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9BC95" w14:textId="687413E3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C7E3146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34FED73C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58DEB3C0" w14:textId="6E5E0120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64EEFFC0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1BBF55C5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N3                     Nozl:   35   9:37pm  Mar 12,2025</w:t>
    </w:r>
  </w:p>
  <w:p w14:paraId="236FDF0D" w14:textId="3FD64FC7" w:rsidR="008D5C85" w:rsidRPr="008D5C85" w:rsidRDefault="008D5C85" w:rsidP="008D5C85">
    <w:pPr>
      <w:pStyle w:val="Header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4271" w14:textId="001D7FC2" w:rsidR="008D5C85" w:rsidRDefault="008D5C85" w:rsidP="004B59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B132F0A" w14:textId="77777777" w:rsidR="008D5C85" w:rsidRPr="008D5C85" w:rsidRDefault="008D5C85" w:rsidP="008D5C85">
    <w:pPr>
      <w:pStyle w:val="Header"/>
      <w:ind w:right="360"/>
      <w:rPr>
        <w:rFonts w:ascii="Consolas"/>
        <w:b/>
      </w:rPr>
    </w:pPr>
    <w:r w:rsidRPr="008D5C85">
      <w:rPr>
        <w:rFonts w:ascii="Consolas"/>
        <w:b/>
      </w:rPr>
      <w:t>Tag No.44-21-U-6209-05</w:t>
    </w:r>
  </w:p>
  <w:p w14:paraId="7397E747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Biocide Chemical Injection</w:t>
    </w:r>
  </w:p>
  <w:p w14:paraId="35DEBD8E" w14:textId="275E272E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 xml:space="preserve">PV Elite 26 SP2   Licensee: </w:t>
    </w:r>
  </w:p>
  <w:p w14:paraId="458743C8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FileName : Biocide Chemical Injection    --------------------</w:t>
    </w:r>
  </w:p>
  <w:p w14:paraId="45931E29" w14:textId="77777777" w:rsidR="008D5C85" w:rsidRPr="008D5C85" w:rsidRDefault="008D5C85" w:rsidP="008D5C85">
    <w:pPr>
      <w:pStyle w:val="Header"/>
      <w:rPr>
        <w:rFonts w:ascii="Consolas"/>
        <w:b/>
      </w:rPr>
    </w:pPr>
    <w:r w:rsidRPr="008D5C85">
      <w:rPr>
        <w:rFonts w:ascii="Consolas"/>
        <w:b/>
      </w:rPr>
      <w:t>Nozzle Calcs.: N2                     Nozl:   36   9:37pm  Mar 12,2025</w:t>
    </w:r>
  </w:p>
  <w:p w14:paraId="5AA2CF91" w14:textId="714029DE" w:rsidR="008D5C85" w:rsidRPr="008D5C85" w:rsidRDefault="008D5C85" w:rsidP="008D5C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85"/>
    <w:rsid w:val="001604C8"/>
    <w:rsid w:val="003E5A2F"/>
    <w:rsid w:val="004E1DDC"/>
    <w:rsid w:val="006D043C"/>
    <w:rsid w:val="00840260"/>
    <w:rsid w:val="008D5C85"/>
    <w:rsid w:val="009B343A"/>
    <w:rsid w:val="00A00CD3"/>
    <w:rsid w:val="00AE646A"/>
    <w:rsid w:val="00CE713B"/>
    <w:rsid w:val="00D457C6"/>
    <w:rsid w:val="00F27584"/>
    <w:rsid w:val="00F73813"/>
    <w:rsid w:val="00FE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38CFD"/>
  <w15:chartTrackingRefBased/>
  <w15:docId w15:val="{7556703F-54E0-4A1D-ACBA-2C6F257D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D5C8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D5C85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D5C85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ataLine">
    <w:name w:val="DataLine"/>
    <w:basedOn w:val="Normal"/>
    <w:pPr>
      <w:tabs>
        <w:tab w:val="right" w:pos="720"/>
        <w:tab w:val="right" w:pos="1440"/>
        <w:tab w:val="right" w:pos="2160"/>
        <w:tab w:val="right" w:pos="2880"/>
        <w:tab w:val="right" w:pos="3600"/>
        <w:tab w:val="right" w:pos="4320"/>
        <w:tab w:val="right" w:pos="5040"/>
        <w:tab w:val="right" w:pos="5760"/>
        <w:tab w:val="right" w:pos="6480"/>
        <w:tab w:val="right" w:pos="7200"/>
        <w:tab w:val="right" w:pos="7920"/>
        <w:tab w:val="right" w:pos="8640"/>
        <w:tab w:val="right" w:pos="9360"/>
      </w:tabs>
    </w:pPr>
    <w:rPr>
      <w:rFonts w:ascii="Courier New" w:hAnsi="Courier New"/>
    </w:rPr>
  </w:style>
  <w:style w:type="paragraph" w:customStyle="1" w:styleId="Style1">
    <w:name w:val="Style1"/>
    <w:basedOn w:val="Header"/>
    <w:autoRedefine/>
  </w:style>
  <w:style w:type="character" w:customStyle="1" w:styleId="Heading1Char">
    <w:name w:val="Heading 1 Char"/>
    <w:basedOn w:val="DefaultParagraphFont"/>
    <w:link w:val="Heading1"/>
    <w:rsid w:val="008D5C85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semiHidden/>
    <w:rsid w:val="008D5C85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rsid w:val="008D5C85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D5C85"/>
  </w:style>
  <w:style w:type="paragraph" w:styleId="TOC2">
    <w:name w:val="toc 2"/>
    <w:basedOn w:val="Normal"/>
    <w:next w:val="Normal"/>
    <w:autoRedefine/>
    <w:rsid w:val="008D5C85"/>
    <w:pPr>
      <w:ind w:left="200"/>
    </w:pPr>
  </w:style>
  <w:style w:type="paragraph" w:styleId="TOC3">
    <w:name w:val="toc 3"/>
    <w:basedOn w:val="Normal"/>
    <w:next w:val="Normal"/>
    <w:autoRedefine/>
    <w:rsid w:val="008D5C85"/>
    <w:pPr>
      <w:ind w:left="400"/>
    </w:pPr>
  </w:style>
  <w:style w:type="paragraph" w:styleId="TOC4">
    <w:name w:val="toc 4"/>
    <w:basedOn w:val="Normal"/>
    <w:next w:val="Normal"/>
    <w:autoRedefine/>
    <w:rsid w:val="008D5C85"/>
    <w:pPr>
      <w:ind w:left="600"/>
    </w:pPr>
  </w:style>
  <w:style w:type="paragraph" w:styleId="TOC5">
    <w:name w:val="toc 5"/>
    <w:basedOn w:val="Normal"/>
    <w:next w:val="Normal"/>
    <w:autoRedefine/>
    <w:rsid w:val="008D5C85"/>
    <w:pPr>
      <w:ind w:left="800"/>
    </w:pPr>
  </w:style>
  <w:style w:type="paragraph" w:styleId="TOC6">
    <w:name w:val="toc 6"/>
    <w:basedOn w:val="Normal"/>
    <w:next w:val="Normal"/>
    <w:autoRedefine/>
    <w:rsid w:val="008D5C85"/>
    <w:pPr>
      <w:ind w:left="1000"/>
    </w:pPr>
  </w:style>
  <w:style w:type="paragraph" w:styleId="TOC7">
    <w:name w:val="toc 7"/>
    <w:basedOn w:val="Normal"/>
    <w:next w:val="Normal"/>
    <w:autoRedefine/>
    <w:rsid w:val="008D5C85"/>
    <w:pPr>
      <w:ind w:left="1200"/>
    </w:pPr>
  </w:style>
  <w:style w:type="paragraph" w:styleId="TOC8">
    <w:name w:val="toc 8"/>
    <w:basedOn w:val="Normal"/>
    <w:next w:val="Normal"/>
    <w:autoRedefine/>
    <w:rsid w:val="008D5C85"/>
    <w:pPr>
      <w:ind w:left="1400"/>
    </w:pPr>
  </w:style>
  <w:style w:type="paragraph" w:styleId="TOC9">
    <w:name w:val="toc 9"/>
    <w:basedOn w:val="Normal"/>
    <w:next w:val="Normal"/>
    <w:autoRedefine/>
    <w:rsid w:val="008D5C85"/>
    <w:pPr>
      <w:ind w:left="1600"/>
    </w:pPr>
  </w:style>
  <w:style w:type="table" w:styleId="TableGrid">
    <w:name w:val="Table Grid"/>
    <w:basedOn w:val="TableNormal"/>
    <w:rsid w:val="006D043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8.xml"/><Relationship Id="rId18" Type="http://schemas.openxmlformats.org/officeDocument/2006/relationships/image" Target="media/image2.png"/><Relationship Id="rId26" Type="http://schemas.openxmlformats.org/officeDocument/2006/relationships/header" Target="header17.xml"/><Relationship Id="rId39" Type="http://schemas.openxmlformats.org/officeDocument/2006/relationships/header" Target="header29.xml"/><Relationship Id="rId21" Type="http://schemas.openxmlformats.org/officeDocument/2006/relationships/image" Target="media/image3.png"/><Relationship Id="rId34" Type="http://schemas.openxmlformats.org/officeDocument/2006/relationships/header" Target="header25.xml"/><Relationship Id="rId42" Type="http://schemas.openxmlformats.org/officeDocument/2006/relationships/header" Target="header31.xml"/><Relationship Id="rId47" Type="http://schemas.openxmlformats.org/officeDocument/2006/relationships/header" Target="header34.xml"/><Relationship Id="rId50" Type="http://schemas.openxmlformats.org/officeDocument/2006/relationships/header" Target="header37.xml"/><Relationship Id="rId55" Type="http://schemas.openxmlformats.org/officeDocument/2006/relationships/image" Target="media/image10.png"/><Relationship Id="rId63" Type="http://schemas.openxmlformats.org/officeDocument/2006/relationships/fontTable" Target="fontTable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.png"/><Relationship Id="rId29" Type="http://schemas.openxmlformats.org/officeDocument/2006/relationships/header" Target="header20.xml"/><Relationship Id="rId11" Type="http://schemas.openxmlformats.org/officeDocument/2006/relationships/header" Target="header6.xml"/><Relationship Id="rId24" Type="http://schemas.openxmlformats.org/officeDocument/2006/relationships/header" Target="header15.xml"/><Relationship Id="rId32" Type="http://schemas.openxmlformats.org/officeDocument/2006/relationships/header" Target="header23.xml"/><Relationship Id="rId37" Type="http://schemas.openxmlformats.org/officeDocument/2006/relationships/image" Target="media/image5.png"/><Relationship Id="rId40" Type="http://schemas.openxmlformats.org/officeDocument/2006/relationships/header" Target="header30.xml"/><Relationship Id="rId45" Type="http://schemas.openxmlformats.org/officeDocument/2006/relationships/image" Target="media/image7.png"/><Relationship Id="rId53" Type="http://schemas.openxmlformats.org/officeDocument/2006/relationships/image" Target="media/image9.png"/><Relationship Id="rId58" Type="http://schemas.openxmlformats.org/officeDocument/2006/relationships/header" Target="header43.xml"/><Relationship Id="rId5" Type="http://schemas.openxmlformats.org/officeDocument/2006/relationships/endnotes" Target="endnotes.xml"/><Relationship Id="rId61" Type="http://schemas.openxmlformats.org/officeDocument/2006/relationships/image" Target="media/image12.png"/><Relationship Id="rId19" Type="http://schemas.openxmlformats.org/officeDocument/2006/relationships/header" Target="header12.xml"/><Relationship Id="rId14" Type="http://schemas.openxmlformats.org/officeDocument/2006/relationships/header" Target="header9.xml"/><Relationship Id="rId22" Type="http://schemas.openxmlformats.org/officeDocument/2006/relationships/header" Target="header14.xml"/><Relationship Id="rId27" Type="http://schemas.openxmlformats.org/officeDocument/2006/relationships/header" Target="header18.xml"/><Relationship Id="rId30" Type="http://schemas.openxmlformats.org/officeDocument/2006/relationships/header" Target="header21.xml"/><Relationship Id="rId35" Type="http://schemas.openxmlformats.org/officeDocument/2006/relationships/header" Target="header26.xml"/><Relationship Id="rId43" Type="http://schemas.openxmlformats.org/officeDocument/2006/relationships/header" Target="header32.xml"/><Relationship Id="rId48" Type="http://schemas.openxmlformats.org/officeDocument/2006/relationships/header" Target="header35.xml"/><Relationship Id="rId56" Type="http://schemas.openxmlformats.org/officeDocument/2006/relationships/header" Target="header41.xml"/><Relationship Id="rId64" Type="http://schemas.openxmlformats.org/officeDocument/2006/relationships/theme" Target="theme/theme1.xml"/><Relationship Id="rId8" Type="http://schemas.openxmlformats.org/officeDocument/2006/relationships/header" Target="header3.xml"/><Relationship Id="rId51" Type="http://schemas.openxmlformats.org/officeDocument/2006/relationships/header" Target="header38.xml"/><Relationship Id="rId3" Type="http://schemas.openxmlformats.org/officeDocument/2006/relationships/webSettings" Target="webSettings.xml"/><Relationship Id="rId12" Type="http://schemas.openxmlformats.org/officeDocument/2006/relationships/header" Target="header7.xml"/><Relationship Id="rId17" Type="http://schemas.openxmlformats.org/officeDocument/2006/relationships/header" Target="header11.xml"/><Relationship Id="rId25" Type="http://schemas.openxmlformats.org/officeDocument/2006/relationships/header" Target="header16.xml"/><Relationship Id="rId33" Type="http://schemas.openxmlformats.org/officeDocument/2006/relationships/header" Target="header24.xml"/><Relationship Id="rId38" Type="http://schemas.openxmlformats.org/officeDocument/2006/relationships/header" Target="header28.xml"/><Relationship Id="rId46" Type="http://schemas.openxmlformats.org/officeDocument/2006/relationships/image" Target="media/image8.png"/><Relationship Id="rId59" Type="http://schemas.openxmlformats.org/officeDocument/2006/relationships/image" Target="media/image11.png"/><Relationship Id="rId20" Type="http://schemas.openxmlformats.org/officeDocument/2006/relationships/header" Target="header13.xml"/><Relationship Id="rId41" Type="http://schemas.openxmlformats.org/officeDocument/2006/relationships/image" Target="media/image6.png"/><Relationship Id="rId54" Type="http://schemas.openxmlformats.org/officeDocument/2006/relationships/header" Target="header40.xml"/><Relationship Id="rId62" Type="http://schemas.openxmlformats.org/officeDocument/2006/relationships/header" Target="header45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10.xml"/><Relationship Id="rId23" Type="http://schemas.openxmlformats.org/officeDocument/2006/relationships/image" Target="media/image4.png"/><Relationship Id="rId28" Type="http://schemas.openxmlformats.org/officeDocument/2006/relationships/header" Target="header19.xml"/><Relationship Id="rId36" Type="http://schemas.openxmlformats.org/officeDocument/2006/relationships/header" Target="header27.xml"/><Relationship Id="rId49" Type="http://schemas.openxmlformats.org/officeDocument/2006/relationships/header" Target="header36.xml"/><Relationship Id="rId57" Type="http://schemas.openxmlformats.org/officeDocument/2006/relationships/header" Target="header42.xml"/><Relationship Id="rId10" Type="http://schemas.openxmlformats.org/officeDocument/2006/relationships/header" Target="header5.xml"/><Relationship Id="rId31" Type="http://schemas.openxmlformats.org/officeDocument/2006/relationships/header" Target="header22.xml"/><Relationship Id="rId44" Type="http://schemas.openxmlformats.org/officeDocument/2006/relationships/header" Target="header33.xml"/><Relationship Id="rId52" Type="http://schemas.openxmlformats.org/officeDocument/2006/relationships/header" Target="header39.xml"/><Relationship Id="rId60" Type="http://schemas.openxmlformats.org/officeDocument/2006/relationships/header" Target="header44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Intergraph%20CAS\PVELITE\26\System\outpu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output</Template>
  <TotalTime>9</TotalTime>
  <Pages>155</Pages>
  <Words>57790</Words>
  <Characters>329405</Characters>
  <Application>Microsoft Office Word</Application>
  <DocSecurity>0</DocSecurity>
  <Lines>2745</Lines>
  <Paragraphs>772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386423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lokare</dc:creator>
  <cp:keywords/>
  <cp:lastModifiedBy>Radhakrishna Agepati</cp:lastModifiedBy>
  <cp:revision>4</cp:revision>
  <cp:lastPrinted>1999-05-21T03:19:00Z</cp:lastPrinted>
  <dcterms:created xsi:type="dcterms:W3CDTF">2025-03-12T16:08:00Z</dcterms:created>
  <dcterms:modified xsi:type="dcterms:W3CDTF">2025-03-16T17:27:00Z</dcterms:modified>
</cp:coreProperties>
</file>