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EB26" w14:textId="2ECE3E1B" w:rsidR="004E1DDC" w:rsidRDefault="000D0DAD" w:rsidP="000D0DAD">
      <w:pPr>
        <w:jc w:val="center"/>
        <w:rPr>
          <w:rFonts w:ascii="Arial" w:hAnsi="Arial" w:cs="Arial"/>
          <w:b/>
          <w:sz w:val="56"/>
        </w:rPr>
      </w:pPr>
      <w:r>
        <w:rPr>
          <w:rFonts w:ascii="Arial" w:hAnsi="Arial" w:cs="Arial"/>
          <w:b/>
          <w:sz w:val="56"/>
        </w:rPr>
        <w:t>Table of Contents</w:t>
      </w:r>
    </w:p>
    <w:p w14:paraId="39316E45" w14:textId="38602C73" w:rsidR="000D0DAD" w:rsidRDefault="000D0DAD" w:rsidP="000D0DAD">
      <w:pPr>
        <w:jc w:val="center"/>
        <w:rPr>
          <w:rFonts w:ascii="Arial" w:hAnsi="Arial" w:cs="Arial"/>
          <w:b/>
          <w:sz w:val="56"/>
        </w:rPr>
      </w:pPr>
    </w:p>
    <w:p w14:paraId="67CD1944" w14:textId="5233989A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>
        <w:rPr>
          <w:rFonts w:ascii="Arial" w:hAnsi="Arial" w:cs="Arial"/>
          <w:sz w:val="28"/>
        </w:rPr>
        <w:fldChar w:fldCharType="begin"/>
      </w:r>
      <w:r>
        <w:rPr>
          <w:rFonts w:ascii="Arial" w:hAnsi="Arial" w:cs="Arial"/>
          <w:sz w:val="28"/>
        </w:rPr>
        <w:instrText xml:space="preserve"> TOC \f \z </w:instrText>
      </w:r>
      <w:r>
        <w:rPr>
          <w:rFonts w:ascii="Arial" w:hAnsi="Arial" w:cs="Arial"/>
          <w:sz w:val="28"/>
        </w:rPr>
        <w:fldChar w:fldCharType="separate"/>
      </w:r>
      <w:r w:rsidRPr="00B12812">
        <w:rPr>
          <w:rFonts w:ascii="Consolas" w:hAnsi="Consolas" w:cs="Arial"/>
          <w:noProof/>
        </w:rPr>
        <w:t>Cover Sheet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_Toc192856478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424F41B6" w14:textId="024EF9D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Vessel Design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</w:p>
    <w:p w14:paraId="7598AE31" w14:textId="02774652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</w:p>
    <w:p w14:paraId="7D5F8E26" w14:textId="288FAD5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Schedule: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</w:p>
    <w:p w14:paraId="55DD4DDA" w14:textId="68B823FF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Bill of Material: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</w:p>
    <w:p w14:paraId="26007C63" w14:textId="411B6E83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MDMT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</w:p>
    <w:p w14:paraId="7BB0B3C9" w14:textId="16D1E16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Warnings and Errors: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</w:t>
      </w:r>
      <w:r>
        <w:rPr>
          <w:noProof/>
          <w:webHidden/>
        </w:rPr>
        <w:fldChar w:fldCharType="end"/>
      </w:r>
    </w:p>
    <w:p w14:paraId="44EE0D58" w14:textId="0C2DB78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Input Echo: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7B82D563" w14:textId="6BDD663C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XY Coordinate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21</w:t>
      </w:r>
      <w:r>
        <w:rPr>
          <w:noProof/>
          <w:webHidden/>
        </w:rPr>
        <w:fldChar w:fldCharType="end"/>
      </w:r>
    </w:p>
    <w:p w14:paraId="654130CC" w14:textId="7C5C661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Flg Calc [Int P]:   FLANGE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noProof/>
          <w:webHidden/>
        </w:rPr>
        <w:fldChar w:fldCharType="end"/>
      </w:r>
    </w:p>
    <w:p w14:paraId="10F9E970" w14:textId="765C1A3E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Flg Calc [Int P]:   FLANGE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</w:p>
    <w:p w14:paraId="5E7D33AB" w14:textId="2AB90A62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Internal Pressure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_Toc192856489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31</w:t>
      </w:r>
      <w:r>
        <w:rPr>
          <w:noProof/>
          <w:webHidden/>
        </w:rPr>
        <w:fldChar w:fldCharType="end"/>
      </w:r>
    </w:p>
    <w:p w14:paraId="043419FD" w14:textId="68FD3D3D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Element: BOTTOM DISH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5DD5C3D8" w14:textId="4E8FF51E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Element: SHELL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34</w:t>
      </w:r>
      <w:r>
        <w:rPr>
          <w:noProof/>
          <w:webHidden/>
        </w:rPr>
        <w:fldChar w:fldCharType="end"/>
      </w:r>
    </w:p>
    <w:p w14:paraId="6CC71380" w14:textId="4F99CC66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Pressure Test Results: Shop Test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36</w:t>
      </w:r>
      <w:r>
        <w:rPr>
          <w:noProof/>
          <w:webHidden/>
        </w:rPr>
        <w:fldChar w:fldCharType="end"/>
      </w:r>
    </w:p>
    <w:p w14:paraId="2C441421" w14:textId="597E604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Pressure Test Results: Field Test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38</w:t>
      </w:r>
      <w:r>
        <w:rPr>
          <w:noProof/>
          <w:webHidden/>
        </w:rPr>
        <w:fldChar w:fldCharType="end"/>
      </w:r>
    </w:p>
    <w:p w14:paraId="4AC50EEE" w14:textId="61A4C0CA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External Pressure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40</w:t>
      </w:r>
      <w:r>
        <w:rPr>
          <w:noProof/>
          <w:webHidden/>
        </w:rPr>
        <w:fldChar w:fldCharType="end"/>
      </w:r>
    </w:p>
    <w:p w14:paraId="04DA8B3E" w14:textId="33019FB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Element and Detail Weights: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41</w:t>
      </w:r>
      <w:r>
        <w:rPr>
          <w:noProof/>
          <w:webHidden/>
        </w:rPr>
        <w:fldChar w:fldCharType="end"/>
      </w:r>
    </w:p>
    <w:p w14:paraId="4F1C87A3" w14:textId="3C16A75F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Flange MAWP: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44</w:t>
      </w:r>
      <w:r>
        <w:rPr>
          <w:noProof/>
          <w:webHidden/>
        </w:rPr>
        <w:fldChar w:fldCharType="end"/>
      </w:r>
    </w:p>
    <w:p w14:paraId="148C684F" w14:textId="2893854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Natural Frequency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45</w:t>
      </w:r>
      <w:r>
        <w:rPr>
          <w:noProof/>
          <w:webHidden/>
        </w:rPr>
        <w:fldChar w:fldCharType="end"/>
      </w:r>
    </w:p>
    <w:p w14:paraId="698A6E59" w14:textId="28CE10A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Wind Load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46</w:t>
      </w:r>
      <w:r>
        <w:rPr>
          <w:noProof/>
          <w:webHidden/>
        </w:rPr>
        <w:fldChar w:fldCharType="end"/>
      </w:r>
    </w:p>
    <w:p w14:paraId="7EB82964" w14:textId="27EBF6F6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Earthquake Load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_Toc192856499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49</w:t>
      </w:r>
      <w:r>
        <w:rPr>
          <w:noProof/>
          <w:webHidden/>
        </w:rPr>
        <w:fldChar w:fldCharType="end"/>
      </w:r>
    </w:p>
    <w:p w14:paraId="7A18D218" w14:textId="2B7DF9D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Wind/Earthquake Shear, Bending: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51</w:t>
      </w:r>
      <w:r>
        <w:rPr>
          <w:noProof/>
          <w:webHidden/>
        </w:rPr>
        <w:fldChar w:fldCharType="end"/>
      </w:r>
    </w:p>
    <w:p w14:paraId="2540CACC" w14:textId="7B262253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Wind/Earthquake Deflection: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52</w:t>
      </w:r>
      <w:r>
        <w:rPr>
          <w:noProof/>
          <w:webHidden/>
        </w:rPr>
        <w:fldChar w:fldCharType="end"/>
      </w:r>
    </w:p>
    <w:p w14:paraId="41B0B320" w14:textId="7F1C0FD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Longitudinal Stress Constants: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53</w:t>
      </w:r>
      <w:r>
        <w:rPr>
          <w:noProof/>
          <w:webHidden/>
        </w:rPr>
        <w:fldChar w:fldCharType="end"/>
      </w:r>
    </w:p>
    <w:p w14:paraId="32D4A340" w14:textId="3F17844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Longitudinal Allowable Stresses: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54</w:t>
      </w:r>
      <w:r>
        <w:rPr>
          <w:noProof/>
          <w:webHidden/>
        </w:rPr>
        <w:fldChar w:fldCharType="end"/>
      </w:r>
    </w:p>
    <w:p w14:paraId="228792D0" w14:textId="62299AD5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Longitudinal Stresses due to: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55</w:t>
      </w:r>
      <w:r>
        <w:rPr>
          <w:noProof/>
          <w:webHidden/>
        </w:rPr>
        <w:fldChar w:fldCharType="end"/>
      </w:r>
    </w:p>
    <w:p w14:paraId="4617F0C1" w14:textId="125815F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Stress due to Combined Loads: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57</w:t>
      </w:r>
      <w:r>
        <w:rPr>
          <w:noProof/>
          <w:webHidden/>
        </w:rPr>
        <w:fldChar w:fldCharType="end"/>
      </w:r>
    </w:p>
    <w:p w14:paraId="1F7C08FD" w14:textId="5575D0CC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Center of Gravity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61</w:t>
      </w:r>
      <w:r>
        <w:rPr>
          <w:noProof/>
          <w:webHidden/>
        </w:rPr>
        <w:fldChar w:fldCharType="end"/>
      </w:r>
    </w:p>
    <w:p w14:paraId="74718276" w14:textId="076AB7BB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Lifting Lug Calcs: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63</w:t>
      </w:r>
      <w:r>
        <w:rPr>
          <w:noProof/>
          <w:webHidden/>
        </w:rPr>
        <w:fldChar w:fldCharType="end"/>
      </w:r>
    </w:p>
    <w:p w14:paraId="41A6DDAE" w14:textId="16C09D9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Leg Check, (Operating Case):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71</w:t>
      </w:r>
      <w:r>
        <w:rPr>
          <w:noProof/>
          <w:webHidden/>
        </w:rPr>
        <w:fldChar w:fldCharType="end"/>
      </w:r>
    </w:p>
    <w:p w14:paraId="39933CF2" w14:textId="788DAAD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Leg Check, (Filled w/Water):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_Toc192856509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74</w:t>
      </w:r>
      <w:r>
        <w:rPr>
          <w:noProof/>
          <w:webHidden/>
        </w:rPr>
        <w:fldChar w:fldCharType="end"/>
      </w:r>
    </w:p>
    <w:p w14:paraId="6095D67F" w14:textId="57019D1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N5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77</w:t>
      </w:r>
      <w:r>
        <w:rPr>
          <w:noProof/>
          <w:webHidden/>
        </w:rPr>
        <w:fldChar w:fldCharType="end"/>
      </w:r>
    </w:p>
    <w:p w14:paraId="6F52A405" w14:textId="76DD28DC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N8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84</w:t>
      </w:r>
      <w:r>
        <w:rPr>
          <w:noProof/>
          <w:webHidden/>
        </w:rPr>
        <w:fldChar w:fldCharType="end"/>
      </w:r>
    </w:p>
    <w:p w14:paraId="506B4482" w14:textId="6C87C4D3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N6A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90</w:t>
      </w:r>
      <w:r>
        <w:rPr>
          <w:noProof/>
          <w:webHidden/>
        </w:rPr>
        <w:fldChar w:fldCharType="end"/>
      </w:r>
    </w:p>
    <w:p w14:paraId="3E301042" w14:textId="569386C9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N6B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93</w:t>
      </w:r>
      <w:r>
        <w:rPr>
          <w:noProof/>
          <w:webHidden/>
        </w:rPr>
        <w:fldChar w:fldCharType="end"/>
      </w:r>
    </w:p>
    <w:p w14:paraId="54EC966E" w14:textId="4D52383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N4A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96</w:t>
      </w:r>
      <w:r>
        <w:rPr>
          <w:noProof/>
          <w:webHidden/>
        </w:rPr>
        <w:fldChar w:fldCharType="end"/>
      </w:r>
    </w:p>
    <w:p w14:paraId="1353EDBA" w14:textId="4EF87B8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N4B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99</w:t>
      </w:r>
      <w:r>
        <w:rPr>
          <w:noProof/>
          <w:webHidden/>
        </w:rPr>
        <w:fldChar w:fldCharType="end"/>
      </w:r>
    </w:p>
    <w:p w14:paraId="15D3C467" w14:textId="7FBB0A24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M1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102</w:t>
      </w:r>
      <w:r>
        <w:rPr>
          <w:noProof/>
          <w:webHidden/>
        </w:rPr>
        <w:fldChar w:fldCharType="end"/>
      </w:r>
    </w:p>
    <w:p w14:paraId="78224FFF" w14:textId="1C9973D0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107</w:t>
      </w:r>
      <w:r>
        <w:rPr>
          <w:noProof/>
          <w:webHidden/>
        </w:rPr>
        <w:fldChar w:fldCharType="end"/>
      </w:r>
    </w:p>
    <w:p w14:paraId="5763ECC3" w14:textId="79B5ADA8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N7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118</w:t>
      </w:r>
      <w:r>
        <w:rPr>
          <w:noProof/>
          <w:webHidden/>
        </w:rPr>
        <w:fldChar w:fldCharType="end"/>
      </w:r>
    </w:p>
    <w:p w14:paraId="2F7EC9E3" w14:textId="59B040BB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N9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_Toc192856519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129</w:t>
      </w:r>
      <w:r>
        <w:rPr>
          <w:noProof/>
          <w:webHidden/>
        </w:rPr>
        <w:fldChar w:fldCharType="end"/>
      </w:r>
    </w:p>
    <w:p w14:paraId="2E13C329" w14:textId="5A91FEB1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N10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_Toc192856520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132</w:t>
      </w:r>
      <w:r>
        <w:rPr>
          <w:noProof/>
          <w:webHidden/>
        </w:rPr>
        <w:fldChar w:fldCharType="end"/>
      </w:r>
    </w:p>
    <w:p w14:paraId="4732D07D" w14:textId="671CB4D2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N3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_Toc192856521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135</w:t>
      </w:r>
      <w:r>
        <w:rPr>
          <w:noProof/>
          <w:webHidden/>
        </w:rPr>
        <w:fldChar w:fldCharType="end"/>
      </w:r>
    </w:p>
    <w:p w14:paraId="03752807" w14:textId="13F9E51B" w:rsidR="000D0DAD" w:rsidRDefault="000D0DAD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B12812">
        <w:rPr>
          <w:rFonts w:ascii="Consolas" w:hAnsi="Consolas" w:cs="Arial"/>
          <w:noProof/>
        </w:rPr>
        <w:t>Nozzle Calcs.:  N2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_Toc192856522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140</w:t>
      </w:r>
      <w:r>
        <w:rPr>
          <w:noProof/>
          <w:webHidden/>
        </w:rPr>
        <w:fldChar w:fldCharType="end"/>
      </w:r>
    </w:p>
    <w:p w14:paraId="5C961A62" w14:textId="408D3523" w:rsidR="000D0DAD" w:rsidRDefault="000D0DAD" w:rsidP="000D0DAD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fldChar w:fldCharType="end"/>
      </w:r>
    </w:p>
    <w:p w14:paraId="7E64F234" w14:textId="01ACA0CB" w:rsidR="000D0DAD" w:rsidRDefault="000D0DAD" w:rsidP="000D0DAD">
      <w:pPr>
        <w:jc w:val="center"/>
        <w:rPr>
          <w:rFonts w:ascii="Arial" w:hAnsi="Arial" w:cs="Arial"/>
          <w:sz w:val="28"/>
        </w:rPr>
      </w:pPr>
    </w:p>
    <w:p w14:paraId="3106B520" w14:textId="77777777" w:rsidR="000D0DAD" w:rsidRDefault="000D0DAD" w:rsidP="000D0DAD">
      <w:pPr>
        <w:rPr>
          <w:rFonts w:ascii="Consolas" w:hAnsi="Consolas" w:cs="Arial"/>
        </w:rPr>
        <w:sectPr w:rsidR="000D0DAD" w:rsidSect="000D0DAD">
          <w:headerReference w:type="even" r:id="rId6"/>
          <w:pgSz w:w="12240" w:h="15840" w:code="1"/>
          <w:pgMar w:top="1440" w:right="504" w:bottom="720" w:left="720" w:header="720" w:footer="720" w:gutter="720"/>
          <w:pgNumType w:start="1"/>
          <w:cols w:space="720"/>
          <w:docGrid w:linePitch="272"/>
        </w:sectPr>
      </w:pPr>
    </w:p>
    <w:p w14:paraId="0482F6E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0" w:name="_Toc192856478"/>
      <w:r w:rsidRPr="000D0DAD">
        <w:rPr>
          <w:rFonts w:ascii="Consolas" w:hAnsi="Consolas" w:cs="Arial"/>
          <w:sz w:val="18"/>
        </w:rPr>
        <w:instrText>Cover Sheet</w:instrText>
      </w:r>
      <w:bookmarkEnd w:id="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D6B780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C2E8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FF76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E78E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35C7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674F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A89D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1A67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B4A1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9DD4B6" w14:textId="3458C5DC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Tag No.</w:t>
      </w:r>
      <w:r w:rsidR="00DB3778">
        <w:rPr>
          <w:rFonts w:ascii="Arial" w:hAnsi="Consolas" w:cs="Arial"/>
          <w:color w:val="000000"/>
          <w:sz w:val="18"/>
        </w:rPr>
        <w:t>65-21-U-6230-01</w:t>
      </w:r>
    </w:p>
    <w:p w14:paraId="10475144" w14:textId="25461629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</w:t>
      </w:r>
      <w:r w:rsidR="00DB3778">
        <w:rPr>
          <w:rFonts w:ascii="Arial" w:hAnsi="Consolas" w:cs="Arial"/>
          <w:color w:val="000000"/>
          <w:sz w:val="18"/>
        </w:rPr>
        <w:t>Corrosion Inhibitor Injection at Cluster 30 DD</w:t>
      </w:r>
    </w:p>
    <w:p w14:paraId="3977BB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D59F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65DD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29BA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1EB1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06CC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F620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85836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 DESIGN CALCULATION</w:t>
      </w:r>
    </w:p>
    <w:p w14:paraId="20E74D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4BA6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EE0B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 In Accordance with ASME Section VIII Division 1</w:t>
      </w:r>
    </w:p>
    <w:p w14:paraId="56B879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ECE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ASME Code Version     : 2023</w:t>
      </w:r>
    </w:p>
    <w:p w14:paraId="52E69C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12A415" w14:textId="3DE4B86C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Analysis Performed by : </w:t>
      </w:r>
    </w:p>
    <w:p w14:paraId="2DAD5D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6BFE25" w14:textId="295CEB48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Job File              : ...\</w:t>
      </w:r>
      <w:r w:rsidR="00DB3778">
        <w:rPr>
          <w:rFonts w:ascii="Consolas" w:hAnsi="Consolas" w:cs="Arial"/>
          <w:sz w:val="18"/>
        </w:rPr>
        <w:t>Corrosion Inhibitor Injection at Cluster 30 DD</w:t>
      </w:r>
      <w:r>
        <w:rPr>
          <w:rFonts w:ascii="Consolas" w:hAnsi="Consolas" w:cs="Arial"/>
          <w:sz w:val="18"/>
        </w:rPr>
        <w:t>.pvdb</w:t>
      </w:r>
    </w:p>
    <w:p w14:paraId="7D4366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034F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Date of Analysis      : Mar 14,2025   2:49pm</w:t>
      </w:r>
    </w:p>
    <w:p w14:paraId="1815F4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BD9F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 PV Elite 26 SP2, August 2024</w:t>
      </w:r>
    </w:p>
    <w:p w14:paraId="47E2E5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4EFC0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399414F" w14:textId="77777777" w:rsidR="008F0CEB" w:rsidRDefault="008F0CEB" w:rsidP="008F0CEB">
      <w:pPr>
        <w:rPr>
          <w:rFonts w:ascii="Consolas" w:hAnsi="Consolas" w:cs="Arial"/>
          <w:sz w:val="18"/>
        </w:rPr>
      </w:pPr>
    </w:p>
    <w:p w14:paraId="796B2CA4" w14:textId="77777777" w:rsidR="008F0CEB" w:rsidRPr="00E04743" w:rsidRDefault="008F0CEB" w:rsidP="008F0CEB">
      <w:pPr>
        <w:rPr>
          <w:rFonts w:ascii="Consolas" w:hAnsi="Consolas" w:cs="Arial"/>
          <w:b/>
          <w:bCs/>
          <w:sz w:val="18"/>
        </w:rPr>
      </w:pPr>
      <w:r w:rsidRPr="00E04743">
        <w:rPr>
          <w:rFonts w:ascii="Consolas" w:hAnsi="Consolas" w:cs="Arial"/>
          <w:b/>
          <w:bCs/>
          <w:sz w:val="18"/>
        </w:rPr>
        <w:t>DESIGN DATA</w:t>
      </w:r>
    </w:p>
    <w:p w14:paraId="1F9C9195" w14:textId="77777777" w:rsidR="008F0CEB" w:rsidRDefault="008F0CEB" w:rsidP="008F0CEB">
      <w:pPr>
        <w:rPr>
          <w:rFonts w:ascii="Consolas" w:hAnsi="Consolas" w:cs="Arial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060"/>
        <w:gridCol w:w="1364"/>
        <w:gridCol w:w="1803"/>
        <w:gridCol w:w="13"/>
        <w:gridCol w:w="1791"/>
      </w:tblGrid>
      <w:tr w:rsidR="008F0CEB" w:rsidRPr="00E04743" w14:paraId="5C2FD964" w14:textId="77777777" w:rsidTr="00CA0E8D">
        <w:tc>
          <w:tcPr>
            <w:tcW w:w="985" w:type="dxa"/>
          </w:tcPr>
          <w:p w14:paraId="5489BA4C" w14:textId="77777777" w:rsidR="008F0CEB" w:rsidRPr="00E04743" w:rsidRDefault="008F0CEB" w:rsidP="00CA0E8D">
            <w:pPr>
              <w:rPr>
                <w:rFonts w:ascii="Consolas" w:hAnsi="Consolas" w:cs="Arial"/>
                <w:b/>
                <w:bCs/>
                <w:sz w:val="18"/>
              </w:rPr>
            </w:pPr>
            <w:r w:rsidRPr="00E04743">
              <w:rPr>
                <w:rFonts w:ascii="Consolas" w:hAnsi="Consolas" w:cs="Arial"/>
                <w:b/>
                <w:bCs/>
                <w:sz w:val="18"/>
              </w:rPr>
              <w:t>S No</w:t>
            </w:r>
          </w:p>
        </w:tc>
        <w:tc>
          <w:tcPr>
            <w:tcW w:w="3060" w:type="dxa"/>
          </w:tcPr>
          <w:p w14:paraId="42BCE627" w14:textId="77777777" w:rsidR="008F0CEB" w:rsidRPr="00E04743" w:rsidRDefault="008F0CEB" w:rsidP="00CA0E8D">
            <w:pPr>
              <w:rPr>
                <w:rFonts w:ascii="Consolas" w:hAnsi="Consolas" w:cs="Arial"/>
                <w:b/>
                <w:bCs/>
                <w:sz w:val="18"/>
              </w:rPr>
            </w:pPr>
            <w:r w:rsidRPr="00E04743">
              <w:rPr>
                <w:rFonts w:ascii="Consolas" w:hAnsi="Consolas" w:cs="Arial"/>
                <w:b/>
                <w:bCs/>
                <w:sz w:val="18"/>
              </w:rPr>
              <w:t>DESCRIPTION</w:t>
            </w:r>
          </w:p>
        </w:tc>
        <w:tc>
          <w:tcPr>
            <w:tcW w:w="1364" w:type="dxa"/>
          </w:tcPr>
          <w:p w14:paraId="63D63943" w14:textId="77777777" w:rsidR="008F0CEB" w:rsidRPr="00E04743" w:rsidRDefault="008F0CEB" w:rsidP="00CA0E8D">
            <w:pPr>
              <w:rPr>
                <w:rFonts w:ascii="Consolas" w:hAnsi="Consolas" w:cs="Arial"/>
                <w:b/>
                <w:bCs/>
                <w:sz w:val="18"/>
              </w:rPr>
            </w:pPr>
            <w:r w:rsidRPr="00E04743">
              <w:rPr>
                <w:rFonts w:ascii="Consolas" w:hAnsi="Consolas" w:cs="Arial"/>
                <w:b/>
                <w:bCs/>
                <w:sz w:val="18"/>
              </w:rPr>
              <w:t>UNIT</w:t>
            </w:r>
          </w:p>
        </w:tc>
        <w:tc>
          <w:tcPr>
            <w:tcW w:w="1816" w:type="dxa"/>
            <w:gridSpan w:val="2"/>
          </w:tcPr>
          <w:p w14:paraId="2C5FAA0A" w14:textId="77777777" w:rsidR="008F0CEB" w:rsidRPr="00E04743" w:rsidRDefault="008F0CEB" w:rsidP="00CA0E8D">
            <w:pPr>
              <w:rPr>
                <w:rFonts w:ascii="Consolas" w:hAnsi="Consolas" w:cs="Arial"/>
                <w:b/>
                <w:bCs/>
                <w:sz w:val="18"/>
              </w:rPr>
            </w:pPr>
            <w:r w:rsidRPr="00E04743">
              <w:rPr>
                <w:rFonts w:ascii="Consolas" w:hAnsi="Consolas" w:cs="Arial"/>
                <w:b/>
                <w:bCs/>
                <w:sz w:val="18"/>
              </w:rPr>
              <w:t>VALUES</w:t>
            </w:r>
          </w:p>
        </w:tc>
        <w:tc>
          <w:tcPr>
            <w:tcW w:w="1791" w:type="dxa"/>
          </w:tcPr>
          <w:p w14:paraId="6D0B0E48" w14:textId="77777777" w:rsidR="008F0CEB" w:rsidRPr="00E04743" w:rsidRDefault="008F0CEB" w:rsidP="00CA0E8D">
            <w:pPr>
              <w:rPr>
                <w:rFonts w:ascii="Consolas" w:hAnsi="Consolas" w:cs="Arial"/>
                <w:b/>
                <w:bCs/>
                <w:sz w:val="18"/>
              </w:rPr>
            </w:pPr>
            <w:r w:rsidRPr="00E04743">
              <w:rPr>
                <w:rFonts w:ascii="Consolas" w:hAnsi="Consolas" w:cs="Arial"/>
                <w:b/>
                <w:bCs/>
                <w:sz w:val="18"/>
              </w:rPr>
              <w:t>REMARKS</w:t>
            </w:r>
          </w:p>
        </w:tc>
      </w:tr>
      <w:tr w:rsidR="008F0CEB" w:rsidRPr="00E04743" w14:paraId="1E59E0E6" w14:textId="77777777" w:rsidTr="00CA0E8D">
        <w:tc>
          <w:tcPr>
            <w:tcW w:w="985" w:type="dxa"/>
          </w:tcPr>
          <w:p w14:paraId="32B3A74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3060" w:type="dxa"/>
          </w:tcPr>
          <w:p w14:paraId="3124E90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Code Of Construction</w:t>
            </w:r>
          </w:p>
        </w:tc>
        <w:tc>
          <w:tcPr>
            <w:tcW w:w="4971" w:type="dxa"/>
            <w:gridSpan w:val="4"/>
          </w:tcPr>
          <w:p w14:paraId="700C2E5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ASME SEC VIII DIV 1 2023 EDITION</w:t>
            </w:r>
          </w:p>
        </w:tc>
      </w:tr>
      <w:tr w:rsidR="008F0CEB" w:rsidRPr="00E04743" w14:paraId="2DD61CAD" w14:textId="77777777" w:rsidTr="00CA0E8D">
        <w:tc>
          <w:tcPr>
            <w:tcW w:w="985" w:type="dxa"/>
          </w:tcPr>
          <w:p w14:paraId="79159A9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2</w:t>
            </w:r>
          </w:p>
        </w:tc>
        <w:tc>
          <w:tcPr>
            <w:tcW w:w="3060" w:type="dxa"/>
          </w:tcPr>
          <w:p w14:paraId="4CD968A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Type of Vessel</w:t>
            </w:r>
          </w:p>
        </w:tc>
        <w:tc>
          <w:tcPr>
            <w:tcW w:w="4971" w:type="dxa"/>
            <w:gridSpan w:val="4"/>
          </w:tcPr>
          <w:p w14:paraId="4B91A79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Vertical</w:t>
            </w:r>
          </w:p>
        </w:tc>
      </w:tr>
      <w:tr w:rsidR="008F0CEB" w:rsidRPr="00E04743" w14:paraId="583D7450" w14:textId="77777777" w:rsidTr="00CA0E8D">
        <w:tc>
          <w:tcPr>
            <w:tcW w:w="985" w:type="dxa"/>
          </w:tcPr>
          <w:p w14:paraId="0A16D8C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3</w:t>
            </w:r>
          </w:p>
        </w:tc>
        <w:tc>
          <w:tcPr>
            <w:tcW w:w="3060" w:type="dxa"/>
          </w:tcPr>
          <w:p w14:paraId="2986885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Size</w:t>
            </w:r>
          </w:p>
        </w:tc>
        <w:tc>
          <w:tcPr>
            <w:tcW w:w="1364" w:type="dxa"/>
          </w:tcPr>
          <w:p w14:paraId="2929EAE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mm</w:t>
            </w:r>
          </w:p>
        </w:tc>
        <w:tc>
          <w:tcPr>
            <w:tcW w:w="3607" w:type="dxa"/>
            <w:gridSpan w:val="3"/>
          </w:tcPr>
          <w:p w14:paraId="482512E1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500 ID and 1517.35 Length (TL to TL)</w:t>
            </w:r>
          </w:p>
          <w:p w14:paraId="51522AB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6mm and Dish end 8mm (Nom) /</w:t>
            </w:r>
            <w:r>
              <w:rPr>
                <w:rFonts w:ascii="Consolas" w:hAnsi="Consolas" w:cs="Arial"/>
                <w:sz w:val="18"/>
              </w:rPr>
              <w:t>6</w:t>
            </w:r>
            <w:r w:rsidRPr="00E04743">
              <w:rPr>
                <w:rFonts w:ascii="Consolas" w:hAnsi="Consolas" w:cs="Arial"/>
                <w:sz w:val="18"/>
              </w:rPr>
              <w:t>mm (Min) thk.</w:t>
            </w:r>
          </w:p>
        </w:tc>
      </w:tr>
      <w:tr w:rsidR="008F0CEB" w:rsidRPr="00E04743" w14:paraId="148D8F04" w14:textId="77777777" w:rsidTr="00CA0E8D">
        <w:tc>
          <w:tcPr>
            <w:tcW w:w="985" w:type="dxa"/>
          </w:tcPr>
          <w:p w14:paraId="48A405F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4</w:t>
            </w:r>
          </w:p>
        </w:tc>
        <w:tc>
          <w:tcPr>
            <w:tcW w:w="3060" w:type="dxa"/>
          </w:tcPr>
          <w:p w14:paraId="5786AE7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Design Internal Pressure</w:t>
            </w:r>
          </w:p>
        </w:tc>
        <w:tc>
          <w:tcPr>
            <w:tcW w:w="1364" w:type="dxa"/>
          </w:tcPr>
          <w:p w14:paraId="64DF4F1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</w:tcPr>
          <w:p w14:paraId="65E8F81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0.5 + Full of liquid</w:t>
            </w:r>
          </w:p>
        </w:tc>
        <w:tc>
          <w:tcPr>
            <w:tcW w:w="1791" w:type="dxa"/>
          </w:tcPr>
          <w:p w14:paraId="358398E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UG-21</w:t>
            </w:r>
          </w:p>
        </w:tc>
      </w:tr>
      <w:tr w:rsidR="008F0CEB" w:rsidRPr="00E04743" w14:paraId="19D4CEB2" w14:textId="77777777" w:rsidTr="00CA0E8D">
        <w:tc>
          <w:tcPr>
            <w:tcW w:w="985" w:type="dxa"/>
          </w:tcPr>
          <w:p w14:paraId="15B44FA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5</w:t>
            </w:r>
          </w:p>
        </w:tc>
        <w:tc>
          <w:tcPr>
            <w:tcW w:w="3060" w:type="dxa"/>
          </w:tcPr>
          <w:p w14:paraId="416103F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Design External Pressure</w:t>
            </w:r>
          </w:p>
        </w:tc>
        <w:tc>
          <w:tcPr>
            <w:tcW w:w="1364" w:type="dxa"/>
          </w:tcPr>
          <w:p w14:paraId="41E251C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</w:tcPr>
          <w:p w14:paraId="226835D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NIL</w:t>
            </w:r>
          </w:p>
        </w:tc>
        <w:tc>
          <w:tcPr>
            <w:tcW w:w="1791" w:type="dxa"/>
          </w:tcPr>
          <w:p w14:paraId="12E5ED7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UG-21</w:t>
            </w:r>
          </w:p>
        </w:tc>
      </w:tr>
      <w:tr w:rsidR="008F0CEB" w:rsidRPr="00E04743" w14:paraId="34850F60" w14:textId="77777777" w:rsidTr="00CA0E8D">
        <w:tc>
          <w:tcPr>
            <w:tcW w:w="985" w:type="dxa"/>
          </w:tcPr>
          <w:p w14:paraId="140A46E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6</w:t>
            </w:r>
          </w:p>
        </w:tc>
        <w:tc>
          <w:tcPr>
            <w:tcW w:w="3060" w:type="dxa"/>
          </w:tcPr>
          <w:p w14:paraId="694FB7C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Design Temperature (Min/Max)</w:t>
            </w:r>
          </w:p>
        </w:tc>
        <w:tc>
          <w:tcPr>
            <w:tcW w:w="1364" w:type="dxa"/>
          </w:tcPr>
          <w:p w14:paraId="324A4AA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sym w:font="Symbol" w:char="F0B0"/>
            </w:r>
            <w:r w:rsidRPr="00E04743"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</w:tcPr>
          <w:p w14:paraId="671E97B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4 / 85</w:t>
            </w:r>
          </w:p>
        </w:tc>
        <w:tc>
          <w:tcPr>
            <w:tcW w:w="1791" w:type="dxa"/>
          </w:tcPr>
          <w:p w14:paraId="1BAF70B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UG-20</w:t>
            </w:r>
          </w:p>
        </w:tc>
      </w:tr>
      <w:tr w:rsidR="008F0CEB" w:rsidRPr="00E04743" w14:paraId="427E399F" w14:textId="77777777" w:rsidTr="00CA0E8D">
        <w:tc>
          <w:tcPr>
            <w:tcW w:w="985" w:type="dxa"/>
          </w:tcPr>
          <w:p w14:paraId="6FABB45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7</w:t>
            </w:r>
          </w:p>
        </w:tc>
        <w:tc>
          <w:tcPr>
            <w:tcW w:w="3060" w:type="dxa"/>
          </w:tcPr>
          <w:p w14:paraId="2933092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Operating Temperature</w:t>
            </w:r>
          </w:p>
        </w:tc>
        <w:tc>
          <w:tcPr>
            <w:tcW w:w="1364" w:type="dxa"/>
          </w:tcPr>
          <w:p w14:paraId="25F243C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sym w:font="Symbol" w:char="F0B0"/>
            </w:r>
            <w:r w:rsidRPr="00E04743"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</w:tcPr>
          <w:p w14:paraId="5A1F0EB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5</w:t>
            </w:r>
            <w:r>
              <w:rPr>
                <w:rFonts w:ascii="Consolas" w:hAnsi="Consolas" w:cs="Arial"/>
                <w:sz w:val="18"/>
              </w:rPr>
              <w:t>8</w:t>
            </w:r>
          </w:p>
        </w:tc>
        <w:tc>
          <w:tcPr>
            <w:tcW w:w="1791" w:type="dxa"/>
          </w:tcPr>
          <w:p w14:paraId="74858CF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41DA2FE0" w14:textId="77777777" w:rsidTr="00CA0E8D">
        <w:tc>
          <w:tcPr>
            <w:tcW w:w="985" w:type="dxa"/>
          </w:tcPr>
          <w:p w14:paraId="7F756AB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8</w:t>
            </w:r>
          </w:p>
        </w:tc>
        <w:tc>
          <w:tcPr>
            <w:tcW w:w="3060" w:type="dxa"/>
          </w:tcPr>
          <w:p w14:paraId="568AF1A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Min. Design Metal Temperature</w:t>
            </w:r>
          </w:p>
        </w:tc>
        <w:tc>
          <w:tcPr>
            <w:tcW w:w="1364" w:type="dxa"/>
          </w:tcPr>
          <w:p w14:paraId="2B65562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sym w:font="Symbol" w:char="F0B0"/>
            </w:r>
            <w:r w:rsidRPr="00E04743"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</w:tcPr>
          <w:p w14:paraId="69A60E3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4</w:t>
            </w:r>
          </w:p>
        </w:tc>
        <w:tc>
          <w:tcPr>
            <w:tcW w:w="1791" w:type="dxa"/>
          </w:tcPr>
          <w:p w14:paraId="227D740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UG-20</w:t>
            </w:r>
          </w:p>
        </w:tc>
      </w:tr>
      <w:tr w:rsidR="008F0CEB" w:rsidRPr="00E04743" w14:paraId="2BDEC8D3" w14:textId="77777777" w:rsidTr="00CA0E8D">
        <w:tc>
          <w:tcPr>
            <w:tcW w:w="985" w:type="dxa"/>
          </w:tcPr>
          <w:p w14:paraId="6A6B88B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9</w:t>
            </w:r>
          </w:p>
        </w:tc>
        <w:tc>
          <w:tcPr>
            <w:tcW w:w="3060" w:type="dxa"/>
          </w:tcPr>
          <w:p w14:paraId="3A68438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Metal Temperature during Hydrotest</w:t>
            </w:r>
            <w:r>
              <w:rPr>
                <w:rFonts w:ascii="Consolas" w:hAnsi="Consolas" w:cs="Arial"/>
                <w:sz w:val="18"/>
              </w:rPr>
              <w:t xml:space="preserve"> </w:t>
            </w:r>
            <w:r w:rsidRPr="00E04743">
              <w:rPr>
                <w:rFonts w:ascii="Consolas" w:hAnsi="Consolas" w:cs="Arial"/>
                <w:sz w:val="18"/>
              </w:rPr>
              <w:t>(Min/Max)</w:t>
            </w:r>
          </w:p>
        </w:tc>
        <w:tc>
          <w:tcPr>
            <w:tcW w:w="1364" w:type="dxa"/>
          </w:tcPr>
          <w:p w14:paraId="4CF429C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sym w:font="Symbol" w:char="F0B0"/>
            </w:r>
            <w:r w:rsidRPr="00E04743"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</w:tcPr>
          <w:p w14:paraId="4DF2871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17/45</w:t>
            </w:r>
          </w:p>
        </w:tc>
        <w:tc>
          <w:tcPr>
            <w:tcW w:w="1791" w:type="dxa"/>
          </w:tcPr>
          <w:p w14:paraId="6C34424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UG-99(c) &amp; (h)</w:t>
            </w:r>
          </w:p>
        </w:tc>
      </w:tr>
      <w:tr w:rsidR="008F0CEB" w:rsidRPr="00E04743" w14:paraId="29B4B49B" w14:textId="77777777" w:rsidTr="00CA0E8D">
        <w:tc>
          <w:tcPr>
            <w:tcW w:w="985" w:type="dxa"/>
            <w:vMerge w:val="restart"/>
          </w:tcPr>
          <w:p w14:paraId="1CCB216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10</w:t>
            </w:r>
          </w:p>
        </w:tc>
        <w:tc>
          <w:tcPr>
            <w:tcW w:w="3060" w:type="dxa"/>
          </w:tcPr>
          <w:p w14:paraId="37CCD1E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MAWP (Hot and Corroded)</w:t>
            </w:r>
          </w:p>
        </w:tc>
        <w:tc>
          <w:tcPr>
            <w:tcW w:w="1364" w:type="dxa"/>
            <w:vMerge w:val="restart"/>
            <w:vAlign w:val="center"/>
          </w:tcPr>
          <w:p w14:paraId="479D0C7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</w:tcPr>
          <w:p w14:paraId="6EF5107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0.522</w:t>
            </w:r>
          </w:p>
        </w:tc>
        <w:tc>
          <w:tcPr>
            <w:tcW w:w="1791" w:type="dxa"/>
          </w:tcPr>
          <w:p w14:paraId="4A869FF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UG-98</w:t>
            </w:r>
          </w:p>
        </w:tc>
      </w:tr>
      <w:tr w:rsidR="008F0CEB" w:rsidRPr="00E04743" w14:paraId="2B4B8F86" w14:textId="77777777" w:rsidTr="00CA0E8D">
        <w:tc>
          <w:tcPr>
            <w:tcW w:w="985" w:type="dxa"/>
            <w:vMerge/>
          </w:tcPr>
          <w:p w14:paraId="1481764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45A33EB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MAWEP</w:t>
            </w:r>
          </w:p>
        </w:tc>
        <w:tc>
          <w:tcPr>
            <w:tcW w:w="1364" w:type="dxa"/>
            <w:vMerge/>
          </w:tcPr>
          <w:p w14:paraId="22A9997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16" w:type="dxa"/>
            <w:gridSpan w:val="2"/>
          </w:tcPr>
          <w:p w14:paraId="5F706F4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791" w:type="dxa"/>
          </w:tcPr>
          <w:p w14:paraId="7769A77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5FCE748F" w14:textId="77777777" w:rsidTr="00CA0E8D">
        <w:tc>
          <w:tcPr>
            <w:tcW w:w="985" w:type="dxa"/>
            <w:vMerge/>
          </w:tcPr>
          <w:p w14:paraId="0CCDE02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511DBF51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MAP (New and Cold)</w:t>
            </w:r>
          </w:p>
        </w:tc>
        <w:tc>
          <w:tcPr>
            <w:tcW w:w="1364" w:type="dxa"/>
            <w:vMerge/>
          </w:tcPr>
          <w:p w14:paraId="7D415D4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16" w:type="dxa"/>
            <w:gridSpan w:val="2"/>
          </w:tcPr>
          <w:p w14:paraId="4FA3E78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791" w:type="dxa"/>
          </w:tcPr>
          <w:p w14:paraId="5DF6CAC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1DE61CB6" w14:textId="77777777" w:rsidTr="00CA0E8D">
        <w:tc>
          <w:tcPr>
            <w:tcW w:w="985" w:type="dxa"/>
          </w:tcPr>
          <w:p w14:paraId="0E5A6F3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11</w:t>
            </w:r>
          </w:p>
        </w:tc>
        <w:tc>
          <w:tcPr>
            <w:tcW w:w="3060" w:type="dxa"/>
          </w:tcPr>
          <w:p w14:paraId="3E6A301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Hydrotest Pressure at Top of Vessel (Shop / Site)</w:t>
            </w:r>
          </w:p>
        </w:tc>
        <w:tc>
          <w:tcPr>
            <w:tcW w:w="1364" w:type="dxa"/>
          </w:tcPr>
          <w:p w14:paraId="0AC4577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</w:tcPr>
          <w:p w14:paraId="295B8FE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0.777</w:t>
            </w:r>
            <w:r w:rsidRPr="00E04743">
              <w:rPr>
                <w:rFonts w:ascii="Consolas" w:hAnsi="Consolas" w:cs="Arial"/>
                <w:sz w:val="18"/>
              </w:rPr>
              <w:t>/ 0.7</w:t>
            </w:r>
            <w:r>
              <w:rPr>
                <w:rFonts w:ascii="Consolas" w:hAnsi="Consolas" w:cs="Arial"/>
                <w:sz w:val="18"/>
              </w:rPr>
              <w:t>77</w:t>
            </w:r>
          </w:p>
        </w:tc>
        <w:tc>
          <w:tcPr>
            <w:tcW w:w="1791" w:type="dxa"/>
          </w:tcPr>
          <w:p w14:paraId="38AB479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UG-99(c) / UG-99(b)</w:t>
            </w:r>
          </w:p>
        </w:tc>
      </w:tr>
      <w:tr w:rsidR="008F0CEB" w:rsidRPr="00E04743" w14:paraId="4013E224" w14:textId="77777777" w:rsidTr="00CA0E8D">
        <w:tc>
          <w:tcPr>
            <w:tcW w:w="985" w:type="dxa"/>
          </w:tcPr>
          <w:p w14:paraId="1FE8361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12</w:t>
            </w:r>
          </w:p>
        </w:tc>
        <w:tc>
          <w:tcPr>
            <w:tcW w:w="3060" w:type="dxa"/>
          </w:tcPr>
          <w:p w14:paraId="2A6F6D71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Operating Pressure (Int/Ext)</w:t>
            </w:r>
          </w:p>
        </w:tc>
        <w:tc>
          <w:tcPr>
            <w:tcW w:w="1364" w:type="dxa"/>
          </w:tcPr>
          <w:p w14:paraId="0FC6492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</w:tcPr>
          <w:p w14:paraId="44F1A42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ATM / NIL</w:t>
            </w:r>
          </w:p>
        </w:tc>
        <w:tc>
          <w:tcPr>
            <w:tcW w:w="1791" w:type="dxa"/>
          </w:tcPr>
          <w:p w14:paraId="05343CF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1136A87D" w14:textId="77777777" w:rsidTr="00CA0E8D">
        <w:tc>
          <w:tcPr>
            <w:tcW w:w="985" w:type="dxa"/>
            <w:vMerge w:val="restart"/>
          </w:tcPr>
          <w:p w14:paraId="55D7561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13</w:t>
            </w:r>
          </w:p>
        </w:tc>
        <w:tc>
          <w:tcPr>
            <w:tcW w:w="3060" w:type="dxa"/>
          </w:tcPr>
          <w:p w14:paraId="410DC5F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Operating Medium</w:t>
            </w:r>
          </w:p>
        </w:tc>
        <w:tc>
          <w:tcPr>
            <w:tcW w:w="4971" w:type="dxa"/>
            <w:gridSpan w:val="4"/>
          </w:tcPr>
          <w:p w14:paraId="4870248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CORROSION INHIBITOR</w:t>
            </w:r>
          </w:p>
        </w:tc>
      </w:tr>
      <w:tr w:rsidR="008F0CEB" w:rsidRPr="00E04743" w14:paraId="77C8ED5A" w14:textId="77777777" w:rsidTr="00CA0E8D">
        <w:tc>
          <w:tcPr>
            <w:tcW w:w="985" w:type="dxa"/>
            <w:vMerge/>
          </w:tcPr>
          <w:p w14:paraId="78EA7B8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5691EC1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Medium Density</w:t>
            </w:r>
          </w:p>
        </w:tc>
        <w:tc>
          <w:tcPr>
            <w:tcW w:w="1364" w:type="dxa"/>
          </w:tcPr>
          <w:p w14:paraId="371C215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kg/m</w:t>
            </w:r>
            <w:r w:rsidRPr="00E04743">
              <w:rPr>
                <w:rFonts w:ascii="Consolas" w:hAnsi="Consolas" w:cs="Arial"/>
                <w:sz w:val="18"/>
                <w:vertAlign w:val="superscript"/>
              </w:rPr>
              <w:t>3</w:t>
            </w:r>
          </w:p>
        </w:tc>
        <w:tc>
          <w:tcPr>
            <w:tcW w:w="1816" w:type="dxa"/>
            <w:gridSpan w:val="2"/>
          </w:tcPr>
          <w:p w14:paraId="4D37529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1038</w:t>
            </w:r>
          </w:p>
        </w:tc>
        <w:tc>
          <w:tcPr>
            <w:tcW w:w="1791" w:type="dxa"/>
          </w:tcPr>
          <w:p w14:paraId="5E68DBE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5C2F0466" w14:textId="77777777" w:rsidTr="00CA0E8D">
        <w:tc>
          <w:tcPr>
            <w:tcW w:w="985" w:type="dxa"/>
            <w:vMerge/>
          </w:tcPr>
          <w:p w14:paraId="72469DF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1A27DC56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Capacity (Working/Nominal)</w:t>
            </w:r>
          </w:p>
        </w:tc>
        <w:tc>
          <w:tcPr>
            <w:tcW w:w="1364" w:type="dxa"/>
          </w:tcPr>
          <w:p w14:paraId="063C989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</w:t>
            </w:r>
            <w:r w:rsidRPr="00E04743">
              <w:rPr>
                <w:rFonts w:ascii="Consolas" w:hAnsi="Consolas" w:cs="Arial"/>
                <w:sz w:val="18"/>
                <w:vertAlign w:val="superscript"/>
              </w:rPr>
              <w:t>3</w:t>
            </w:r>
          </w:p>
        </w:tc>
        <w:tc>
          <w:tcPr>
            <w:tcW w:w="1816" w:type="dxa"/>
            <w:gridSpan w:val="2"/>
          </w:tcPr>
          <w:p w14:paraId="5DB6F8C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0.13 / 0.29</w:t>
            </w:r>
          </w:p>
        </w:tc>
        <w:tc>
          <w:tcPr>
            <w:tcW w:w="1791" w:type="dxa"/>
          </w:tcPr>
          <w:p w14:paraId="4F71CF6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6C52571B" w14:textId="77777777" w:rsidTr="00CA0E8D">
        <w:tc>
          <w:tcPr>
            <w:tcW w:w="985" w:type="dxa"/>
          </w:tcPr>
          <w:p w14:paraId="12C8B6A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14</w:t>
            </w:r>
          </w:p>
        </w:tc>
        <w:tc>
          <w:tcPr>
            <w:tcW w:w="3060" w:type="dxa"/>
          </w:tcPr>
          <w:p w14:paraId="39146A0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Corrosion Allowance (Int/Ext)</w:t>
            </w:r>
          </w:p>
        </w:tc>
        <w:tc>
          <w:tcPr>
            <w:tcW w:w="1364" w:type="dxa"/>
          </w:tcPr>
          <w:p w14:paraId="5F34795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mm</w:t>
            </w:r>
          </w:p>
        </w:tc>
        <w:tc>
          <w:tcPr>
            <w:tcW w:w="3607" w:type="dxa"/>
            <w:gridSpan w:val="3"/>
          </w:tcPr>
          <w:p w14:paraId="7B1EEC0B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NA</w:t>
            </w:r>
          </w:p>
        </w:tc>
      </w:tr>
      <w:tr w:rsidR="008F0CEB" w:rsidRPr="00E04743" w14:paraId="2AB4EA5A" w14:textId="77777777" w:rsidTr="00CA0E8D">
        <w:tc>
          <w:tcPr>
            <w:tcW w:w="985" w:type="dxa"/>
            <w:vMerge w:val="restart"/>
          </w:tcPr>
          <w:p w14:paraId="2DE4A36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15</w:t>
            </w:r>
          </w:p>
        </w:tc>
        <w:tc>
          <w:tcPr>
            <w:tcW w:w="8031" w:type="dxa"/>
            <w:gridSpan w:val="5"/>
          </w:tcPr>
          <w:p w14:paraId="375DF60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Joint Efficiency</w:t>
            </w:r>
          </w:p>
        </w:tc>
      </w:tr>
      <w:tr w:rsidR="008F0CEB" w:rsidRPr="00E04743" w14:paraId="5E77ABAE" w14:textId="77777777" w:rsidTr="00CA0E8D">
        <w:tc>
          <w:tcPr>
            <w:tcW w:w="985" w:type="dxa"/>
            <w:vMerge/>
          </w:tcPr>
          <w:p w14:paraId="798F36D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0636CBA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Long Seam</w:t>
            </w:r>
          </w:p>
        </w:tc>
        <w:tc>
          <w:tcPr>
            <w:tcW w:w="1364" w:type="dxa"/>
          </w:tcPr>
          <w:p w14:paraId="7F2F12A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4BEB030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1804" w:type="dxa"/>
            <w:gridSpan w:val="2"/>
          </w:tcPr>
          <w:p w14:paraId="11E021A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3D29E2F8" w14:textId="77777777" w:rsidTr="00CA0E8D">
        <w:tc>
          <w:tcPr>
            <w:tcW w:w="985" w:type="dxa"/>
            <w:vMerge/>
          </w:tcPr>
          <w:p w14:paraId="30020BE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598F60A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to Head Circ Seam</w:t>
            </w:r>
          </w:p>
        </w:tc>
        <w:tc>
          <w:tcPr>
            <w:tcW w:w="1364" w:type="dxa"/>
          </w:tcPr>
          <w:p w14:paraId="6C7BC84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63BFFF7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1804" w:type="dxa"/>
            <w:gridSpan w:val="2"/>
          </w:tcPr>
          <w:p w14:paraId="57B7B1B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4FA23934" w14:textId="77777777" w:rsidTr="00CA0E8D">
        <w:tc>
          <w:tcPr>
            <w:tcW w:w="985" w:type="dxa"/>
            <w:vMerge/>
          </w:tcPr>
          <w:p w14:paraId="0AF518F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77CC740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to Flange Circ Seam</w:t>
            </w:r>
          </w:p>
        </w:tc>
        <w:tc>
          <w:tcPr>
            <w:tcW w:w="1364" w:type="dxa"/>
          </w:tcPr>
          <w:p w14:paraId="798C33B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12A9DBF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1804" w:type="dxa"/>
            <w:gridSpan w:val="2"/>
          </w:tcPr>
          <w:p w14:paraId="1968416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039F1B5B" w14:textId="77777777" w:rsidTr="00CA0E8D">
        <w:tc>
          <w:tcPr>
            <w:tcW w:w="985" w:type="dxa"/>
            <w:vMerge w:val="restart"/>
          </w:tcPr>
          <w:p w14:paraId="1D79547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16</w:t>
            </w:r>
          </w:p>
        </w:tc>
        <w:tc>
          <w:tcPr>
            <w:tcW w:w="8031" w:type="dxa"/>
            <w:gridSpan w:val="5"/>
          </w:tcPr>
          <w:p w14:paraId="52AAF5A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b/>
                <w:bCs/>
                <w:sz w:val="18"/>
              </w:rPr>
              <w:t>Radiography (RT-1)</w:t>
            </w:r>
          </w:p>
        </w:tc>
      </w:tr>
      <w:tr w:rsidR="008F0CEB" w:rsidRPr="00E04743" w14:paraId="08B1050E" w14:textId="77777777" w:rsidTr="00CA0E8D">
        <w:tc>
          <w:tcPr>
            <w:tcW w:w="985" w:type="dxa"/>
            <w:vMerge/>
          </w:tcPr>
          <w:p w14:paraId="09E9261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5065E98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Long Seam</w:t>
            </w:r>
          </w:p>
        </w:tc>
        <w:tc>
          <w:tcPr>
            <w:tcW w:w="1364" w:type="dxa"/>
          </w:tcPr>
          <w:p w14:paraId="70BD0FA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200F30B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Full</w:t>
            </w:r>
          </w:p>
        </w:tc>
        <w:tc>
          <w:tcPr>
            <w:tcW w:w="1804" w:type="dxa"/>
            <w:gridSpan w:val="2"/>
          </w:tcPr>
          <w:p w14:paraId="01CBF63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UW-11(</w:t>
            </w:r>
            <w:r>
              <w:rPr>
                <w:rFonts w:ascii="Consolas" w:hAnsi="Consolas" w:cs="Arial"/>
                <w:sz w:val="18"/>
              </w:rPr>
              <w:t>a</w:t>
            </w:r>
            <w:r w:rsidRPr="00E04743">
              <w:rPr>
                <w:rFonts w:ascii="Consolas" w:hAnsi="Consolas" w:cs="Arial"/>
                <w:sz w:val="18"/>
              </w:rPr>
              <w:t>)</w:t>
            </w:r>
          </w:p>
        </w:tc>
      </w:tr>
      <w:tr w:rsidR="008F0CEB" w:rsidRPr="00E04743" w14:paraId="4DD579E4" w14:textId="77777777" w:rsidTr="00CA0E8D">
        <w:tc>
          <w:tcPr>
            <w:tcW w:w="985" w:type="dxa"/>
            <w:vMerge/>
          </w:tcPr>
          <w:p w14:paraId="0A1BAD9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62DFAA4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Shell to Head Circ Seam</w:t>
            </w:r>
          </w:p>
        </w:tc>
        <w:tc>
          <w:tcPr>
            <w:tcW w:w="1364" w:type="dxa"/>
          </w:tcPr>
          <w:p w14:paraId="399533D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2BF30A0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Full</w:t>
            </w:r>
          </w:p>
        </w:tc>
        <w:tc>
          <w:tcPr>
            <w:tcW w:w="1804" w:type="dxa"/>
            <w:gridSpan w:val="2"/>
          </w:tcPr>
          <w:p w14:paraId="25D3EA6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UW-11(</w:t>
            </w:r>
            <w:r>
              <w:rPr>
                <w:rFonts w:ascii="Consolas" w:hAnsi="Consolas" w:cs="Arial"/>
                <w:sz w:val="18"/>
              </w:rPr>
              <w:t>a</w:t>
            </w:r>
            <w:r w:rsidRPr="00E04743">
              <w:rPr>
                <w:rFonts w:ascii="Consolas" w:hAnsi="Consolas" w:cs="Arial"/>
                <w:sz w:val="18"/>
              </w:rPr>
              <w:t>)</w:t>
            </w:r>
          </w:p>
        </w:tc>
      </w:tr>
      <w:tr w:rsidR="008F0CEB" w:rsidRPr="00E04743" w14:paraId="46A81B6F" w14:textId="77777777" w:rsidTr="00CA0E8D">
        <w:tc>
          <w:tcPr>
            <w:tcW w:w="985" w:type="dxa"/>
            <w:vMerge/>
          </w:tcPr>
          <w:p w14:paraId="11B20A4E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76420A1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Nozzles</w:t>
            </w:r>
          </w:p>
        </w:tc>
        <w:tc>
          <w:tcPr>
            <w:tcW w:w="1364" w:type="dxa"/>
          </w:tcPr>
          <w:p w14:paraId="5E89A6D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61D3410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Full</w:t>
            </w:r>
          </w:p>
        </w:tc>
        <w:tc>
          <w:tcPr>
            <w:tcW w:w="1804" w:type="dxa"/>
            <w:gridSpan w:val="2"/>
          </w:tcPr>
          <w:p w14:paraId="0072941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UW-11(</w:t>
            </w:r>
            <w:r>
              <w:rPr>
                <w:rFonts w:ascii="Consolas" w:hAnsi="Consolas" w:cs="Arial"/>
                <w:sz w:val="18"/>
              </w:rPr>
              <w:t>a</w:t>
            </w:r>
            <w:r w:rsidRPr="00E04743">
              <w:rPr>
                <w:rFonts w:ascii="Consolas" w:hAnsi="Consolas" w:cs="Arial"/>
                <w:sz w:val="18"/>
              </w:rPr>
              <w:t>)</w:t>
            </w:r>
          </w:p>
        </w:tc>
      </w:tr>
      <w:tr w:rsidR="008F0CEB" w:rsidRPr="00E04743" w14:paraId="75A88BC0" w14:textId="77777777" w:rsidTr="00CA0E8D">
        <w:tc>
          <w:tcPr>
            <w:tcW w:w="985" w:type="dxa"/>
            <w:vMerge/>
          </w:tcPr>
          <w:p w14:paraId="3A314C7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</w:tcPr>
          <w:p w14:paraId="104E453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Dished End</w:t>
            </w:r>
          </w:p>
        </w:tc>
        <w:tc>
          <w:tcPr>
            <w:tcW w:w="1364" w:type="dxa"/>
          </w:tcPr>
          <w:p w14:paraId="25C1673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07A1202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Seamless/Full RT</w:t>
            </w:r>
          </w:p>
        </w:tc>
        <w:tc>
          <w:tcPr>
            <w:tcW w:w="1804" w:type="dxa"/>
            <w:gridSpan w:val="2"/>
          </w:tcPr>
          <w:p w14:paraId="4B5ACE4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1AD13A02" w14:textId="77777777" w:rsidTr="00CA0E8D">
        <w:tc>
          <w:tcPr>
            <w:tcW w:w="985" w:type="dxa"/>
          </w:tcPr>
          <w:p w14:paraId="5E063EA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17</w:t>
            </w:r>
          </w:p>
        </w:tc>
        <w:tc>
          <w:tcPr>
            <w:tcW w:w="3060" w:type="dxa"/>
          </w:tcPr>
          <w:p w14:paraId="309EA141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PWHT</w:t>
            </w:r>
          </w:p>
        </w:tc>
        <w:tc>
          <w:tcPr>
            <w:tcW w:w="1364" w:type="dxa"/>
          </w:tcPr>
          <w:p w14:paraId="509CF582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30834D3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 xml:space="preserve">Exempted </w:t>
            </w:r>
          </w:p>
        </w:tc>
        <w:tc>
          <w:tcPr>
            <w:tcW w:w="1804" w:type="dxa"/>
            <w:gridSpan w:val="2"/>
          </w:tcPr>
          <w:p w14:paraId="38366B1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 xml:space="preserve">As per UHA </w:t>
            </w:r>
          </w:p>
          <w:p w14:paraId="1AB7DE2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Table UHA-32-3</w:t>
            </w:r>
          </w:p>
        </w:tc>
      </w:tr>
      <w:tr w:rsidR="008F0CEB" w:rsidRPr="00E04743" w14:paraId="5A8432E0" w14:textId="77777777" w:rsidTr="00CA0E8D">
        <w:tc>
          <w:tcPr>
            <w:tcW w:w="985" w:type="dxa"/>
          </w:tcPr>
          <w:p w14:paraId="67AB240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18</w:t>
            </w:r>
          </w:p>
        </w:tc>
        <w:tc>
          <w:tcPr>
            <w:tcW w:w="3060" w:type="dxa"/>
          </w:tcPr>
          <w:p w14:paraId="2B9247C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Impact Testing</w:t>
            </w:r>
          </w:p>
        </w:tc>
        <w:tc>
          <w:tcPr>
            <w:tcW w:w="1364" w:type="dxa"/>
          </w:tcPr>
          <w:p w14:paraId="25D8ADA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048BC6E1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Exempted</w:t>
            </w:r>
          </w:p>
        </w:tc>
        <w:tc>
          <w:tcPr>
            <w:tcW w:w="1804" w:type="dxa"/>
            <w:gridSpan w:val="2"/>
          </w:tcPr>
          <w:p w14:paraId="015950FA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As per UHA 51(d)(1)(a)</w:t>
            </w:r>
          </w:p>
        </w:tc>
      </w:tr>
      <w:tr w:rsidR="008F0CEB" w:rsidRPr="00E04743" w14:paraId="28B0E1D6" w14:textId="77777777" w:rsidTr="00CA0E8D">
        <w:tc>
          <w:tcPr>
            <w:tcW w:w="985" w:type="dxa"/>
          </w:tcPr>
          <w:p w14:paraId="1CA0B41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19</w:t>
            </w:r>
          </w:p>
        </w:tc>
        <w:tc>
          <w:tcPr>
            <w:tcW w:w="3060" w:type="dxa"/>
          </w:tcPr>
          <w:p w14:paraId="5C2986D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Special Service</w:t>
            </w:r>
          </w:p>
        </w:tc>
        <w:tc>
          <w:tcPr>
            <w:tcW w:w="1364" w:type="dxa"/>
          </w:tcPr>
          <w:p w14:paraId="4026873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211E7A7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804" w:type="dxa"/>
            <w:gridSpan w:val="2"/>
          </w:tcPr>
          <w:p w14:paraId="294DCCA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10F419F5" w14:textId="77777777" w:rsidTr="00CA0E8D">
        <w:tc>
          <w:tcPr>
            <w:tcW w:w="985" w:type="dxa"/>
          </w:tcPr>
          <w:p w14:paraId="24D486F1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20</w:t>
            </w:r>
          </w:p>
        </w:tc>
        <w:tc>
          <w:tcPr>
            <w:tcW w:w="3060" w:type="dxa"/>
          </w:tcPr>
          <w:p w14:paraId="084987DF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Inspection Opening</w:t>
            </w:r>
          </w:p>
        </w:tc>
        <w:tc>
          <w:tcPr>
            <w:tcW w:w="1364" w:type="dxa"/>
          </w:tcPr>
          <w:p w14:paraId="07EE31F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57FF437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Yes</w:t>
            </w:r>
          </w:p>
        </w:tc>
        <w:tc>
          <w:tcPr>
            <w:tcW w:w="1804" w:type="dxa"/>
            <w:gridSpan w:val="2"/>
          </w:tcPr>
          <w:p w14:paraId="76CC26A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4F4D1F8D" w14:textId="77777777" w:rsidTr="00CA0E8D">
        <w:tc>
          <w:tcPr>
            <w:tcW w:w="985" w:type="dxa"/>
          </w:tcPr>
          <w:p w14:paraId="7F94898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21</w:t>
            </w:r>
          </w:p>
        </w:tc>
        <w:tc>
          <w:tcPr>
            <w:tcW w:w="3060" w:type="dxa"/>
          </w:tcPr>
          <w:p w14:paraId="006C9208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Insulation</w:t>
            </w:r>
          </w:p>
        </w:tc>
        <w:tc>
          <w:tcPr>
            <w:tcW w:w="1364" w:type="dxa"/>
          </w:tcPr>
          <w:p w14:paraId="602AE0C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67FECC2C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No</w:t>
            </w:r>
          </w:p>
        </w:tc>
        <w:tc>
          <w:tcPr>
            <w:tcW w:w="1804" w:type="dxa"/>
            <w:gridSpan w:val="2"/>
          </w:tcPr>
          <w:p w14:paraId="34EBA60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4B4E1AE0" w14:textId="77777777" w:rsidTr="00CA0E8D">
        <w:tc>
          <w:tcPr>
            <w:tcW w:w="985" w:type="dxa"/>
          </w:tcPr>
          <w:p w14:paraId="5CC0493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22</w:t>
            </w:r>
          </w:p>
        </w:tc>
        <w:tc>
          <w:tcPr>
            <w:tcW w:w="3060" w:type="dxa"/>
          </w:tcPr>
          <w:p w14:paraId="57C60A37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Fire Proofing</w:t>
            </w:r>
          </w:p>
        </w:tc>
        <w:tc>
          <w:tcPr>
            <w:tcW w:w="1364" w:type="dxa"/>
          </w:tcPr>
          <w:p w14:paraId="6382B92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</w:tcPr>
          <w:p w14:paraId="2905A02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804" w:type="dxa"/>
            <w:gridSpan w:val="2"/>
          </w:tcPr>
          <w:p w14:paraId="57DCC3B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</w:p>
        </w:tc>
      </w:tr>
      <w:tr w:rsidR="008F0CEB" w:rsidRPr="00E04743" w14:paraId="7CC8BD50" w14:textId="77777777" w:rsidTr="00CA0E8D">
        <w:tc>
          <w:tcPr>
            <w:tcW w:w="985" w:type="dxa"/>
          </w:tcPr>
          <w:p w14:paraId="0E69EED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23</w:t>
            </w:r>
          </w:p>
        </w:tc>
        <w:tc>
          <w:tcPr>
            <w:tcW w:w="3060" w:type="dxa"/>
          </w:tcPr>
          <w:p w14:paraId="10FBDA44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Wind Load Calculation</w:t>
            </w:r>
          </w:p>
        </w:tc>
        <w:tc>
          <w:tcPr>
            <w:tcW w:w="4971" w:type="dxa"/>
            <w:gridSpan w:val="4"/>
          </w:tcPr>
          <w:p w14:paraId="28F10C5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 xml:space="preserve">As per ASCE - 07 (2016) </w:t>
            </w:r>
          </w:p>
          <w:p w14:paraId="42742553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 xml:space="preserve">Basic wind speed </w:t>
            </w:r>
            <w:r>
              <w:rPr>
                <w:rFonts w:ascii="Consolas" w:hAnsi="Consolas" w:cs="Arial"/>
                <w:sz w:val="18"/>
              </w:rPr>
              <w:t>60.2</w:t>
            </w:r>
            <w:r w:rsidRPr="00E04743">
              <w:rPr>
                <w:rFonts w:ascii="Consolas" w:hAnsi="Consolas" w:cs="Arial"/>
                <w:sz w:val="18"/>
              </w:rPr>
              <w:t xml:space="preserve"> m/s</w:t>
            </w:r>
          </w:p>
        </w:tc>
      </w:tr>
      <w:tr w:rsidR="008F0CEB" w:rsidRPr="00E04743" w14:paraId="2AD60475" w14:textId="77777777" w:rsidTr="00CA0E8D">
        <w:tc>
          <w:tcPr>
            <w:tcW w:w="985" w:type="dxa"/>
          </w:tcPr>
          <w:p w14:paraId="3C138FF0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24</w:t>
            </w:r>
          </w:p>
        </w:tc>
        <w:tc>
          <w:tcPr>
            <w:tcW w:w="3060" w:type="dxa"/>
          </w:tcPr>
          <w:p w14:paraId="5585B6FD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Seismic Load Calculation</w:t>
            </w:r>
          </w:p>
        </w:tc>
        <w:tc>
          <w:tcPr>
            <w:tcW w:w="4971" w:type="dxa"/>
            <w:gridSpan w:val="4"/>
          </w:tcPr>
          <w:p w14:paraId="05C9E8B9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 xml:space="preserve">As per ASCE-7-16 </w:t>
            </w:r>
          </w:p>
          <w:p w14:paraId="2DF1A865" w14:textId="77777777" w:rsidR="008F0CEB" w:rsidRPr="00E04743" w:rsidRDefault="008F0CEB" w:rsidP="00CA0E8D">
            <w:pPr>
              <w:rPr>
                <w:rFonts w:ascii="Consolas" w:hAnsi="Consolas" w:cs="Arial"/>
                <w:sz w:val="18"/>
              </w:rPr>
            </w:pPr>
            <w:r w:rsidRPr="00E04743">
              <w:rPr>
                <w:rFonts w:ascii="Consolas" w:hAnsi="Consolas" w:cs="Arial"/>
                <w:sz w:val="18"/>
              </w:rPr>
              <w:t>S</w:t>
            </w:r>
            <w:r>
              <w:rPr>
                <w:rFonts w:ascii="Consolas" w:hAnsi="Consolas" w:cs="Arial"/>
                <w:sz w:val="18"/>
              </w:rPr>
              <w:t>s</w:t>
            </w:r>
            <w:r w:rsidRPr="00E04743">
              <w:rPr>
                <w:rFonts w:ascii="Consolas" w:hAnsi="Consolas" w:cs="Arial"/>
                <w:sz w:val="18"/>
              </w:rPr>
              <w:t>=0.5, S1=0.1</w:t>
            </w:r>
            <w:r>
              <w:rPr>
                <w:rFonts w:ascii="Consolas" w:hAnsi="Consolas" w:cs="Arial"/>
                <w:sz w:val="18"/>
              </w:rPr>
              <w:t>5</w:t>
            </w:r>
            <w:r w:rsidRPr="00E04743">
              <w:rPr>
                <w:rFonts w:ascii="Consolas" w:hAnsi="Consolas" w:cs="Arial"/>
                <w:sz w:val="18"/>
              </w:rPr>
              <w:t>, SITE CLASS-D, IF =1.25</w:t>
            </w:r>
          </w:p>
        </w:tc>
      </w:tr>
    </w:tbl>
    <w:p w14:paraId="6F75C734" w14:textId="77777777" w:rsidR="008F0CEB" w:rsidRDefault="008F0CEB" w:rsidP="008F0CEB">
      <w:pPr>
        <w:rPr>
          <w:rFonts w:ascii="Consolas" w:hAnsi="Consolas" w:cs="Arial"/>
          <w:sz w:val="18"/>
        </w:rPr>
        <w:sectPr w:rsidR="008F0CEB" w:rsidSect="008F0CEB">
          <w:headerReference w:type="default" r:id="rId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B7603E9" w14:textId="2F5B05B2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lastRenderedPageBreak/>
        <w:t>Vessel Design Summary:</w:t>
      </w:r>
    </w:p>
    <w:p w14:paraId="6BB0E0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CDC1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2DFC35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B6FD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Spec : 500.000 mm. ID</w:t>
      </w:r>
    </w:p>
    <w:p w14:paraId="36655C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Design Length, Tangent to Tangent           1517.35  mm.</w:t>
      </w:r>
    </w:p>
    <w:p w14:paraId="603DFB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11BB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of Bottom Tangent above Grade              305.00  mm.</w:t>
      </w:r>
    </w:p>
    <w:p w14:paraId="202F4D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Specified Datum Line Distance                         0.00  mm.</w:t>
      </w:r>
    </w:p>
    <w:p w14:paraId="2DEFA0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68F6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Design Temperature                             85  °C</w:t>
      </w:r>
    </w:p>
    <w:p w14:paraId="24CBF0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Design Pressure                             0.522  bars</w:t>
      </w:r>
    </w:p>
    <w:p w14:paraId="1E125A2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A12C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Design Temperature                              0  °C</w:t>
      </w:r>
    </w:p>
    <w:p w14:paraId="5E4C75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D05B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Maximum Allowable Working Pressure                    0.52  bars</w:t>
      </w:r>
    </w:p>
    <w:p w14:paraId="3EA494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Pressure                                   0.777  bars</w:t>
      </w:r>
    </w:p>
    <w:p w14:paraId="00B5EB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Pressure                                  0.777  bars</w:t>
      </w:r>
    </w:p>
    <w:p w14:paraId="0ACA8A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8D8B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Required Minimum Design Metal Temperature              4.0  °C</w:t>
      </w:r>
    </w:p>
    <w:p w14:paraId="648BB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Computed Minimum Design Metal Temperature    -48.0  °C</w:t>
      </w:r>
    </w:p>
    <w:p w14:paraId="59F99F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82CD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ASCE/SEI 7-16</w:t>
      </w:r>
    </w:p>
    <w:p w14:paraId="4853DB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Earthquake Design Code                       ASCE/SEI 7-16</w:t>
      </w:r>
    </w:p>
    <w:p w14:paraId="56D38A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03E4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B98A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Materials of Construction:</w:t>
      </w:r>
    </w:p>
    <w:p w14:paraId="5F3BD2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8BA8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Component |                 |       |                        |         |Normal |  Impact |</w:t>
      </w:r>
    </w:p>
    <w:p w14:paraId="3CD357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Type |        Material | Class |              Thickness |   UNS # |  ized |  Tested |</w:t>
      </w:r>
    </w:p>
    <w:p w14:paraId="5CCED4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2078DE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Shell |     SA-240 316L |   ... |                    ... |  S31603 |    No |      No |</w:t>
      </w:r>
    </w:p>
    <w:p w14:paraId="0A866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Head |     SA-240 316L |   ... |                    ... |  S31603 |    No |      No |</w:t>
      </w:r>
    </w:p>
    <w:p w14:paraId="42830F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Flange |     SA-240 316L |   ... |                    ... |  S31603 |    No |      No |</w:t>
      </w:r>
    </w:p>
    <w:p w14:paraId="66E01C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Nozzle |   SA-312 TP316L |   ... |                    ... |  S31603 |    No |      No |</w:t>
      </w:r>
    </w:p>
    <w:p w14:paraId="4F9584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Re-Pad |     SA-240 316L |   ... |                    ... |  S31603 |    No |      No |</w:t>
      </w:r>
    </w:p>
    <w:p w14:paraId="1B007A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Nozzle Flg |    SA-182 F316L |   ... |                 &lt;= 130 |  S31603 |    No |      No |</w:t>
      </w:r>
    </w:p>
    <w:p w14:paraId="53D48292" w14:textId="14B6841A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Baseplate |          </w:t>
      </w:r>
      <w:r w:rsidR="00CC3CF0">
        <w:rPr>
          <w:rFonts w:ascii="Consolas" w:hAnsi="Consolas" w:cs="Arial"/>
          <w:sz w:val="18"/>
        </w:rPr>
        <w:t xml:space="preserve">S275JR </w:t>
      </w:r>
      <w:r>
        <w:rPr>
          <w:rFonts w:ascii="Consolas" w:hAnsi="Consolas" w:cs="Arial"/>
          <w:sz w:val="18"/>
        </w:rPr>
        <w:t>|   ... |                    ... |  K02600 |    No |      No |</w:t>
      </w:r>
    </w:p>
    <w:p w14:paraId="527B6A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Flg Bolting |      SA-193 B8M |     1 |                    ... |  S31600 |    No |      No |</w:t>
      </w:r>
    </w:p>
    <w:p w14:paraId="3E8643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Leg Bolting |        SA-325 1 |   ... |                    ... |  K02706 |    No |      No |</w:t>
      </w:r>
    </w:p>
    <w:p w14:paraId="754845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B85D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Normalized is determined based on the UCS-66 material curve selection and Figure UCS-66.</w:t>
      </w:r>
    </w:p>
    <w:p w14:paraId="7C13A7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Impact Tested is based on material selection and material data properties.</w:t>
      </w:r>
    </w:p>
    <w:p w14:paraId="174B10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43EE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AC52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Pressures and MAWP (bars &amp; mm.):</w:t>
      </w:r>
    </w:p>
    <w:p w14:paraId="303266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970B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|        Design |         |           |       Total | Str. |    In |</w:t>
      </w:r>
    </w:p>
    <w:p w14:paraId="57873C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Description |      Pressure |    Ext. |   Element |   Corrosion | Flg. | Creep |</w:t>
      </w:r>
    </w:p>
    <w:p w14:paraId="77EF1E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or Type |  + Stat. head |  Press. |   M.A.W.P |   Allowance | Gov. | Range |</w:t>
      </w:r>
    </w:p>
    <w:p w14:paraId="3D1DED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</w:t>
      </w:r>
    </w:p>
    <w:p w14:paraId="79706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BOTTOM DISH |         0.687 |    0.00 |    23.900 |      0.0000 |   No |    No |</w:t>
      </w:r>
    </w:p>
    <w:p w14:paraId="2F364A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SHELL |         0.669 |    0.00 |    23.600 |      0.0000 |  N/A |    No |</w:t>
      </w:r>
    </w:p>
    <w:p w14:paraId="2FABD9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RING FLANGE |         0.522 |    0.00 |     2.400 |      0.0000 |  N/A |    No |</w:t>
      </w:r>
    </w:p>
    <w:p w14:paraId="487A82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COVER FLANGE |         0.522 |    0.00 |     3.280 |      0.0000 |  N/A |    No |</w:t>
      </w:r>
    </w:p>
    <w:p w14:paraId="526694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C468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Liquid Level: 1617.00 mm.  Dens.: 0.001 kg./cm³    Sp. Gr.: 1.040</w:t>
      </w:r>
    </w:p>
    <w:p w14:paraId="07890E4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6034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Types and Properties:</w:t>
      </w:r>
    </w:p>
    <w:p w14:paraId="05B4F0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848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|"To" Elev |  Element |  Nominal | Finished | Reqd Thk | Reqd Thk |   Long |   Circ |</w:t>
      </w:r>
    </w:p>
    <w:p w14:paraId="5B15D7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       |          |   Length |Thickness |Thickness | Internal | External |    Eff |    Eff |</w:t>
      </w:r>
    </w:p>
    <w:p w14:paraId="52A0C0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Type |      mm. |      mm. |      mm. |      mm. |      mm. |      mm. |        |        |</w:t>
      </w:r>
    </w:p>
    <w:p w14:paraId="1AB22E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2C591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Ellipse  |     50.0 |     50.0 |      8.0 |      6.0 |      1.5 |      ... |   1.00 |   1.00 |</w:t>
      </w:r>
    </w:p>
    <w:p w14:paraId="215B03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Cylinder |   1492.0 |   1442.0 |      6.0 |      6.0 |      1.5 |      ... |   1.00 |   1.00 |</w:t>
      </w:r>
    </w:p>
    <w:p w14:paraId="2EFAB4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Body Flg |   1498.2 |     16.0 |     16.0 |     16.0 |     13.2 |     12.4 |   1.00 |   1.00 |</w:t>
      </w:r>
    </w:p>
    <w:p w14:paraId="1EA0AD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Body Flg |   1517.4 |     16.0 |     16.0 |     16.0 |      6.4 |     12.4 |   1.00 |   1.00 |</w:t>
      </w:r>
    </w:p>
    <w:p w14:paraId="68328E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312AF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Loads for Foundation/Support Design:</w:t>
      </w:r>
    </w:p>
    <w:p w14:paraId="3E7899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D3E9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Wind Shear on top of all Legs                         863.  N</w:t>
      </w:r>
    </w:p>
    <w:p w14:paraId="531BFA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Earthquake Shear on top of all Legs                  1233.  N</w:t>
      </w:r>
    </w:p>
    <w:p w14:paraId="525F2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Wind Moment at top of all Legs                        313.  N-m</w:t>
      </w:r>
    </w:p>
    <w:p w14:paraId="242D3B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Earthquake Moment at top of all Legs                  795.  N-m</w:t>
      </w:r>
    </w:p>
    <w:p w14:paraId="3F2869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Case Test Moment on Support                       156.  N-m</w:t>
      </w:r>
    </w:p>
    <w:p w14:paraId="66FE2C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Case Wind Shear on Support                             431.  N</w:t>
      </w:r>
    </w:p>
    <w:p w14:paraId="0276BA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8206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Shear on one Leg (top &amp; bottom)                   339.  N</w:t>
      </w:r>
    </w:p>
    <w:p w14:paraId="728BC8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Earthq. Shear on one Leg (top &amp; bottom)                484.  N</w:t>
      </w:r>
    </w:p>
    <w:p w14:paraId="33AE8B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Moment at base of one Leg                         490.  N-m</w:t>
      </w:r>
    </w:p>
    <w:p w14:paraId="1A9143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Earthquake Moment at base of one Leg                   700.  N-m</w:t>
      </w:r>
    </w:p>
    <w:p w14:paraId="2945F1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Wind) on one Leg                 2337.  N</w:t>
      </w:r>
    </w:p>
    <w:p w14:paraId="2A8162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Eq.) on one Leg                  3203.  N</w:t>
      </w:r>
    </w:p>
    <w:p w14:paraId="2A6D10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7D1AC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For the Pressure Test Case:</w:t>
      </w:r>
    </w:p>
    <w:p w14:paraId="7EC597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Shear on one Leg (top &amp; bottom)                   169.  N</w:t>
      </w:r>
    </w:p>
    <w:p w14:paraId="2D6DFA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Moment at base of one Leg                         245.  N-m</w:t>
      </w:r>
    </w:p>
    <w:p w14:paraId="3B4F49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Wind) on one Leg                 2161.  N</w:t>
      </w:r>
    </w:p>
    <w:p w14:paraId="74ED12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Eq.) on one Leg                  1880.  N</w:t>
      </w:r>
    </w:p>
    <w:p w14:paraId="47813A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CFAC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Wind and Seismic loads were not load factored in this analysis.</w:t>
      </w:r>
    </w:p>
    <w:p w14:paraId="649D0C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58A5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Wind and Earthquake moments include the effects of user defined forces and moments if any exist in</w:t>
      </w:r>
    </w:p>
    <w:p w14:paraId="015EF4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job and were specified to act (compute loads and stresses) during these cases.  Also included</w:t>
      </w:r>
    </w:p>
    <w:p w14:paraId="29B853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are moment effects due to eccentric weights if any are present in the input.</w:t>
      </w:r>
    </w:p>
    <w:p w14:paraId="0335A7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8AB01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Local Stress Analysis Results:</w:t>
      </w:r>
    </w:p>
    <w:p w14:paraId="373F44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47DF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     Analysis |    Max Stress |   High Stress |          Pass |</w:t>
      </w:r>
    </w:p>
    <w:p w14:paraId="6ED3BD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Description |            Type |         Ratio |      Location |          Fail |</w:t>
      </w:r>
    </w:p>
    <w:p w14:paraId="09C3EF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</w:t>
      </w:r>
    </w:p>
    <w:p w14:paraId="35A569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Lift Lug |     WRC-107/537 |         0.472 |           n/a |        Passed |</w:t>
      </w:r>
    </w:p>
    <w:p w14:paraId="72F770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N5 |     WRC-107/537 |         0.599 |           n/a |        Passed |</w:t>
      </w:r>
    </w:p>
    <w:p w14:paraId="158B93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N8 |     WRC-107/537 |         0.599 |           n/a |        Passed |</w:t>
      </w:r>
    </w:p>
    <w:p w14:paraId="3163D5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N1 |         WRC-297 |         0.312 |         Shell |        Passed |</w:t>
      </w:r>
    </w:p>
    <w:p w14:paraId="36FB12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N7 |         WRC-297 |         0.312 |         Shell |        Passed |</w:t>
      </w:r>
    </w:p>
    <w:p w14:paraId="12D50B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642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Weights:</w:t>
      </w:r>
    </w:p>
    <w:p w14:paraId="6DD888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Fabricated - Bare  W/O Removable Internals                 424.1  kg.</w:t>
      </w:r>
    </w:p>
    <w:p w14:paraId="129B56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 - Fabricated + Water ( Full )                   733.3  kg.</w:t>
      </w:r>
    </w:p>
    <w:p w14:paraId="0C6F4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Shipping   - Fab. + Rem. Intls.+ Shipping App.             457.7  kg.</w:t>
      </w:r>
    </w:p>
    <w:p w14:paraId="14ED5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Erected    - Fab. + Rem. Intls.+ Insul. (etc)              457.7  kg.</w:t>
      </w:r>
    </w:p>
    <w:p w14:paraId="74A079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Empty      - Fab. + Intls. + Details + Wghts.              457.7  kg.</w:t>
      </w:r>
    </w:p>
    <w:p w14:paraId="0B8C18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Operating  - Empty + Operating Liquid (No CA)              779.2  kg.</w:t>
      </w:r>
    </w:p>
    <w:p w14:paraId="5EABE5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- Empty Weight + Water (Full)                   766.9  kg.</w:t>
      </w:r>
    </w:p>
    <w:p w14:paraId="345A09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9EDB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9AA2F1A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EE49EB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lastRenderedPageBreak/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" w:name="_Toc192856480"/>
      <w:r w:rsidRPr="000D0DAD">
        <w:rPr>
          <w:rFonts w:ascii="Consolas" w:hAnsi="Consolas" w:cs="Arial"/>
          <w:sz w:val="18"/>
        </w:rPr>
        <w:instrText>Nozzle Summary:</w:instrText>
      </w:r>
      <w:bookmarkEnd w:id="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B4E34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Calculation Summary (bars &amp; mm.):</w:t>
      </w:r>
    </w:p>
    <w:p w14:paraId="620DF3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2B4E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|       MAWP |    Ext |      MAPNC | UG-45    [tr] |    Weld |   Areas or |</w:t>
      </w:r>
    </w:p>
    <w:p w14:paraId="51EE4B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|            |        |            |       |       |    Path |   Stresses |</w:t>
      </w:r>
    </w:p>
    <w:p w14:paraId="1653F6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06727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|       0.52 |    ... |        ... |    OK |  1.50 |     OK  | No Calc[*] |</w:t>
      </w:r>
    </w:p>
    <w:p w14:paraId="5E407D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|       0.52 |    ... |        ... |    OK |  1.50 |     OK  | No Calc[*] |</w:t>
      </w:r>
    </w:p>
    <w:p w14:paraId="4B6D2A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|       0.52 |    ... |        ... |    OK |  1.50 |     OK  | No Calc[*] |</w:t>
      </w:r>
    </w:p>
    <w:p w14:paraId="31F96F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|       0.52 |    ... |        ... |    OK |  1.50 |     OK  | No Calc[*] |</w:t>
      </w:r>
    </w:p>
    <w:p w14:paraId="2F02B4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|       0.52 |    ... |        ... |    OK |  1.50 |     OK  | No Calc[*] |</w:t>
      </w:r>
    </w:p>
    <w:p w14:paraId="08A1E3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|       0.52 |    ... |        ... |    OK |  1.50 |     OK  | No Calc[*] |</w:t>
      </w:r>
    </w:p>
    <w:p w14:paraId="04CC72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|       0.52 |    ... |        ... |   ... |       |     OK  |     Passed |</w:t>
      </w:r>
    </w:p>
    <w:p w14:paraId="6C0AC4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|       0.52 |    ... |        ... |    OK |  1.50 |     OK  | No Calc[*] |</w:t>
      </w:r>
    </w:p>
    <w:p w14:paraId="0DA367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|       0.52 |    ... |        ... |    OK |  1.50 |     OK  | No Calc[*] |</w:t>
      </w:r>
    </w:p>
    <w:p w14:paraId="23EE7E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|       0.52 |    ... |        ... |    OK |  1.50 |     OK  | No Calc[*] |</w:t>
      </w:r>
    </w:p>
    <w:p w14:paraId="0D7FD3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|       0.52 |    ... |        ... |    OK |  1.50 |     OK  | No Calc[*] |</w:t>
      </w:r>
    </w:p>
    <w:p w14:paraId="1EF5A8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|       0.52 |    ... |        ... |    OK |  5.26 |     OK  |     Passed |</w:t>
      </w:r>
    </w:p>
    <w:p w14:paraId="3A2C62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|       0.52 |    ... |        ... |    OK |  3.42 |     OK  | No Calc[*] |</w:t>
      </w:r>
    </w:p>
    <w:p w14:paraId="0E1658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033442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5C26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MAWP Summary:</w:t>
      </w:r>
    </w:p>
    <w:p w14:paraId="5A1F9C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MAWP Nozzles         :            0.52 Nozzle  : N2</w:t>
      </w:r>
    </w:p>
    <w:p w14:paraId="23869B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MAWP Shells/Flanges  :            0.52 Element : RING FLANGE</w:t>
      </w:r>
    </w:p>
    <w:p w14:paraId="60B35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MAPnc Shells/Flanges :            2.75 Element : RING FLANGE</w:t>
      </w:r>
    </w:p>
    <w:p w14:paraId="30D936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14A1B9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Computed Vessel M.A.W.P.     :            0.52 bars</w:t>
      </w:r>
    </w:p>
    <w:p w14:paraId="372A33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BCEF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[*] - This was a small opening and the areas were not computed or</w:t>
      </w:r>
    </w:p>
    <w:p w14:paraId="512564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MAWP of this connection could not be computed because</w:t>
      </w:r>
    </w:p>
    <w:p w14:paraId="0D9261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longitudinal bending stress was greater than the hoop stress.</w:t>
      </w:r>
    </w:p>
    <w:p w14:paraId="3A35B8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3649A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Multiple output lines for the same nozzle indicates required Code calculations in both the</w:t>
      </w:r>
    </w:p>
    <w:p w14:paraId="0477A7C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longitudinal and circumferential planes of reinforcement where applicable.</w:t>
      </w:r>
    </w:p>
    <w:p w14:paraId="537DF8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4D41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Check the Spatial Relationship between the Nozzles:</w:t>
      </w:r>
    </w:p>
    <w:p w14:paraId="7CAE7C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D87B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Node | Nozzle Description | Y Coordinate | Layout Angle |    Dia. Limit |</w:t>
      </w:r>
    </w:p>
    <w:p w14:paraId="670888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                |          mm. |          deg |           mm. |</w:t>
      </w:r>
    </w:p>
    <w:p w14:paraId="701854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217753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10 |                 N5 |        0.000 |       90.000 |        85.700 |</w:t>
      </w:r>
    </w:p>
    <w:p w14:paraId="19FCBD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10 |                 N8 |        0.000 |        0.000 |        85.700 |</w:t>
      </w:r>
    </w:p>
    <w:p w14:paraId="241463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N6A |     1350.000 |       90.000 |        85.700 |</w:t>
      </w:r>
    </w:p>
    <w:p w14:paraId="2BB1CD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N6B |      130.000 |       90.000 |        85.700 |</w:t>
      </w:r>
    </w:p>
    <w:p w14:paraId="739D87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N4A |     1350.000 |      180.000 |        85.700 |</w:t>
      </w:r>
    </w:p>
    <w:p w14:paraId="46CC56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N4B |      175.000 |      180.000 |        85.700 |</w:t>
      </w:r>
    </w:p>
    <w:p w14:paraId="52C0CE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M1 |      520.000 |      270.000 |       409.524 |</w:t>
      </w:r>
    </w:p>
    <w:p w14:paraId="446902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N1 |     1370.000 |      225.000 |        85.700 |</w:t>
      </w:r>
    </w:p>
    <w:p w14:paraId="1E7AD3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N7 |     1370.000 |      135.000 |        85.700 |</w:t>
      </w:r>
    </w:p>
    <w:p w14:paraId="75B4DC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N9 |     1370.000 |       45.000 |        85.700 |</w:t>
      </w:r>
    </w:p>
    <w:p w14:paraId="6F21D5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N10 |     1370.000 |      315.000 |        85.700 |</w:t>
      </w:r>
    </w:p>
    <w:p w14:paraId="1D7F5B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40 |                 N3 |        0.000 |      270.000 |       204.521 |</w:t>
      </w:r>
    </w:p>
    <w:p w14:paraId="2B235F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40 |                 N2 |        0.000 |      135.000 |        92.325 |</w:t>
      </w:r>
    </w:p>
    <w:p w14:paraId="749AFD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7675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8EE7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The nozzle spacing is computed by the following:</w:t>
      </w:r>
    </w:p>
    <w:p w14:paraId="0AB762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180D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= sqrt( ll</w:t>
      </w:r>
      <w:r w:rsidRPr="000D0DAD">
        <w:rPr>
          <w:rFonts w:ascii="Arial" w:hAnsi="Consolas" w:cs="Arial"/>
          <w:color w:val="000000"/>
          <w:sz w:val="18"/>
        </w:rPr>
        <w:t>²</w:t>
      </w:r>
      <w:r w:rsidRPr="000D0DAD">
        <w:rPr>
          <w:rFonts w:ascii="Arial" w:hAnsi="Consolas" w:cs="Arial"/>
          <w:color w:val="000000"/>
          <w:sz w:val="18"/>
        </w:rPr>
        <w:t xml:space="preserve"> + lc</w:t>
      </w:r>
      <w:r w:rsidRPr="000D0DAD">
        <w:rPr>
          <w:rFonts w:ascii="Arial" w:hAnsi="Consolas" w:cs="Arial"/>
          <w:color w:val="000000"/>
          <w:sz w:val="18"/>
        </w:rPr>
        <w:t>²</w:t>
      </w:r>
      <w:r w:rsidRPr="000D0DAD">
        <w:rPr>
          <w:rFonts w:ascii="Arial" w:hAnsi="Consolas" w:cs="Arial"/>
          <w:color w:val="000000"/>
          <w:sz w:val="18"/>
        </w:rPr>
        <w:t xml:space="preserve"> ) where</w:t>
      </w:r>
    </w:p>
    <w:p w14:paraId="5567AF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A80B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ll - Arc length along the inside vessel surface in the long. direction.</w:t>
      </w:r>
    </w:p>
    <w:p w14:paraId="2CBD5B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lc - Arc length along the inside vessel surface in the circ. direction</w:t>
      </w:r>
    </w:p>
    <w:p w14:paraId="233E9C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9173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If any interferences/violations are found, they will be noted below.</w:t>
      </w:r>
    </w:p>
    <w:p w14:paraId="7106F7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53A2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 interference violations have been detected!</w:t>
      </w:r>
    </w:p>
    <w:p w14:paraId="7B4D4B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B2F6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Checking Multiple Nozzles on Flat Head per ASME Sec. VIII Div. 1 UG-39</w:t>
      </w:r>
    </w:p>
    <w:p w14:paraId="3741E7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5704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63E8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Comparing Nozzles on Element: COVER FLANGE</w:t>
      </w:r>
    </w:p>
    <w:p w14:paraId="1330695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A7D7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UG-39 Average Nozzle Diameter and Ligament Checks:</w:t>
      </w:r>
    </w:p>
    <w:p w14:paraId="0E134E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2006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Nozzle |    Avg. | Head Dia. | Ligament |  Min. dn |</w:t>
      </w:r>
    </w:p>
    <w:p w14:paraId="242301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Pair Description |    dia. |        /4 |    Width |       /4 |</w:t>
      </w:r>
    </w:p>
    <w:p w14:paraId="0B1D68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|     mm. |       mm. |      mm. |      mm. |</w:t>
      </w:r>
    </w:p>
    <w:p w14:paraId="52837C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</w:t>
      </w:r>
    </w:p>
    <w:p w14:paraId="305F85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&amp; N2              |  72.555 |       140 |   189.85 |   10.712 |</w:t>
      </w:r>
    </w:p>
    <w:p w14:paraId="036031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</w:t>
      </w:r>
    </w:p>
    <w:p w14:paraId="19F2D5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4F4D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D0BF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UG-39 Nozzle Spacing and Average Area Checks:</w:t>
      </w:r>
    </w:p>
    <w:p w14:paraId="27EF5A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1D9F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Nozzle |  Center | Avg. dia. | Avg. Area | Avg. Area |</w:t>
      </w:r>
    </w:p>
    <w:p w14:paraId="6CE447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Pair Description | Spacing |    * 1.25 | Available |     Reqd. |</w:t>
      </w:r>
    </w:p>
    <w:p w14:paraId="4B63B7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|     mm. |       mm. |       cm² |       cm² |</w:t>
      </w:r>
    </w:p>
    <w:p w14:paraId="0E1439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0CA744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&amp; N2              |  277.16 |    90.694 |   No Calc |   No Calc |</w:t>
      </w:r>
    </w:p>
    <w:p w14:paraId="79A71C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26B7CA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2B77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EE79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UG-39 Nozzle Diameter and Distance to Edge Checks:</w:t>
      </w:r>
    </w:p>
    <w:p w14:paraId="5E698B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B54B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Nozzle |   Nozzle |   Head Dia. |   Distance |    Nozzle |</w:t>
      </w:r>
    </w:p>
    <w:p w14:paraId="47B968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Description |     dia. |          /2 |  from Edge |    dia./4 |</w:t>
      </w:r>
    </w:p>
    <w:p w14:paraId="089A01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|      mm. |         mm. |        mm. |       mm. |</w:t>
      </w:r>
    </w:p>
    <w:p w14:paraId="2F6475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605FAE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|   102.26 |         280 |     107.85 |    25.565 |</w:t>
      </w:r>
    </w:p>
    <w:p w14:paraId="18CCB8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|    42.85 |         280 |     134.84 |    10.712 |</w:t>
      </w:r>
    </w:p>
    <w:p w14:paraId="5E4B2B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5578EA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986DC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 Multiple Nozzle spacing violations detected!</w:t>
      </w:r>
    </w:p>
    <w:p w14:paraId="1B0B95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95D1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36C3E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F6CB0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" w:name="_Toc192856481"/>
      <w:r w:rsidRPr="000D0DAD">
        <w:rPr>
          <w:rFonts w:ascii="Consolas" w:hAnsi="Consolas" w:cs="Arial"/>
          <w:sz w:val="18"/>
        </w:rPr>
        <w:instrText>Nozzle Schedule:</w:instrText>
      </w:r>
      <w:bookmarkEnd w:id="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0BF6EB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Schedule:</w:t>
      </w:r>
    </w:p>
    <w:p w14:paraId="568C20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4923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Nominal or|   Schd|  Flg|  Nozzle|    Wall| Reinforcing Pad |    Cut|   Flg|</w:t>
      </w:r>
    </w:p>
    <w:p w14:paraId="3778BA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Actual| or FVC| Type|   O/Dia|     Thk| Diameter    Thk | Length| Class|</w:t>
      </w:r>
    </w:p>
    <w:p w14:paraId="373665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Size|   Type|     |      mm|      mm|              mm |     mm|      |</w:t>
      </w:r>
    </w:p>
    <w:p w14:paraId="74A3B4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4ECB6E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|     50 mm|   160 |  WNF|    60.3|   8.738|     ... |   ... |    170|   150|</w:t>
      </w:r>
    </w:p>
    <w:p w14:paraId="3A1312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|     50 mm|   160 |  WNF|    60.3|   8.738|     ... |   ... |    157|   150|</w:t>
      </w:r>
    </w:p>
    <w:p w14:paraId="20CBC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|     50 mm|   160 |  WNF|    60.3|   8.738|     ... |   ... |    157|   300|</w:t>
      </w:r>
    </w:p>
    <w:p w14:paraId="05A80D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|     50 mm|   160 |  WNF|    60.3|   8.738|     ... |   ... |    157|   300|</w:t>
      </w:r>
    </w:p>
    <w:p w14:paraId="547018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|     50 mm|   160 |  WNF|    60.3|   8.738|     ... |   ... |    157|   300|</w:t>
      </w:r>
    </w:p>
    <w:p w14:paraId="507C8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|     50 mm|   160 |  WNF|    60.3|   8.738|     ... |   ... |    157|   300|</w:t>
      </w:r>
    </w:p>
    <w:p w14:paraId="01B93F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|     50 mm|   160 |  WNF|    60.3|   8.738|  162.00 |  6.00 |    157|   150|</w:t>
      </w:r>
    </w:p>
    <w:p w14:paraId="566B5A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|     50 mm|   160 |  WNF|    60.3|   8.738|  162.00 |  6.00 |    157|   150|</w:t>
      </w:r>
    </w:p>
    <w:p w14:paraId="32AF07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|     50 mm|   160 |  WNF|    60.3|   8.738|  162.00 |  6.00 |    157|   150|</w:t>
      </w:r>
    </w:p>
    <w:p w14:paraId="76451F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|     50 mm|   160 |  WNF|    60.3|   8.738|  162.00 |  6.00 |    157|   150|</w:t>
      </w:r>
    </w:p>
    <w:p w14:paraId="22FFDF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|     50 mm|   160 |  WNF|    60.3|   8.738|  162.00 |  6.00 |    166|   150|</w:t>
      </w:r>
    </w:p>
    <w:p w14:paraId="3AAC8E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|    100 mm|   40S |  WNF|   114.3|   6.020|  165.00 |  6.00 |    166|   300|</w:t>
      </w:r>
    </w:p>
    <w:p w14:paraId="1ADCB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|    200 mm|   40S |  WNF|   219.1|   8.179|  320.00 |  6.00 |    181|   150|</w:t>
      </w:r>
    </w:p>
    <w:p w14:paraId="14BD16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60E4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General Notes for the above table:</w:t>
      </w:r>
    </w:p>
    <w:p w14:paraId="4EF884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91AA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is the outside projection + inside projection + drop + in-plane shell</w:t>
      </w:r>
    </w:p>
    <w:p w14:paraId="50C3AA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thickness.  This value does not include weld gaps, nor does it account for shrinkage.</w:t>
      </w:r>
    </w:p>
    <w:p w14:paraId="26D073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A17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In the case of oblique nozzles, the outside diameter must be increased. The re-pad width</w:t>
      </w:r>
    </w:p>
    <w:p w14:paraId="3DA462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around the nozzle is calculated as follows:</w:t>
      </w:r>
    </w:p>
    <w:p w14:paraId="3219CD6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Width of Pad = (Pad Outside Dia. (per above) - Nozzle Outside Dia.)/2</w:t>
      </w:r>
    </w:p>
    <w:p w14:paraId="71ECCC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0C02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For hub nozzles, the thickness and diameter shown are those of the smaller and thinner section.</w:t>
      </w:r>
    </w:p>
    <w:p w14:paraId="1A3603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B9F05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Material and Weld Fillet Leg Size Details (mm.):</w:t>
      </w:r>
    </w:p>
    <w:p w14:paraId="06F666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CE89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|                    | Shl Grve | Noz Shl/Pad |    Pad OD |   Pad Grve |   Inside |</w:t>
      </w:r>
    </w:p>
    <w:p w14:paraId="43D1AA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|           Material |     Weld |        Weld |      Weld |       Weld |     Weld |</w:t>
      </w:r>
    </w:p>
    <w:p w14:paraId="3A7BE7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</w:t>
      </w:r>
    </w:p>
    <w:p w14:paraId="6190F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|      SA-312 TP316L |    6.000 |       8.000 |       ... |        ... |     ...  |</w:t>
      </w:r>
    </w:p>
    <w:p w14:paraId="2D5A81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|      SA-312 TP316L |    6.000 |       8.000 |       ... |        ... |     ...  |</w:t>
      </w:r>
    </w:p>
    <w:p w14:paraId="4C3037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|      SA-312 TP316L |    6.000 |       6.000 |       ... |        ... |     ...  |</w:t>
      </w:r>
    </w:p>
    <w:p w14:paraId="63A76B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|      SA-312 TP316L |    6.000 |       6.000 |       ... |        ... |     ...  |</w:t>
      </w:r>
    </w:p>
    <w:p w14:paraId="0B232A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|      SA-312 TP316L |    6.000 |       6.000 |       ... |        ... |     ...  |</w:t>
      </w:r>
    </w:p>
    <w:p w14:paraId="32CA7C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|      SA-312 TP316L |    6.000 |       6.000 |       ... |        ... |     ...  |</w:t>
      </w:r>
    </w:p>
    <w:p w14:paraId="0B8544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|      SA-312 TP316L |    6.000 |       6.000 |     6.000 |      6.000 |     ...  |</w:t>
      </w:r>
    </w:p>
    <w:p w14:paraId="10EE0E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|      SA-312 TP316L |    6.000 |       6.000 |     6.000 |      6.000 |     ...  |</w:t>
      </w:r>
    </w:p>
    <w:p w14:paraId="143133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|      SA-312 TP316L |    6.000 |       6.000 |     6.000 |      6.000 |     ...  |</w:t>
      </w:r>
    </w:p>
    <w:p w14:paraId="7A4B83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|      SA-312 TP316L |    6.000 |       6.000 |     6.000 |      6.000 |     ...  |</w:t>
      </w:r>
    </w:p>
    <w:p w14:paraId="4A32FC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|      SA-312 TP316L |   16.000 |       6.000 |     6.000 |      6.000 |     ...  |</w:t>
      </w:r>
    </w:p>
    <w:p w14:paraId="47EC75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|      SA-312 TP316L |   16.000 |       6.000 |     6.000 |      6.000 |     ...  |</w:t>
      </w:r>
    </w:p>
    <w:p w14:paraId="6DFE39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|      SA-312 TP316L |    6.000 |       6.000 |     6.000 |      6.000 |     ...  |</w:t>
      </w:r>
    </w:p>
    <w:p w14:paraId="1C05D8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432B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Outside projections below do not include the flange thickness.</w:t>
      </w:r>
    </w:p>
    <w:p w14:paraId="697C39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3F0E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Nozzle Miscellaneous Data:</w:t>
      </w:r>
    </w:p>
    <w:p w14:paraId="026091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5089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Elev/Distance |   Layout |        Proj |    Proj |        Installed in |</w:t>
      </w:r>
    </w:p>
    <w:p w14:paraId="2FEC73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|      From Datum |    Angle |     Outside |  Inside |           Component |</w:t>
      </w:r>
    </w:p>
    <w:p w14:paraId="355758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           mm.|      deg |          mm.|      mm.|                     |</w:t>
      </w:r>
    </w:p>
    <w:p w14:paraId="64D5E1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4C1FDB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N5              |             ... |     90.0 |      150.00 |    0.00 |         BOTTOM DISH |</w:t>
      </w:r>
    </w:p>
    <w:p w14:paraId="7FDDDA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N8              |             ... |      0.0 |      150.00 |    0.00 |         BOTTOM DISH |</w:t>
      </w:r>
    </w:p>
    <w:p w14:paraId="1B7E82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N6A             |        1350.000 |     90.0 |      150.00 |    0.00 |               SHELL |</w:t>
      </w:r>
    </w:p>
    <w:p w14:paraId="12655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N6B             |         130.000 |     90.0 |      150.00 |    0.00 |               SHELL |</w:t>
      </w:r>
    </w:p>
    <w:p w14:paraId="77CFB7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N4A             |        1350.000 |    180.0 |      150.00 |    0.00 |               SHELL |</w:t>
      </w:r>
    </w:p>
    <w:p w14:paraId="7927E6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N4B             |         175.000 |    180.0 |      150.00 |    0.00 |               SHELL |</w:t>
      </w:r>
    </w:p>
    <w:p w14:paraId="3164F0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N1              |        1370.000 |    225.0 |      150.00 |    0.00 |               SHELL |</w:t>
      </w:r>
    </w:p>
    <w:p w14:paraId="673539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N7              |        1370.000 |    135.0 |      150.00 |    0.00 |               SHELL |</w:t>
      </w:r>
    </w:p>
    <w:p w14:paraId="555DC5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N9              |        1370.000 |     45.0 |      150.00 |    0.00 |               SHELL |</w:t>
      </w:r>
    </w:p>
    <w:p w14:paraId="4DDC00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N10             |        1370.000 |    315.0 |      150.00 |    0.00 |               SHELL |</w:t>
      </w:r>
    </w:p>
    <w:p w14:paraId="02DA22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N2              |             ... |    135.0 |      150.00 |    0.00 |        COVER FLANGE |</w:t>
      </w:r>
    </w:p>
    <w:p w14:paraId="4EE68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N3              |             ... |    270.0 |      150.00 |    0.00 |        COVER FLANGE |</w:t>
      </w:r>
    </w:p>
    <w:p w14:paraId="3D8637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M1              |         520.000 |    270.0 |      150.00 |    0.00 |               SHELL |</w:t>
      </w:r>
    </w:p>
    <w:p w14:paraId="0283F9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0166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0B6B1B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BDAE6A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" w:name="_Toc192856482"/>
      <w:r w:rsidRPr="000D0DAD">
        <w:rPr>
          <w:rFonts w:ascii="Consolas" w:hAnsi="Consolas" w:cs="Arial"/>
          <w:sz w:val="18"/>
        </w:rPr>
        <w:instrText>Bill of Material:</w:instrText>
      </w:r>
      <w:bookmarkEnd w:id="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D44CA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Bill of Materials:</w:t>
      </w:r>
    </w:p>
    <w:p w14:paraId="39AF1D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E897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QTY |                                                     DESCRIPTION |        MATERIAL |</w:t>
      </w:r>
    </w:p>
    <w:p w14:paraId="5828DF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BDBA7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ELLIPTICAL HEAD: 2.0 X 1, 8.0mm. THK X 500.0mm. ID X 50.0mm. |     SA-240 316L |</w:t>
      </w:r>
    </w:p>
    <w:p w14:paraId="59B873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0B43B9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CYLINDER: 6.0mm. THK X 500.0mm. ID X 1442.0mm. |     SA-240 316L |</w:t>
      </w:r>
    </w:p>
    <w:p w14:paraId="712AD6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3C156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SLIP ON FLANGE: 16.0mm. THK X 630.0mm. OD |     SA-240 316L |</w:t>
      </w:r>
    </w:p>
    <w:p w14:paraId="130E5E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56C4F7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BLIND FLANGE: 16.0mm. THK X 630.0mm. OD |     SA-240 316L |</w:t>
      </w:r>
    </w:p>
    <w:p w14:paraId="4FCE4D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BEACD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PLATFORM: 1100mm X 914mm WIDE |                 |</w:t>
      </w:r>
    </w:p>
    <w:p w14:paraId="5999E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B4B06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             LADDER: 1998.0mm |             ... |</w:t>
      </w:r>
    </w:p>
    <w:p w14:paraId="7594DE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42D3B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           LEGS, SHAPE: L2X2X0.3750 1446.0mm |             ... |</w:t>
      </w:r>
    </w:p>
    <w:p w14:paraId="5392AE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F502EB8" w14:textId="461D95C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      BASEPLATES: 170.0mm X 170.0mm X 16.0mm |           </w:t>
      </w:r>
      <w:r w:rsidR="00FF3E72">
        <w:rPr>
          <w:rFonts w:ascii="Consolas" w:hAnsi="Consolas" w:cs="Arial"/>
          <w:sz w:val="18"/>
        </w:rPr>
        <w:t>S275JR</w:t>
      </w:r>
      <w:r>
        <w:rPr>
          <w:rFonts w:ascii="Consolas" w:hAnsi="Consolas" w:cs="Arial"/>
          <w:sz w:val="18"/>
        </w:rPr>
        <w:t>|</w:t>
      </w:r>
    </w:p>
    <w:p w14:paraId="41FC4E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1D64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16 |                                         BASEPLATE BOLTS: 20.0mm |        SA-325 1 |</w:t>
      </w:r>
    </w:p>
    <w:p w14:paraId="330350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5B480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LEG RE-PADS: 150.000mm X 200.000mm X 6.000mm |     SA-240 316L |</w:t>
      </w:r>
    </w:p>
    <w:p w14:paraId="4B5396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87D3B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 |                                                   LIFTING LUGS: |     SA-240 316L |</w:t>
      </w:r>
    </w:p>
    <w:p w14:paraId="7A02B0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34058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 |                  LIFTING LUG PADS: 40.0mm X 200.0mm X 5.0mm THK |                 |</w:t>
      </w:r>
    </w:p>
    <w:p w14:paraId="39A3DC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00AC32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CLASS 150 GR 2.3, 200.0mm BLIND FLANGE(S) |    SA-182 F316L |</w:t>
      </w:r>
    </w:p>
    <w:p w14:paraId="3A310B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B6299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GASKET: 630.0mm. OD X 513.0mm. ID |             ... |</w:t>
      </w:r>
    </w:p>
    <w:p w14:paraId="31723C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891F0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 |                                  BODY FLANGE BOLTS: 16.0mm. DIA |      SA-193 B8M |</w:t>
      </w:r>
    </w:p>
    <w:p w14:paraId="6D7517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9D48A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60 |                         NUTS FOR BODY FLANGE BOLTS: 16.0mm. DIA |             ... |</w:t>
      </w:r>
    </w:p>
    <w:p w14:paraId="50CDC3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3E2E96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                    NAMEPLATE |             ... |</w:t>
      </w:r>
    </w:p>
    <w:p w14:paraId="37EE6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603728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4BB4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60AAEB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82176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" w:name="_Toc192856483"/>
      <w:r w:rsidRPr="000D0DAD">
        <w:rPr>
          <w:rFonts w:ascii="Consolas" w:hAnsi="Consolas" w:cs="Arial"/>
          <w:sz w:val="18"/>
        </w:rPr>
        <w:instrText>MDMT Summary:</w:instrText>
      </w:r>
      <w:bookmarkEnd w:id="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97F11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Minimum Design Metal Temperature Results Summary (</w:t>
      </w:r>
      <w:r w:rsidRPr="000D0DAD">
        <w:rPr>
          <w:rFonts w:ascii="Tahoma" w:hAnsi="Consolas" w:cs="Arial"/>
          <w:b/>
          <w:color w:val="000000"/>
          <w:sz w:val="18"/>
        </w:rPr>
        <w:t>°</w:t>
      </w:r>
      <w:r w:rsidRPr="000D0DAD">
        <w:rPr>
          <w:rFonts w:ascii="Tahoma" w:hAnsi="Consolas" w:cs="Arial"/>
          <w:b/>
          <w:color w:val="000000"/>
          <w:sz w:val="18"/>
        </w:rPr>
        <w:t>C):</w:t>
      </w:r>
    </w:p>
    <w:p w14:paraId="651F31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373E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Curve  Basic  Reduced  UG-20(f)  Thickness     Gov      E*   PWHT</w:t>
      </w:r>
    </w:p>
    <w:p w14:paraId="4E774B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MDMT     MDMT      MDMT      ratio     Thk           reqd</w:t>
      </w:r>
    </w:p>
    <w:p w14:paraId="2020DF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Notes                                                mm.</w:t>
      </w:r>
    </w:p>
    <w:p w14:paraId="440348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44B5B3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[11]         -196</w:t>
      </w:r>
    </w:p>
    <w:p w14:paraId="60B857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[11]         -196</w:t>
      </w:r>
    </w:p>
    <w:p w14:paraId="456A12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[16]         -196</w:t>
      </w:r>
    </w:p>
    <w:p w14:paraId="1FFCA9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[16]         -196</w:t>
      </w:r>
    </w:p>
    <w:p w14:paraId="6E14B7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[15]         -196</w:t>
      </w:r>
    </w:p>
    <w:p w14:paraId="3A6F91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[15]         -196</w:t>
      </w:r>
    </w:p>
    <w:p w14:paraId="6B0C59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[15]         -196</w:t>
      </w:r>
    </w:p>
    <w:p w14:paraId="241C9C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[15]         -196</w:t>
      </w:r>
    </w:p>
    <w:p w14:paraId="3B4126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[15]         -196</w:t>
      </w:r>
    </w:p>
    <w:p w14:paraId="020D75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[15]         -196</w:t>
      </w:r>
    </w:p>
    <w:p w14:paraId="5C6525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[15]         -196</w:t>
      </w:r>
    </w:p>
    <w:p w14:paraId="38BE26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[15]         -196</w:t>
      </w:r>
    </w:p>
    <w:p w14:paraId="21D11B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[15]         -196</w:t>
      </w:r>
    </w:p>
    <w:p w14:paraId="2EA431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[15]         -196</w:t>
      </w:r>
    </w:p>
    <w:p w14:paraId="0643B9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[15]         -196</w:t>
      </w:r>
    </w:p>
    <w:p w14:paraId="7491E0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[15]         -196</w:t>
      </w:r>
    </w:p>
    <w:p w14:paraId="50F06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[15]         -196</w:t>
      </w:r>
    </w:p>
    <w:p w14:paraId="25EE24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Nozl. Bolting[22]          -48                         1.000  64.000    1.00     No</w:t>
      </w:r>
    </w:p>
    <w:p w14:paraId="447A0E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0A48E8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MDMT:              -48</w:t>
      </w:r>
    </w:p>
    <w:p w14:paraId="49F006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3D40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Required Minimum Design Metal Temperature              4.0  °C</w:t>
      </w:r>
    </w:p>
    <w:p w14:paraId="53D32C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Computed Minimum Design Metal Temperature    -48.0  °C</w:t>
      </w:r>
    </w:p>
    <w:p w14:paraId="522E02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7EE7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Notes:</w:t>
      </w:r>
    </w:p>
    <w:p w14:paraId="6FE0B2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! ] - This was an impact tested material.</w:t>
      </w:r>
    </w:p>
    <w:p w14:paraId="036D77B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1] - Governing Nozzle Weld.</w:t>
      </w:r>
    </w:p>
    <w:p w14:paraId="450786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4] - ASME Flange MDMT Calcs; Thickness ratio per UCS-66(b)(1)(-c).</w:t>
      </w:r>
    </w:p>
    <w:p w14:paraId="016E22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5] - ASME Flange MDMT Calcs; Thickness ratio per UCS-66(b)(1)(-b).</w:t>
      </w:r>
    </w:p>
    <w:p w14:paraId="528176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6] - MDMT Calculations at the Shell/Head Joint.</w:t>
      </w:r>
    </w:p>
    <w:p w14:paraId="68A79C1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7] - MDMT Calculations for the Straight Flange.</w:t>
      </w:r>
    </w:p>
    <w:p w14:paraId="1028A6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8] - Cylinder/Cone/Flange Junction MDMT.</w:t>
      </w:r>
    </w:p>
    <w:p w14:paraId="0EF39E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  9] - Calculations in the Spherical Portion of the Head.</w:t>
      </w:r>
    </w:p>
    <w:p w14:paraId="74209C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[10] - Calculations in the Knuckle Portion of the Head.</w:t>
      </w:r>
    </w:p>
    <w:p w14:paraId="72C592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[11] - Calculated (Body Flange) Flange MDMT.</w:t>
      </w:r>
    </w:p>
    <w:p w14:paraId="5730A31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[12] - Calculated Flat Head MDMT per UCS-66.3</w:t>
      </w:r>
    </w:p>
    <w:p w14:paraId="48D11C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[13] - Tubesheet MDMT, shell side, if applicable</w:t>
      </w:r>
    </w:p>
    <w:p w14:paraId="76A240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[14] - Tubesheet MDMT, tube side, if applicable</w:t>
      </w:r>
    </w:p>
    <w:p w14:paraId="63B30F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[15] - Nozzle Material</w:t>
      </w:r>
    </w:p>
    <w:p w14:paraId="37BC83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[16] - Shell or Head Material</w:t>
      </w:r>
    </w:p>
    <w:p w14:paraId="16F0765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[17] - Impact Testing required</w:t>
      </w:r>
    </w:p>
    <w:p w14:paraId="682F47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[18] - Impact Testing not required, see UCS-66(b)(3)</w:t>
      </w:r>
    </w:p>
    <w:p w14:paraId="1A04270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[20] - Cylinder/Cone Junction MDMT based on Longitudinal Stress considerations</w:t>
      </w:r>
    </w:p>
    <w:p w14:paraId="10C7EE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[21] - Body Flange Bolting Material</w:t>
      </w:r>
    </w:p>
    <w:p w14:paraId="196EBD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[22] - Nozzle Flange Bolting Material</w:t>
      </w:r>
    </w:p>
    <w:p w14:paraId="7DFC63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[23] - Stiffening Ring to Shell Weld</w:t>
      </w:r>
    </w:p>
    <w:p w14:paraId="3D51CE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[24] - Saddle to Shell Weld</w:t>
      </w:r>
    </w:p>
    <w:p w14:paraId="5F8B3F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82AD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UG-84(b)(2) was not considered.</w:t>
      </w:r>
    </w:p>
    <w:p w14:paraId="57544B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UCS-66(g) was not considered.</w:t>
      </w:r>
    </w:p>
    <w:p w14:paraId="2434B7A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UCS-66(i) was not considered.</w:t>
      </w:r>
    </w:p>
    <w:p w14:paraId="261B10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6D6A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Notes:</w:t>
      </w:r>
    </w:p>
    <w:p w14:paraId="3D525F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Impact test temps were not entered in and not considered in the analysis.</w:t>
      </w:r>
    </w:p>
    <w:p w14:paraId="3A7937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UCS-66(i) applies to impact tested materials not by specification and</w:t>
      </w:r>
    </w:p>
    <w:p w14:paraId="5B3F02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UCS-66(g) applies to materials impact tested per UG-84.1 General Note (c).</w:t>
      </w:r>
    </w:p>
    <w:p w14:paraId="6086F4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Basic MDMT includes the (30F) PWHT credit if applicable.</w:t>
      </w:r>
    </w:p>
    <w:p w14:paraId="58F276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25DE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88BFB3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F574D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5" w:name="_Toc192856484"/>
      <w:r w:rsidRPr="000D0DAD">
        <w:rPr>
          <w:rFonts w:ascii="Consolas" w:hAnsi="Consolas" w:cs="Arial"/>
          <w:sz w:val="18"/>
        </w:rPr>
        <w:instrText>Warnings and Errors:</w:instrText>
      </w:r>
      <w:bookmarkEnd w:id="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811EC4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Class From To : Basic Element Checks.</w:t>
      </w:r>
    </w:p>
    <w:p w14:paraId="27ABF1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CDAC5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A7A0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Class From To: Check of Additional Element Data</w:t>
      </w:r>
    </w:p>
    <w:p w14:paraId="745EEA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E0BB2F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B154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There were no geometry errors or warnings.</w:t>
      </w:r>
    </w:p>
    <w:p w14:paraId="3A54B83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C417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7925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PV Elite performs all calculations internally in Imperial Units</w:t>
      </w:r>
    </w:p>
    <w:p w14:paraId="59E22B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to remain compliant with the ASME Code and any built in assumptions</w:t>
      </w:r>
    </w:p>
    <w:p w14:paraId="79E4C08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in the ASME Code formulas. The finalized results are reflected to show</w:t>
      </w:r>
    </w:p>
    <w:p w14:paraId="4BFDF1A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the set of selected units for this analysis.</w:t>
      </w:r>
    </w:p>
    <w:p w14:paraId="12F20F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E036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1B63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Information Regarding Nozzle Loads</w:t>
      </w:r>
    </w:p>
    <w:p w14:paraId="0B4D3F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0D2B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Please note that nozzle loadings, if included, are assumed to be local in nature</w:t>
      </w:r>
    </w:p>
    <w:p w14:paraId="6686E2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and will not contribute to or create a net section bending moment.  Therefore, the</w:t>
      </w:r>
    </w:p>
    <w:p w14:paraId="2780CB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addition of nozzle loads will not affect the support load calculation.  If you wish</w:t>
      </w:r>
    </w:p>
    <w:p w14:paraId="7F61F7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to create a load on the support(s) from nozzle loads, you can enable that feature in</w:t>
      </w:r>
    </w:p>
    <w:p w14:paraId="21D63FA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tools-&gt;configuration-&gt;Job Specific Settings.</w:t>
      </w:r>
    </w:p>
    <w:p w14:paraId="5125DA3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8507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9A1264B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E5C0C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6" w:name="_Toc192856485"/>
      <w:r w:rsidRPr="000D0DAD">
        <w:rPr>
          <w:rFonts w:ascii="Consolas" w:hAnsi="Consolas" w:cs="Arial"/>
          <w:sz w:val="18"/>
        </w:rPr>
        <w:instrText>Input Echo:</w:instrText>
      </w:r>
      <w:bookmarkEnd w:id="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2695E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Units used in this Analysis (bars 1):</w:t>
      </w:r>
    </w:p>
    <w:p w14:paraId="643C4F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3DA8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Name            System Unit         Constant        User Unit</w:t>
      </w:r>
    </w:p>
    <w:p w14:paraId="481484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</w:t>
      </w:r>
    </w:p>
    <w:p w14:paraId="7FCCC2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         Feet                304.8000        mm.</w:t>
      </w:r>
    </w:p>
    <w:p w14:paraId="151323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          Pounds                4.4480        N</w:t>
      </w:r>
    </w:p>
    <w:p w14:paraId="2E6405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           Pounds                0.4536        kg.</w:t>
      </w:r>
    </w:p>
    <w:p w14:paraId="42583D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           sq. inches            6.4516        cm²</w:t>
      </w:r>
    </w:p>
    <w:p w14:paraId="2B1BF4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         ft. lbs.              1.3563        N-m</w:t>
      </w:r>
    </w:p>
    <w:p w14:paraId="1DFDE8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      lbs./sq.in.           0.0069        N./mm²</w:t>
      </w:r>
    </w:p>
    <w:p w14:paraId="708C5C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    Degrees F             0.5556        °C</w:t>
      </w:r>
    </w:p>
    <w:p w14:paraId="7C37EA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       psig                  0.0689        bars</w:t>
      </w:r>
    </w:p>
    <w:p w14:paraId="7B8D1E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Elast. Modulus  lbs./sq.in.           6.8946        KPa.</w:t>
      </w:r>
    </w:p>
    <w:p w14:paraId="3D02C7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Density    lbs./cu.in.           0.0277        kg./cm³</w:t>
      </w:r>
    </w:p>
    <w:p w14:paraId="13E802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Ins. Density    lbs./cu.ft.       0.1600E-04        kg./cm³</w:t>
      </w:r>
    </w:p>
    <w:p w14:paraId="5456EA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Fluid Density   lbs./cu.ft.       0.1600E-04        kg./cm³</w:t>
      </w:r>
    </w:p>
    <w:p w14:paraId="0F577D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Speed      miles/hr              1.6093        Km/hr</w:t>
      </w:r>
    </w:p>
    <w:p w14:paraId="1556BD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Tray Weight     lbs./sq.ft.           0.0005        Kgs/cm²</w:t>
      </w:r>
    </w:p>
    <w:p w14:paraId="280077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Inertia         in.^4                 41.6231        cm^4</w:t>
      </w:r>
    </w:p>
    <w:p w14:paraId="2B18C2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 Load          G's                   1.0000        g's</w:t>
      </w:r>
    </w:p>
    <w:p w14:paraId="46AC9F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      lbs./sq.ft.           4.8825        Kgs/m²</w:t>
      </w:r>
    </w:p>
    <w:p w14:paraId="22DB74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      Feet                304.8000        mm.</w:t>
      </w:r>
    </w:p>
    <w:p w14:paraId="4DDFD1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Volume          in.^3                 16.3900        cm³</w:t>
      </w:r>
    </w:p>
    <w:p w14:paraId="684E0D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inches               25.4000        mm.</w:t>
      </w:r>
    </w:p>
    <w:p w14:paraId="0E2513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      inches               25.4000        mm.</w:t>
      </w:r>
    </w:p>
    <w:p w14:paraId="429DA1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17AE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8EDD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PV Elite Vessel Analysis Program: Input Data</w:t>
      </w:r>
    </w:p>
    <w:p w14:paraId="71685C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8115D5" w14:textId="081F1CE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Tag No.</w:t>
      </w:r>
      <w:r w:rsidR="00DB3778">
        <w:rPr>
          <w:rFonts w:ascii="Consolas" w:hAnsi="Consolas" w:cs="Arial"/>
          <w:sz w:val="18"/>
        </w:rPr>
        <w:t>65-21-U-6230-01</w:t>
      </w:r>
    </w:p>
    <w:p w14:paraId="4EAFA79F" w14:textId="38493AB4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</w:t>
      </w:r>
      <w:r w:rsidR="00DB3778">
        <w:rPr>
          <w:rFonts w:ascii="Consolas" w:hAnsi="Consolas" w:cs="Arial"/>
          <w:sz w:val="18"/>
        </w:rPr>
        <w:t>Corrosion Inhibitor Injection at Cluster 30 DD</w:t>
      </w:r>
    </w:p>
    <w:p w14:paraId="775449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79CB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(for Hydrotest)               0.522  bars</w:t>
      </w:r>
    </w:p>
    <w:p w14:paraId="65EA6B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Temperature                             85.0  °C</w:t>
      </w:r>
    </w:p>
    <w:p w14:paraId="7706D4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Projection of Nozzle from Vessel Top                       0  mm.</w:t>
      </w:r>
    </w:p>
    <w:p w14:paraId="763D40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Projection of Nozzle from Vessel Bottom                    0  mm.</w:t>
      </w:r>
    </w:p>
    <w:p w14:paraId="3E0F68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Design Metal Temperature                         4.0  °C</w:t>
      </w:r>
    </w:p>
    <w:p w14:paraId="7EF1EC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Construction                                  Welded</w:t>
      </w:r>
    </w:p>
    <w:p w14:paraId="1D51D4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Special Service                                         None</w:t>
      </w:r>
    </w:p>
    <w:p w14:paraId="06E127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Degree of Radiography                                   RT-1</w:t>
      </w:r>
    </w:p>
    <w:p w14:paraId="48E81F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Higher Longitudinal Stresses (Flag)                    Y</w:t>
      </w:r>
    </w:p>
    <w:p w14:paraId="731E6C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Internal Pressure (Flag)                      N</w:t>
      </w:r>
    </w:p>
    <w:p w14:paraId="20C938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External Pressure (Flag)                      N</w:t>
      </w:r>
    </w:p>
    <w:p w14:paraId="618F43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Axial Stress (Flag)                           N</w:t>
      </w:r>
    </w:p>
    <w:p w14:paraId="05CCD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Location for Stiff. Rings (Flag)                    N</w:t>
      </w:r>
    </w:p>
    <w:p w14:paraId="47A7D0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Vortex Shedding                                   N</w:t>
      </w:r>
    </w:p>
    <w:p w14:paraId="64FC8C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875B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Shop Pressure Test:</w:t>
      </w:r>
    </w:p>
    <w:p w14:paraId="6079D5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Pressure Test                               UG-99(b)</w:t>
      </w:r>
    </w:p>
    <w:p w14:paraId="1D71B9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Test Position                              Vertical</w:t>
      </w:r>
    </w:p>
    <w:p w14:paraId="6B200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Performed in Corroded Condition                     Yes</w:t>
      </w:r>
    </w:p>
    <w:p w14:paraId="3C21E9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570D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Field Pressure Test:</w:t>
      </w:r>
    </w:p>
    <w:p w14:paraId="7693BA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Pressure Test                               UG-99(b)</w:t>
      </w:r>
    </w:p>
    <w:p w14:paraId="6E81DA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Test Position                              Vertical</w:t>
      </w:r>
    </w:p>
    <w:p w14:paraId="6BC934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Performed in Corroded Condition                     Yes</w:t>
      </w:r>
    </w:p>
    <w:p w14:paraId="33F0A1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E5EF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                                   NP+EW+WI+FW+BW</w:t>
      </w:r>
    </w:p>
    <w:p w14:paraId="632CB0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2                                   NP+EW+EE+FS+BS</w:t>
      </w:r>
    </w:p>
    <w:p w14:paraId="107BCF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3                                   NP+OW+WI+FW+BW</w:t>
      </w:r>
    </w:p>
    <w:p w14:paraId="29EF8C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4                                   NP+OW+EQ+FS+BS</w:t>
      </w:r>
    </w:p>
    <w:p w14:paraId="18D412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5                                         NP+HW+HI</w:t>
      </w:r>
    </w:p>
    <w:p w14:paraId="743C37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6                                         NP+HW+HE</w:t>
      </w:r>
    </w:p>
    <w:p w14:paraId="6262CD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7                                   IP+OW+WI+FW+BW</w:t>
      </w:r>
    </w:p>
    <w:p w14:paraId="084767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8                                   IP+OW+EQ+FS+BS</w:t>
      </w:r>
    </w:p>
    <w:p w14:paraId="5C29E3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9                                   EP+OW+WI+FW+BW</w:t>
      </w:r>
    </w:p>
    <w:p w14:paraId="44D117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10                                  EP+OW+EQ+FS+BS</w:t>
      </w:r>
    </w:p>
    <w:p w14:paraId="780B1B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11                                        HP+HW+HI</w:t>
      </w:r>
    </w:p>
    <w:p w14:paraId="68CFCC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12                                        HP+HW+HE</w:t>
      </w:r>
    </w:p>
    <w:p w14:paraId="5523E8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13                                        IP+WE+EW</w:t>
      </w:r>
    </w:p>
    <w:p w14:paraId="44C67F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14                                        IP+WF+CW</w:t>
      </w:r>
    </w:p>
    <w:p w14:paraId="568FF2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15                                        IP+VO+OW</w:t>
      </w:r>
    </w:p>
    <w:p w14:paraId="4E5A8C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16                                        IP+VE+EW</w:t>
      </w:r>
    </w:p>
    <w:p w14:paraId="22D3CD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17                                        NP+VO+OW</w:t>
      </w:r>
    </w:p>
    <w:p w14:paraId="22E83C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18                                     FS+BS+IP+OW</w:t>
      </w:r>
    </w:p>
    <w:p w14:paraId="3B96A8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19                                     FS+BS+EP+OW</w:t>
      </w:r>
    </w:p>
    <w:p w14:paraId="1884A9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20                                        BL+IP+OW</w:t>
      </w:r>
    </w:p>
    <w:p w14:paraId="379260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5F04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  ASCE/SEI 7-16</w:t>
      </w:r>
    </w:p>
    <w:p w14:paraId="487394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Reduction Scale Factor                       1.000</w:t>
      </w:r>
    </w:p>
    <w:p w14:paraId="06AF9C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Wind Speed                     [V]              216.72  Km/hr</w:t>
      </w:r>
    </w:p>
    <w:p w14:paraId="63252B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Surface Roughness Category                   C: Open Terrain</w:t>
      </w:r>
    </w:p>
    <w:p w14:paraId="320DD1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Surface                            Moderately Smooth</w:t>
      </w:r>
    </w:p>
    <w:p w14:paraId="1B31DE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 Elevation                                           305  mm.</w:t>
      </w:r>
    </w:p>
    <w:p w14:paraId="2F2EAA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Percent Wind for Hydrotest                              50.0</w:t>
      </w:r>
    </w:p>
    <w:p w14:paraId="1E1B22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Using User defined Wind Press. Vs Elev.                    N</w:t>
      </w:r>
    </w:p>
    <w:p w14:paraId="62582D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Hill or Escarpment     H or Hh                   0  mm.</w:t>
      </w:r>
    </w:p>
    <w:p w14:paraId="397BD6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Upwind of Crest              Lh                   0  mm.</w:t>
      </w:r>
    </w:p>
    <w:p w14:paraId="32820C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Crest to the Vessel      x                   0  mm.</w:t>
      </w:r>
    </w:p>
    <w:p w14:paraId="7CFDA1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Terrain ( Hill, Escarpment )                    Flat</w:t>
      </w:r>
    </w:p>
    <w:p w14:paraId="612F07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(Ope)                  0.0100</w:t>
      </w:r>
    </w:p>
    <w:p w14:paraId="31ED52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(Empty)                0.0000</w:t>
      </w:r>
    </w:p>
    <w:p w14:paraId="5B9046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(Filled)               0.0000</w:t>
      </w:r>
    </w:p>
    <w:p w14:paraId="223C67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Elevation above Sea Level                          1100  mm.</w:t>
      </w:r>
    </w:p>
    <w:p w14:paraId="48CEFE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6071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Design Code                            ASCE/SEI 7-16</w:t>
      </w:r>
    </w:p>
    <w:p w14:paraId="3D0895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Load Reduction Scale Factor                    1.000</w:t>
      </w:r>
    </w:p>
    <w:p w14:paraId="6A4037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Importance Factor                                      1.250</w:t>
      </w:r>
    </w:p>
    <w:p w14:paraId="02799E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Fa                                         1.400</w:t>
      </w:r>
    </w:p>
    <w:p w14:paraId="741E22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Fv                                         2.300</w:t>
      </w:r>
    </w:p>
    <w:p w14:paraId="3E4F4D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Mapped Res. Acceleration       [Ss]               0.500</w:t>
      </w:r>
    </w:p>
    <w:p w14:paraId="47A4B0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Eff. Ground Acceleration        [S]               0.150</w:t>
      </w:r>
    </w:p>
    <w:p w14:paraId="715F0A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Modification Factor R                            3.000</w:t>
      </w:r>
    </w:p>
    <w:p w14:paraId="5824A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Class                                                 D</w:t>
      </w:r>
    </w:p>
    <w:p w14:paraId="1F76D8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Component Elevation Ratio            z/h               0.000</w:t>
      </w:r>
    </w:p>
    <w:p w14:paraId="55BCEA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Amplification Factor                  Ap               0.000</w:t>
      </w:r>
    </w:p>
    <w:p w14:paraId="2BCB92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Factor                                           0.000</w:t>
      </w:r>
    </w:p>
    <w:p w14:paraId="4D9B83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Vertical Acceleration                            No</w:t>
      </w:r>
    </w:p>
    <w:p w14:paraId="58A717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Acceleration Multiplier                        0.000</w:t>
      </w:r>
    </w:p>
    <w:p w14:paraId="7802C0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Sds (used if &gt; 0 )                       0.000</w:t>
      </w:r>
    </w:p>
    <w:p w14:paraId="22B5E9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Sd1 (used if &gt; 0 )                       0.000</w:t>
      </w:r>
    </w:p>
    <w:p w14:paraId="32DE0D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Reduction Factor Tau                            1.000</w:t>
      </w:r>
    </w:p>
    <w:p w14:paraId="3D733B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E07F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M.A.W.P + Static Head to Nozzle                            Y</w:t>
      </w:r>
    </w:p>
    <w:p w14:paraId="3C0C65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MAP New and Cold in Noz. Design                   N</w:t>
      </w:r>
    </w:p>
    <w:p w14:paraId="68A7DC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External Loads for Nozzle Des.                    Y</w:t>
      </w:r>
    </w:p>
    <w:p w14:paraId="1E3CB7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ASME VIII-1 Appendix 1-9                               N</w:t>
      </w:r>
    </w:p>
    <w:p w14:paraId="7B651F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462D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Blast Load Analysis                               No</w:t>
      </w:r>
    </w:p>
    <w:p w14:paraId="0E44D3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Database Year        Current w/Addenda or Code Year</w:t>
      </w:r>
    </w:p>
    <w:p w14:paraId="30ACBE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1A8A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Configuration Directives:</w:t>
      </w:r>
    </w:p>
    <w:p w14:paraId="052154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DBF6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g0 is taken as min( g0, attached shell thk )             Yes</w:t>
      </w:r>
    </w:p>
    <w:p w14:paraId="5CB953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C729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AB6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Do not use Nozzle MDMT Interpretation VIII-1 01-37        No</w:t>
      </w:r>
    </w:p>
    <w:p w14:paraId="18F342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Table G instead of exact equation for "A"            Yes</w:t>
      </w:r>
    </w:p>
    <w:p w14:paraId="3BD25E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Shell Head Joints are Tapered                            Yes</w:t>
      </w:r>
    </w:p>
    <w:p w14:paraId="12FBC3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Compute "K" in corroded condition                        Yes</w:t>
      </w:r>
    </w:p>
    <w:p w14:paraId="40C3FF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Code Case 2286                                        No</w:t>
      </w:r>
    </w:p>
    <w:p w14:paraId="4CB847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the MAWP to compute the MDMT                         Yes</w:t>
      </w:r>
    </w:p>
    <w:p w14:paraId="111F63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For thickness ratios &lt;= 0.35, MDMT will be -155F (-104C) Yes</w:t>
      </w:r>
    </w:p>
    <w:p w14:paraId="177725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For PWHT &amp; P1 Materials the MDMT can be &lt; -55F (-48C)     No</w:t>
      </w:r>
    </w:p>
    <w:p w14:paraId="5CB28D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461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Using Metric Material Databases, ASME II D               Yes</w:t>
      </w:r>
    </w:p>
    <w:p w14:paraId="0F2833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Calculate B31.3 type stress for Nozzles with Loads       Yes</w:t>
      </w:r>
    </w:p>
    <w:p w14:paraId="44A0C8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Reduce the MDMT due to lower membrane stress             Yes</w:t>
      </w:r>
    </w:p>
    <w:p w14:paraId="77F2C6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Consider Longitudinal Stress in MDMT Calculations        Yes</w:t>
      </w:r>
    </w:p>
    <w:p w14:paraId="347456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DFDD8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Complete Listing of Vessel Elements and Details:</w:t>
      </w:r>
    </w:p>
    <w:p w14:paraId="40F520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2E28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1/4</w:t>
      </w:r>
    </w:p>
    <w:p w14:paraId="609E51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10</w:t>
      </w:r>
    </w:p>
    <w:p w14:paraId="52445D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20</w:t>
      </w:r>
    </w:p>
    <w:p w14:paraId="1C5FC3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Elliptical</w:t>
      </w:r>
    </w:p>
    <w:p w14:paraId="7DC77D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BOTTOM DISH</w:t>
      </w:r>
    </w:p>
    <w:p w14:paraId="2C9A54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50  mm.</w:t>
      </w:r>
    </w:p>
    <w:p w14:paraId="1705B9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                                         500  mm.</w:t>
      </w:r>
    </w:p>
    <w:p w14:paraId="6EA886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 6  mm.</w:t>
      </w:r>
    </w:p>
    <w:p w14:paraId="7BB611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12DE4F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 8  mm.</w:t>
      </w:r>
    </w:p>
    <w:p w14:paraId="5A8DAE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795158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0AE946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14C5DA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7521A0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1661D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02635A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1BA6A7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Ambient                            115  N./mm²</w:t>
      </w:r>
    </w:p>
    <w:p w14:paraId="089C0C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Operating                        100.5  N./mm²</w:t>
      </w:r>
    </w:p>
    <w:p w14:paraId="21DEFC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Hydrotest                          153  N./mm²</w:t>
      </w:r>
    </w:p>
    <w:p w14:paraId="4086A2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Material Density                                0.008027  kg./cm³</w:t>
      </w:r>
    </w:p>
    <w:p w14:paraId="1B57E7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 Number Thickness                                     0  mm.</w:t>
      </w:r>
    </w:p>
    <w:p w14:paraId="78CB8C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Yield Stress, Operating                            150.1  N./mm²</w:t>
      </w:r>
    </w:p>
    <w:p w14:paraId="317D78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External Pressure Chart Name                        HA-4</w:t>
      </w:r>
    </w:p>
    <w:p w14:paraId="49957F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UNS Number                                        S31603</w:t>
      </w:r>
    </w:p>
    <w:p w14:paraId="478B7A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Product Form                                       Plate</w:t>
      </w:r>
    </w:p>
    <w:p w14:paraId="18165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Longitudinal Seam                            1.0</w:t>
      </w:r>
    </w:p>
    <w:p w14:paraId="22FB79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Circumferential Seam                         1.0</w:t>
      </w:r>
    </w:p>
    <w:p w14:paraId="6BFC4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Elliptical Head Factor                                   2.0</w:t>
      </w:r>
    </w:p>
    <w:p w14:paraId="365266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6B1C56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F08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1F1D68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Liquid</w:t>
      </w:r>
    </w:p>
    <w:p w14:paraId="39DFC1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Liquid 10</w:t>
      </w:r>
    </w:p>
    <w:p w14:paraId="2E21E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-125  mm.</w:t>
      </w:r>
    </w:p>
    <w:p w14:paraId="277C5F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Height/Length of Liquid                              175  mm.</w:t>
      </w:r>
    </w:p>
    <w:p w14:paraId="08F35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Liquid Density                                  0.001038  kg./cm³</w:t>
      </w:r>
    </w:p>
    <w:p w14:paraId="30909E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5B8B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7C35D6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1BAEF4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N5</w:t>
      </w:r>
    </w:p>
    <w:p w14:paraId="464956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180  mm.</w:t>
      </w:r>
    </w:p>
    <w:p w14:paraId="211BB5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12E275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0DDC62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557F05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5D34AA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3699F1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3AB44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F1BF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3C3C4D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A7BC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5C2DA0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743DAA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N8</w:t>
      </w:r>
    </w:p>
    <w:p w14:paraId="66E011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 0  mm.</w:t>
      </w:r>
    </w:p>
    <w:p w14:paraId="3741D4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3C52EA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259801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7921C4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 0.0</w:t>
      </w:r>
    </w:p>
    <w:p w14:paraId="4626B0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7718A5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71BB6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013CD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7070B6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7292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47EA01D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B101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2/4</w:t>
      </w:r>
    </w:p>
    <w:p w14:paraId="6DF16B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20</w:t>
      </w:r>
    </w:p>
    <w:p w14:paraId="5B301F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30</w:t>
      </w:r>
    </w:p>
    <w:p w14:paraId="6E5C6B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Cylinder</w:t>
      </w:r>
    </w:p>
    <w:p w14:paraId="5810DF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      SHELL</w:t>
      </w:r>
    </w:p>
    <w:p w14:paraId="10B9BE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1442  mm.</w:t>
      </w:r>
    </w:p>
    <w:p w14:paraId="44E708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                                         500  mm.</w:t>
      </w:r>
    </w:p>
    <w:p w14:paraId="2A43AA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 6  mm.</w:t>
      </w:r>
    </w:p>
    <w:p w14:paraId="4DE22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5D0916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 6  mm.</w:t>
      </w:r>
    </w:p>
    <w:p w14:paraId="1D7E86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0830B9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4CE68C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4EE5E7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5FD520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4012C8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268683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5CA325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Longitudinal Seam                            1.0</w:t>
      </w:r>
    </w:p>
    <w:p w14:paraId="48122D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Circumferential Seam                         1.0</w:t>
      </w:r>
    </w:p>
    <w:p w14:paraId="7F608F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0F3577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6BE0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183A7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Platform</w:t>
      </w:r>
    </w:p>
    <w:p w14:paraId="52C6E7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PLAT:[1 OF 1]</w:t>
      </w:r>
    </w:p>
    <w:p w14:paraId="108E8F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1400  mm.</w:t>
      </w:r>
    </w:p>
    <w:p w14:paraId="4146BC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Start Angle (degrees)                       0.0</w:t>
      </w:r>
    </w:p>
    <w:p w14:paraId="26D19A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End Angle   (degrees)                     360.0</w:t>
      </w:r>
    </w:p>
    <w:p w14:paraId="0D5D28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Wind Area                                  27.5  cm²</w:t>
      </w:r>
    </w:p>
    <w:p w14:paraId="5FAC19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Weight                                   299.71  N</w:t>
      </w:r>
    </w:p>
    <w:p w14:paraId="2D4F15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Railing Weight                              0.2  N/mm.</w:t>
      </w:r>
    </w:p>
    <w:p w14:paraId="131E99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Grating Weight                            0.005  Kgs/cm²</w:t>
      </w:r>
    </w:p>
    <w:p w14:paraId="71FC93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Width                                        25  mm.</w:t>
      </w:r>
    </w:p>
    <w:p w14:paraId="486E26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Height                                     1100  mm.</w:t>
      </w:r>
    </w:p>
    <w:p w14:paraId="4EBA40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Clearance or End Offset                       0  mm.</w:t>
      </w:r>
    </w:p>
    <w:p w14:paraId="39041E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Force Coefficient                           0.1</w:t>
      </w:r>
    </w:p>
    <w:p w14:paraId="380356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Layout Angle                                  0.0</w:t>
      </w:r>
    </w:p>
    <w:p w14:paraId="4F8566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Start Elevation                                 2  mm.</w:t>
      </w:r>
    </w:p>
    <w:p w14:paraId="479925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End Elevation                                2000  mm.</w:t>
      </w:r>
    </w:p>
    <w:p w14:paraId="7CD722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Unit Weight of Ladder                              0.145  N/mm.</w:t>
      </w:r>
    </w:p>
    <w:p w14:paraId="1F09D6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Length (top head platform)                    0  mm.</w:t>
      </w:r>
    </w:p>
    <w:p w14:paraId="382F77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7FA8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45A10C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Liquid</w:t>
      </w:r>
    </w:p>
    <w:p w14:paraId="7195BC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Liquid: 20</w:t>
      </w:r>
    </w:p>
    <w:p w14:paraId="7EBBD5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 0  mm.</w:t>
      </w:r>
    </w:p>
    <w:p w14:paraId="4BB1C2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Height/Length of Liquid                             1442  mm.</w:t>
      </w:r>
    </w:p>
    <w:p w14:paraId="46E0B0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Liquid Density                                  0.001038  kg./cm³</w:t>
      </w:r>
    </w:p>
    <w:p w14:paraId="340299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B385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07C02D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6AA25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N6A</w:t>
      </w:r>
    </w:p>
    <w:p w14:paraId="392095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1300  mm.</w:t>
      </w:r>
    </w:p>
    <w:p w14:paraId="0FDAC7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5D8BC0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3F6F8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2997AA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1FDADC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4830E2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395442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476B97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25EB84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A873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2C81B2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3FDFB5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N6B</w:t>
      </w:r>
    </w:p>
    <w:p w14:paraId="699681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80  mm.</w:t>
      </w:r>
    </w:p>
    <w:p w14:paraId="1867BE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733C2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01B8D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3CF891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7B86A5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1F48CF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2561BE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634204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11C15B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744E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2C1031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92E10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N4A</w:t>
      </w:r>
    </w:p>
    <w:p w14:paraId="00A4B3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1300  mm.</w:t>
      </w:r>
    </w:p>
    <w:p w14:paraId="2BE840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518147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4721F9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138948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24A18D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1312FC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1D18AA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D61FE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2B48F9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148E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73567A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47567B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N4B</w:t>
      </w:r>
    </w:p>
    <w:p w14:paraId="0F672A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125  mm.</w:t>
      </w:r>
    </w:p>
    <w:p w14:paraId="65E592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75A0E1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4FD409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31BBEF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0CB394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086DC5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1F4214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1252F9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6D979F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DAA9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86396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7327FB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M1</w:t>
      </w:r>
    </w:p>
    <w:p w14:paraId="337571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470  mm.</w:t>
      </w:r>
    </w:p>
    <w:p w14:paraId="6B60E2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200  mm</w:t>
      </w:r>
    </w:p>
    <w:p w14:paraId="423AEE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40S</w:t>
      </w:r>
    </w:p>
    <w:p w14:paraId="699879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2D472B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270.0</w:t>
      </w:r>
    </w:p>
    <w:p w14:paraId="7DCE57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Y</w:t>
      </w:r>
    </w:p>
    <w:p w14:paraId="3B7EA5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682.16  N</w:t>
      </w:r>
    </w:p>
    <w:p w14:paraId="41167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7E55D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02FBA5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358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C56D8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333CEC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N1</w:t>
      </w:r>
    </w:p>
    <w:p w14:paraId="6D49EF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1320  mm.</w:t>
      </w:r>
    </w:p>
    <w:p w14:paraId="5C9CFA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2EF8B0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11837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22EA52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225.0</w:t>
      </w:r>
    </w:p>
    <w:p w14:paraId="0C56E1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5B802F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29788A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E0E75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4725A9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6D01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D3B89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023840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N7</w:t>
      </w:r>
    </w:p>
    <w:p w14:paraId="5F8125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1320  mm.</w:t>
      </w:r>
    </w:p>
    <w:p w14:paraId="571E2E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195C5F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52A952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1AD354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135.0</w:t>
      </w:r>
    </w:p>
    <w:p w14:paraId="61281F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3FEBC7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52.545  N</w:t>
      </w:r>
    </w:p>
    <w:p w14:paraId="31629C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94752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6574BD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D2A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718D5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6839CE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N9</w:t>
      </w:r>
    </w:p>
    <w:p w14:paraId="433BE4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1320  mm.</w:t>
      </w:r>
    </w:p>
    <w:p w14:paraId="25B01F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5CA9D3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7C22F6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37894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45.0</w:t>
      </w:r>
    </w:p>
    <w:p w14:paraId="094299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72FDD0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52.712  N</w:t>
      </w:r>
    </w:p>
    <w:p w14:paraId="62749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15CAED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04C6932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907C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395F7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3F08B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N10</w:t>
      </w:r>
    </w:p>
    <w:p w14:paraId="7974B8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1320  mm.</w:t>
      </w:r>
    </w:p>
    <w:p w14:paraId="4AC8A8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63780E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4A1D7D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5D04F0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315.0</w:t>
      </w:r>
    </w:p>
    <w:p w14:paraId="320F1F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71387C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52.545  N</w:t>
      </w:r>
    </w:p>
    <w:p w14:paraId="592CD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4DDA32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59F5C7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1CEF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C739E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   Leg</w:t>
      </w:r>
    </w:p>
    <w:p w14:paraId="6369F4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LEGS</w:t>
      </w:r>
    </w:p>
    <w:p w14:paraId="013806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300  mm.</w:t>
      </w:r>
    </w:p>
    <w:p w14:paraId="2F3EF8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Diameter at Leg Centerline                        556.26  mm.</w:t>
      </w:r>
    </w:p>
    <w:p w14:paraId="04C8C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Leg Orientation                                        3</w:t>
      </w:r>
    </w:p>
    <w:p w14:paraId="17A166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Number of Legs                                         4</w:t>
      </w:r>
    </w:p>
    <w:p w14:paraId="7A9E69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Section Identifier                           L2X2X0.3750</w:t>
      </w:r>
    </w:p>
    <w:p w14:paraId="4F311D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Length of Legs                                      1446  mm.</w:t>
      </w:r>
    </w:p>
    <w:p w14:paraId="0FC08C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F2AE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461F67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7CE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3/4</w:t>
      </w:r>
    </w:p>
    <w:p w14:paraId="07ABE1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30</w:t>
      </w:r>
    </w:p>
    <w:p w14:paraId="09B683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40</w:t>
      </w:r>
    </w:p>
    <w:p w14:paraId="350B8F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  Flange</w:t>
      </w:r>
    </w:p>
    <w:p w14:paraId="2C7637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RING FLANGE</w:t>
      </w:r>
    </w:p>
    <w:p w14:paraId="564839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16  mm.</w:t>
      </w:r>
    </w:p>
    <w:p w14:paraId="3BA0B9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Inside Diameter                                   513  mm.</w:t>
      </w:r>
    </w:p>
    <w:p w14:paraId="249BD0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16  mm.</w:t>
      </w:r>
    </w:p>
    <w:p w14:paraId="6AB711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02DCE7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16  mm.</w:t>
      </w:r>
    </w:p>
    <w:p w14:paraId="517D36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4504AB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52CC04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7FA36C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604303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2D0DF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7FB360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180F73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Flange Stress Calculation (Y/N)                    Y</w:t>
      </w:r>
    </w:p>
    <w:p w14:paraId="26DF95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43FD1F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DE27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3B4620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B8BC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4/4</w:t>
      </w:r>
    </w:p>
    <w:p w14:paraId="0AE15A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40</w:t>
      </w:r>
    </w:p>
    <w:p w14:paraId="779F15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50</w:t>
      </w:r>
    </w:p>
    <w:p w14:paraId="115E7A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  Flange</w:t>
      </w:r>
    </w:p>
    <w:p w14:paraId="1CBA89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COVER FLANGE</w:t>
      </w:r>
    </w:p>
    <w:p w14:paraId="25C5AE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16  mm.</w:t>
      </w:r>
    </w:p>
    <w:p w14:paraId="5128D6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              630  mm.</w:t>
      </w:r>
    </w:p>
    <w:p w14:paraId="643B49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16  mm.</w:t>
      </w:r>
    </w:p>
    <w:p w14:paraId="03B32A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3328F3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16  mm.</w:t>
      </w:r>
    </w:p>
    <w:p w14:paraId="685E3B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56D854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584CE0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1831D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40263C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2093FC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5A3B07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53D11A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Flange Stress Calculation (Y/N)                    Y</w:t>
      </w:r>
    </w:p>
    <w:p w14:paraId="0F8910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2FC488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4592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7B665D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A542F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N3</w:t>
      </w:r>
    </w:p>
    <w:p w14:paraId="1C4FF1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150  mm.</w:t>
      </w:r>
    </w:p>
    <w:p w14:paraId="6E8D27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100  mm</w:t>
      </w:r>
    </w:p>
    <w:p w14:paraId="59CBDA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40S</w:t>
      </w:r>
    </w:p>
    <w:p w14:paraId="33C3FB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217D68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270.0</w:t>
      </w:r>
    </w:p>
    <w:p w14:paraId="1CDDF7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1B8088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   0  N</w:t>
      </w:r>
    </w:p>
    <w:p w14:paraId="749FE9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3DE400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14A79E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B159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67F410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1FD573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N2</w:t>
      </w:r>
    </w:p>
    <w:p w14:paraId="2F7DC0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150  mm.</w:t>
      </w:r>
    </w:p>
    <w:p w14:paraId="54679D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48E431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07D02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118042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135.0</w:t>
      </w:r>
    </w:p>
    <w:p w14:paraId="7C76CD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628516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   0  N</w:t>
      </w:r>
    </w:p>
    <w:p w14:paraId="000EFE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7E0395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2F3F9E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46F7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182367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C102D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7" w:name="_Toc192856486"/>
      <w:r w:rsidRPr="000D0DAD">
        <w:rPr>
          <w:rFonts w:ascii="Consolas" w:hAnsi="Consolas" w:cs="Arial"/>
          <w:sz w:val="18"/>
        </w:rPr>
        <w:instrText>XY Coordinate Calculations:</w:instrText>
      </w:r>
      <w:bookmarkEnd w:id="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6F9FB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XY Coordinate Calculations:</w:t>
      </w:r>
    </w:p>
    <w:p w14:paraId="732EF2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2AE4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|            |            |             |             |</w:t>
      </w:r>
    </w:p>
    <w:p w14:paraId="33994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| To |  X (Horiz.)|  Y (Vert.) |  DX (Horiz.)|  DY (Vert.) |</w:t>
      </w:r>
    </w:p>
    <w:p w14:paraId="6CDBF5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|        mm. |        mm. |         mm. |         mm. |</w:t>
      </w:r>
    </w:p>
    <w:p w14:paraId="7587E8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636E9A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BOTTOM DISH|        ... |         50 |         ... |          50 |</w:t>
      </w:r>
    </w:p>
    <w:p w14:paraId="2AB01C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SHELL|        ... |       1492 |         ... |        1442 |</w:t>
      </w:r>
    </w:p>
    <w:p w14:paraId="293C4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RING FLANGE|        ... |    1498.18 |         ... |         -16 |</w:t>
      </w:r>
    </w:p>
    <w:p w14:paraId="0B9A61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COVER FLANGE|        ... |    1517.35 |         ... |          16 |</w:t>
      </w:r>
    </w:p>
    <w:p w14:paraId="08ADA2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73CC9D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D368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PV Elite includes an 1/8 inch (3.175mm) raised face and gasket thicknesses for girth</w:t>
      </w:r>
    </w:p>
    <w:p w14:paraId="1456FE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flanges and tubesheet thicknesses where applicable in the Tangent to Tangent length calculation.</w:t>
      </w:r>
    </w:p>
    <w:p w14:paraId="206A94B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calculated dimensions are based on the given element lengths.  Due to variability in</w:t>
      </w:r>
    </w:p>
    <w:p w14:paraId="33F663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manufacturing (weld gaps etc.), the Tangent to Tangent length may not be exact.</w:t>
      </w:r>
    </w:p>
    <w:p w14:paraId="6AC27C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F7E2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734D2A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100B8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8" w:name="_Toc192856487"/>
      <w:r w:rsidRPr="000D0DAD">
        <w:rPr>
          <w:rFonts w:ascii="Consolas" w:hAnsi="Consolas" w:cs="Arial"/>
          <w:sz w:val="18"/>
        </w:rPr>
        <w:instrText>Flg Calc [Int P]:   FLANGE</w:instrText>
      </w:r>
      <w:bookmarkEnd w:id="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44658F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Flange Input Data Values                         Description: FLANGE        :</w:t>
      </w:r>
    </w:p>
    <w:p w14:paraId="12B32E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ED2B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RING FLANGE</w:t>
      </w:r>
    </w:p>
    <w:p w14:paraId="74CCCC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EA27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   Integral Ring</w:t>
      </w:r>
    </w:p>
    <w:p w14:paraId="1CE3B1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17AE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Pressure                            P            0.52  bars</w:t>
      </w:r>
    </w:p>
    <w:p w14:paraId="418329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            85  °C</w:t>
      </w:r>
    </w:p>
    <w:p w14:paraId="4848D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ci          0.0000  mm.</w:t>
      </w:r>
    </w:p>
    <w:p w14:paraId="5892B0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ce          0.0000  mm.</w:t>
      </w:r>
    </w:p>
    <w:p w14:paraId="178028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Corrosion Allowance in Thickness Calcs.              Yes</w:t>
      </w:r>
    </w:p>
    <w:p w14:paraId="1CC52F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Attached Shell Inside Diameter             B        513.0000  mm.</w:t>
      </w:r>
    </w:p>
    <w:p w14:paraId="6508AB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Integral Ring Inside Diameter                       525.0000  mm.</w:t>
      </w:r>
    </w:p>
    <w:p w14:paraId="114E63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A         630.000  mm.</w:t>
      </w:r>
    </w:p>
    <w:p w14:paraId="30AF14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Thickness                           t         16.0000  mm.</w:t>
      </w:r>
    </w:p>
    <w:p w14:paraId="5D1BF9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61A4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 SA-240 316L</w:t>
      </w:r>
    </w:p>
    <w:p w14:paraId="24FCD1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UNS number                            S31603</w:t>
      </w:r>
    </w:p>
    <w:p w14:paraId="1632FC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Temperature   Sfo          100.50  N./mm²</w:t>
      </w:r>
    </w:p>
    <w:p w14:paraId="7005C7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Ambient       Sfa          115.00  N./mm²</w:t>
      </w:r>
    </w:p>
    <w:p w14:paraId="632A00A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7058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SA-193 B8M</w:t>
      </w:r>
    </w:p>
    <w:p w14:paraId="0AFA25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Temperature      Sb          123.57  N./mm²</w:t>
      </w:r>
    </w:p>
    <w:p w14:paraId="6FCCB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Ambient          Sa          130.00  N./mm²</w:t>
      </w:r>
    </w:p>
    <w:p w14:paraId="4A076B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FFBE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Leg at Back of Ring        tw          0.0000  mm.</w:t>
      </w:r>
    </w:p>
    <w:p w14:paraId="7673843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7BE4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Bolt Circle                    C         560.000  mm.</w:t>
      </w:r>
    </w:p>
    <w:p w14:paraId="384028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Bolt Diameter                      a         16.0000  mm.</w:t>
      </w:r>
    </w:p>
    <w:p w14:paraId="73E3FB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Threads                                  TEMA Metric</w:t>
      </w:r>
    </w:p>
    <w:p w14:paraId="7F3A98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Bolts                                           30</w:t>
      </w:r>
    </w:p>
    <w:p w14:paraId="2EA2212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C854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Outside Diameter             Fod         630.000  mm.</w:t>
      </w:r>
    </w:p>
    <w:p w14:paraId="2B292A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Inside Diameter              Fid         513.000  mm.</w:t>
      </w:r>
    </w:p>
    <w:p w14:paraId="0FAC2C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Facing Sketch                       1, Code Sketch 1a</w:t>
      </w:r>
    </w:p>
    <w:p w14:paraId="4B6C57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3D2D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Outside Diameter                   Go         630.000  mm.</w:t>
      </w:r>
    </w:p>
    <w:p w14:paraId="1F35C0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Inside Diameter                    Gi         513.000  mm.</w:t>
      </w:r>
    </w:p>
    <w:p w14:paraId="637876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Factor                              m          3.0000</w:t>
      </w:r>
    </w:p>
    <w:p w14:paraId="4BA546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Design Seating Stress               y            1.38  N./mm²</w:t>
      </w:r>
    </w:p>
    <w:p w14:paraId="678A1D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E736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Column for Gasket Seating                  2, Code Column II</w:t>
      </w:r>
    </w:p>
    <w:p w14:paraId="1A2FBD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Thickness                          tg          3.0000  mm.</w:t>
      </w:r>
    </w:p>
    <w:p w14:paraId="61BA02B0" w14:textId="78FBDA58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EA430EA" wp14:editId="3DD03E89">
            <wp:extent cx="2971800" cy="16611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00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5036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29B56D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FDF2A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659E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ID Centroid  hg             11.578  mm.</w:t>
      </w:r>
    </w:p>
    <w:p w14:paraId="47416C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OD Centroid h'g             17.843  mm.</w:t>
      </w:r>
    </w:p>
    <w:p w14:paraId="5661E8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406E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Flange ID,      Bcor = B+2*ci                  513.000  mm.</w:t>
      </w:r>
    </w:p>
    <w:p w14:paraId="013921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Large Hub,     g1Cor = g1-ci                     0.000  mm.</w:t>
      </w:r>
    </w:p>
    <w:p w14:paraId="2C7DBC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Small Hub,     g0Cor = go-ci                     0.000  mm.</w:t>
      </w:r>
    </w:p>
    <w:p w14:paraId="11B55C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Code R Dimension,           R = (C-B)/2 - g1             23.500  mm.</w:t>
      </w:r>
    </w:p>
    <w:p w14:paraId="7D5382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4FD4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Gasket Width,        bo = Full Face                29.250 mm.</w:t>
      </w:r>
    </w:p>
    <w:p w14:paraId="5A20A5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Gasket Width,     b = (C-Gi)/4                 11.750 mm.</w:t>
      </w:r>
    </w:p>
    <w:p w14:paraId="3C7E6E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Reaction Diameter,   G = C - 2 * HG              536.843 mm.</w:t>
      </w:r>
    </w:p>
    <w:p w14:paraId="744F46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6EC6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gasket extends beyond the Bolt circle diameter. This flange will be designed as a full</w:t>
      </w:r>
    </w:p>
    <w:p w14:paraId="2B7A43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face flange per Taylor Forge bulletin 502.</w:t>
      </w:r>
    </w:p>
    <w:p w14:paraId="7CB44B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A186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Basic Flange and Bolt Loads:</w:t>
      </w:r>
    </w:p>
    <w:p w14:paraId="45628A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4C20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Hydrostatic End Load due to Pressure [H]:</w:t>
      </w:r>
    </w:p>
    <w:p w14:paraId="6A22F3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G^2 * Peq</w:t>
      </w:r>
    </w:p>
    <w:p w14:paraId="5D8300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537^2 * 0.52</w:t>
      </w:r>
    </w:p>
    <w:p w14:paraId="3D6EE7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11815.265 N</w:t>
      </w:r>
    </w:p>
    <w:p w14:paraId="3B99D4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4214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Contact Load on Gasket Surfaces [Hp]:</w:t>
      </w:r>
    </w:p>
    <w:p w14:paraId="20769A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b * pi * G * m * P</w:t>
      </w:r>
    </w:p>
    <w:p w14:paraId="4667CE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11.8 * pi * 537 * 3 * 0.52</w:t>
      </w:r>
    </w:p>
    <w:p w14:paraId="63D2F3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6206.482 N</w:t>
      </w:r>
    </w:p>
    <w:p w14:paraId="188C83A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7FB8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Gasket Compression [H'p]:</w:t>
      </w:r>
    </w:p>
    <w:p w14:paraId="110F19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Hp * hg / h'g</w:t>
      </w:r>
    </w:p>
    <w:p w14:paraId="68F3E7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( 6206 * 11.6/17.8 )</w:t>
      </w:r>
    </w:p>
    <w:p w14:paraId="7A73CD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4027.400 N</w:t>
      </w:r>
    </w:p>
    <w:p w14:paraId="2750DF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F2F18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Pressure Load [H'GY]:</w:t>
      </w:r>
    </w:p>
    <w:p w14:paraId="28BDD8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pi * G * y * hg / h'g</w:t>
      </w:r>
    </w:p>
    <w:p w14:paraId="05CBD7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11.8 * pi * 537 * 1.38 * 11.6/17.8</w:t>
      </w:r>
    </w:p>
    <w:p w14:paraId="37A848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17744.219 N</w:t>
      </w:r>
    </w:p>
    <w:p w14:paraId="03F028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1B2D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Hydrostatic End Load at Flange ID [Hd]:</w:t>
      </w:r>
    </w:p>
    <w:p w14:paraId="1B94E4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Bcor^2 * P</w:t>
      </w:r>
    </w:p>
    <w:p w14:paraId="527FF2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513^2 * 0.52</w:t>
      </w:r>
    </w:p>
    <w:p w14:paraId="6E2393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10789.055 N</w:t>
      </w:r>
    </w:p>
    <w:p w14:paraId="0BE25F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4F1C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Pressure Force on Flange Face [Ht]:</w:t>
      </w:r>
    </w:p>
    <w:p w14:paraId="7A7455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 - Hd</w:t>
      </w:r>
    </w:p>
    <w:p w14:paraId="07B8F2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11815 - 10789</w:t>
      </w:r>
    </w:p>
    <w:p w14:paraId="2BAC84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1026.210 N</w:t>
      </w:r>
    </w:p>
    <w:p w14:paraId="69ED5B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97FA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Operating Bolt Load [Wm1]:</w:t>
      </w:r>
    </w:p>
    <w:p w14:paraId="1CD08D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H + Hp + H'p, 0 )</w:t>
      </w:r>
    </w:p>
    <w:p w14:paraId="46D1C3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max( 11815 + 6206 + 4027, 0 )</w:t>
      </w:r>
    </w:p>
    <w:p w14:paraId="0AA4F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22049.146 N</w:t>
      </w:r>
    </w:p>
    <w:p w14:paraId="39CD83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94E25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Seating Bolt Load [Wm2]:</w:t>
      </w:r>
    </w:p>
    <w:p w14:paraId="568424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y * b * pi * G  + yPart * bPart * lp + H'GY</w:t>
      </w:r>
    </w:p>
    <w:p w14:paraId="06BF0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1.38*11.8*pi*537+0*0*0+17744</w:t>
      </w:r>
    </w:p>
    <w:p w14:paraId="7A80DD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45089.203 N</w:t>
      </w:r>
    </w:p>
    <w:p w14:paraId="53816A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C2A6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Bolt Area [Am]:</w:t>
      </w:r>
    </w:p>
    <w:p w14:paraId="5FFD1D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Wm1/Sb, Wm2/Sa )</w:t>
      </w:r>
    </w:p>
    <w:p w14:paraId="472DB9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max( 22049/124, 45089/130 )</w:t>
      </w:r>
    </w:p>
    <w:p w14:paraId="6E8A1A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3.469 cm²</w:t>
      </w:r>
    </w:p>
    <w:p w14:paraId="08B48A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68E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Maximum Circumferential Spacing between Bolts per App. 2 eq. (3) [Bsmax]:</w:t>
      </w:r>
    </w:p>
    <w:p w14:paraId="29E373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2a + 6t/(m + 0.5)</w:t>
      </w:r>
    </w:p>
    <w:p w14:paraId="6B7152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16 + 6 * 16/(3 + 0.5)</w:t>
      </w:r>
    </w:p>
    <w:p w14:paraId="62870B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59.429 mm.</w:t>
      </w:r>
    </w:p>
    <w:p w14:paraId="52E18E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2E8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Actual Circumferential Bolt Spacing [Bs]:</w:t>
      </w:r>
    </w:p>
    <w:p w14:paraId="33B655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 * sin( pi / n )</w:t>
      </w:r>
    </w:p>
    <w:p w14:paraId="3E65D9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560 * sin( pi/30 )</w:t>
      </w:r>
    </w:p>
    <w:p w14:paraId="425C56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58.536 mm.</w:t>
      </w:r>
    </w:p>
    <w:p w14:paraId="053582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2CD7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Moment Multiplier for Bolt Spacing per App. 2 eq. (7) [Bsc]:</w:t>
      </w:r>
    </w:p>
    <w:p w14:paraId="18F05F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sqrt( Bs/( 2a + t )), 1 )</w:t>
      </w:r>
    </w:p>
    <w:p w14:paraId="40F835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sqrt( 58.5/( 2 * 16 + 16 )), 1 )</w:t>
      </w:r>
    </w:p>
    <w:p w14:paraId="6AF05D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1.1043</w:t>
      </w:r>
    </w:p>
    <w:p w14:paraId="6EE1F5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56A03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Bolting Information for TEMA Metric Thread Series (Non Mandatory):</w:t>
      </w:r>
    </w:p>
    <w:p w14:paraId="46D1D0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Across Corners for Nuts                      31.180  mm.</w:t>
      </w:r>
    </w:p>
    <w:p w14:paraId="26B39C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Circular Wrench End Diameter                     a    47.000  mm.</w:t>
      </w:r>
    </w:p>
    <w:p w14:paraId="03061D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F06A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Minimum     Actual    Maximum</w:t>
      </w:r>
    </w:p>
    <w:p w14:paraId="2F335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4873E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Area:                                   3.469     41.497</w:t>
      </w:r>
    </w:p>
    <w:p w14:paraId="1191AF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Hub and Bolts:      19.500     23.500</w:t>
      </w:r>
    </w:p>
    <w:p w14:paraId="2143C6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Bolts and Edge:     19.500     35.000</w:t>
      </w:r>
    </w:p>
    <w:p w14:paraId="7C7E9E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Spacing between the Bolts:            39.700     58.536     59.429</w:t>
      </w:r>
    </w:p>
    <w:p w14:paraId="352B42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56B5C6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9241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Flange Design Bolt Load, Gasket Seating [W]:</w:t>
      </w:r>
    </w:p>
    <w:p w14:paraId="367B99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Sa * Ab</w:t>
      </w:r>
    </w:p>
    <w:p w14:paraId="1D3023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130 * 41.5</w:t>
      </w:r>
    </w:p>
    <w:p w14:paraId="2494E7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539408.00 N</w:t>
      </w:r>
    </w:p>
    <w:p w14:paraId="5243215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3CBE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Load for the Operating Condition [HG]:</w:t>
      </w:r>
    </w:p>
    <w:p w14:paraId="06C0CC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- H</w:t>
      </w:r>
    </w:p>
    <w:p w14:paraId="504C4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539408 - 11815</w:t>
      </w:r>
    </w:p>
    <w:p w14:paraId="4644F9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527592.69 N</w:t>
      </w:r>
    </w:p>
    <w:p w14:paraId="792391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7677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Moment Arm Calculations:</w:t>
      </w:r>
    </w:p>
    <w:p w14:paraId="5B5B48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D2F5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Gasket Load Reaction [hg]:</w:t>
      </w:r>
    </w:p>
    <w:p w14:paraId="7D787D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(C - Gi) * (2 * Gi + C) / (6 * (Gi + C))</w:t>
      </w:r>
    </w:p>
    <w:p w14:paraId="6DAAC3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(560 - 513 ) * (2 * 513 + 560 )/</w:t>
      </w:r>
    </w:p>
    <w:p w14:paraId="4FA6CA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(6 * (513 + 560 ))</w:t>
      </w:r>
    </w:p>
    <w:p w14:paraId="3A6B8C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11.5785 mm.</w:t>
      </w:r>
    </w:p>
    <w:p w14:paraId="2F6CB1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44F7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Reverse Moment arm[h"g]:</w:t>
      </w:r>
    </w:p>
    <w:p w14:paraId="76A9C5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hg * h'g / ( hg + h'g )</w:t>
      </w:r>
    </w:p>
    <w:p w14:paraId="1A1212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11.6 * 17.8/(11.6 + 17.8 )</w:t>
      </w:r>
    </w:p>
    <w:p w14:paraId="72265C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7.0219 mm.</w:t>
      </w:r>
    </w:p>
    <w:p w14:paraId="6D6D9E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BEC4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Face Pressure Reaction [ht]:</w:t>
      </w:r>
    </w:p>
    <w:p w14:paraId="7D7C97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(R + g1Cor + hg ) / 2.0</w:t>
      </w:r>
    </w:p>
    <w:p w14:paraId="783B1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( 23.5 + 0 + 11.6 )/2.0</w:t>
      </w:r>
    </w:p>
    <w:p w14:paraId="1BB794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17.5392 mm.</w:t>
      </w:r>
    </w:p>
    <w:p w14:paraId="596ACE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B771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End Pressure Reaction [hd]:</w:t>
      </w:r>
    </w:p>
    <w:p w14:paraId="19E0AC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R + giCor</w:t>
      </w:r>
    </w:p>
    <w:p w14:paraId="414488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 + 0</w:t>
      </w:r>
    </w:p>
    <w:p w14:paraId="0FF85C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23.5000 mm.</w:t>
      </w:r>
    </w:p>
    <w:p w14:paraId="1E860F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28FE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Summary of Moments for Internal Pressure: (N-m)</w:t>
      </w:r>
    </w:p>
    <w:p w14:paraId="0FE100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B3C2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Loading                 Force  |   Distance |  Bolt Corr |         Moment  |</w:t>
      </w:r>
    </w:p>
    <w:p w14:paraId="7737D8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B9684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End Pressure,   Md      10789. |    23.5000 |     1.1043 |            280. |</w:t>
      </w:r>
    </w:p>
    <w:p w14:paraId="553240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Face Pressure,  Mt       1026. |    17.5392 |     1.1043 |             20. |</w:t>
      </w:r>
    </w:p>
    <w:p w14:paraId="30A049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Load,    Mg          0. |     0.0000 |     1.0000 |              0. |</w:t>
      </w:r>
    </w:p>
    <w:p w14:paraId="0B38CF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Seating, Matm   539408. |    11.5785 |     1.1043 |           6900. |</w:t>
      </w:r>
    </w:p>
    <w:p w14:paraId="0B9040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 Load, Mr     527593. |     7.0219 |     1.0000 |           3706. |</w:t>
      </w:r>
    </w:p>
    <w:p w14:paraId="527DD2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9284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Moment for Operation,      Mop                                  300. N-m</w:t>
      </w:r>
    </w:p>
    <w:p w14:paraId="649863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Moment for Gasket seating, Matm                                6900. N-m</w:t>
      </w:r>
    </w:p>
    <w:p w14:paraId="038375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3152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Hub Length, ho =                             0.000 mm.</w:t>
      </w:r>
    </w:p>
    <w:p w14:paraId="490FB2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Hub Ratio,          h/h0 = Defined as 0                0.000</w:t>
      </w:r>
    </w:p>
    <w:p w14:paraId="1CB99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Ratio,   g1/g0 = Defined as 0.0              0.000</w:t>
      </w:r>
    </w:p>
    <w:p w14:paraId="62A878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Factors from Figure 2-7.1                     K =      1.228</w:t>
      </w:r>
    </w:p>
    <w:p w14:paraId="18FE9A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T =      1.828            U =     10.515</w:t>
      </w:r>
    </w:p>
    <w:p w14:paraId="381085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Y =      9.569            Z =      4.936</w:t>
      </w:r>
    </w:p>
    <w:p w14:paraId="0C691F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55ED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Tangential Flange Stress, Operating [Sto]:</w:t>
      </w:r>
    </w:p>
    <w:p w14:paraId="2CC6C7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Y * Mop )/( t² * Bcor )</w:t>
      </w:r>
    </w:p>
    <w:p w14:paraId="153EE5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(9.57*300)/(16²*513)</w:t>
      </w:r>
    </w:p>
    <w:p w14:paraId="2193A8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21.85 N./mm²</w:t>
      </w:r>
    </w:p>
    <w:p w14:paraId="60D38F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9EBFE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Operating [BSo]:</w:t>
      </w:r>
    </w:p>
    <w:p w14:paraId="2C3E5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Wm1 / Ab</w:t>
      </w:r>
    </w:p>
    <w:p w14:paraId="018A2E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22049/41.5</w:t>
      </w:r>
    </w:p>
    <w:p w14:paraId="68DD68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5.31 N./mm²</w:t>
      </w:r>
    </w:p>
    <w:p w14:paraId="3F9F97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0DD9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Seating [BSa]:</w:t>
      </w:r>
    </w:p>
    <w:p w14:paraId="7D840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Wm2 / Ab )</w:t>
      </w:r>
    </w:p>
    <w:p w14:paraId="26642D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(45089/41.5)</w:t>
      </w:r>
    </w:p>
    <w:p w14:paraId="098C4C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10.87 N./mm²</w:t>
      </w:r>
    </w:p>
    <w:p w14:paraId="5673FD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D0EC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Radial Stress at Bolt Circle, Full Face Gaskets, Operating [SFo]:</w:t>
      </w:r>
    </w:p>
    <w:p w14:paraId="01C977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*MR/(t²*(Pi*C-n*dB))</w:t>
      </w:r>
    </w:p>
    <w:p w14:paraId="5B42B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6*3706/(16²*(3.14*560-30*16))</w:t>
      </w:r>
    </w:p>
    <w:p w14:paraId="6C51B2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67.88 N./mm²</w:t>
      </w:r>
    </w:p>
    <w:p w14:paraId="09BC21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89A4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Flange Stress Analysis Results: 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</w:p>
    <w:p w14:paraId="7DDBF8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9B5F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Operating |            Gasket Seating |</w:t>
      </w:r>
    </w:p>
    <w:p w14:paraId="2A6B03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Actual       Allowed |      Actual       Allowed |</w:t>
      </w:r>
    </w:p>
    <w:p w14:paraId="0AA6A2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1514D1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Flange           21.85 |      100.50 |        0.00 |      115.00 |</w:t>
      </w:r>
    </w:p>
    <w:p w14:paraId="18BDE0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Bolting                      5.31 |      123.57 |       10.87 |      130.00 |</w:t>
      </w:r>
    </w:p>
    <w:p w14:paraId="3C4DAD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Faced Gasket           67.88 |      100.50 |        0.00 |      115.00 |</w:t>
      </w:r>
    </w:p>
    <w:p w14:paraId="1DE02B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465C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Required Flange Thickness                     13.157 mm.</w:t>
      </w:r>
    </w:p>
    <w:p w14:paraId="4AE131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M.A.W.P. ( Operating )                         2.4 bars</w:t>
      </w:r>
    </w:p>
    <w:p w14:paraId="4669C0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Finished Weight of Flange at given Thk.       13.5 kg.</w:t>
      </w:r>
    </w:p>
    <w:p w14:paraId="03558E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Unfinished Weight of Forging at given Thk     13.5 kg.</w:t>
      </w:r>
    </w:p>
    <w:p w14:paraId="6607BA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E7D5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173A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ED4EC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F83E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Required Fillet Weld Leg size for Slip on Flanges:</w:t>
      </w:r>
    </w:p>
    <w:p w14:paraId="252311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tn, ( 6 mm or 1/4 inch ) )  no hub size given</w:t>
      </w:r>
    </w:p>
    <w:p w14:paraId="0A0505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max( 6, 6 )</w:t>
      </w:r>
    </w:p>
    <w:p w14:paraId="4F279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6.000 mm.</w:t>
      </w:r>
    </w:p>
    <w:p w14:paraId="65662D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98AF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FBD034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1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BAFC5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9" w:name="_Toc192856488"/>
      <w:r w:rsidRPr="000D0DAD">
        <w:rPr>
          <w:rFonts w:ascii="Consolas" w:hAnsi="Consolas" w:cs="Arial"/>
          <w:sz w:val="18"/>
        </w:rPr>
        <w:instrText>Flg Calc [Int P]:   FLANGE</w:instrText>
      </w:r>
      <w:bookmarkEnd w:id="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0C2EE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Flange Input Data Values                         Description: FLANGE        :</w:t>
      </w:r>
    </w:p>
    <w:p w14:paraId="294472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3BD9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COVER FLANGE</w:t>
      </w:r>
    </w:p>
    <w:p w14:paraId="03E912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2F79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           Blind</w:t>
      </w:r>
    </w:p>
    <w:p w14:paraId="34BEF5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B44F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Pressure                            P            0.52  bars</w:t>
      </w:r>
    </w:p>
    <w:p w14:paraId="1FC5AC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            85  °C</w:t>
      </w:r>
    </w:p>
    <w:p w14:paraId="44E7B3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ci          0.0000  mm.</w:t>
      </w:r>
    </w:p>
    <w:p w14:paraId="7F29C8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ce          0.0000  mm.</w:t>
      </w:r>
    </w:p>
    <w:p w14:paraId="397E63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Corrosion Allowance in Thickness Calcs.              Yes</w:t>
      </w:r>
    </w:p>
    <w:p w14:paraId="493FEA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A         630.000  mm.</w:t>
      </w:r>
    </w:p>
    <w:p w14:paraId="7C8548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Thickness                           t         16.0000  mm.</w:t>
      </w:r>
    </w:p>
    <w:p w14:paraId="0C2A4C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58F1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 SA-240 316L</w:t>
      </w:r>
    </w:p>
    <w:p w14:paraId="2FFD4A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UNS number                            S31603</w:t>
      </w:r>
    </w:p>
    <w:p w14:paraId="4B9ABE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Temperature   Sfo          100.50  N./mm²</w:t>
      </w:r>
    </w:p>
    <w:p w14:paraId="0834F1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Ambient       Sfa          115.00  N./mm²</w:t>
      </w:r>
    </w:p>
    <w:p w14:paraId="1F33BA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5D5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SA-193 B8M</w:t>
      </w:r>
    </w:p>
    <w:p w14:paraId="20AA79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Temperature      Sb          123.57  N./mm²</w:t>
      </w:r>
    </w:p>
    <w:p w14:paraId="62B3D7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Ambient          Sa          130.00  N./mm²</w:t>
      </w:r>
    </w:p>
    <w:p w14:paraId="050EC6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E23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Perimeter along the Center of the Bolts    L        1759.292  mm.</w:t>
      </w:r>
    </w:p>
    <w:p w14:paraId="7C171A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AD6E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Bolt Circle                    C         560.000  mm.</w:t>
      </w:r>
    </w:p>
    <w:p w14:paraId="4C2ED3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Bolt Diameter                      a         16.0000  mm.</w:t>
      </w:r>
    </w:p>
    <w:p w14:paraId="084359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Threads                                  TEMA Metric</w:t>
      </w:r>
    </w:p>
    <w:p w14:paraId="50D7C0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Bolts                                           30</w:t>
      </w:r>
    </w:p>
    <w:p w14:paraId="1D31FD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A89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Outside Diameter             Fod         630.000  mm.</w:t>
      </w:r>
    </w:p>
    <w:p w14:paraId="26EF70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Inside Diameter              Fid         513.000  mm.</w:t>
      </w:r>
    </w:p>
    <w:p w14:paraId="166254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Facing Sketch                       1, Code Sketch 1a</w:t>
      </w:r>
    </w:p>
    <w:p w14:paraId="2B07F1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6CC4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Outside Diameter                   Go         630.000  mm.</w:t>
      </w:r>
    </w:p>
    <w:p w14:paraId="50DA36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Inside Diameter                    Gi         513.000  mm.</w:t>
      </w:r>
    </w:p>
    <w:p w14:paraId="1ADE6D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Factor                              m          3.0000</w:t>
      </w:r>
    </w:p>
    <w:p w14:paraId="0719B3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Design Seating Stress               y            1.38  N./mm²</w:t>
      </w:r>
    </w:p>
    <w:p w14:paraId="12353D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6360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Column for Gasket Seating                  2, Code Column II</w:t>
      </w:r>
    </w:p>
    <w:p w14:paraId="3CDB87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Thickness                          tg          3.0000  mm.</w:t>
      </w:r>
    </w:p>
    <w:p w14:paraId="0B19F671" w14:textId="6521AB3A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CEED160" wp14:editId="57EAC8AE">
            <wp:extent cx="2651760" cy="1143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E8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FD3A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3A4441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D6B1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3D49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ID Centroid  hg             11.578  mm.</w:t>
      </w:r>
    </w:p>
    <w:p w14:paraId="2EAC9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OD Centroid h'g             17.843  mm.</w:t>
      </w:r>
    </w:p>
    <w:p w14:paraId="4933AE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3038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C5A6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Gasket Width,        bo = Full Face                29.250 mm.</w:t>
      </w:r>
    </w:p>
    <w:p w14:paraId="73D1F5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Gasket Width,     b = (C-Gi)/4                 11.750 mm.</w:t>
      </w:r>
    </w:p>
    <w:p w14:paraId="63E8B1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Reaction Diameter,   G = C - 2 * HG              536.843 mm.</w:t>
      </w:r>
    </w:p>
    <w:p w14:paraId="296DE4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0F8B8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gasket extends beyond the Bolt circle diameter. This flange will be designed as a full</w:t>
      </w:r>
    </w:p>
    <w:p w14:paraId="03E35E6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face flange per Taylor Forge bulletin 502.</w:t>
      </w:r>
    </w:p>
    <w:p w14:paraId="1CFF47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F25C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Basic Flange and Bolt Loads:</w:t>
      </w:r>
    </w:p>
    <w:p w14:paraId="4A62B5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D75F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Hydrostatic End Load due to Pressure [H]:</w:t>
      </w:r>
    </w:p>
    <w:p w14:paraId="3730E7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G^2 * Peq</w:t>
      </w:r>
    </w:p>
    <w:p w14:paraId="3B1D73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537^2 * 0.52</w:t>
      </w:r>
    </w:p>
    <w:p w14:paraId="294FF1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11815.265 N</w:t>
      </w:r>
    </w:p>
    <w:p w14:paraId="13EDE1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7B895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Contact Load on Gasket Surfaces [Hp]:</w:t>
      </w:r>
    </w:p>
    <w:p w14:paraId="585CA2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b * pi * G * m * P</w:t>
      </w:r>
    </w:p>
    <w:p w14:paraId="79472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11.8 * pi * 537 * 3 * 0.52</w:t>
      </w:r>
    </w:p>
    <w:p w14:paraId="2756BB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6206.482 N</w:t>
      </w:r>
    </w:p>
    <w:p w14:paraId="00B179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2003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Gasket Compression [H'p]:</w:t>
      </w:r>
    </w:p>
    <w:p w14:paraId="76CA9A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Hp * hg / h'g</w:t>
      </w:r>
    </w:p>
    <w:p w14:paraId="5548B5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( 6206 * 11.6/17.8 )</w:t>
      </w:r>
    </w:p>
    <w:p w14:paraId="71B0FE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4027.400 N</w:t>
      </w:r>
    </w:p>
    <w:p w14:paraId="395BCE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8C7D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Full Face ID Pressure Load [H'GY]:</w:t>
      </w:r>
    </w:p>
    <w:p w14:paraId="63B6C1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pi * G * y * hg / h'g</w:t>
      </w:r>
    </w:p>
    <w:p w14:paraId="28ACA0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11.8 * pi * 537 * 1.38 * 11.6/17.8</w:t>
      </w:r>
    </w:p>
    <w:p w14:paraId="425396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17744.219 N</w:t>
      </w:r>
    </w:p>
    <w:p w14:paraId="6297AD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3431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Operating Bolt Load [Wm1]:</w:t>
      </w:r>
    </w:p>
    <w:p w14:paraId="1FDF33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H + Hp + H'p, 0 )</w:t>
      </w:r>
    </w:p>
    <w:p w14:paraId="74FACA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max( 11815 + 6206 + 4027, 0 )</w:t>
      </w:r>
    </w:p>
    <w:p w14:paraId="131086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22049.146 N</w:t>
      </w:r>
    </w:p>
    <w:p w14:paraId="367E47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42F0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Seating Bolt Load [Wm2]:</w:t>
      </w:r>
    </w:p>
    <w:p w14:paraId="54DBF7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y * b * pi * G  + yPart * bPart * lp + H'GY</w:t>
      </w:r>
    </w:p>
    <w:p w14:paraId="612BAF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1.38*11.8*pi*537+0*0*0+17744</w:t>
      </w:r>
    </w:p>
    <w:p w14:paraId="128DC0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45089.203 N</w:t>
      </w:r>
    </w:p>
    <w:p w14:paraId="61F253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934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Bolt Area [Am]:</w:t>
      </w:r>
    </w:p>
    <w:p w14:paraId="3EE874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Wm1/Sb, Wm2/Sa )</w:t>
      </w:r>
    </w:p>
    <w:p w14:paraId="357FF6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max( 22049/124, 45089/130 )</w:t>
      </w:r>
    </w:p>
    <w:p w14:paraId="27EEB0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3.469 cm²</w:t>
      </w:r>
    </w:p>
    <w:p w14:paraId="0CF6E5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A1F0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Bolting Information for TEMA Metric Thread Series (Non Mandatory):</w:t>
      </w:r>
    </w:p>
    <w:p w14:paraId="468898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116718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Minimum     Actual    Maximum</w:t>
      </w:r>
    </w:p>
    <w:p w14:paraId="7DEDE6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0A0AE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Area:                                   3.469     41.497</w:t>
      </w:r>
    </w:p>
    <w:p w14:paraId="590AB0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Bolts and Edge:     19.500     35.000</w:t>
      </w:r>
    </w:p>
    <w:p w14:paraId="4F6109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FF8E55"/>
          <w:sz w:val="18"/>
        </w:rPr>
        <w:t>Circ. Spacing between the Bolts:            39.700     58.536     48.000</w:t>
      </w:r>
    </w:p>
    <w:p w14:paraId="362921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ACA92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A372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Flange Design Bolt Load, Gasket Seating [W]:</w:t>
      </w:r>
    </w:p>
    <w:p w14:paraId="71442E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Sa * Ab</w:t>
      </w:r>
    </w:p>
    <w:p w14:paraId="6D04A5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130 * 41.5</w:t>
      </w:r>
    </w:p>
    <w:p w14:paraId="047132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539408.00 N</w:t>
      </w:r>
    </w:p>
    <w:p w14:paraId="1C8579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F214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Gasket Load for the Operating Condition [HG]:</w:t>
      </w:r>
    </w:p>
    <w:p w14:paraId="32345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- H</w:t>
      </w:r>
    </w:p>
    <w:p w14:paraId="67A854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539408 - 11815</w:t>
      </w:r>
    </w:p>
    <w:p w14:paraId="2FDFF1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527592.69 N</w:t>
      </w:r>
    </w:p>
    <w:p w14:paraId="24B479A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AB39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Moment Arm Calculations:</w:t>
      </w:r>
    </w:p>
    <w:p w14:paraId="189681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FD15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Gasket Load Reaction [hg]:</w:t>
      </w:r>
    </w:p>
    <w:p w14:paraId="2FCEC2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(C - Gi) * (2 * Gi + C) / (6 * (Gi + C))</w:t>
      </w:r>
    </w:p>
    <w:p w14:paraId="07E04E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(560 - 513 ) * (2 * 513 + 560 )/</w:t>
      </w:r>
    </w:p>
    <w:p w14:paraId="5B351B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(6 * (513 + 560 ))</w:t>
      </w:r>
    </w:p>
    <w:p w14:paraId="12127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11.5785 mm.</w:t>
      </w:r>
    </w:p>
    <w:p w14:paraId="60D2FF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58D7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Reverse Moment arm[h"g]:</w:t>
      </w:r>
    </w:p>
    <w:p w14:paraId="6AF898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hg * h'g / ( hg + h'g )</w:t>
      </w:r>
    </w:p>
    <w:p w14:paraId="68EA81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11.6 * 17.8/(11.6 + 17.8 )</w:t>
      </w:r>
    </w:p>
    <w:p w14:paraId="395DD7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7.0219 mm.</w:t>
      </w:r>
    </w:p>
    <w:p w14:paraId="1155A8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8BA3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Face Pressure Reaction [ht]:</w:t>
      </w:r>
    </w:p>
    <w:p w14:paraId="7047C1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(R + g1Cor + hg ) / 2.0</w:t>
      </w:r>
    </w:p>
    <w:p w14:paraId="762EF6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( 23.5 + 0 + 11.6 )/2.0</w:t>
      </w:r>
    </w:p>
    <w:p w14:paraId="66ABE0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17.5392 mm.</w:t>
      </w:r>
    </w:p>
    <w:p w14:paraId="024C41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417B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Distance to End Pressure Reaction [hd]:</w:t>
      </w:r>
    </w:p>
    <w:p w14:paraId="450757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R + giCor</w:t>
      </w:r>
    </w:p>
    <w:p w14:paraId="6253D1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 + 0</w:t>
      </w:r>
    </w:p>
    <w:p w14:paraId="706DDE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23.5000 mm.</w:t>
      </w:r>
    </w:p>
    <w:p w14:paraId="474B34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4869A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Tangential Flange Stress, Flat Head (UG-34), Operating [STo]:</w:t>
      </w:r>
    </w:p>
    <w:p w14:paraId="191F5D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 * Z * [Peq] * d²/t²  (no bolt load moment for full faced designs)</w:t>
      </w:r>
    </w:p>
    <w:p w14:paraId="75DF8C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0.25*1*[0.52]*560²/16²</w:t>
      </w:r>
    </w:p>
    <w:p w14:paraId="62C533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15.99 N./mm²</w:t>
      </w:r>
    </w:p>
    <w:p w14:paraId="4659E6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4A6A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Operating [BSo]:</w:t>
      </w:r>
    </w:p>
    <w:p w14:paraId="5336C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Wm1 / Ab</w:t>
      </w:r>
    </w:p>
    <w:p w14:paraId="1E2CDB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22049/41.5</w:t>
      </w:r>
    </w:p>
    <w:p w14:paraId="05CBCA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5.31 N./mm²</w:t>
      </w:r>
    </w:p>
    <w:p w14:paraId="07C1AA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CC8F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Bolt Stress, Seating [BSa]:</w:t>
      </w:r>
    </w:p>
    <w:p w14:paraId="36875F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Wm2 / Ab )</w:t>
      </w:r>
    </w:p>
    <w:p w14:paraId="0FB3FF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(45089/41.5)</w:t>
      </w:r>
    </w:p>
    <w:p w14:paraId="049226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10.87 N./mm²</w:t>
      </w:r>
    </w:p>
    <w:p w14:paraId="58673A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504F3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Radial Stress at Bolt Circle, Full Face Gaskets, Operating [SFo]:</w:t>
      </w:r>
    </w:p>
    <w:p w14:paraId="6BA4B4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*MR/(t²*(Pi*C-n*dB))</w:t>
      </w:r>
    </w:p>
    <w:p w14:paraId="5DDC09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6*3706/(16²*(3.14*560-30*16))</w:t>
      </w:r>
    </w:p>
    <w:p w14:paraId="55842C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67.88 N./mm²</w:t>
      </w:r>
    </w:p>
    <w:p w14:paraId="1322AAF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B8D3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Flange Stress Analysis Results: 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</w:p>
    <w:p w14:paraId="360440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E25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Operating |            Gasket Seating |</w:t>
      </w:r>
    </w:p>
    <w:p w14:paraId="6151AB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Actual       Allowed |      Actual       Allowed |</w:t>
      </w:r>
    </w:p>
    <w:p w14:paraId="63D989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0C3EE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Flange           15.99 |      100.50 |        0.00 |      115.00 |</w:t>
      </w:r>
    </w:p>
    <w:p w14:paraId="4A1949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Bolting                      5.31 |      123.57 |       10.87 |      130.00 |</w:t>
      </w:r>
    </w:p>
    <w:p w14:paraId="3908A4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Faced Gasket           67.88 |      100.50 |        0.00 |      115.00 |</w:t>
      </w:r>
    </w:p>
    <w:p w14:paraId="3C0C18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28DE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Reqd. Blind Flange Thickness at Center                 6.382 mm.</w:t>
      </w:r>
    </w:p>
    <w:p w14:paraId="373324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M.A.W.P. ( Operating )                        3.28 bars</w:t>
      </w:r>
    </w:p>
    <w:p w14:paraId="05ED45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Finished Weight of Flange at given Thk.       40.0 kg.</w:t>
      </w:r>
    </w:p>
    <w:p w14:paraId="619D1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Unfinished Weight of Forging at given Thk     40.0 kg.</w:t>
      </w:r>
    </w:p>
    <w:p w14:paraId="090712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4674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6E7B7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3EC8A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4CCCA6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AFC75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0" w:name="_Toc192856489"/>
      <w:r w:rsidRPr="000D0DAD">
        <w:rPr>
          <w:rFonts w:ascii="Consolas" w:hAnsi="Consolas" w:cs="Arial"/>
          <w:sz w:val="18"/>
        </w:rPr>
        <w:instrText>Internal Pressure Calculations:</w:instrText>
      </w:r>
      <w:bookmarkEnd w:id="1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FCCDE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Internal Pressure Results Summary:</w:t>
      </w:r>
    </w:p>
    <w:p w14:paraId="732C22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85CE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Thickness, Pressure, Diameter and Allowable Stress :</w:t>
      </w:r>
    </w:p>
    <w:p w14:paraId="65FD20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2316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Int. Press |    Nominal | Total Corr |    Element |  Allowable | Element# |</w:t>
      </w:r>
    </w:p>
    <w:p w14:paraId="3530C2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 | To | + Liq. Hd  |  Thickness |  Allowance |   Diameter |  Stress(SE)|          |</w:t>
      </w:r>
    </w:p>
    <w:p w14:paraId="241A0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  bars |        mm. |        mm. |        mm. |     N./mm² |          |</w:t>
      </w:r>
    </w:p>
    <w:p w14:paraId="0B3D88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6248CB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BOTTOM DISH|     0.6868 |          8 |        ... |        500 |      100.5 |        1 |</w:t>
      </w:r>
    </w:p>
    <w:p w14:paraId="76C40D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SHELL|      0.669 |          6 |        ... |        500 |     100.46 |        2 |</w:t>
      </w:r>
    </w:p>
    <w:p w14:paraId="4CCDF2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RING FLANGE|      0.522 |         16 |        ... |        513 |      100.5 |        3 |</w:t>
      </w:r>
    </w:p>
    <w:p w14:paraId="63DEFD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COVER FLANGE|      0.522 |         16 |        ... |        630 |      100.5 |        4 |</w:t>
      </w:r>
    </w:p>
    <w:p w14:paraId="4000CB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BB36A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D0FC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Required Thickness and MAWP :</w:t>
      </w:r>
    </w:p>
    <w:p w14:paraId="0AC954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9D73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Design |   M.A.W.P. |     M.A.P. |    Minimum |   Required | Element# |</w:t>
      </w:r>
    </w:p>
    <w:p w14:paraId="2796CE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 | To |   Pressure |   Corroded | New &amp; Cold |  Thickness |  Thickness |          |</w:t>
      </w:r>
    </w:p>
    <w:p w14:paraId="3B130A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  bars |       bars |       bars |        mm. |        mm. |          |</w:t>
      </w:r>
    </w:p>
    <w:p w14:paraId="2D9727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22A517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BOTTOM DISH|      0.522 |       23.9 |       27.5 |          6 |        1.5 |        1 |</w:t>
      </w:r>
    </w:p>
    <w:p w14:paraId="647199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SHELL|      0.522 |       23.6 |       27.2 |          6 |        1.5 |        2 |</w:t>
      </w:r>
    </w:p>
    <w:p w14:paraId="5D83B9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RING FLANGE|      0.522 |        2.4 |       2.75 |         16 |    13.1572 |        3 |</w:t>
      </w:r>
    </w:p>
    <w:p w14:paraId="408A2C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COVER FLANGE|      0.522 |       3.28 |       3.75 |         16 |     6.3815 |        4 |</w:t>
      </w:r>
    </w:p>
    <w:p w14:paraId="5D17D7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58F52F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Minimum                           0.52         2.75</w:t>
      </w:r>
    </w:p>
    <w:p w14:paraId="1EF9E1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A1AE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MAWP: 0.52 bars, limited by: DESIGN (user specified)</w:t>
      </w:r>
    </w:p>
    <w:p w14:paraId="0F4DCA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6C82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Design Internal Pressure.</w:t>
      </w:r>
    </w:p>
    <w:p w14:paraId="46C002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95AA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5AF611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6C836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1" w:name="_Toc192856490"/>
      <w:r w:rsidRPr="000D0DAD">
        <w:rPr>
          <w:rFonts w:ascii="Consolas" w:hAnsi="Consolas" w:cs="Arial"/>
          <w:sz w:val="18"/>
        </w:rPr>
        <w:instrText>Element: BOTTOM DISH</w:instrText>
      </w:r>
      <w:bookmarkEnd w:id="1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C4065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Internal Pressure Calculation Results:</w:t>
      </w:r>
    </w:p>
    <w:p w14:paraId="13F5C7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F3CA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5E381C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F65DF2" w14:textId="1A49E02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A5087C6" wp14:editId="32AFB89B">
            <wp:extent cx="2933700" cy="1333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6C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0FEF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Internal Pressure Results for: BOTTOM DISH</w:t>
      </w:r>
    </w:p>
    <w:p w14:paraId="6590BB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8E36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5311B4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Elliptical Head Design Information:              |                                               |</w:t>
      </w:r>
    </w:p>
    <w:p w14:paraId="0BF405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19AD76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Design Pressure   P           0.687 bars       | Int. Design Temperature            85 °C      |</w:t>
      </w:r>
    </w:p>
    <w:p w14:paraId="3441C6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Material         SA-240 316L            | Ext. Design Temperature             0 °C      |</w:t>
      </w:r>
    </w:p>
    <w:p w14:paraId="0212C1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Length              50.000 mm.        | External Pressure Chart          HA-4         |</w:t>
      </w:r>
    </w:p>
    <w:p w14:paraId="3D768E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UNS Number        S31603         |</w:t>
      </w:r>
    </w:p>
    <w:p w14:paraId="28DCD2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Int. Corr. All.   c          0.0000 mm.        |  Allowable Stress (ope)  S      100.5 N./mm²  |</w:t>
      </w:r>
    </w:p>
    <w:p w14:paraId="19CA4E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Ext. Corr. All.  ce          0.0000 mm.        |  Allowable Stress (amb) Sa      115.0 N./mm²  |</w:t>
      </w:r>
    </w:p>
    <w:p w14:paraId="2D903F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Inside Diameter  Di         500.000 mm.        |           Actual Stress           2.9 N./mm²  |</w:t>
      </w:r>
    </w:p>
    <w:p w14:paraId="6B4625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Spec. Min. Thk t or e          6.0000 mm.        |      Spec. Nominal Thk.         8.000 mm.     |</w:t>
      </w:r>
    </w:p>
    <w:p w14:paraId="24680F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Surface Area              3696.7 cm²        |          SG of Contents         1.040         |</w:t>
      </w:r>
    </w:p>
    <w:p w14:paraId="02C337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Volume             26184.6 cm³        |      Weight of Contents         266.8 N       |</w:t>
      </w:r>
    </w:p>
    <w:p w14:paraId="11E007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Empty Weight               244.7 N          |        Operating Weight         511.5 N       |</w:t>
      </w:r>
    </w:p>
    <w:p w14:paraId="0E18D5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Comp. All. Ope. Stress          87.1 N./mm²  |</w:t>
      </w:r>
    </w:p>
    <w:p w14:paraId="021EC0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Aspect Ratio          2.00         |</w:t>
      </w:r>
    </w:p>
    <w:p w14:paraId="42F151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43B2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2E50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15105C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Radiography Information:                        |                                               |</w:t>
      </w:r>
    </w:p>
    <w:p w14:paraId="0B7CE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6AAB9A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User Defined                                    |  User Defined                                 |</w:t>
      </w:r>
    </w:p>
    <w:p w14:paraId="1E5997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Circ. Joint Efficiency           100 %          |  Long. Joint Efficiency  E        100 %       |</w:t>
      </w:r>
    </w:p>
    <w:p w14:paraId="3403DF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4F424F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956B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Tolerance for Formed Heads per UG-81(a):</w:t>
      </w:r>
    </w:p>
    <w:p w14:paraId="144831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outside the specified shape,  1.25% of D: 6.250 mm.</w:t>
      </w:r>
    </w:p>
    <w:p w14:paraId="1DD8B3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inside the specified shape,  0.625% of D: 3.125 mm.</w:t>
      </w:r>
    </w:p>
    <w:p w14:paraId="4147BC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A0CD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Thickness due to Internal Pressure [tr]:</w:t>
      </w:r>
    </w:p>
    <w:p w14:paraId="0906BB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(P*D*Kcor)/(2*S*E-0.2*P) Appendix 1-4(c)</w:t>
      </w:r>
    </w:p>
    <w:p w14:paraId="7476F0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(0.69*500*1)/(2*100*1-0.2*0.69)</w:t>
      </w:r>
    </w:p>
    <w:p w14:paraId="360362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0.1709 + 0.0000 = 0.1709 mm.</w:t>
      </w:r>
    </w:p>
    <w:p w14:paraId="7E4E68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649C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Note: The thickness required was less than the Code Minimum, therefore</w:t>
      </w:r>
    </w:p>
    <w:p w14:paraId="305794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Code Minimum value of 1.5000 mm. per UG-16 will be used.</w:t>
      </w:r>
    </w:p>
    <w:p w14:paraId="62ABE76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CAE4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Max. Allowable Working Pressure at given Thickness, corroded [MAWP]:</w:t>
      </w:r>
    </w:p>
    <w:p w14:paraId="7A3320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Less Operating Hydrostatic Head Pressure of 0.165 bars</w:t>
      </w:r>
    </w:p>
    <w:p w14:paraId="69EC5F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(2*S*E*t)/(Kcor*D+0.2*t) per Appendix 1-4 (c)</w:t>
      </w:r>
    </w:p>
    <w:p w14:paraId="4C22DB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(2*100*1*6)/(1*500+0.2*6)</w:t>
      </w:r>
    </w:p>
    <w:p w14:paraId="207820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24.1 - 0.16 = 23.9  bars</w:t>
      </w:r>
    </w:p>
    <w:p w14:paraId="1B0367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A152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Maximum Allowable Pressure, New and Cold [MAPNC]:</w:t>
      </w:r>
    </w:p>
    <w:p w14:paraId="156813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(2*S*E*t)/(K*D+0.2*t) per Appendix 1-4 (c)</w:t>
      </w:r>
    </w:p>
    <w:p w14:paraId="1F3925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(2*115*1*6)/(1*500+0.2*6)</w:t>
      </w:r>
    </w:p>
    <w:p w14:paraId="2CDF06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27.5 bars</w:t>
      </w:r>
    </w:p>
    <w:p w14:paraId="3DA313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2D13E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Actual stress at given pressure and thickness, corroded [Sact]:</w:t>
      </w:r>
    </w:p>
    <w:p w14:paraId="4C0A79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(P*(Kcor*D+0.2*t))/(2*E*t)</w:t>
      </w:r>
    </w:p>
    <w:p w14:paraId="4F8C2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(0.69*(1*500+0.2*6))/(2*1*6)</w:t>
      </w:r>
    </w:p>
    <w:p w14:paraId="77D16B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2.869 N./mm²</w:t>
      </w:r>
    </w:p>
    <w:p w14:paraId="7F256E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46CFE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Straight Flange Required Thickness:</w:t>
      </w:r>
    </w:p>
    <w:p w14:paraId="53195A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(P*R)/(S*E-0.6*P) + c    per UG-27 (c)(1)</w:t>
      </w:r>
    </w:p>
    <w:p w14:paraId="00CE0C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(0.69*250)/(100*1-0.6*0.69)+0</w:t>
      </w:r>
    </w:p>
    <w:p w14:paraId="0FB038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0.171 mm.</w:t>
      </w:r>
    </w:p>
    <w:p w14:paraId="681613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ECA2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Straight Flange Maximum Allowable Working Pressure:</w:t>
      </w:r>
    </w:p>
    <w:p w14:paraId="7ABF18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Less Operating Hydrostatic Head Pressure of 0.152 bars</w:t>
      </w:r>
    </w:p>
    <w:p w14:paraId="7007B8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64E8A2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(100 * 1 * 8 )/(250 + 0.6 * 8 )</w:t>
      </w:r>
    </w:p>
    <w:p w14:paraId="67587D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31.6 - 0.15 = 31.4  bars</w:t>
      </w:r>
    </w:p>
    <w:p w14:paraId="3BCC97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2988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% Elongation per Table UG-79-1 (75*tnom/Rf)*(1-Rf/Ro)  6.742 %</w:t>
      </w:r>
    </w:p>
    <w:p w14:paraId="109AB9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Note: Please Check Requirements of Table UHA-44 for Elongation limits.</w:t>
      </w:r>
    </w:p>
    <w:p w14:paraId="5B1901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7CAF7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6CBBC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FAAC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86AD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Tolerance for Formed Heads per UG-81(a):</w:t>
      </w:r>
    </w:p>
    <w:p w14:paraId="65A98B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outside the specified shape,  1.25% of D: 6.250 mm.</w:t>
      </w:r>
    </w:p>
    <w:p w14:paraId="6CB715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inside the specified shape,  0.625% of D: 3.125 mm.</w:t>
      </w:r>
    </w:p>
    <w:p w14:paraId="33A2A4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BBC10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81BEB61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1B911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2" w:name="_Toc192856491"/>
      <w:r w:rsidRPr="000D0DAD">
        <w:rPr>
          <w:rFonts w:ascii="Consolas" w:hAnsi="Consolas" w:cs="Arial"/>
          <w:sz w:val="18"/>
        </w:rPr>
        <w:instrText>Element: SHELL</w:instrText>
      </w:r>
      <w:bookmarkEnd w:id="1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31FCC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Internal Pressure Calculation Results:</w:t>
      </w:r>
    </w:p>
    <w:p w14:paraId="111001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5BF6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648A890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2588C2" w14:textId="0263306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5535280" wp14:editId="57DE334F">
            <wp:extent cx="2933700" cy="1333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B4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B27E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Internal Pressure Results for: SHELL</w:t>
      </w:r>
    </w:p>
    <w:p w14:paraId="6523AF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E9FC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1BA765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Shell Design Information:            |                                               |</w:t>
      </w:r>
    </w:p>
    <w:p w14:paraId="7A8640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205F5C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Design Pressure   P           0.669 bars       | Int. Design Temperature            85 °C      |</w:t>
      </w:r>
    </w:p>
    <w:p w14:paraId="62A5CD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Material         SA-240 316L            | Ext. Design Temperature             0 °C      |</w:t>
      </w:r>
    </w:p>
    <w:p w14:paraId="3E03F6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Length            1442.000 mm.        | External Pressure Chart          HA-4         |</w:t>
      </w:r>
    </w:p>
    <w:p w14:paraId="3A7A3C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UNS Number        S31603         |</w:t>
      </w:r>
    </w:p>
    <w:p w14:paraId="24E936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Int. Corr. All.   c          0.0000 mm.        |  Allowable Stress (ope)  S      100.5 N./mm²  |</w:t>
      </w:r>
    </w:p>
    <w:p w14:paraId="53C73A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Ext. Corr. All.  ce          0.0000 mm.        |  Allowable Stress (amb) Sa      115.0 N./mm²  |</w:t>
      </w:r>
    </w:p>
    <w:p w14:paraId="4E6C1F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Inside Diameter  Di         500.000 mm.        |           Actual Stress           2.8 N./mm²  |</w:t>
      </w:r>
    </w:p>
    <w:p w14:paraId="5B29FD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Spec. Min. Thk t or e          6.0000 mm.        |      Spec. Nominal Thk.         6.000 mm.     |</w:t>
      </w:r>
    </w:p>
    <w:p w14:paraId="274B45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Surface Area             23194.5 cm²        |          SG of Contents         1.040         |</w:t>
      </w:r>
    </w:p>
    <w:p w14:paraId="19A85F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Volume            283186.8 cm³        |      Weight of Contents        2885.3 N       |</w:t>
      </w:r>
    </w:p>
    <w:p w14:paraId="4117E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Empty Weight              1082.6 N          |        Operating Weight        3967.9 N       |</w:t>
      </w:r>
    </w:p>
    <w:p w14:paraId="4A51D7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Comp. All. Ope. Stress          87.1 N./mm²  |</w:t>
      </w:r>
    </w:p>
    <w:p w14:paraId="68B199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9750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F06A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432282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Radiography Information:                        |                                               |</w:t>
      </w:r>
    </w:p>
    <w:p w14:paraId="349B75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720EC2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User Defined                                    |  User Defined                                 |</w:t>
      </w:r>
    </w:p>
    <w:p w14:paraId="3CABBD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Circ. Joint Efficiency           100 %          |  Long. Joint Efficiency  E        100 %       |</w:t>
      </w:r>
    </w:p>
    <w:p w14:paraId="6A26A8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6FD47A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27B2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Thickness due to Internal Pressure [tr]:</w:t>
      </w:r>
    </w:p>
    <w:p w14:paraId="25976D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(P*R)/(S*E-0.6*P) per UG-27 (c)(1)</w:t>
      </w:r>
    </w:p>
    <w:p w14:paraId="157727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(0.67*250)/(100*1-0.6*0.67)</w:t>
      </w:r>
    </w:p>
    <w:p w14:paraId="66A98A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0.1666 + 0.0000 = 0.1666 mm.</w:t>
      </w:r>
    </w:p>
    <w:p w14:paraId="611136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F2DF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Note: The thickness required was less than the Code Minimum, therefore</w:t>
      </w:r>
    </w:p>
    <w:p w14:paraId="6F7BE0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Code Minimum value of 1.5000 mm. per UG-16 will be used.</w:t>
      </w:r>
    </w:p>
    <w:p w14:paraId="303E2C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E6C2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Max. Allowable Working Pressure at given Thickness, corroded [MAWP]:</w:t>
      </w:r>
    </w:p>
    <w:p w14:paraId="656061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Less Operating Hydrostatic Head Pressure of 0.147 bars</w:t>
      </w:r>
    </w:p>
    <w:p w14:paraId="34D688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722432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(100*1*6)/(250+0.6*6)</w:t>
      </w:r>
    </w:p>
    <w:p w14:paraId="248EE4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23.8 - 0.15 = 23.6  bars</w:t>
      </w:r>
    </w:p>
    <w:p w14:paraId="28B62C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194D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Maximum Allowable Pressure, New and Cold [MAPNC]:</w:t>
      </w:r>
    </w:p>
    <w:p w14:paraId="2CA0E3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15C59A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(115*1*6)/(250+0.6*6)</w:t>
      </w:r>
    </w:p>
    <w:p w14:paraId="28EF63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27.2 bars</w:t>
      </w:r>
    </w:p>
    <w:p w14:paraId="4B74DC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B7E6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Actual stress at given pressure and thickness, corroded [Sact]:</w:t>
      </w:r>
    </w:p>
    <w:p w14:paraId="6DF3A5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(P*(R+0.6*t))/(E*t)</w:t>
      </w:r>
    </w:p>
    <w:p w14:paraId="7F8F0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(0.67*(250+0.6*6))/(1*6)</w:t>
      </w:r>
    </w:p>
    <w:p w14:paraId="73A8F8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2.828 N./mm²</w:t>
      </w:r>
    </w:p>
    <w:p w14:paraId="68D11C2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FFE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% Elongation per Table UG-79-1 (50*tnom/Rf)*(1-Rf/Ro)  1.186 %</w:t>
      </w:r>
    </w:p>
    <w:p w14:paraId="2905BE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Note: Please Check Requirements of Table UHA-44 for Elongation limits.</w:t>
      </w:r>
    </w:p>
    <w:p w14:paraId="0D403C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840C5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03A7C1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F39F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E9725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79FD19B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D58D2B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3" w:name="_Toc192856492"/>
      <w:r w:rsidRPr="000D0DAD">
        <w:rPr>
          <w:rFonts w:ascii="Consolas" w:hAnsi="Consolas" w:cs="Arial"/>
          <w:sz w:val="18"/>
        </w:rPr>
        <w:instrText>Pressure Test Results: Shop Test</w:instrText>
      </w:r>
      <w:bookmarkEnd w:id="1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8B609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Hydrostatic Test Pressure Results:</w:t>
      </w:r>
    </w:p>
    <w:p w14:paraId="4CE33A3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87E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UG99(b)          = 1.30 * M.A.W.P. * Sa/S               0.777 bars</w:t>
      </w:r>
    </w:p>
    <w:p w14:paraId="68198F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UG99b(b)(35)     = 1.30 * Design Pres * Sa/S            0.777 bars</w:t>
      </w:r>
    </w:p>
    <w:p w14:paraId="7212DC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UG99(c)          = 1.30 * M.A.P. - Head(Hyd)            3.570 bars</w:t>
      </w:r>
    </w:p>
    <w:p w14:paraId="1C04FA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UG100            = 1.10 * M.A.W.P. * Sa/S               0.657 bars</w:t>
      </w:r>
    </w:p>
    <w:p w14:paraId="7DC424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              = max(1.43*DP, 1.25*DP*ratio)          0.747 bars</w:t>
      </w:r>
    </w:p>
    <w:p w14:paraId="79193F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PED&amp;UG99(b)(35)  = max(1.43*DP, 1.3*DP*ratio)           0.777 bars</w:t>
      </w:r>
    </w:p>
    <w:p w14:paraId="0BCAD2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App 27-4         = M.A.W.P.                             0.522 bars</w:t>
      </w:r>
    </w:p>
    <w:p w14:paraId="5CC086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20C3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UG-99(b), Test Pressure Calculation:</w:t>
      </w:r>
    </w:p>
    <w:p w14:paraId="6421EC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Test Factor * MAWP * Stress Ratio</w:t>
      </w:r>
    </w:p>
    <w:p w14:paraId="17E09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 * 0.52 * 1.14</w:t>
      </w:r>
    </w:p>
    <w:p w14:paraId="21E78B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0.777 bars</w:t>
      </w:r>
    </w:p>
    <w:p w14:paraId="73D0EA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6687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Vertical Test performed per: UG-99b</w:t>
      </w:r>
    </w:p>
    <w:p w14:paraId="155B2C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45A3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Please note that Nozzle, Shell, Head, Flange, etc MAWPs are all considered</w:t>
      </w:r>
    </w:p>
    <w:p w14:paraId="02C061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when determining the hydrotest pressure for those test types that are based</w:t>
      </w:r>
    </w:p>
    <w:p w14:paraId="6265A7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on the MAWP of the vessel.</w:t>
      </w:r>
    </w:p>
    <w:p w14:paraId="444DCB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1C0F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Stresses on Elements due to Test Pressure (N./mm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>²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 xml:space="preserve"> &amp; bars):</w:t>
      </w:r>
    </w:p>
    <w:p w14:paraId="4C2277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51C2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To              |    Stress |  Allowable |       Ratio | Pressure |</w:t>
      </w:r>
    </w:p>
    <w:p w14:paraId="74580B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C2109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|       3.9 |      153.0 |       0.026 |     0.94 |</w:t>
      </w:r>
    </w:p>
    <w:p w14:paraId="758776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|       3.9 |      153.0 |       0.025 |     0.92 |</w:t>
      </w:r>
    </w:p>
    <w:p w14:paraId="6CC6B0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695B97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3C5F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FF8E55"/>
          <w:sz w:val="18"/>
        </w:rPr>
        <w:t>Theoretical Maximum Allowable test pressure is : 36.470  bars</w:t>
      </w:r>
    </w:p>
    <w:p w14:paraId="7B25B78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BD15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Nozzle and Pad Materials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051807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D04E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| Pad/Nozzle |   Ambient |    Operating |   Ratio |</w:t>
      </w:r>
    </w:p>
    <w:p w14:paraId="351DE7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2D5C5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|     Nozzle |    115.00 |       100.50 |   1.144 |</w:t>
      </w:r>
    </w:p>
    <w:p w14:paraId="2D5F15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|     Nozzle |    115.00 |       100.50 |   1.144 |</w:t>
      </w:r>
    </w:p>
    <w:p w14:paraId="0F76AC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|     Nozzle |    115.00 |       100.50 |   1.144 |</w:t>
      </w:r>
    </w:p>
    <w:p w14:paraId="3A0E05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|     Nozzle |    115.00 |       100.50 |   1.144 |</w:t>
      </w:r>
    </w:p>
    <w:p w14:paraId="59CFA7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|     Nozzle |    115.00 |       100.50 |   1.144 |</w:t>
      </w:r>
    </w:p>
    <w:p w14:paraId="3CD3C9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|     Nozzle |    115.00 |       100.50 |   1.144 |</w:t>
      </w:r>
    </w:p>
    <w:p w14:paraId="686151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Nozzle |    115.00 |       100.50 |   1.144 |</w:t>
      </w:r>
    </w:p>
    <w:p w14:paraId="5F590B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   Pad |    115.00 |       100.50 |   1.144 |</w:t>
      </w:r>
    </w:p>
    <w:p w14:paraId="52CD33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Nozzle |    115.00 |       100.50 |   1.144 |</w:t>
      </w:r>
    </w:p>
    <w:p w14:paraId="3107BC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   Pad |    115.00 |       100.46 |   1.145 |</w:t>
      </w:r>
    </w:p>
    <w:p w14:paraId="66965E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Nozzle |    115.00 |       100.50 |   1.144 |</w:t>
      </w:r>
    </w:p>
    <w:p w14:paraId="7A5A9B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   Pad |    115.00 |       100.50 |   1.144 |</w:t>
      </w:r>
    </w:p>
    <w:p w14:paraId="0D3EA6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Nozzle |    115.00 |       100.50 |   1.144 |</w:t>
      </w:r>
    </w:p>
    <w:p w14:paraId="77C154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   Pad |    115.00 |       100.50 |   1.144 |</w:t>
      </w:r>
    </w:p>
    <w:p w14:paraId="34E481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Nozzle |    115.00 |       100.50 |   1.144 |</w:t>
      </w:r>
    </w:p>
    <w:p w14:paraId="248A70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   Pad |    115.00 |       100.50 |   1.144 |</w:t>
      </w:r>
    </w:p>
    <w:p w14:paraId="5E991B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Nozzle |    115.00 |       100.50 |   1.144 |</w:t>
      </w:r>
    </w:p>
    <w:p w14:paraId="44EEC4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   Pad |    115.00 |       100.50 |   1.144 |</w:t>
      </w:r>
    </w:p>
    <w:p w14:paraId="6270A0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Nozzle |    115.00 |       100.50 |   1.144 |</w:t>
      </w:r>
    </w:p>
    <w:p w14:paraId="2E7A4B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   Pad |    115.00 |       100.50 |   1.144 |</w:t>
      </w:r>
    </w:p>
    <w:p w14:paraId="6E6B1B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1037E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435B8B7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D43B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Pressurized Vessel Elements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5C3B5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C81F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06F426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081F4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             |    115.00 |       100.50 |   1.144 |</w:t>
      </w:r>
    </w:p>
    <w:p w14:paraId="4B8BB1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             |    115.00 |       100.46 |   1.145 |</w:t>
      </w:r>
    </w:p>
    <w:p w14:paraId="46B1F7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                     |    115.00 |       100.50 |   1.144 |</w:t>
      </w:r>
    </w:p>
    <w:p w14:paraId="4E407C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                  |    115.00 |       100.50 |   1.144 |</w:t>
      </w:r>
    </w:p>
    <w:p w14:paraId="33183A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86255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5FD08F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717C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Hoop Stress in Nozzle Wall during Pressure Test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652CBA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B307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7DA5AC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5B51D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             |      0.29 |       153.00 |   0.002 |</w:t>
      </w:r>
    </w:p>
    <w:p w14:paraId="53AAD4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             |      0.29 |       153.00 |   0.002 |</w:t>
      </w:r>
    </w:p>
    <w:p w14:paraId="71819B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             |      0.24 |       153.00 |   0.002 |</w:t>
      </w:r>
    </w:p>
    <w:p w14:paraId="2F4FB8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             |      0.28 |       153.00 |   0.002 |</w:t>
      </w:r>
    </w:p>
    <w:p w14:paraId="480E40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             |      0.24 |       153.00 |   0.002 |</w:t>
      </w:r>
    </w:p>
    <w:p w14:paraId="2C4A2A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             |      0.28 |       153.00 |   0.002 |</w:t>
      </w:r>
    </w:p>
    <w:p w14:paraId="6858AC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             |      1.30 |       153.00 |   0.009 |</w:t>
      </w:r>
    </w:p>
    <w:p w14:paraId="1FBD3A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             |      0.24 |       153.00 |   0.002 |</w:t>
      </w:r>
    </w:p>
    <w:p w14:paraId="5ABA22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             |      0.24 |       153.00 |   0.002 |</w:t>
      </w:r>
    </w:p>
    <w:p w14:paraId="05533F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             |      0.24 |       153.00 |   0.002 |</w:t>
      </w:r>
    </w:p>
    <w:p w14:paraId="4DD03D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             |      0.24 |       153.00 |   0.002 |</w:t>
      </w:r>
    </w:p>
    <w:p w14:paraId="02DD64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             |      0.71 |       153.00 |   0.005 |</w:t>
      </w:r>
    </w:p>
    <w:p w14:paraId="1A3B52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             |      0.24 |       153.00 |   0.002 |</w:t>
      </w:r>
    </w:p>
    <w:p w14:paraId="0E55B6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5E0BD3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C8AD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Test Pressure.</w:t>
      </w:r>
    </w:p>
    <w:p w14:paraId="73DF83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A555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209043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8C848E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4" w:name="_Toc192856493"/>
      <w:r w:rsidRPr="000D0DAD">
        <w:rPr>
          <w:rFonts w:ascii="Consolas" w:hAnsi="Consolas" w:cs="Arial"/>
          <w:sz w:val="18"/>
        </w:rPr>
        <w:instrText>Pressure Test Results: Field Test</w:instrText>
      </w:r>
      <w:bookmarkEnd w:id="1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40781A8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Hydrostatic Test Pressure Results:</w:t>
      </w:r>
    </w:p>
    <w:p w14:paraId="640408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BE8B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UG99(b)          = 1.30 * M.A.W.P. * Sa/S               0.777 bars</w:t>
      </w:r>
    </w:p>
    <w:p w14:paraId="1FA42D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UG99b(b)(35)     = 1.30 * Design Pres * Sa/S            0.777 bars</w:t>
      </w:r>
    </w:p>
    <w:p w14:paraId="3D018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UG99(c)          = 1.30 * M.A.P. - Head(Hyd)            3.570 bars</w:t>
      </w:r>
    </w:p>
    <w:p w14:paraId="6EA37A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UG100            = 1.10 * M.A.W.P. * Sa/S               0.657 bars</w:t>
      </w:r>
    </w:p>
    <w:p w14:paraId="36163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              = max(1.43*DP, 1.25*DP*ratio)          0.747 bars</w:t>
      </w:r>
    </w:p>
    <w:p w14:paraId="0F490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PED&amp;UG99(b)(35)  = max(1.43*DP, 1.3*DP*ratio)           0.777 bars</w:t>
      </w:r>
    </w:p>
    <w:p w14:paraId="59029B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App 27-4         = M.A.W.P.                             0.522 bars</w:t>
      </w:r>
    </w:p>
    <w:p w14:paraId="35BF43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B5B4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UG-99(b), Test Pressure Calculation:</w:t>
      </w:r>
    </w:p>
    <w:p w14:paraId="451CD1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Test Factor * MAWP * Stress Ratio</w:t>
      </w:r>
    </w:p>
    <w:p w14:paraId="536B04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 * 0.52 * 1.14</w:t>
      </w:r>
    </w:p>
    <w:p w14:paraId="6EB6B8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0.777 bars</w:t>
      </w:r>
    </w:p>
    <w:p w14:paraId="6F2725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0673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Vertical Test performed per: UG-99b</w:t>
      </w:r>
    </w:p>
    <w:p w14:paraId="335389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B7E5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Please note that Nozzle, Shell, Head, Flange, etc MAWPs are all considered</w:t>
      </w:r>
    </w:p>
    <w:p w14:paraId="65C968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when determining the hydrotest pressure for those test types that are based</w:t>
      </w:r>
    </w:p>
    <w:p w14:paraId="68D08B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on the MAWP of the vessel.</w:t>
      </w:r>
    </w:p>
    <w:p w14:paraId="5E2336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6996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Stresses on Elements due to Test Pressure (N./mm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>²</w:t>
      </w:r>
      <w:r w:rsidRPr="000D0DAD">
        <w:rPr>
          <w:rFonts w:ascii="Tahoma" w:hAnsi="Consolas" w:cs="Arial"/>
          <w:b/>
          <w:color w:val="000000"/>
          <w:sz w:val="18"/>
          <w:u w:val="single"/>
        </w:rPr>
        <w:t xml:space="preserve"> &amp; bars):</w:t>
      </w:r>
    </w:p>
    <w:p w14:paraId="139237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1E9A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To              |    Stress |  Allowable |       Ratio | Pressure |</w:t>
      </w:r>
    </w:p>
    <w:p w14:paraId="33E1B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63FDD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|       3.9 |      153.0 |       0.026 |     0.94 |</w:t>
      </w:r>
    </w:p>
    <w:p w14:paraId="11797A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|       3.9 |      153.0 |       0.025 |     0.92 |</w:t>
      </w:r>
    </w:p>
    <w:p w14:paraId="5B6E6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0079C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BBF9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FF8E55"/>
          <w:sz w:val="18"/>
        </w:rPr>
        <w:t>Theoretical Maximum Allowable test pressure is : 36.470  bars</w:t>
      </w:r>
    </w:p>
    <w:p w14:paraId="1807FB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2658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Nozzle and Pad Materials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EA4ED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62C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| Pad/Nozzle |   Ambient |    Operating |   Ratio |</w:t>
      </w:r>
    </w:p>
    <w:p w14:paraId="423FAB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D7586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|     Nozzle |    115.00 |       100.50 |   1.144 |</w:t>
      </w:r>
    </w:p>
    <w:p w14:paraId="2DF7AB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|     Nozzle |    115.00 |       100.50 |   1.144 |</w:t>
      </w:r>
    </w:p>
    <w:p w14:paraId="013405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|     Nozzle |    115.00 |       100.50 |   1.144 |</w:t>
      </w:r>
    </w:p>
    <w:p w14:paraId="1714C5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|     Nozzle |    115.00 |       100.50 |   1.144 |</w:t>
      </w:r>
    </w:p>
    <w:p w14:paraId="1333AC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|     Nozzle |    115.00 |       100.50 |   1.144 |</w:t>
      </w:r>
    </w:p>
    <w:p w14:paraId="0DB1B1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|     Nozzle |    115.00 |       100.50 |   1.144 |</w:t>
      </w:r>
    </w:p>
    <w:p w14:paraId="0DE427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Nozzle |    115.00 |       100.50 |   1.144 |</w:t>
      </w:r>
    </w:p>
    <w:p w14:paraId="66F3F9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   Pad |    115.00 |       100.50 |   1.144 |</w:t>
      </w:r>
    </w:p>
    <w:p w14:paraId="3E707E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Nozzle |    115.00 |       100.50 |   1.144 |</w:t>
      </w:r>
    </w:p>
    <w:p w14:paraId="6FD17E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   Pad |    115.00 |       100.46 |   1.145 |</w:t>
      </w:r>
    </w:p>
    <w:p w14:paraId="049074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Nozzle |    115.00 |       100.50 |   1.144 |</w:t>
      </w:r>
    </w:p>
    <w:p w14:paraId="2B858D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   Pad |    115.00 |       100.50 |   1.144 |</w:t>
      </w:r>
    </w:p>
    <w:p w14:paraId="136440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Nozzle |    115.00 |       100.50 |   1.144 |</w:t>
      </w:r>
    </w:p>
    <w:p w14:paraId="124A9E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   Pad |    115.00 |       100.50 |   1.144 |</w:t>
      </w:r>
    </w:p>
    <w:p w14:paraId="05E0BB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Nozzle |    115.00 |       100.50 |   1.144 |</w:t>
      </w:r>
    </w:p>
    <w:p w14:paraId="7A8CB2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|        Pad |    115.00 |       100.50 |   1.144 |</w:t>
      </w:r>
    </w:p>
    <w:p w14:paraId="20CF79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Nozzle |    115.00 |       100.50 |   1.144 |</w:t>
      </w:r>
    </w:p>
    <w:p w14:paraId="617711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   Pad |    115.00 |       100.50 |   1.144 |</w:t>
      </w:r>
    </w:p>
    <w:p w14:paraId="1ED047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Nozzle |    115.00 |       100.50 |   1.144 |</w:t>
      </w:r>
    </w:p>
    <w:p w14:paraId="607D28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   Pad |    115.00 |       100.50 |   1.144 |</w:t>
      </w:r>
    </w:p>
    <w:p w14:paraId="4F3A70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8035E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4D322D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CA2F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ratios for Pressurized Vessel Elements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03DE3C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529A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0CB286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5D327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             |    115.00 |       100.50 |   1.144 |</w:t>
      </w:r>
    </w:p>
    <w:p w14:paraId="72BA77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             |    115.00 |       100.46 |   1.145 |</w:t>
      </w:r>
    </w:p>
    <w:p w14:paraId="26187B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                     |    115.00 |       100.50 |   1.144 |</w:t>
      </w:r>
    </w:p>
    <w:p w14:paraId="59604D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                  |    115.00 |       100.50 |   1.144 |</w:t>
      </w:r>
    </w:p>
    <w:p w14:paraId="097C2D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4611A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3B2A2E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B0B4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Hoop Stress in Nozzle Wall during Pressure Test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7906D9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4023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5D6ED6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7964B6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             |      0.29 |       153.00 |   0.002 |</w:t>
      </w:r>
    </w:p>
    <w:p w14:paraId="364E34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             |      0.29 |       153.00 |   0.002 |</w:t>
      </w:r>
    </w:p>
    <w:p w14:paraId="406304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             |      0.24 |       153.00 |   0.002 |</w:t>
      </w:r>
    </w:p>
    <w:p w14:paraId="64306D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             |      0.28 |       153.00 |   0.002 |</w:t>
      </w:r>
    </w:p>
    <w:p w14:paraId="682D2B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             |      0.24 |       153.00 |   0.002 |</w:t>
      </w:r>
    </w:p>
    <w:p w14:paraId="476F44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             |      0.28 |       153.00 |   0.002 |</w:t>
      </w:r>
    </w:p>
    <w:p w14:paraId="4AE24B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             |      1.30 |       153.00 |   0.009 |</w:t>
      </w:r>
    </w:p>
    <w:p w14:paraId="4B081C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             |      0.24 |       153.00 |   0.002 |</w:t>
      </w:r>
    </w:p>
    <w:p w14:paraId="4DF17F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             |      0.24 |       153.00 |   0.002 |</w:t>
      </w:r>
    </w:p>
    <w:p w14:paraId="2362A5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             |      0.24 |       153.00 |   0.002 |</w:t>
      </w:r>
    </w:p>
    <w:p w14:paraId="420153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                    |      0.24 |       153.00 |   0.002 |</w:t>
      </w:r>
    </w:p>
    <w:p w14:paraId="05A34E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             |      0.71 |       153.00 |   0.005 |</w:t>
      </w:r>
    </w:p>
    <w:p w14:paraId="14E88F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             |      0.24 |       153.00 |   0.002 |</w:t>
      </w:r>
    </w:p>
    <w:p w14:paraId="057C15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DBDB45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34585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Test Pressure.</w:t>
      </w:r>
    </w:p>
    <w:p w14:paraId="294305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75D6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9C690A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83ACF7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5" w:name="_Toc192856494"/>
      <w:r w:rsidRPr="000D0DAD">
        <w:rPr>
          <w:rFonts w:ascii="Consolas" w:hAnsi="Consolas" w:cs="Arial"/>
          <w:sz w:val="18"/>
        </w:rPr>
        <w:instrText>External Pressure Calculations:</w:instrText>
      </w:r>
      <w:bookmarkEnd w:id="1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431D1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Results Summary:</w:t>
      </w:r>
    </w:p>
    <w:p w14:paraId="453D950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95C5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External Pressure Calculation Results:</w:t>
      </w:r>
    </w:p>
    <w:p w14:paraId="1149B5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4391F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20AA54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07651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25684B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E3B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Section |    Outside |  Corroded |    Factor  |     Factor |</w:t>
      </w:r>
    </w:p>
    <w:p w14:paraId="324E16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    Length |   Diameter | Thickness |       A    |        B   |</w:t>
      </w:r>
    </w:p>
    <w:p w14:paraId="43C5BD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mm. |        mm. |       mm. |            |     N./mm² |</w:t>
      </w:r>
    </w:p>
    <w:p w14:paraId="4AD4B7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314E2C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No Calc |        512 |         6 |  0.0016276 |    71.8953 |</w:t>
      </w:r>
    </w:p>
    <w:p w14:paraId="39CDB4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1533.67 |        512 |         6 | 0.00053086 |    51.2437 |</w:t>
      </w:r>
    </w:p>
    <w:p w14:paraId="2865A8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No Calc |        ... |        16 |    No Calc |    No Calc |</w:t>
      </w:r>
    </w:p>
    <w:p w14:paraId="2A80D1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No Calc |        ... |        16 |    No Calc |    No Calc |</w:t>
      </w:r>
    </w:p>
    <w:p w14:paraId="3AFE5B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0EEE38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2855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01AD50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F635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External |   External |        External |    External |</w:t>
      </w:r>
    </w:p>
    <w:p w14:paraId="615969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 Actual T. | Required T.| Design Pressure |    M.A.W.P. |</w:t>
      </w:r>
    </w:p>
    <w:p w14:paraId="10AD5B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mm. |        mm. |            bars |        bars |</w:t>
      </w:r>
    </w:p>
    <w:p w14:paraId="257254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</w:t>
      </w:r>
    </w:p>
    <w:p w14:paraId="5BF6AE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      6 |    No Calc |             ... |        9.36 |</w:t>
      </w:r>
    </w:p>
    <w:p w14:paraId="58724A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      6 |    No Calc |             ... |        8.01 |</w:t>
      </w:r>
    </w:p>
    <w:p w14:paraId="024BD2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     16 |     12.446 |             ... |     No Calc |</w:t>
      </w:r>
    </w:p>
    <w:p w14:paraId="408A77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     16 |     12.446 |             ... |     No Calc |</w:t>
      </w:r>
    </w:p>
    <w:p w14:paraId="005153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</w:t>
      </w:r>
    </w:p>
    <w:p w14:paraId="1F97B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Minimum                                                       8.01</w:t>
      </w:r>
    </w:p>
    <w:p w14:paraId="3B2540C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F74D6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678C404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8AB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Actual Length | Allowable Length | Ring Inertia | Ring Inertia |</w:t>
      </w:r>
    </w:p>
    <w:p w14:paraId="3D96BA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Bet. Stiffeners |  Bet. Stiffeners |     Required |    Available |</w:t>
      </w:r>
    </w:p>
    <w:p w14:paraId="4D6732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     mm. |              mm. |         cm^4 |         cm^4 |</w:t>
      </w:r>
    </w:p>
    <w:p w14:paraId="663177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</w:t>
      </w:r>
    </w:p>
    <w:p w14:paraId="7B7E24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     No Calc |          No Calc |      No Calc |      No Calc |</w:t>
      </w:r>
    </w:p>
    <w:p w14:paraId="2693C5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     1533.67 |          No Calc |      No Calc |      No Calc |</w:t>
      </w:r>
    </w:p>
    <w:p w14:paraId="19B29E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     No Calc |          No Calc |      No Calc |      No Calc |</w:t>
      </w:r>
    </w:p>
    <w:p w14:paraId="20CDDB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     No Calc |          No Calc |      No Calc |      No Calc |</w:t>
      </w:r>
    </w:p>
    <w:p w14:paraId="4F5E40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</w:t>
      </w:r>
    </w:p>
    <w:p w14:paraId="6C58E9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7FC4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Elements Suitable for External Pressure.</w:t>
      </w:r>
    </w:p>
    <w:p w14:paraId="7C0C3F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C9B1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B17B81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214DD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6" w:name="_Toc192856495"/>
      <w:r w:rsidRPr="000D0DAD">
        <w:rPr>
          <w:rFonts w:ascii="Consolas" w:hAnsi="Consolas" w:cs="Arial"/>
          <w:sz w:val="18"/>
        </w:rPr>
        <w:instrText>Element and Detail Weights:</w:instrText>
      </w:r>
      <w:bookmarkEnd w:id="1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A2C68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and Detail Weights:</w:t>
      </w:r>
    </w:p>
    <w:p w14:paraId="01BECF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A3F9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Element |    Element |  Corroded |   Corroded | Extra due  |</w:t>
      </w:r>
    </w:p>
    <w:p w14:paraId="15466E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Metal Wgt. | ID  Volume |Metal Wgt. |  ID Volume | Misc %     |</w:t>
      </w:r>
    </w:p>
    <w:p w14:paraId="543B31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cm³ |       kg. |        cm³ |        kg. |</w:t>
      </w:r>
    </w:p>
    <w:p w14:paraId="772CE8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55F0E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24.9586 |    26184.6 |   24.9586 |    26184.6 |    2.49586 |</w:t>
      </w:r>
    </w:p>
    <w:p w14:paraId="082FE6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110.404 |     283187 |   110.404 |     283187 |    11.0404 |</w:t>
      </w:r>
    </w:p>
    <w:p w14:paraId="57E5FD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13.4897 |        ... |   13.4897 |        ... |    1.34897 |</w:t>
      </w:r>
    </w:p>
    <w:p w14:paraId="391725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40.0359 |        ... |   40.0359 |        ... |    4.00359 |</w:t>
      </w:r>
    </w:p>
    <w:p w14:paraId="51659E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71EF0A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Total |        188 |  309371.38 |       188 |  309371.38 |         18 |</w:t>
      </w:r>
    </w:p>
    <w:p w14:paraId="67DD5C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4EA7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Weight of Details:</w:t>
      </w:r>
    </w:p>
    <w:p w14:paraId="39EE51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A56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Weight of |  X Offset, | Y Offset, |    Z Offset |</w:t>
      </w:r>
    </w:p>
    <w:p w14:paraId="6B9314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From|Type|     Detail | Dtl. Cent. |Dtl. Cent. |  Dtl. Cent. | Description</w:t>
      </w:r>
    </w:p>
    <w:p w14:paraId="4B9006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mm. |       mm. |         mm. |</w:t>
      </w:r>
    </w:p>
    <w:p w14:paraId="1150FC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41FA3E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10|Liqd|    27.2066 |        ... |     -62.5 |         ... |   Liquid 10</w:t>
      </w:r>
    </w:p>
    <w:p w14:paraId="7D42A3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10|Nozl|    5.12923 |        180 |  -208.753 |         ... |   N5</w:t>
      </w:r>
    </w:p>
    <w:p w14:paraId="2F80D7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10|Nozl|    5.12923 |        ... |  -247.006 |         ... |   N8</w:t>
      </w:r>
    </w:p>
    <w:p w14:paraId="1D294C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20|Plat|    33.6203 |        ... |      1400 |         ... |   PLAT:[1 OF 1]</w:t>
      </w:r>
    </w:p>
    <w:p w14:paraId="007D9E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20|Liqd|    294.239 |        ... |       721 |         ... |   Liquid: 20</w:t>
      </w:r>
    </w:p>
    <w:p w14:paraId="7E1DA0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325.006 |      1300 |         ... |   N6A</w:t>
      </w:r>
    </w:p>
    <w:p w14:paraId="138CF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325.006 |        80 |         ... |   N6B</w:t>
      </w:r>
    </w:p>
    <w:p w14:paraId="39255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    ... |      1300 |     325.006 |   N4A</w:t>
      </w:r>
    </w:p>
    <w:p w14:paraId="3B43D7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    ... |       125 |     325.006 |   N4B</w:t>
      </w:r>
    </w:p>
    <w:p w14:paraId="1AE170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76.5217 |   -325.006 |       470 |         ... |   M1</w:t>
      </w:r>
    </w:p>
    <w:p w14:paraId="0411FB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-229.814 |      1320 |     229.814 |   N1</w:t>
      </w:r>
    </w:p>
    <w:p w14:paraId="346E2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5.89433 |    229.814 |      1320 |     229.814 |   N7</w:t>
      </w:r>
    </w:p>
    <w:p w14:paraId="064BFC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5.91305 |    229.814 |      1320 |    -229.814 |   N9</w:t>
      </w:r>
    </w:p>
    <w:p w14:paraId="2BEAEF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5.89433 |   -229.814 |      1320 |    -229.814 |   N10</w:t>
      </w:r>
    </w:p>
    <w:p w14:paraId="307C14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60.749 |        ... |      -423 |         ... |   LEGS</w:t>
      </w:r>
    </w:p>
    <w:p w14:paraId="36E492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40|Nozl|    18.6314 |       -150 |   91.0062 |         ... |   N3</w:t>
      </w:r>
    </w:p>
    <w:p w14:paraId="794186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40|Nozl|    6.80982 |    106.066 |   91.0062 |     106.066 |   N2</w:t>
      </w:r>
    </w:p>
    <w:p w14:paraId="4B6B1E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046950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2D28F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Total Weight of Each Detail Type:</w:t>
      </w:r>
    </w:p>
    <w:p w14:paraId="30528F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0776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Platforms                          33.6</w:t>
      </w:r>
    </w:p>
    <w:p w14:paraId="2557C7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Liquid                            321.4</w:t>
      </w:r>
    </w:p>
    <w:p w14:paraId="703ACE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Nozzles                           155.6</w:t>
      </w:r>
    </w:p>
    <w:p w14:paraId="082A92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Legs                               60.7</w:t>
      </w:r>
    </w:p>
    <w:p w14:paraId="26340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</w:t>
      </w:r>
    </w:p>
    <w:p w14:paraId="337DA9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Sum of the Detail Weights         571.4 kg.</w:t>
      </w:r>
    </w:p>
    <w:p w14:paraId="50EBAB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ED0D9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Weight Summation Results: (kg.)</w:t>
      </w:r>
    </w:p>
    <w:p w14:paraId="14B4C8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6D8A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| Fabricated |  Shop Test |   Shipping |    Erected |      Empty |  Operating |</w:t>
      </w:r>
    </w:p>
    <w:p w14:paraId="392F99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1A7F78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Main Elements |      207.8 |      207.8 |      207.8 |      207.8 |      207.8 |      207.8 |</w:t>
      </w:r>
    </w:p>
    <w:p w14:paraId="5316D9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Nozzles |      155.6 |      155.6 |      155.6 |      155.6 |      155.6 |      155.6 |</w:t>
      </w:r>
    </w:p>
    <w:p w14:paraId="4771E3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Legs |       60.7 |       60.7 |       60.7 |       60.7 |       60.7 |       60.7 |</w:t>
      </w:r>
    </w:p>
    <w:p w14:paraId="4332CA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Platforms |        ... |        ... |       33.6 |       33.6 |       33.6 |       33.6 |</w:t>
      </w:r>
    </w:p>
    <w:p w14:paraId="48C683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Ope. Liquid |        ... |        ... |        ... |        ... |        ... |      321.4 |</w:t>
      </w:r>
    </w:p>
    <w:p w14:paraId="4740BC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Test Liquid |        ... |      309.2 |        ... |        ... |        ... |        ... |</w:t>
      </w:r>
    </w:p>
    <w:p w14:paraId="080FC4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EA2F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Totals |      424.1 |      733.3 |      457.7 |      457.7 |      457.7 |      779.2 |</w:t>
      </w:r>
    </w:p>
    <w:p w14:paraId="1B020B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B802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Field Installation Options:</w:t>
      </w:r>
    </w:p>
    <w:p w14:paraId="4787D1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F351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Miscellaneous Weight Percent: 10.0 %</w:t>
      </w:r>
    </w:p>
    <w:p w14:paraId="3D481B6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EEC7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 that the above value for the miscellaneous weight percent has</w:t>
      </w:r>
    </w:p>
    <w:p w14:paraId="217121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been applied to the shells/heads/flange/tubesheets/tubes etc. in the</w:t>
      </w:r>
    </w:p>
    <w:p w14:paraId="1B3A9B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weight calculations for metallic components.</w:t>
      </w:r>
    </w:p>
    <w:p w14:paraId="3742F2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19E7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  <w:u w:val="single"/>
        </w:rPr>
        <w:t>Weight Summary:</w:t>
      </w:r>
    </w:p>
    <w:p w14:paraId="2E6DC0A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0F3E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Fabricated Wt.  - Bare Weight without Removable Internals                   424.1 kg.</w:t>
      </w:r>
    </w:p>
    <w:p w14:paraId="7E4CB0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Wt.   - Fabricated Weight + Water ( Full )                        733.3 kg.</w:t>
      </w:r>
    </w:p>
    <w:p w14:paraId="601EE3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Shipping Wt.    - Fab. Weight + removable Intls.+ Shipping App.             457.7 kg.</w:t>
      </w:r>
    </w:p>
    <w:p w14:paraId="1D4510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Erected  Wt.    - Fab. Wt + or - loose items (trays,platforms etc.)         457.7 kg.</w:t>
      </w:r>
    </w:p>
    <w:p w14:paraId="74108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Ope. Wt. no Liq - Fab. Weight + Internals. + Details + Weights              457.7 kg.</w:t>
      </w:r>
    </w:p>
    <w:p w14:paraId="431F33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Operating Wt.   - Empty Weight + Operating Liq. Uncorroded                  779.2 kg.</w:t>
      </w:r>
    </w:p>
    <w:p w14:paraId="7C7D0E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Wt.  - Empty Weight + Water (Full)                               766.9 kg.</w:t>
      </w:r>
    </w:p>
    <w:p w14:paraId="68A18D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D55D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Weights used in Vortex Shedding Calculations:</w:t>
      </w:r>
    </w:p>
    <w:p w14:paraId="7ED4E1B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6607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(operating)                    294.7 kg.</w:t>
      </w:r>
    </w:p>
    <w:p w14:paraId="1127F4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(filled w/water)               250.4 kg.</w:t>
      </w:r>
    </w:p>
    <w:p w14:paraId="6CC39C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(empty)                        196.6 kg.</w:t>
      </w:r>
    </w:p>
    <w:p w14:paraId="382F40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0F0E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Field Test weight is computed in the corroded condition.</w:t>
      </w:r>
    </w:p>
    <w:p w14:paraId="690522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2003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Surface Areas of Elements:</w:t>
      </w:r>
    </w:p>
    <w:p w14:paraId="3143E2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86BA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Outside Surface | Inside Surface |</w:t>
      </w:r>
    </w:p>
    <w:p w14:paraId="31101B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     Area |           Area |</w:t>
      </w:r>
    </w:p>
    <w:p w14:paraId="73D6C2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cm² |            cm² |</w:t>
      </w:r>
    </w:p>
    <w:p w14:paraId="516C73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</w:t>
      </w:r>
    </w:p>
    <w:p w14:paraId="400D9C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3696.71 |        3495.36 |</w:t>
      </w:r>
    </w:p>
    <w:p w14:paraId="3A2102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  23194.5 |        22650.9 |</w:t>
      </w:r>
    </w:p>
    <w:p w14:paraId="653284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1366.99 |        257.862 |</w:t>
      </w:r>
    </w:p>
    <w:p w14:paraId="78CF1B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3433.92 |            ... |</w:t>
      </w:r>
    </w:p>
    <w:p w14:paraId="737689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</w:t>
      </w:r>
    </w:p>
    <w:p w14:paraId="62CE7F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Total             31692.1          26404.1 cm²</w:t>
      </w:r>
    </w:p>
    <w:p w14:paraId="1B5FE1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Total                34.1             28.4 ft²</w:t>
      </w:r>
    </w:p>
    <w:p w14:paraId="5BE31F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A4BD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Element and Detail Weights:</w:t>
      </w:r>
    </w:p>
    <w:p w14:paraId="45E3EC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F4F1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To |  Total Ele.| Total. Ele.|Total. Ele.|  Total Dtl.| Oper. Wgt. |</w:t>
      </w:r>
    </w:p>
    <w:p w14:paraId="76CB1A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Empty Wgt.|  Oper. Wgt.|Hydro. Wgt.| Offset Mom.| No Liquid  |</w:t>
      </w:r>
    </w:p>
    <w:p w14:paraId="1FFC04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kg. |       kg. |        N-m |        kg. |</w:t>
      </w:r>
    </w:p>
    <w:p w14:paraId="75A981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1C59FC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37.7129 |    64.9195 |   63.8816 |    9.05718 |    37.7129 |</w:t>
      </w:r>
    </w:p>
    <w:p w14:paraId="45440F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57.1987 |    118.414 |   116.078 |      209.5 |    57.1987 |</w:t>
      </w:r>
    </w:p>
    <w:p w14:paraId="3901FD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217.736 |    450.761 |   441.871 |        ... |    217.736 |</w:t>
      </w:r>
    </w:p>
    <w:p w14:paraId="2F6085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14.8386 |    14.8386 |   14.8386 |        ... |    14.8386 |</w:t>
      </w:r>
    </w:p>
    <w:p w14:paraId="219E15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69.4808 |    69.4808 |   69.4808 |    20.3304 |    69.4808 |</w:t>
      </w:r>
    </w:p>
    <w:p w14:paraId="3FCE04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5F1C1B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3282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Cumulative Vessel Weight</w:t>
      </w:r>
    </w:p>
    <w:p w14:paraId="706FFC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92F2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Ope | Cumulative | Cumulative  |</w:t>
      </w:r>
    </w:p>
    <w:p w14:paraId="134434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Wgt. No Liquid | Oper. Wgt. | Hydro. Wgt. |</w:t>
      </w:r>
    </w:p>
    <w:p w14:paraId="01EC21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kg. |        kg. |         kg. |</w:t>
      </w:r>
    </w:p>
    <w:p w14:paraId="41EC30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02E97C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... |        ... |         ... |</w:t>
      </w:r>
    </w:p>
    <w:p w14:paraId="071D36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-37.7129 |   -64.9195 |    -63.8816 |</w:t>
      </w:r>
    </w:p>
    <w:p w14:paraId="33140F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302.056 |     535.08 |      526.19 |</w:t>
      </w:r>
    </w:p>
    <w:p w14:paraId="0DF8B2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84.3194 |    84.3194 |     84.3194 |</w:t>
      </w:r>
    </w:p>
    <w:p w14:paraId="737753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69.4808 |    69.4808 |     69.4808 |</w:t>
      </w:r>
    </w:p>
    <w:p w14:paraId="168A19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3BE60E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E264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cumulative operating weights no liquid in the column above are the cumulative operating</w:t>
      </w:r>
    </w:p>
    <w:p w14:paraId="479E0A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weights minus the operating liquid weight minus any weights absent in the empty condition.</w:t>
      </w:r>
    </w:p>
    <w:p w14:paraId="71B503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ADDD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Cumulative Vessel Moment</w:t>
      </w:r>
    </w:p>
    <w:p w14:paraId="634BC3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611A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| Cumulative |Cumulative |</w:t>
      </w:r>
    </w:p>
    <w:p w14:paraId="54BAD2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Empty Mom. | Oper. Mom. |Hydro. Mom.|</w:t>
      </w:r>
    </w:p>
    <w:p w14:paraId="4D4981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N-m |        N-m |       N-m |</w:t>
      </w:r>
    </w:p>
    <w:p w14:paraId="7D0B0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</w:t>
      </w:r>
    </w:p>
    <w:p w14:paraId="0DF79B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9.05718 |    9.05718 |   9.05718 |</w:t>
      </w:r>
    </w:p>
    <w:p w14:paraId="0AFCCA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218.557 |    218.557 |   218.557 |</w:t>
      </w:r>
    </w:p>
    <w:p w14:paraId="516E0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20.3304 |    20.3304 |   20.3304 |</w:t>
      </w:r>
    </w:p>
    <w:p w14:paraId="3E84CD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20.3304 |    20.3304 |   20.3304 |</w:t>
      </w:r>
    </w:p>
    <w:p w14:paraId="2FAD12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20.3304 |    20.3304 |   20.3304 |</w:t>
      </w:r>
    </w:p>
    <w:p w14:paraId="0EB969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</w:t>
      </w:r>
    </w:p>
    <w:p w14:paraId="2A6CEE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3EBC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AEAD6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DE89A1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2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6284B4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7" w:name="_Toc192856496"/>
      <w:r w:rsidRPr="000D0DAD">
        <w:rPr>
          <w:rFonts w:ascii="Consolas" w:hAnsi="Consolas" w:cs="Arial"/>
          <w:sz w:val="18"/>
        </w:rPr>
        <w:instrText>Nozzle Flange MAWP:</w:instrText>
      </w:r>
      <w:bookmarkEnd w:id="1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417E4D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 xml:space="preserve">Nozzle Flange MAWP Results: (bars &amp; </w:t>
      </w:r>
      <w:r w:rsidRPr="000D0DAD">
        <w:rPr>
          <w:rFonts w:ascii="Tahoma" w:hAnsi="Consolas" w:cs="Arial"/>
          <w:b/>
          <w:color w:val="000000"/>
          <w:sz w:val="18"/>
        </w:rPr>
        <w:t>°</w:t>
      </w:r>
      <w:r w:rsidRPr="000D0DAD">
        <w:rPr>
          <w:rFonts w:ascii="Tahoma" w:hAnsi="Consolas" w:cs="Arial"/>
          <w:b/>
          <w:color w:val="000000"/>
          <w:sz w:val="18"/>
        </w:rPr>
        <w:t>C)</w:t>
      </w:r>
    </w:p>
    <w:p w14:paraId="7D4630B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2E14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       |    Flange Rating | Des. |       |                | Equiv. | - - - -  Max Pressure |</w:t>
      </w:r>
    </w:p>
    <w:p w14:paraId="79CB18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|   Ope. | Ambient | Temp | Class |    Grade/Group |  Press | UG-44 |   50% |   DNV |</w:t>
      </w:r>
    </w:p>
    <w:p w14:paraId="280FAF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7B68DB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|  13.90 |   15.90 |   85 |   150 |         GR 2.3 |    ... |   ... |   ... |   ... |</w:t>
      </w:r>
    </w:p>
    <w:p w14:paraId="18FC04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|  13.90 |   15.90 |   85 |   150 |         GR 2.3 |    ... |   ... |   ... |   ... |</w:t>
      </w:r>
    </w:p>
    <w:p w14:paraId="2512D6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|  36.36 |   41.40 |   85 |   300 |         GR 2.3 |    ... |   ... |   ... |   ... |</w:t>
      </w:r>
    </w:p>
    <w:p w14:paraId="4A8544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|  36.36 |   41.40 |   85 |   300 |         GR 2.3 |    ... |   ... |   ... |   ... |</w:t>
      </w:r>
    </w:p>
    <w:p w14:paraId="31A762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|  36.36 |   41.40 |   85 |   300 |         GR 2.3 |    ... |   ... |   ... |   ... |</w:t>
      </w:r>
    </w:p>
    <w:p w14:paraId="4CF544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|  36.36 |   41.40 |   85 |   300 |         GR 2.3 |    ... |   ... |   ... |   ... |</w:t>
      </w:r>
    </w:p>
    <w:p w14:paraId="46B270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|  13.90 |   15.90 |   85 |   150 |         GR 2.3 |    ... |   ... |   ... |   ... |</w:t>
      </w:r>
    </w:p>
    <w:p w14:paraId="28A8FA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|  13.90 |   15.90 |   85 |   150 |         GR 2.3 |    ... |   ... |   ... |   ... |</w:t>
      </w:r>
    </w:p>
    <w:p w14:paraId="0A210A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|  13.90 |   15.90 |   85 |   150 |         GR 2.3 |    ... |   ... |   ... |   ... |</w:t>
      </w:r>
    </w:p>
    <w:p w14:paraId="62B8E5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|  13.90 |   15.90 |   85 |   150 |         GR 2.3 |    ... |   ... |   ... |   ... |</w:t>
      </w:r>
    </w:p>
    <w:p w14:paraId="0D3215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N10           |  13.90 |   15.90 |   85 |   150 |         GR 2.3 |    ... |   ... |   ... |   ... |</w:t>
      </w:r>
    </w:p>
    <w:p w14:paraId="550496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|  36.36 |   41.40 |   85 |   300 |         GR 2.3 |    ... |   ... |   ... |   ... |</w:t>
      </w:r>
    </w:p>
    <w:p w14:paraId="780C77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|  13.90 |   15.90 |   85 |   150 |         GR 2.3 |    ... |   ... |   ... |   ... |</w:t>
      </w:r>
    </w:p>
    <w:p w14:paraId="65A032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56AD0E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 Rating    | 13.900 |  15.900, [for Core Elements]                     |   ... |   ... |   ... |</w:t>
      </w:r>
    </w:p>
    <w:p w14:paraId="6AF470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E939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C0FF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11A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Flange Pressure Ratings are per ASME B16.5 2020 Metric Edition</w:t>
      </w:r>
    </w:p>
    <w:p w14:paraId="293CC18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98A8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FF8E55"/>
          <w:sz w:val="18"/>
        </w:rPr>
        <w:t>Warning:</w:t>
      </w:r>
    </w:p>
    <w:p w14:paraId="4E3BE8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There are nozzles in this model, but no flange MAWPs were de-rated.  Be</w:t>
      </w:r>
    </w:p>
    <w:p w14:paraId="25C583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sure this is what you intended.  There is a check box in the nozzle dialog</w:t>
      </w:r>
    </w:p>
    <w:p w14:paraId="2EA457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that instructs PV Elite to perform the de-rating for each nozzle flange.</w:t>
      </w:r>
    </w:p>
    <w:p w14:paraId="4A3C05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FF8E55"/>
          <w:sz w:val="18"/>
        </w:rPr>
        <w:t>See ASME VIII-1, UG-44(b) for more information.</w:t>
      </w:r>
    </w:p>
    <w:p w14:paraId="666CC9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B780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3764A09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C72A1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8" w:name="_Toc192856497"/>
      <w:r w:rsidRPr="000D0DAD">
        <w:rPr>
          <w:rFonts w:ascii="Consolas" w:hAnsi="Consolas" w:cs="Arial"/>
          <w:sz w:val="18"/>
        </w:rPr>
        <w:instrText>Natural Frequency Calculation:</w:instrText>
      </w:r>
      <w:bookmarkEnd w:id="1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7F803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Natural Frequencies for the vessel have been computed iteratively</w:t>
      </w:r>
    </w:p>
    <w:p w14:paraId="129483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by solving a system of matrices.  These matrices describe the mass</w:t>
      </w:r>
    </w:p>
    <w:p w14:paraId="14DC67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the stiffness of the vessel.  This is the generalized eigenvalue/</w:t>
      </w:r>
    </w:p>
    <w:p w14:paraId="75317C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eigenvector problem and is referenced in some mathematical texts.</w:t>
      </w:r>
    </w:p>
    <w:p w14:paraId="651F3F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73FB1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 Natural Frequency for the Vessel (Empty.) is 23.1213 Hz.</w:t>
      </w:r>
    </w:p>
    <w:p w14:paraId="062936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13BB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 Natural Frequency for the Vessel (Ope...) is 17.8961 Hz.</w:t>
      </w:r>
    </w:p>
    <w:p w14:paraId="3CFEBE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FF7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The Natural Frequency for the Vessel (Filled) is 18.0411 Hz.</w:t>
      </w:r>
    </w:p>
    <w:p w14:paraId="5A63EAC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E323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679A46A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589ABC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19" w:name="_Toc192856498"/>
      <w:r w:rsidRPr="000D0DAD">
        <w:rPr>
          <w:rFonts w:ascii="Consolas" w:hAnsi="Consolas" w:cs="Arial"/>
          <w:sz w:val="18"/>
        </w:rPr>
        <w:instrText>Wind Load Calculation:</w:instrText>
      </w:r>
      <w:bookmarkEnd w:id="1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1301F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 Load Calculation Results:</w:t>
      </w:r>
    </w:p>
    <w:p w14:paraId="689C7A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CAA8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Input Values:</w:t>
      </w:r>
    </w:p>
    <w:p w14:paraId="1F2707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ACE1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  ASCE/SEI 7-16</w:t>
      </w:r>
    </w:p>
    <w:p w14:paraId="4D4463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Reduction Scale Factor                       1.000</w:t>
      </w:r>
    </w:p>
    <w:p w14:paraId="55BC2E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Wind Speed                     [V]              216.72  Km/hr</w:t>
      </w:r>
    </w:p>
    <w:p w14:paraId="64E454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Surface Roughness Category                   C: Open Terrain</w:t>
      </w:r>
    </w:p>
    <w:p w14:paraId="55FF8F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Surface                            Moderately Smooth</w:t>
      </w:r>
    </w:p>
    <w:p w14:paraId="1C22F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 Elevation                                           305  mm.</w:t>
      </w:r>
    </w:p>
    <w:p w14:paraId="70484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Percent Wind for Hydrotest                              50.0</w:t>
      </w:r>
    </w:p>
    <w:p w14:paraId="254F1C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Using User defined Wind Press. Vs Elev.                    N</w:t>
      </w:r>
    </w:p>
    <w:p w14:paraId="4C81C8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Hill or Escarpment     H or Hh                   0  mm.</w:t>
      </w:r>
    </w:p>
    <w:p w14:paraId="7A5572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Upwind of Crest              Lh                   0  mm.</w:t>
      </w:r>
    </w:p>
    <w:p w14:paraId="4241EE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Crest to the Vessel      x                   0  mm.</w:t>
      </w:r>
    </w:p>
    <w:p w14:paraId="6586D3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Terrain ( Hill, Escarpment )                    Flat</w:t>
      </w:r>
    </w:p>
    <w:p w14:paraId="4D4973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(Ope)                  0.0100</w:t>
      </w:r>
    </w:p>
    <w:p w14:paraId="3CB67D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(Empty)                0.0000</w:t>
      </w:r>
    </w:p>
    <w:p w14:paraId="4FF5B2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(Filled)               0.0000</w:t>
      </w:r>
    </w:p>
    <w:p w14:paraId="03A143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Elevation above Sea Level                          1100  mm.</w:t>
      </w:r>
    </w:p>
    <w:p w14:paraId="3A68B7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98F3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Wind Analysis Results</w:t>
      </w:r>
    </w:p>
    <w:p w14:paraId="62B20B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7A9F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importance factor is not used in the calculation of wind pressure vs. elevation for</w:t>
      </w:r>
    </w:p>
    <w:p w14:paraId="1E6E175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selected wind code.</w:t>
      </w:r>
    </w:p>
    <w:p w14:paraId="170E4F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B8346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Static Gust-Effect Factor, Operating Case [G]:</w:t>
      </w:r>
    </w:p>
    <w:p w14:paraId="3CD662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min(0.85, 0.925((1 + 1.7 * gQ * Izbar * Q )/( 1 + 1.7 * gV * Izbar)))</w:t>
      </w:r>
    </w:p>
    <w:p w14:paraId="253655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min(0.85,0.925((1+1.7*3.4*0.23*0.98)/(1+1.7*3.4*0.23)))</w:t>
      </w:r>
    </w:p>
    <w:p w14:paraId="065D40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min(0.85, 0.91 )</w:t>
      </w:r>
    </w:p>
    <w:p w14:paraId="2FA61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0.850</w:t>
      </w:r>
    </w:p>
    <w:p w14:paraId="19BED7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FDD9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(Operating)               17.896 Hz</w:t>
      </w:r>
    </w:p>
    <w:p w14:paraId="76F309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(Empty)                   23.121 Hz</w:t>
      </w:r>
    </w:p>
    <w:p w14:paraId="3BE38C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(Test)                    18.041 Hz</w:t>
      </w:r>
    </w:p>
    <w:p w14:paraId="6771C0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82E4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Importance Factor is                     1.000</w:t>
      </w:r>
    </w:p>
    <w:p w14:paraId="1E91F6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Coefficient                                [Cf] 0.532</w:t>
      </w:r>
    </w:p>
    <w:p w14:paraId="6C0E36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Structure Height to Diameter ratio                    2.943</w:t>
      </w:r>
    </w:p>
    <w:p w14:paraId="6321D1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to top of Structure                            1517.350 mm.</w:t>
      </w:r>
    </w:p>
    <w:p w14:paraId="159B8B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6CD3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This is classified as a rigid structure. Static analysis performed.</w:t>
      </w:r>
    </w:p>
    <w:p w14:paraId="4681B2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7FE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Sample Calculation for the First Element:</w:t>
      </w:r>
    </w:p>
    <w:p w14:paraId="0E6406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CE07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ASCE code performs calculations in Imperial Units. The wind pressure is therefore computed</w:t>
      </w:r>
    </w:p>
    <w:p w14:paraId="15FE383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in these units.</w:t>
      </w:r>
    </w:p>
    <w:p w14:paraId="5AA878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B859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Value of [Alpha] and [Zg]:</w:t>
      </w:r>
    </w:p>
    <w:p w14:paraId="7B4989E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Exposure Category: C from Table 26.11-1</w:t>
      </w:r>
    </w:p>
    <w:p w14:paraId="49AAD2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 xml:space="preserve"> Alpha = 9.5 : Zg = 274320 mm.</w:t>
      </w:r>
    </w:p>
    <w:p w14:paraId="07ADF3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67B2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Effective Height [z]:</w:t>
      </w:r>
    </w:p>
    <w:p w14:paraId="2D40AB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Centroid Height + Vessel Base Elevation</w:t>
      </w:r>
    </w:p>
    <w:p w14:paraId="6D4941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 + 305 = 407 mm.</w:t>
      </w:r>
    </w:p>
    <w:p w14:paraId="6162F3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1.33 ft. Imperial Units</w:t>
      </w:r>
    </w:p>
    <w:p w14:paraId="3E0F1B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AE5F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Velocity Pressure coefficient evaluated at height z [Kz]:</w:t>
      </w:r>
    </w:p>
    <w:p w14:paraId="5F37C9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Because z (1.33 ft.) &lt; 15 ft.</w:t>
      </w:r>
    </w:p>
    <w:p w14:paraId="56ABA903" w14:textId="7EF8972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2.01( 15 / Zg )</w:t>
      </w:r>
      <w:r w:rsidRPr="000D0DAD">
        <w:rPr>
          <w:rFonts w:ascii="Consolas" w:hAnsi="Consolas" w:cs="Arial"/>
          <w:sz w:val="18"/>
          <w:vertAlign w:val="superscript"/>
        </w:rPr>
        <w:t>2/Alpha</w:t>
      </w:r>
    </w:p>
    <w:p w14:paraId="49EAB156" w14:textId="086F782E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2.01( 15/900 )</w:t>
      </w:r>
      <w:r w:rsidRPr="000D0DAD">
        <w:rPr>
          <w:rFonts w:ascii="Consolas" w:hAnsi="Consolas" w:cs="Arial"/>
          <w:sz w:val="18"/>
          <w:vertAlign w:val="superscript"/>
        </w:rPr>
        <w:t xml:space="preserve">2/9.5 </w:t>
      </w:r>
    </w:p>
    <w:p w14:paraId="23B14A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0.85</w:t>
      </w:r>
    </w:p>
    <w:p w14:paraId="2B828D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9681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Type of Hill: No Hill</w:t>
      </w:r>
    </w:p>
    <w:p w14:paraId="63D27D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C786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Wind Directionality Factor [Kd]:</w:t>
      </w:r>
    </w:p>
    <w:p w14:paraId="150FD6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1, per Table 26.6-1</w:t>
      </w:r>
    </w:p>
    <w:p w14:paraId="0A45AD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A58E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 there is No Hill Present: [Kzt]:</w:t>
      </w:r>
    </w:p>
    <w:p w14:paraId="351DF2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 xml:space="preserve"> K1 = 0, K2 = 0, K3 = 0</w:t>
      </w:r>
    </w:p>
    <w:p w14:paraId="1A06E3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69F6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Topographical Factor [Kzt]:</w:t>
      </w:r>
    </w:p>
    <w:p w14:paraId="3EB01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 + K1 * K2 * K3 )²</w:t>
      </w:r>
    </w:p>
    <w:p w14:paraId="489D04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 + 0 * 0 * 0 )²</w:t>
      </w:r>
    </w:p>
    <w:p w14:paraId="598B8B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</w:t>
      </w:r>
    </w:p>
    <w:p w14:paraId="7C0492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8EC9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Velocity Pressure evaluated at height z, Imperial Units [qz]:</w:t>
      </w:r>
    </w:p>
    <w:p w14:paraId="5BC248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max( 16, 0.00256 * Kz * Kzt * Kd * Ke * V(mph)² )</w:t>
      </w:r>
    </w:p>
    <w:p w14:paraId="60F56C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max( 16, 0.00256 * 0.85 * 1 * 1 * 1 * 135² )</w:t>
      </w:r>
    </w:p>
    <w:p w14:paraId="58CCD0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39.4 psf [192 ] Kgs/m²</w:t>
      </w:r>
    </w:p>
    <w:p w14:paraId="303043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5A00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Force on the first element [F]:</w:t>
      </w:r>
    </w:p>
    <w:p w14:paraId="6BCF83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qz * G * Cf * WindArea</w:t>
      </w:r>
    </w:p>
    <w:p w14:paraId="10D02E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39.4 * 0.85 * 0.53 * 1.01</w:t>
      </w:r>
    </w:p>
    <w:p w14:paraId="31B7F0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 lbs. [80.2 ] N</w:t>
      </w:r>
    </w:p>
    <w:p w14:paraId="571779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F01A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       Hgt (z)       K1      K2      K3      Kz    Kzt           qz</w:t>
      </w:r>
    </w:p>
    <w:p w14:paraId="516172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mm.                                              Kgs/m²</w:t>
      </w:r>
    </w:p>
    <w:p w14:paraId="159FA5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1C3682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406.8    0.000   0.000   0.000   0.849   1.000     192.394</w:t>
      </w:r>
    </w:p>
    <w:p w14:paraId="66FF92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1201.0    0.000   0.000   0.000   0.849   1.000     192.394</w:t>
      </w:r>
    </w:p>
    <w:p w14:paraId="784E4B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RING FLANGE     1920.2    0.000   0.000   0.000   0.849   1.000     192.394</w:t>
      </w:r>
    </w:p>
    <w:p w14:paraId="6DF0B8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1939.4    0.000   0.000   0.000   0.849   1.000     192.394</w:t>
      </w:r>
    </w:p>
    <w:p w14:paraId="77A335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FDEF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36FE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Wind Vibration Calculations</w:t>
      </w:r>
    </w:p>
    <w:p w14:paraId="254F02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8C81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This evaluation is based on work by Kanti Mahajan and Ed Zorilla</w:t>
      </w:r>
    </w:p>
    <w:p w14:paraId="78A81C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EF75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Nomenclature</w:t>
      </w:r>
    </w:p>
    <w:p w14:paraId="0C749E5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5F08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Cf  - Correction factor for natural frequency</w:t>
      </w:r>
    </w:p>
    <w:p w14:paraId="2DF45C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  - Average outer insulated diameter of vessel, mm.</w:t>
      </w:r>
    </w:p>
    <w:p w14:paraId="54AF5D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Df  - Damping Factor &lt; 0.75 Unstable,  &gt; 0.95 Stable</w:t>
      </w:r>
    </w:p>
    <w:p w14:paraId="654972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Dr  - Average outer insulated of top half of vessel, mm.</w:t>
      </w:r>
    </w:p>
    <w:p w14:paraId="47970C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  - Natural frequency of vibration (Hertz)</w:t>
      </w:r>
    </w:p>
    <w:p w14:paraId="116DA86D" w14:textId="580543C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f1  - Natural frequency of bare vessel based on a unit value of (D/L²)(10</w:t>
      </w:r>
      <w:r w:rsidRPr="000D0DAD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>)</w:t>
      </w:r>
    </w:p>
    <w:p w14:paraId="402416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  - Total height of structure mm.</w:t>
      </w:r>
    </w:p>
    <w:p w14:paraId="6738F0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Lc  - Total length of conical section(s) of vessel, mm.</w:t>
      </w:r>
    </w:p>
    <w:p w14:paraId="6B3AA4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tb  - Uncorroded plate thickness at bottom of vessel, mm.</w:t>
      </w:r>
    </w:p>
    <w:p w14:paraId="5808EC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V30 - Design Wind Speed provided by user, Km/hr</w:t>
      </w:r>
    </w:p>
    <w:p w14:paraId="69033E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Vc  - Critical wind velocity, Km/hr</w:t>
      </w:r>
    </w:p>
    <w:p w14:paraId="043A48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Vw  - Maximum wind speed at top of structure, Km/hr</w:t>
      </w:r>
    </w:p>
    <w:p w14:paraId="43F51C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   - Total corroded weight of structure, N</w:t>
      </w:r>
    </w:p>
    <w:p w14:paraId="6A5B3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Ws  - Cor. vessel weight excl. weight of parts which do not effect stiff. N</w:t>
      </w:r>
    </w:p>
    <w:p w14:paraId="0FDCB9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Z  - Maximum amplitude of vibration at top of vessel, mm.</w:t>
      </w:r>
    </w:p>
    <w:p w14:paraId="0FC984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Dl  - Logarithmic decrement ( taken as 0.03 for Welded Structures )</w:t>
      </w:r>
    </w:p>
    <w:p w14:paraId="1505AC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Vp  - Vib. Chance, &lt;= 0.31416E-05 (High); 0.31416E-05 &lt; 0.39270E-05 (Probable)</w:t>
      </w:r>
    </w:p>
    <w:p w14:paraId="29FEFC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P30 - wind pressure 30 feet above the base</w:t>
      </w:r>
    </w:p>
    <w:p w14:paraId="4DD983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23CF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Check other Conditions and Basic Assumptions:</w:t>
      </w:r>
    </w:p>
    <w:p w14:paraId="193D90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Total Cone Length / Total Length &lt; 0.5</w:t>
      </w:r>
    </w:p>
    <w:p w14:paraId="3E84B7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0/1517 = 0</w:t>
      </w:r>
    </w:p>
    <w:p w14:paraId="634737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153F6D" w14:textId="0548C1CB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[ D / L² ] * 10</w:t>
      </w:r>
      <w:r w:rsidRPr="000D0DAD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 xml:space="preserve"> &lt; 8 (English Units, ft.)</w:t>
      </w:r>
    </w:p>
    <w:p w14:paraId="04A2A7B4" w14:textId="321A07AF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[ 1.69/4.98² ] * 10</w:t>
      </w:r>
      <w:r w:rsidRPr="000D0DAD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 xml:space="preserve"> = 682 [Geometry Violation]</w:t>
      </w:r>
    </w:p>
    <w:p w14:paraId="2E986B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7B8B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Compute the vibration possibility. If Vp &gt; 0.39270E-05 no chance. [Vp]:</w:t>
      </w:r>
    </w:p>
    <w:p w14:paraId="40474F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/ ( L * Dr²)</w:t>
      </w:r>
    </w:p>
    <w:p w14:paraId="564F43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7640/( 1517 * 516² )</w:t>
      </w:r>
    </w:p>
    <w:p w14:paraId="567698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0.18925E-04</w:t>
      </w:r>
    </w:p>
    <w:p w14:paraId="6D6CF7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439B1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Since Vp is &gt; 0.39270E-05 no further vibration analysis is required !</w:t>
      </w:r>
    </w:p>
    <w:p w14:paraId="0E2D7E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09BE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1BD3A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Platform Load Calculations</w:t>
      </w:r>
    </w:p>
    <w:p w14:paraId="365E72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DF4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ID              Wind Area   Elevation    Pressure       Force          Cf</w:t>
      </w:r>
    </w:p>
    <w:p w14:paraId="72104F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cm²        mm.          Kgs/m²        N</w:t>
      </w:r>
    </w:p>
    <w:p w14:paraId="3B80F1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E0F97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PLAT:[1 OF 1]       27.50     1755.00      192.39        5.19        0.10</w:t>
      </w:r>
    </w:p>
    <w:p w14:paraId="19F5B2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1900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Natural Frequency for the Vessel (Ope...) is 17.8961 Hz.</w:t>
      </w:r>
    </w:p>
    <w:p w14:paraId="13193A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A1FA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 Load Calculation:</w:t>
      </w:r>
    </w:p>
    <w:p w14:paraId="252698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D2E4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Wind |       Wind |       Wind |       Wind |    Element |</w:t>
      </w:r>
    </w:p>
    <w:p w14:paraId="45011F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Height |   Diameter |       Area |   Pressure |  Wind Load |</w:t>
      </w:r>
    </w:p>
    <w:p w14:paraId="29B815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mm. |        cm² |     Kgs/m² |          N |</w:t>
      </w:r>
    </w:p>
    <w:p w14:paraId="23FF86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AD6E0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406.761 |      614.4 |    939.339 |    192.394 |    80.1967 |</w:t>
      </w:r>
    </w:p>
    <w:p w14:paraId="023237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1201 |      614.4 |    8859.65 |    192.394 |     763.98 |</w:t>
      </w:r>
    </w:p>
    <w:p w14:paraId="5CDDC5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1920.18 |      615.6 |     98.496 |    192.394 |    8.40916 |</w:t>
      </w:r>
    </w:p>
    <w:p w14:paraId="0367CF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1939.35 |        756 |     120.96 |    192.394 |     10.327 |</w:t>
      </w:r>
    </w:p>
    <w:p w14:paraId="060A2D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471F1A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EABA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F51143D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BD470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0" w:name="_Toc192856499"/>
      <w:r w:rsidRPr="000D0DAD">
        <w:rPr>
          <w:rFonts w:ascii="Consolas" w:hAnsi="Consolas" w:cs="Arial"/>
          <w:sz w:val="18"/>
        </w:rPr>
        <w:instrText>Earthquake Load Calculation:</w:instrText>
      </w:r>
      <w:bookmarkEnd w:id="2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9D874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Earthquake Load Calculation Results:</w:t>
      </w:r>
    </w:p>
    <w:p w14:paraId="22DF7B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588C8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Earthquake Load Calculation:</w:t>
      </w:r>
    </w:p>
    <w:p w14:paraId="3D67DA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743F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Input Values:</w:t>
      </w:r>
    </w:p>
    <w:p w14:paraId="4C3CCB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A8D8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Design Code                            ASCE/SEI 7-16</w:t>
      </w:r>
    </w:p>
    <w:p w14:paraId="60454A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Load Reduction Scale Factor                    1.000</w:t>
      </w:r>
    </w:p>
    <w:p w14:paraId="684F2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Importance Factor                                      1.250</w:t>
      </w:r>
    </w:p>
    <w:p w14:paraId="3C2E55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Fa                                         1.400</w:t>
      </w:r>
    </w:p>
    <w:p w14:paraId="4BFD53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Fv                                         2.300</w:t>
      </w:r>
    </w:p>
    <w:p w14:paraId="4A52A3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Mapped Res. Acceleration       [Ss]               0.500</w:t>
      </w:r>
    </w:p>
    <w:p w14:paraId="7826BD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Eff. Ground Acceleration        [S]               0.150</w:t>
      </w:r>
    </w:p>
    <w:p w14:paraId="39B38F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Modification Factor R                            3.000</w:t>
      </w:r>
    </w:p>
    <w:p w14:paraId="2B0AAB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Class                                                 D</w:t>
      </w:r>
    </w:p>
    <w:p w14:paraId="155CFC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Component Elevation Ratio            z/h               0.000</w:t>
      </w:r>
    </w:p>
    <w:p w14:paraId="42DEA9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Amplification Factor                  Ap               0.000</w:t>
      </w:r>
    </w:p>
    <w:p w14:paraId="09B86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Factor                                           0.000</w:t>
      </w:r>
    </w:p>
    <w:p w14:paraId="65ABA1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Vertical Acceleration                            No</w:t>
      </w:r>
    </w:p>
    <w:p w14:paraId="66DE37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Acceleration Multiplier                        0.000</w:t>
      </w:r>
    </w:p>
    <w:p w14:paraId="390391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Sds (used if &gt; 0 )                       0.000</w:t>
      </w:r>
    </w:p>
    <w:p w14:paraId="2F68C5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Sd1 (used if &gt; 0 )                       0.000</w:t>
      </w:r>
    </w:p>
    <w:p w14:paraId="4F3991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Reduction Factor Tau                            1.000</w:t>
      </w:r>
    </w:p>
    <w:p w14:paraId="3694B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EAFE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Seismic Analysis Results:</w:t>
      </w:r>
    </w:p>
    <w:p w14:paraId="6AE2E7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C458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SMS = Fa * Ss = 1.4 * 0.5 = 0.7</w:t>
      </w:r>
    </w:p>
    <w:p w14:paraId="039200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SM1 = Fv * S1 = 2.3 * 0.15 = 0.34</w:t>
      </w:r>
    </w:p>
    <w:p w14:paraId="2042C3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SDS = 2/3 * Sms = 2/3 * 0.7 = 0.47</w:t>
      </w:r>
    </w:p>
    <w:p w14:paraId="05E3EE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SD1 = 2/3 * Sm1 = 2/3 * 0.34 = 0.23</w:t>
      </w:r>
    </w:p>
    <w:p w14:paraId="459DE8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154A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Check Approximate Fundamental Period from 12.8-7 [Ta]:</w:t>
      </w:r>
    </w:p>
    <w:p w14:paraId="78FDBB22" w14:textId="1CC9144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Ct * hn</w:t>
      </w:r>
      <w:r w:rsidRPr="000D0DAD">
        <w:rPr>
          <w:rFonts w:ascii="Consolas" w:hAnsi="Consolas" w:cs="Arial"/>
          <w:sz w:val="18"/>
          <w:vertAlign w:val="superscript"/>
        </w:rPr>
        <w:t>x</w:t>
      </w:r>
      <w:r>
        <w:rPr>
          <w:rFonts w:ascii="Consolas" w:hAnsi="Consolas" w:cs="Arial"/>
          <w:sz w:val="18"/>
        </w:rPr>
        <w:t xml:space="preserve"> where Ct = 0.020, x = 0.75 and hn = Structural Height (ft.)</w:t>
      </w:r>
    </w:p>
    <w:p w14:paraId="75D6B7FD" w14:textId="3AAFDEF0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0.020( 8.49</w:t>
      </w:r>
      <w:r w:rsidRPr="000D0DAD">
        <w:rPr>
          <w:rFonts w:ascii="Consolas" w:hAnsi="Consolas" w:cs="Arial"/>
          <w:sz w:val="18"/>
          <w:vertAlign w:val="superscript"/>
        </w:rPr>
        <w:t>0.75</w:t>
      </w:r>
      <w:r>
        <w:rPr>
          <w:rFonts w:ascii="Consolas" w:hAnsi="Consolas" w:cs="Arial"/>
          <w:sz w:val="18"/>
        </w:rPr>
        <w:t>)</w:t>
      </w:r>
    </w:p>
    <w:p w14:paraId="1C1A1C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0.099 seconds</w:t>
      </w:r>
    </w:p>
    <w:p w14:paraId="7BD62C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22163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Coefficient Cu from Table 12.8-1 is : 1.500</w:t>
      </w:r>
    </w:p>
    <w:p w14:paraId="2A097B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4F89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Fundamental Period (1/Frequency) [T]:</w:t>
      </w:r>
    </w:p>
    <w:p w14:paraId="48ED55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( 1/Natural Frequency ) = ( 1/17.9 )</w:t>
      </w:r>
    </w:p>
    <w:p w14:paraId="2DB12B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0.056</w:t>
      </w:r>
    </w:p>
    <w:p w14:paraId="38E65F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C378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Check the Value of T which is the smaller of Cu*Ta and T:</w:t>
      </w:r>
    </w:p>
    <w:p w14:paraId="572A1C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Minimum Value of ( 1.5 * 0.099, 0.056 ) per 12.8.2</w:t>
      </w:r>
    </w:p>
    <w:p w14:paraId="1180B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0.056</w:t>
      </w:r>
    </w:p>
    <w:p w14:paraId="1D5AF9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 the time period is &lt; 0.06 second, use section 15.4.2.</w:t>
      </w:r>
    </w:p>
    <w:p w14:paraId="605CB5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22E7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Base Shear per equation 15.4-5, [V]:</w:t>
      </w:r>
    </w:p>
    <w:p w14:paraId="192E44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 * Sds * W * I</w:t>
      </w:r>
    </w:p>
    <w:p w14:paraId="49B9C8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 * 0.47 * 7045 * 1.25</w:t>
      </w:r>
    </w:p>
    <w:p w14:paraId="2A2885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1232.832 N</w:t>
      </w:r>
    </w:p>
    <w:p w14:paraId="05CCB2B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88A6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Distribute the Base shear force to each element according to the equations</w:t>
      </w:r>
    </w:p>
    <w:p w14:paraId="402A7CE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Fx = Cvx * V (eqn. 12.8-11 ) and the vertical distribution factor</w:t>
      </w:r>
    </w:p>
    <w:p w14:paraId="239E34ED" w14:textId="1350A293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Cvx = Wx*hx</w:t>
      </w:r>
      <w:r w:rsidRPr="000D0DAD">
        <w:rPr>
          <w:rFonts w:ascii="Arial" w:hAnsi="Consolas" w:cs="Arial"/>
          <w:color w:val="000000"/>
          <w:sz w:val="18"/>
          <w:vertAlign w:val="superscript"/>
        </w:rPr>
        <w:t>k</w:t>
      </w:r>
      <w:r w:rsidRPr="000D0DAD">
        <w:rPr>
          <w:rFonts w:ascii="Arial" w:hAnsi="Consolas" w:cs="Arial"/>
          <w:color w:val="000000"/>
          <w:sz w:val="18"/>
        </w:rPr>
        <w:t>/( Sum of Wi*hi</w:t>
      </w:r>
      <w:r w:rsidRPr="000D0DAD">
        <w:rPr>
          <w:rFonts w:ascii="Arial" w:hAnsi="Consolas" w:cs="Arial"/>
          <w:color w:val="000000"/>
          <w:sz w:val="18"/>
          <w:vertAlign w:val="superscript"/>
        </w:rPr>
        <w:t>k</w:t>
      </w:r>
      <w:r w:rsidRPr="000D0DAD">
        <w:rPr>
          <w:rFonts w:ascii="Arial" w:hAnsi="Consolas" w:cs="Arial"/>
          <w:color w:val="000000"/>
          <w:sz w:val="18"/>
        </w:rPr>
        <w:t xml:space="preserve"> ) and k is an exponent which is related</w:t>
      </w:r>
    </w:p>
    <w:p w14:paraId="38D529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to the period of Vibration.</w:t>
      </w:r>
    </w:p>
    <w:p w14:paraId="2C759F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F668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In this case, the value of k was 1</w:t>
      </w:r>
    </w:p>
    <w:p w14:paraId="146D62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55D05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Natural Frequency for the Vessel (Ope...) is 17.8961 Hz.</w:t>
      </w:r>
    </w:p>
    <w:p w14:paraId="51D0C3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42AE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Earthquake Load Calculation:</w:t>
      </w:r>
    </w:p>
    <w:p w14:paraId="4971C1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012D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Earthquake | Earthquake |   Element |    Element |       Element |</w:t>
      </w:r>
    </w:p>
    <w:p w14:paraId="03F378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Height |     Weight | Ope  Load |   Emp Load | Vertical Load |</w:t>
      </w:r>
    </w:p>
    <w:p w14:paraId="4546B0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  N |         N |          N |             N |</w:t>
      </w:r>
    </w:p>
    <w:p w14:paraId="7FE2B7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7EEDC9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25 |      636.6 |   3.41773 |    1.84179 |           ... |</w:t>
      </w:r>
    </w:p>
    <w:p w14:paraId="0CA269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350 |    1161.16 |   87.2754 |    39.1079 |           ... |</w:t>
      </w:r>
    </w:p>
    <w:p w14:paraId="5AE9F2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921 |    4420.16 |   874.235 |    391.742 |           ... |</w:t>
      </w:r>
    </w:p>
    <w:p w14:paraId="7E27B3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1506.18 |    145.508 |   47.0643 |    43.6596 |           ... |</w:t>
      </w:r>
    </w:p>
    <w:p w14:paraId="6303E6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1509.35 |    681.328 |    220.84 |    204.864 |           ... |</w:t>
      </w:r>
    </w:p>
    <w:p w14:paraId="0FF83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3C7530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02E3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Earthquake Weight does not include the weight of the saddles.</w:t>
      </w:r>
    </w:p>
    <w:p w14:paraId="7D57CA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AE1C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D2412E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B1CFB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1" w:name="_Toc192856500"/>
      <w:r w:rsidRPr="000D0DAD">
        <w:rPr>
          <w:rFonts w:ascii="Consolas" w:hAnsi="Consolas" w:cs="Arial"/>
          <w:sz w:val="18"/>
        </w:rPr>
        <w:instrText>Wind/Earthquake Shear, Bending:</w:instrText>
      </w:r>
      <w:bookmarkEnd w:id="2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7B3EC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The following table is for the Operating Case.</w:t>
      </w:r>
    </w:p>
    <w:p w14:paraId="28622D2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33CBC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Wind/Earthquake Shear, Bending:</w:t>
      </w:r>
    </w:p>
    <w:p w14:paraId="00715F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80D5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Distance to| Cumulative |Earthquake |       Wind | Earthquake |</w:t>
      </w:r>
    </w:p>
    <w:p w14:paraId="410EEE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Support| Wind Shear |     Shear |    Bending |    Bending |</w:t>
      </w:r>
    </w:p>
    <w:p w14:paraId="7A1B33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  N |         N |        N-m |        N-m |</w:t>
      </w:r>
    </w:p>
    <w:p w14:paraId="64A6AD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84D2F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379.239 |        ... |       ... |        ... |        ... |</w:t>
      </w:r>
    </w:p>
    <w:p w14:paraId="781AF2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150 |    80.1967 |   3.41773 |    6.35732 |    0.27093 |</w:t>
      </w:r>
    </w:p>
    <w:p w14:paraId="29C7CE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571 |    862.913 |   1232.83 |    312.909 |    794.815 |</w:t>
      </w:r>
    </w:p>
    <w:p w14:paraId="38D5B1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1140.18 |    18.7362 |   267.904 |    0.34805 |    6.38045 |</w:t>
      </w:r>
    </w:p>
    <w:p w14:paraId="2562B4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1159.35 |     10.327 |    220.84 |   0.082651 |    1.76746 |</w:t>
      </w:r>
    </w:p>
    <w:p w14:paraId="7FE0B6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5FAE7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3285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</w:t>
      </w:r>
    </w:p>
    <w:p w14:paraId="78F3B43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Wind Shears/Moments and the Earthquake Shears/Moments calculated</w:t>
      </w:r>
    </w:p>
    <w:p w14:paraId="1D3D46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printed in the Wind/Earthquake Shear and Bending report have</w:t>
      </w:r>
    </w:p>
    <w:p w14:paraId="3AC1F8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been factored by the input Scalar/Load reductions factors of;</w:t>
      </w:r>
    </w:p>
    <w:p w14:paraId="19CF853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Wind: 1.000;  Earthquake: 1.000.</w:t>
      </w:r>
    </w:p>
    <w:p w14:paraId="60BAAD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52C1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</w:t>
      </w:r>
    </w:p>
    <w:p w14:paraId="407119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Review the Vessel Design Summary for the cumulative shear force</w:t>
      </w:r>
    </w:p>
    <w:p w14:paraId="47A131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bending moment on the support.</w:t>
      </w:r>
    </w:p>
    <w:p w14:paraId="7C88E2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E0D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A76F09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28A8A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2" w:name="_Toc192856501"/>
      <w:r w:rsidRPr="000D0DAD">
        <w:rPr>
          <w:rFonts w:ascii="Consolas" w:hAnsi="Consolas" w:cs="Arial"/>
          <w:sz w:val="18"/>
        </w:rPr>
        <w:instrText>Wind/Earthquake Deflection:</w:instrText>
      </w:r>
      <w:bookmarkEnd w:id="2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A2B85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Wind Deflection Calculations:</w:t>
      </w:r>
    </w:p>
    <w:p w14:paraId="243A96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648F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following table is for Wind Deflection; Operating Case.</w:t>
      </w:r>
    </w:p>
    <w:p w14:paraId="7A4244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31CE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Wind Load Deflection:</w:t>
      </w:r>
    </w:p>
    <w:p w14:paraId="2ACE3D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DCF1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|   Centroid |     Elem. End |    Elem. Ang. |</w:t>
      </w:r>
    </w:p>
    <w:p w14:paraId="285FF6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Shear | Deflection |    Deflection |     Rotation  |</w:t>
      </w:r>
    </w:p>
    <w:p w14:paraId="44154E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N |        mm. |           mm. |               |</w:t>
      </w:r>
    </w:p>
    <w:p w14:paraId="10A294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</w:t>
      </w:r>
    </w:p>
    <w:p w14:paraId="4057BC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    5.36135 |       5.36135 |     0.0055598 |</w:t>
      </w:r>
    </w:p>
    <w:p w14:paraId="1D02A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80.1967 |    5.36144 |       5.36168 |     0.0055619 |</w:t>
      </w:r>
    </w:p>
    <w:p w14:paraId="659333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862.913 |    5.36388 |       5.36693 |     0.0055653 |</w:t>
      </w:r>
    </w:p>
    <w:p w14:paraId="161EDA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18.7362 |    5.36689 |       5.36684 |     0.0055653 |</w:t>
      </w:r>
    </w:p>
    <w:p w14:paraId="185436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10.327 |    5.36689 |       5.36693 |     0.0055653 |</w:t>
      </w:r>
    </w:p>
    <w:p w14:paraId="7D46C4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</w:t>
      </w:r>
    </w:p>
    <w:p w14:paraId="4EBC6D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9DC5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Critical Wind Velocity for Tower Vibration:</w:t>
      </w:r>
    </w:p>
    <w:p w14:paraId="1504DE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8946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1st Crit. |  2nd Crit. |</w:t>
      </w:r>
    </w:p>
    <w:p w14:paraId="23C75A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Wind Speed | Wind Speed |</w:t>
      </w:r>
    </w:p>
    <w:p w14:paraId="53546F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Km/hr |      Km/hr |</w:t>
      </w:r>
    </w:p>
    <w:p w14:paraId="078114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</w:t>
      </w:r>
    </w:p>
    <w:p w14:paraId="48FAB4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197.383 |    1233.64 |</w:t>
      </w:r>
    </w:p>
    <w:p w14:paraId="69A57D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197.383 |    1233.64 |</w:t>
      </w:r>
    </w:p>
    <w:p w14:paraId="45B529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197.768 |    1236.05 |</w:t>
      </w:r>
    </w:p>
    <w:p w14:paraId="3CC17A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242.874 |    1517.96 |</w:t>
      </w:r>
    </w:p>
    <w:p w14:paraId="5E6603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</w:t>
      </w:r>
    </w:p>
    <w:p w14:paraId="6FD6C3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E2C2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deflection at the Tower Top (Ope)(6.000"/100ft. Criteria)</w:t>
      </w:r>
    </w:p>
    <w:p w14:paraId="00B5F2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deflection : 7.587    Actual deflection : 5.367 mm.</w:t>
      </w:r>
    </w:p>
    <w:p w14:paraId="356CE8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6E09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0AC174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8C140D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3" w:name="_Toc192856502"/>
      <w:r w:rsidRPr="000D0DAD">
        <w:rPr>
          <w:rFonts w:ascii="Consolas" w:hAnsi="Consolas" w:cs="Arial"/>
          <w:sz w:val="18"/>
        </w:rPr>
        <w:instrText>Longitudinal Stress Constants:</w:instrText>
      </w:r>
      <w:bookmarkEnd w:id="2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457020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 Constants:</w:t>
      </w:r>
    </w:p>
    <w:p w14:paraId="0B9EC4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8D07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Metal Area |     Metal Area | Section Modulus | Section Modulus |</w:t>
      </w:r>
    </w:p>
    <w:p w14:paraId="57D46F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     New |       Corroded |             New |        Corroded |</w:t>
      </w:r>
    </w:p>
    <w:p w14:paraId="000F8A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cm² |            cm² |            mm.³ |            mm.³ |</w:t>
      </w:r>
    </w:p>
    <w:p w14:paraId="27153B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</w:t>
      </w:r>
    </w:p>
    <w:p w14:paraId="5E3D3A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95.3786 |        95.3786 |         1192568 |         1192568 |</w:t>
      </w:r>
    </w:p>
    <w:p w14:paraId="1A724C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 95.3786 |        95.3786 |         1192568 |         1192568 |</w:t>
      </w:r>
    </w:p>
    <w:p w14:paraId="6F8D42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95.3786 |        95.3786 |         1192568 |         1192568 |</w:t>
      </w:r>
    </w:p>
    <w:p w14:paraId="1DE066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95.3786 |        95.3786 |         1192568 |         1192568 |</w:t>
      </w:r>
    </w:p>
    <w:p w14:paraId="1BFF9F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</w:t>
      </w:r>
    </w:p>
    <w:p w14:paraId="402784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BB92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EE2D8E1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02D205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4" w:name="_Toc192856503"/>
      <w:r w:rsidRPr="000D0DAD">
        <w:rPr>
          <w:rFonts w:ascii="Consolas" w:hAnsi="Consolas" w:cs="Arial"/>
          <w:sz w:val="18"/>
        </w:rPr>
        <w:instrText>Longitudinal Allowable Stresses:</w:instrText>
      </w:r>
      <w:bookmarkEnd w:id="2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C8AD5C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Allowable Stresses:</w:t>
      </w:r>
    </w:p>
    <w:p w14:paraId="45D24A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F36D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|   Hydrotest |             |   Hydrotest |</w:t>
      </w:r>
    </w:p>
    <w:p w14:paraId="587E70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Tensile |     Tensile | Compressive | Compressive |</w:t>
      </w:r>
    </w:p>
    <w:p w14:paraId="59F5EA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N./mm² |      N./mm² |      N./mm² |      N./mm² |</w:t>
      </w:r>
    </w:p>
    <w:p w14:paraId="72B3ED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419D8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120.6 |       183.6 |    -87.0984 |    -96.0578 |</w:t>
      </w:r>
    </w:p>
    <w:p w14:paraId="4A927B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120.549 |     183.597 |    -87.0984 |    -96.0578 |</w:t>
      </w:r>
    </w:p>
    <w:p w14:paraId="7BCF0F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120.549 |     183.597 |    -87.0984 |    -96.0578 |</w:t>
      </w:r>
    </w:p>
    <w:p w14:paraId="591B89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120.6 |       183.6 |    -87.0984 |    -96.0578 |</w:t>
      </w:r>
    </w:p>
    <w:p w14:paraId="2B93C4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120.6 |       183.6 |    -87.0984 |    -96.0578 |</w:t>
      </w:r>
    </w:p>
    <w:p w14:paraId="57208F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4C8B53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9884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36485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904EE4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5" w:name="_Toc192856504"/>
      <w:r w:rsidRPr="000D0DAD">
        <w:rPr>
          <w:rFonts w:ascii="Consolas" w:hAnsi="Consolas" w:cs="Arial"/>
          <w:sz w:val="18"/>
        </w:rPr>
        <w:instrText>Longitudinal Stresses due to:</w:instrText>
      </w:r>
      <w:bookmarkEnd w:id="2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7C460A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Longitudinal Stress Report</w:t>
      </w:r>
    </w:p>
    <w:p w14:paraId="532A9B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518E0F" w14:textId="6B67D143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CB4DFBF" wp14:editId="0F9F4006">
            <wp:extent cx="5074920" cy="327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7CA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Longitudinal Operating and Empty Stresses are computed in the</w:t>
      </w:r>
    </w:p>
    <w:p w14:paraId="302E58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corroded condition. Stresses due to loads in the hydrostatic test</w:t>
      </w:r>
    </w:p>
    <w:p w14:paraId="74040B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cases have also been computed in the corroded condition.</w:t>
      </w:r>
    </w:p>
    <w:p w14:paraId="7EBAB50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337B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Pressure Stresses due to:</w:t>
      </w:r>
    </w:p>
    <w:p w14:paraId="1526CC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53E8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Longitudinal Stress | Longitudinal Stress |Longitudinal Stress |</w:t>
      </w:r>
    </w:p>
    <w:p w14:paraId="55B56C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Internal Pressure |  External  Pressure | Hydrotest Pressure |</w:t>
      </w:r>
    </w:p>
    <w:p w14:paraId="362ABE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 N./mm² |              N./mm² |             N./mm² |</w:t>
      </w:r>
    </w:p>
    <w:p w14:paraId="1BBB8C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7CA2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 1.07712 |                 ... |            1.60229 |</w:t>
      </w:r>
    </w:p>
    <w:p w14:paraId="5603C7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      1.07712 |                 ... |            1.60229 |</w:t>
      </w:r>
    </w:p>
    <w:p w14:paraId="22EB78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        ... |                 ... |                ... |</w:t>
      </w:r>
    </w:p>
    <w:p w14:paraId="623924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        ... |                 ... |                ... |</w:t>
      </w:r>
    </w:p>
    <w:p w14:paraId="75B21A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360B57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C9456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Weight Loads for these Conditions:</w:t>
      </w:r>
    </w:p>
    <w:p w14:paraId="431599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56DE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Wght. Str. | Wght. Str. |Wght. Str. | Wght. Str. | Wght. Str. |</w:t>
      </w:r>
    </w:p>
    <w:p w14:paraId="5BDD12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Empty  | Operating  |Hydrotest  |  Emp. Mom. |  Opr. Mom. |</w:t>
      </w:r>
    </w:p>
    <w:p w14:paraId="6D099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     N./mm² |    N./mm² |     N./mm² |     N./mm² |</w:t>
      </w:r>
    </w:p>
    <w:p w14:paraId="05F04A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C5E05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        ... |       ... |  0.0075922 |  0.0075922 |</w:t>
      </w:r>
    </w:p>
    <w:p w14:paraId="2007C4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0.038776 |    0.06675 |  0.065683 |    0.18321 |    0.18321 |</w:t>
      </w:r>
    </w:p>
    <w:p w14:paraId="23052F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-0.31057 |   -0.24763 |  -0.31057 |   0.017042 |   0.017042 |</w:t>
      </w:r>
    </w:p>
    <w:p w14:paraId="23749E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-0.086697 |  -0.086697 | -0.086697 |   0.017042 |   0.017042 |</w:t>
      </w:r>
    </w:p>
    <w:p w14:paraId="095D60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-0.07144 |   -0.07144 |  -0.07144 |   0.017042 |   0.017042 |</w:t>
      </w:r>
    </w:p>
    <w:p w14:paraId="5F26BE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432330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A658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Weight Loads and Bending for these Conditions:</w:t>
      </w:r>
    </w:p>
    <w:p w14:paraId="411735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3C1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Wght. Str. |  Bend. Str. |  Bend. Str. |  Bend. Str. | Bend. Str. |</w:t>
      </w:r>
    </w:p>
    <w:p w14:paraId="46128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Hyd. Mom. |  Oper. Wind |  Oper. Equ. |  Hyd. Wind  |  Hyd. Equ. |</w:t>
      </w:r>
    </w:p>
    <w:p w14:paraId="5B5A95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      N./mm² |      N./mm² |      N./mm² |     N./mm² |</w:t>
      </w:r>
    </w:p>
    <w:p w14:paraId="3C78F8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</w:t>
      </w:r>
    </w:p>
    <w:p w14:paraId="4671E5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0.0075922 |         ... |         ... |         ... |        ... |</w:t>
      </w:r>
    </w:p>
    <w:p w14:paraId="2C69D8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0.18321 |   0.0053291 |  0.00022711 |   0.0026645 |        ... |</w:t>
      </w:r>
    </w:p>
    <w:p w14:paraId="60DE29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0.017042 |      0.2623 |     0.66626 |     0.13115 |        ... |</w:t>
      </w:r>
    </w:p>
    <w:p w14:paraId="0B7906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0.017042 |  0.00029176 |   0.0053485 |  0.00014588 |        ... |</w:t>
      </w:r>
    </w:p>
    <w:p w14:paraId="06886B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0.017042 | 0.69283E-04 |   0.0014816 | 0.34641E-04 |        ... |</w:t>
      </w:r>
    </w:p>
    <w:p w14:paraId="301E33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</w:t>
      </w:r>
    </w:p>
    <w:p w14:paraId="540BDC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56F7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these Conditions:</w:t>
      </w:r>
    </w:p>
    <w:p w14:paraId="2BB5D4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F4F5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Vortex Shedding | Vortex Shedding | Vortex Shedding | Earthquake |</w:t>
      </w:r>
    </w:p>
    <w:p w14:paraId="2FB713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Operating Case |     Empty  Case |       Test Case | Empty Case |</w:t>
      </w:r>
    </w:p>
    <w:p w14:paraId="05A9F5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N./mm² |          N./mm² |          N./mm² |     N./mm² |</w:t>
      </w:r>
    </w:p>
    <w:p w14:paraId="74A03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021113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 ... |             ... |             ... |        ... |</w:t>
      </w:r>
    </w:p>
    <w:p w14:paraId="1B1798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    ... |             ... |             ... | 0.00012239 |</w:t>
      </w:r>
    </w:p>
    <w:p w14:paraId="50F46E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     ... |             ... |             ... |      0.423 |</w:t>
      </w:r>
    </w:p>
    <w:p w14:paraId="7DBE59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    ... |             ... |             ... |  0.0049615 |</w:t>
      </w:r>
    </w:p>
    <w:p w14:paraId="5FAB49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    ... |             ... |             ... |  0.0013744 |</w:t>
      </w:r>
    </w:p>
    <w:p w14:paraId="18C142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05A645C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F403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Applied Axial Forces:</w:t>
      </w:r>
    </w:p>
    <w:p w14:paraId="7032E43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721C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Longitudinal Stress | Longitudinal Stress |</w:t>
      </w:r>
    </w:p>
    <w:p w14:paraId="7649B5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Y Forces Wind |    Y Forces Seismic |</w:t>
      </w:r>
    </w:p>
    <w:p w14:paraId="60BD10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 N./mm² |              N./mm² |</w:t>
      </w:r>
    </w:p>
    <w:p w14:paraId="1713CD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61E7E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     ... |                 ... |</w:t>
      </w:r>
    </w:p>
    <w:p w14:paraId="0F79CB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        ... |                 ... |</w:t>
      </w:r>
    </w:p>
    <w:p w14:paraId="7EB196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         ... |                 ... |</w:t>
      </w:r>
    </w:p>
    <w:p w14:paraId="3EFB43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        ... |                 ... |</w:t>
      </w:r>
    </w:p>
    <w:p w14:paraId="1F9E7B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        ... |                 ... |</w:t>
      </w:r>
    </w:p>
    <w:p w14:paraId="1853EE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0B7CCD3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827C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Longitudinal Stresses due to User Forces and Moments:</w:t>
      </w:r>
    </w:p>
    <w:p w14:paraId="12B3F4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898B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|Wind For/Mom | Earthquake For/Mom |  Wind For/Mom | Earthquake For/Mom |</w:t>
      </w:r>
    </w:p>
    <w:p w14:paraId="562771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Corroded |           Corroded |  No Corrosion |       No Corrosion |</w:t>
      </w:r>
    </w:p>
    <w:p w14:paraId="5676BB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N./mm² |             N./mm² |        N./mm² |             N./mm² |</w:t>
      </w:r>
    </w:p>
    <w:p w14:paraId="3578F9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18FDC5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... |                ... |           ... |                ... |</w:t>
      </w:r>
    </w:p>
    <w:p w14:paraId="5CB318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... |                ... |           ... |                ... |</w:t>
      </w:r>
    </w:p>
    <w:p w14:paraId="27C820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 ... |                ... |           ... |                ... |</w:t>
      </w:r>
    </w:p>
    <w:p w14:paraId="55E375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... |                ... |           ... |                ... |</w:t>
      </w:r>
    </w:p>
    <w:p w14:paraId="6E5A69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... |                ... |           ... |                ... |</w:t>
      </w:r>
    </w:p>
    <w:p w14:paraId="11A208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6520E2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638E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Bending Stresses due to Blast Load:</w:t>
      </w:r>
    </w:p>
    <w:p w14:paraId="685FF1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DC3C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Bending |</w:t>
      </w:r>
    </w:p>
    <w:p w14:paraId="094638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Stress |</w:t>
      </w:r>
    </w:p>
    <w:p w14:paraId="6716F8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</w:t>
      </w:r>
    </w:p>
    <w:p w14:paraId="3472CE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</w:t>
      </w:r>
    </w:p>
    <w:p w14:paraId="2FEB5C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</w:t>
      </w:r>
    </w:p>
    <w:p w14:paraId="4C0422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... |</w:t>
      </w:r>
    </w:p>
    <w:p w14:paraId="340BFF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... |</w:t>
      </w:r>
    </w:p>
    <w:p w14:paraId="5FCEE5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... |</w:t>
      </w:r>
    </w:p>
    <w:p w14:paraId="61969B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... |</w:t>
      </w:r>
    </w:p>
    <w:p w14:paraId="654719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</w:t>
      </w:r>
    </w:p>
    <w:p w14:paraId="6BC583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D3983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D3B2F1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3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1FE13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6" w:name="_Toc192856505"/>
      <w:r w:rsidRPr="000D0DAD">
        <w:rPr>
          <w:rFonts w:ascii="Consolas" w:hAnsi="Consolas" w:cs="Arial"/>
          <w:sz w:val="18"/>
        </w:rPr>
        <w:instrText>Stress due to Combined Loads:</w:instrText>
      </w:r>
      <w:bookmarkEnd w:id="2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EAB3F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 Combination Load Cases for Vertical Vessels:</w:t>
      </w:r>
    </w:p>
    <w:p w14:paraId="7108A8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D491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Load Case Definition Key</w:t>
      </w:r>
    </w:p>
    <w:p w14:paraId="7345C2C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98E0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IP = Longitudinal Stress due to Internal  Pressure</w:t>
      </w:r>
    </w:p>
    <w:p w14:paraId="02C934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EP = Longitudinal Stress due to External  Pressure</w:t>
      </w:r>
    </w:p>
    <w:p w14:paraId="7ED19E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HP = Longitudinal Stress due to Hydrotest Pressure</w:t>
      </w:r>
    </w:p>
    <w:p w14:paraId="46A997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NP = No Pressure</w:t>
      </w:r>
    </w:p>
    <w:p w14:paraId="3DC636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EW = Longitudinal Stress due to Weight (No Liquid)</w:t>
      </w:r>
    </w:p>
    <w:p w14:paraId="5F9D16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OW = Longitudinal Stress due to Weight (Operating)</w:t>
      </w:r>
    </w:p>
    <w:p w14:paraId="5D2BE1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HW = Longitudinal Stress due to Weight (Hydrotest)</w:t>
      </w:r>
    </w:p>
    <w:p w14:paraId="3E5FA4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 = Bending Stress due to Wind Moment (Operating)</w:t>
      </w:r>
    </w:p>
    <w:p w14:paraId="32DD71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EQ = Bending Stress due to Earthquake Moment (Operating)</w:t>
      </w:r>
    </w:p>
    <w:p w14:paraId="38D873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EE = Bending Stress due to Earthquake Moment (Empty)</w:t>
      </w:r>
    </w:p>
    <w:p w14:paraId="66F95A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HI = Bending Stress due to Wind Moment (Hydrotest)</w:t>
      </w:r>
    </w:p>
    <w:p w14:paraId="73593C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 = Bending Stress due to Earthquake Moment (Hydrotest)</w:t>
      </w:r>
    </w:p>
    <w:p w14:paraId="64C386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 = Bending Stress due to Wind Moment (Empty) (no CA)</w:t>
      </w:r>
    </w:p>
    <w:p w14:paraId="2F03FC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WF = Bending Stress due to Wind Moment (Filled) (no CA)</w:t>
      </w:r>
    </w:p>
    <w:p w14:paraId="729F00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CW = Longitudinal Stress due to Weight (Empty) (no CA)</w:t>
      </w:r>
    </w:p>
    <w:p w14:paraId="2BF79A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VO = Bending Stress due to Vortex Shedding Loads ( Ope )</w:t>
      </w:r>
    </w:p>
    <w:p w14:paraId="2BE487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 = Bending Stress due to Vortex Shedding Loads ( Emp )</w:t>
      </w:r>
    </w:p>
    <w:p w14:paraId="351137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VF = Bending Stress due to Vortex Shedding Loads ( Test No CA. )</w:t>
      </w:r>
    </w:p>
    <w:p w14:paraId="247C9C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FW = Axial Stress due to Vertical Forces for the Wind Case</w:t>
      </w:r>
    </w:p>
    <w:p w14:paraId="6D4B6B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FS = Axial Stress due to Vertical Forces for the Seismic Case</w:t>
      </w:r>
    </w:p>
    <w:p w14:paraId="438CEA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BW = Bending Stress due to Lat. Forces for the Wind Case, Corroded</w:t>
      </w:r>
    </w:p>
    <w:p w14:paraId="32D0E4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BS = Bending Stress due to Lat. Forces for the Seismic Case, Corroded</w:t>
      </w:r>
    </w:p>
    <w:p w14:paraId="22A839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BN = Bending Stress due to Lat. Forces for the Wind Case, UnCorroded</w:t>
      </w:r>
    </w:p>
    <w:p w14:paraId="3B99A7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BU = Bending Stress due to Lat. Forces for the Seismic Case, UnCorroded</w:t>
      </w:r>
    </w:p>
    <w:p w14:paraId="5ACEE9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BL = Bending Stress due to Blast Loads, Corroded</w:t>
      </w:r>
    </w:p>
    <w:p w14:paraId="18A07B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E311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  <w:u w:val="single"/>
        </w:rPr>
        <w:t>General Notes:</w:t>
      </w:r>
    </w:p>
    <w:p w14:paraId="0FD319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400C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Case types HI and HE are in the Corroded condition.</w:t>
      </w:r>
    </w:p>
    <w:p w14:paraId="4A8AE9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FF02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Case types WE, WF, and CW are in the Un-Corroded condition.</w:t>
      </w:r>
    </w:p>
    <w:p w14:paraId="6CE40A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F2FC6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 blank stress and stress ratio indicates that the corresponding stress comprising</w:t>
      </w:r>
    </w:p>
    <w:p w14:paraId="6FA537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those components that did not contribute to that type of stress.</w:t>
      </w:r>
    </w:p>
    <w:p w14:paraId="47E08B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1CF07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 asterisk (*) in the final column denotes overstress.</w:t>
      </w:r>
    </w:p>
    <w:p w14:paraId="6F02DD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B8C1B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 : NP+EW+WI+FW+BW</w:t>
      </w:r>
    </w:p>
    <w:p w14:paraId="4A166E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623DA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25A4B8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81153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4C8B74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0.23        120.55     -0.15           87.10   0.0019   0.0017</w:t>
      </w:r>
    </w:p>
    <w:p w14:paraId="63402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-0.59           87.10            0.0068</w:t>
      </w:r>
    </w:p>
    <w:p w14:paraId="2C895A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BA95A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2 : NP+EW+EE+FS+BS</w:t>
      </w:r>
    </w:p>
    <w:p w14:paraId="12083F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8F376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58797E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F309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3B1CFA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0.22        120.55     -0.14           87.10   0.0018   0.0017</w:t>
      </w:r>
    </w:p>
    <w:p w14:paraId="2F07D2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0.13        120.55     -0.75           87.10   0.0011   0.0086</w:t>
      </w:r>
    </w:p>
    <w:p w14:paraId="25266A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A599C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3 : NP+OW+WI+FW+BW</w:t>
      </w:r>
    </w:p>
    <w:p w14:paraId="3A155C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DF1D9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C9741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CA3C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5D39D9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0.26        120.55     -0.12           87.10   0.0021   0.0014</w:t>
      </w:r>
    </w:p>
    <w:p w14:paraId="520E7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0.03        120.55     -0.53           87.10   0.0003   0.0061</w:t>
      </w:r>
    </w:p>
    <w:p w14:paraId="6721F42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1B84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4 : NP+OW+EQ+FS+BS</w:t>
      </w:r>
    </w:p>
    <w:p w14:paraId="7C677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D049D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317C3B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22201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37D60F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120.55     -0.12           87.10   0.0021   0.0013</w:t>
      </w:r>
    </w:p>
    <w:p w14:paraId="00F1A4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0.44        120.55     -0.93           87.10   0.0036   0.0107</w:t>
      </w:r>
    </w:p>
    <w:p w14:paraId="3BFAF1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B6D8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5 : NP+HW+HI</w:t>
      </w:r>
    </w:p>
    <w:p w14:paraId="3E5A1A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5E1C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2E5F64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CB966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183.60     -0.01           96.06   0.0000   0.0001</w:t>
      </w:r>
    </w:p>
    <w:p w14:paraId="486D8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183.60     -0.12           96.06   0.0014   0.0013</w:t>
      </w:r>
    </w:p>
    <w:p w14:paraId="0207AD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183.60     -0.46           96.06            0.0048</w:t>
      </w:r>
    </w:p>
    <w:p w14:paraId="13130E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3436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6 : NP+HW+HE</w:t>
      </w:r>
    </w:p>
    <w:p w14:paraId="10A8A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2BEBC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4D94F3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7D3D0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183.60     -0.01           96.06   0.0000   0.0001</w:t>
      </w:r>
    </w:p>
    <w:p w14:paraId="63E7F1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183.60     -0.12           96.06   0.0014   0.0012</w:t>
      </w:r>
    </w:p>
    <w:p w14:paraId="076316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183.60     -0.33           96.06            0.0034</w:t>
      </w:r>
    </w:p>
    <w:p w14:paraId="4C939FB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F96D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7 : IP+OW+WI+FW+BW</w:t>
      </w:r>
    </w:p>
    <w:p w14:paraId="65FCEE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2103E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64A6F4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37FE4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3E2DC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20       1.33        120.55                     87.10   0.0111</w:t>
      </w:r>
    </w:p>
    <w:p w14:paraId="33E4B0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20       1.11        120.55                     87.10   0.0092</w:t>
      </w:r>
    </w:p>
    <w:p w14:paraId="62ECF9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28A0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8 : IP+OW+EQ+FS+BS</w:t>
      </w:r>
    </w:p>
    <w:p w14:paraId="6E38B1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24FC2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5B5050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9B656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5C4D4F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20       1.33        120.55                     87.10   0.0110</w:t>
      </w:r>
    </w:p>
    <w:p w14:paraId="1768AC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20       1.51        120.55                     87.10   0.0125</w:t>
      </w:r>
    </w:p>
    <w:p w14:paraId="05D6BF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A9F1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9 : EP+OW+WI+FW+BW</w:t>
      </w:r>
    </w:p>
    <w:p w14:paraId="645917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31C39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56A3AF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9E067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96.06   0.0001   0.0001</w:t>
      </w:r>
    </w:p>
    <w:p w14:paraId="210EE9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0.26        120.55     -0.12           96.06   0.0021   0.0013</w:t>
      </w:r>
    </w:p>
    <w:p w14:paraId="208D6E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0.03        120.55     -0.53           96.06   0.0003   0.0055</w:t>
      </w:r>
    </w:p>
    <w:p w14:paraId="3212DD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F260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10 : EP+OW+EQ+FS+BS</w:t>
      </w:r>
    </w:p>
    <w:p w14:paraId="68CF1A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2A9EB7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26CE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005A85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96.06   0.0001   0.0001</w:t>
      </w:r>
    </w:p>
    <w:p w14:paraId="5D20E1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120.55     -0.12           96.06   0.0021   0.0012</w:t>
      </w:r>
    </w:p>
    <w:p w14:paraId="7A7E0B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0.44        120.55     -0.93           96.06   0.0036   0.0097</w:t>
      </w:r>
    </w:p>
    <w:p w14:paraId="0A35C6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C3C5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11 : HP+HW+HI</w:t>
      </w:r>
    </w:p>
    <w:p w14:paraId="103CE2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34573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AB229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0A1E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10       1.61        183.60                     96.06   0.0088</w:t>
      </w:r>
    </w:p>
    <w:p w14:paraId="5820A4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20       1.85        183.60                     96.06   0.0101</w:t>
      </w:r>
    </w:p>
    <w:p w14:paraId="423BC2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20       1.44        183.60                     96.06   0.0078</w:t>
      </w:r>
    </w:p>
    <w:p w14:paraId="7D5192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A082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12 : HP+HW+HE</w:t>
      </w:r>
    </w:p>
    <w:p w14:paraId="1D359C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7B4B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DDB22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47A27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10       1.61        183.60                     96.06   0.0088</w:t>
      </w:r>
    </w:p>
    <w:p w14:paraId="61E7CB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20       1.85        183.60                     96.06   0.0101</w:t>
      </w:r>
    </w:p>
    <w:p w14:paraId="220BE2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20       1.31        183.60                     96.06   0.0071</w:t>
      </w:r>
    </w:p>
    <w:p w14:paraId="0006F0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C8EBC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13 : IP+WE+EW</w:t>
      </w:r>
    </w:p>
    <w:p w14:paraId="6E1AD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8AEE9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3CC03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8E3C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529326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20       1.30        120.55                     87.10   0.0108</w:t>
      </w:r>
    </w:p>
    <w:p w14:paraId="33B80A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20       0.78        120.55                     87.10   0.0065</w:t>
      </w:r>
    </w:p>
    <w:p w14:paraId="16B86B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1605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14 : IP+WF+CW</w:t>
      </w:r>
    </w:p>
    <w:p w14:paraId="6FB3EC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D4C3A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709972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05A0CF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10       1.08        120.60                     87.10   0.0089</w:t>
      </w:r>
    </w:p>
    <w:p w14:paraId="21BDE8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20       1.14        120.55                     87.10   0.0095</w:t>
      </w:r>
    </w:p>
    <w:p w14:paraId="78429E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20       0.83        120.55                     87.10   0.0069</w:t>
      </w:r>
    </w:p>
    <w:p w14:paraId="191B3C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4C5F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15 : IP+VO+OW</w:t>
      </w:r>
    </w:p>
    <w:p w14:paraId="5F5954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06E31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706AA0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37153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1F59B4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20       1.33        120.55                     87.10   0.0110</w:t>
      </w:r>
    </w:p>
    <w:p w14:paraId="3A4B10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20       0.85        120.55                     87.10   0.0070</w:t>
      </w:r>
    </w:p>
    <w:p w14:paraId="6A9532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B25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16 : IP+VE+EW</w:t>
      </w:r>
    </w:p>
    <w:p w14:paraId="52447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3AEEF8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4637C8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D8C2B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503B44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20       1.30        120.55                     87.10   0.0108</w:t>
      </w:r>
    </w:p>
    <w:p w14:paraId="470DB1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20       0.78        120.55                     87.10   0.0065</w:t>
      </w:r>
    </w:p>
    <w:p w14:paraId="6726D6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1430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17 : NP+VO+OW</w:t>
      </w:r>
    </w:p>
    <w:p w14:paraId="6D33D5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89CF6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477E10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68720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120.60     -0.01           87.10   0.0001   0.0001</w:t>
      </w:r>
    </w:p>
    <w:p w14:paraId="71A8BE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120.55     -0.12           87.10   0.0021   0.0013</w:t>
      </w:r>
    </w:p>
    <w:p w14:paraId="0EA742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-0.26           87.10            0.0030</w:t>
      </w:r>
    </w:p>
    <w:p w14:paraId="42A2B6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5868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18 : FS+BS+IP+OW</w:t>
      </w:r>
    </w:p>
    <w:p w14:paraId="0C1D25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66B29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6BAA03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B5817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10       1.08        100.50                     72.58   0.0108</w:t>
      </w:r>
    </w:p>
    <w:p w14:paraId="41206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20       1.33        100.46                     72.58   0.0132</w:t>
      </w:r>
    </w:p>
    <w:p w14:paraId="4F5367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20       0.85        100.46                     72.58   0.0084</w:t>
      </w:r>
    </w:p>
    <w:p w14:paraId="5DB39E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B633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19 : FS+BS+EP+OW</w:t>
      </w:r>
    </w:p>
    <w:p w14:paraId="6097E5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060981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2A7AD4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CFC8F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0.01        100.50     -0.01           80.05   0.0001   0.0001</w:t>
      </w:r>
    </w:p>
    <w:p w14:paraId="1C1F3B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0.25        100.46     -0.12           80.05   0.0025   0.0015</w:t>
      </w:r>
    </w:p>
    <w:p w14:paraId="17D44B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100.46     -0.26           80.05            0.0033</w:t>
      </w:r>
    </w:p>
    <w:p w14:paraId="16BFC2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1BBD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Analysis of Load Case 20 : BL+IP+OW</w:t>
      </w:r>
    </w:p>
    <w:p w14:paraId="349274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8920B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258AA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950F1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10       1.08        120.60                     87.10   0.0090</w:t>
      </w:r>
    </w:p>
    <w:p w14:paraId="0AD83D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20       1.33        120.55                     87.10   0.0110</w:t>
      </w:r>
    </w:p>
    <w:p w14:paraId="4B46BF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20       0.85        120.55                     87.10   0.0070</w:t>
      </w:r>
    </w:p>
    <w:p w14:paraId="735EE4C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0DA3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Absolute Maximum of the all of the Stress Ratio's                0.0132</w:t>
      </w:r>
    </w:p>
    <w:p w14:paraId="2C7B7D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E47C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Governing Element: SHELL</w:t>
      </w:r>
    </w:p>
    <w:p w14:paraId="5BD594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Governing Load Case 18 : FS+BS+IP+OW</w:t>
      </w:r>
    </w:p>
    <w:p w14:paraId="41E571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0E48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|      Long |  Weight + | Eccentric |   Wind or |           |         |</w:t>
      </w:r>
    </w:p>
    <w:p w14:paraId="25162E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Element |  Pressure |Axial Load |    Moment |Earthquake |  Combined |   Which |</w:t>
      </w:r>
    </w:p>
    <w:p w14:paraId="147C52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Description |    Stress |    Stress |    Stress |    Stress |    Stress |    Side |</w:t>
      </w:r>
    </w:p>
    <w:p w14:paraId="78E63B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DCE0D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BOTTOM DISH |       1.1 |       ... |       ... |       ... |       1.1 | +  Tens |</w:t>
      </w:r>
    </w:p>
    <w:p w14:paraId="7B2C55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BOTTOM DISH |       1.1 |       ... |      -0.0 |       ... |       ... | -  Comp |</w:t>
      </w:r>
    </w:p>
    <w:p w14:paraId="3D92AC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7C7FD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 0.1 |       0.2 |       ... |       1.3 | +  Tens |</w:t>
      </w:r>
    </w:p>
    <w:p w14:paraId="6840E5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 0.1 |      -0.2 |       ... |       ... | -  Comp |</w:t>
      </w:r>
    </w:p>
    <w:p w14:paraId="2FA637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2D8840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-0.2 |       ... |       ... |       0.8 | +  Tens |</w:t>
      </w:r>
    </w:p>
    <w:p w14:paraId="194B9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1.1 |      -0.2 |      -0.0 |       ... |       ... | -  Comp |</w:t>
      </w:r>
    </w:p>
    <w:p w14:paraId="48E6D2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0260B6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EADA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56DC402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45140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7" w:name="_Toc192856506"/>
      <w:r w:rsidRPr="000D0DAD">
        <w:rPr>
          <w:rFonts w:ascii="Consolas" w:hAnsi="Consolas" w:cs="Arial"/>
          <w:sz w:val="18"/>
        </w:rPr>
        <w:instrText>Center of Gravity Calculation:</w:instrText>
      </w:r>
      <w:bookmarkEnd w:id="2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31444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Shop/Field Installation Options :</w:t>
      </w:r>
    </w:p>
    <w:p w14:paraId="285DC1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1AD7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Platform(s) installed in the Shop.</w:t>
      </w:r>
    </w:p>
    <w:p w14:paraId="004EBA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7FB0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 : The CG is computed from the first Element From Node</w:t>
      </w:r>
    </w:p>
    <w:p w14:paraId="0F35EA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E7DC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Platforms                         1450.000 mm.</w:t>
      </w:r>
    </w:p>
    <w:p w14:paraId="5C63BF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Liquid                             700.454 mm.</w:t>
      </w:r>
    </w:p>
    <w:p w14:paraId="19DAAA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Nozzles                            801.295 mm.</w:t>
      </w:r>
    </w:p>
    <w:p w14:paraId="1F1068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Legs                              -373.000 mm.</w:t>
      </w:r>
    </w:p>
    <w:p w14:paraId="56E759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4C01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Bare Shell New and Cold                872.145 mm.</w:t>
      </w:r>
    </w:p>
    <w:p w14:paraId="232A94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Bare Shell Corroded                    872.145 mm.</w:t>
      </w:r>
    </w:p>
    <w:p w14:paraId="77FB5F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9472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Operating Condition                        715.021 mm.</w:t>
      </w:r>
    </w:p>
    <w:p w14:paraId="32539A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Fabricated (Shop/Empty) Condition          725.251 mm.</w:t>
      </w:r>
    </w:p>
    <w:p w14:paraId="2ECB15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Test Condition                             716.137 mm.</w:t>
      </w:r>
    </w:p>
    <w:p w14:paraId="6758C5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7CCC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Rigging Analysis Results:</w:t>
      </w:r>
    </w:p>
    <w:p w14:paraId="0CB877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DB16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•</w:t>
      </w:r>
      <w:r w:rsidRPr="000D0DAD">
        <w:rPr>
          <w:rFonts w:ascii="Arial" w:hAnsi="Consolas" w:cs="Arial"/>
          <w:color w:val="000000"/>
          <w:sz w:val="18"/>
        </w:rPr>
        <w:t xml:space="preserve"> Lifting weight based on the user selected calculated empty weight</w:t>
      </w:r>
    </w:p>
    <w:p w14:paraId="1951D6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3BA8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Effective Length of Vessel for this analysis          1508.00 mm.</w:t>
      </w:r>
    </w:p>
    <w:p w14:paraId="2A5D4B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vessel weight (No Liquid)                 Twt         4488.36 N</w:t>
      </w:r>
    </w:p>
    <w:p w14:paraId="54FF05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Impact weight multiplication factor             Imp            2.00</w:t>
      </w:r>
    </w:p>
    <w:p w14:paraId="754512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lifting weight,  DWT = Imp * Twt                     8976.73 N</w:t>
      </w:r>
    </w:p>
    <w:p w14:paraId="5CE213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of the Tailing Lug (bottom)                          0.00 mm.</w:t>
      </w:r>
    </w:p>
    <w:p w14:paraId="7FACFF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of the Lifting Lug (top   )                       1175.00 mm.</w:t>
      </w:r>
    </w:p>
    <w:p w14:paraId="583227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tailing lug                    3435.98 N</w:t>
      </w:r>
    </w:p>
    <w:p w14:paraId="4970A9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lifting lug                    5540.75 N</w:t>
      </w:r>
    </w:p>
    <w:p w14:paraId="4393614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3CB9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during field lifting operation                   725.25 mm.</w:t>
      </w:r>
    </w:p>
    <w:p w14:paraId="52C187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from tailing lug                                 725.25 mm.</w:t>
      </w:r>
    </w:p>
    <w:p w14:paraId="5BD4A1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from the nearer lifting lug/trunnion             449.75 mm.</w:t>
      </w:r>
    </w:p>
    <w:p w14:paraId="64BAC62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F237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Compressive Allowable Increase Factor                          1.00</w:t>
      </w:r>
    </w:p>
    <w:p w14:paraId="747AF4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DDF4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Critical Values: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, mm.)</w:t>
      </w:r>
    </w:p>
    <w:p w14:paraId="26E894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3A92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Max Stress|   Elevation   |   Allowables           |</w:t>
      </w:r>
    </w:p>
    <w:p w14:paraId="37970D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</w:t>
      </w:r>
    </w:p>
    <w:p w14:paraId="15F16C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   |      0.35 |     626.80    |      80.05    (UG-23)  |</w:t>
      </w:r>
    </w:p>
    <w:p w14:paraId="56C886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|      0.23 |       0.00    |      80.50    (0.7*S)  |</w:t>
      </w:r>
    </w:p>
    <w:p w14:paraId="376C2F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103E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compressive bending allowable stress is the minimum of the tensile allowable and</w:t>
      </w:r>
    </w:p>
    <w:p w14:paraId="63EBF9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compressive allowable times the specified compressive allowable increase factor.</w:t>
      </w:r>
    </w:p>
    <w:p w14:paraId="79442A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CFAF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Forces and Moments at selected elevations (not all analysis points shown):</w:t>
      </w:r>
    </w:p>
    <w:p w14:paraId="469B34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85F4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Distance     Bending Moment   Bending Stress   Shear Force    Shear Stress</w:t>
      </w:r>
    </w:p>
    <w:p w14:paraId="4E1B14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mm.                N-m           N./mm²             N          N./mm²</w:t>
      </w:r>
    </w:p>
    <w:p w14:paraId="2F8100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41FEBB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0.00                0.0              0.0        2182.5             0.2</w:t>
      </w:r>
    </w:p>
    <w:p w14:paraId="38BBDB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338.40              378.5              0.3         753.9             0.1</w:t>
      </w:r>
    </w:p>
    <w:p w14:paraId="32796E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1203.60              415.9              0.3        2030.9             0.2</w:t>
      </w:r>
    </w:p>
    <w:p w14:paraId="1FCD9C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1492.00                6.5              0.0         807.4             0.1</w:t>
      </w:r>
    </w:p>
    <w:p w14:paraId="00C72B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1501.60                1.0              0.0         323.0             0.0</w:t>
      </w:r>
    </w:p>
    <w:p w14:paraId="5D495C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4E9A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F76B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  <w:u w:val="single"/>
        </w:rPr>
        <w:t>Unity Check (Actual Stress / Allowable Stress):</w:t>
      </w:r>
    </w:p>
    <w:p w14:paraId="7F7677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B7BE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Maximum Unity Check is 0.0044 at elevation 627 mm. - Must be &lt;=1</w:t>
      </w:r>
    </w:p>
    <w:p w14:paraId="705BC6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8DDD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rigging analysis is performed using a uniformly distributed load.</w:t>
      </w:r>
    </w:p>
    <w:p w14:paraId="25E219B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B0FD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--- Plot data successfully generated ...----</w:t>
      </w:r>
    </w:p>
    <w:p w14:paraId="48D8A8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0ACA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206E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7D96B99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0EE82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8" w:name="_Toc192856507"/>
      <w:r w:rsidRPr="000D0DAD">
        <w:rPr>
          <w:rFonts w:ascii="Consolas" w:hAnsi="Consolas" w:cs="Arial"/>
          <w:sz w:val="18"/>
        </w:rPr>
        <w:instrText>Lifting Lug Calcs:</w:instrText>
      </w:r>
      <w:bookmarkEnd w:id="2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A6CA6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Lifting Lug Calculations:</w:t>
      </w:r>
    </w:p>
    <w:p w14:paraId="17562FB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FCED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Input Values:</w:t>
      </w:r>
    </w:p>
    <w:p w14:paraId="0E25E0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239E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Material                                    SA-240 316L</w:t>
      </w:r>
    </w:p>
    <w:p w14:paraId="1F8279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Yield Stress                           Yield     172.00 N./mm²</w:t>
      </w:r>
    </w:p>
    <w:p w14:paraId="5D224A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17F6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Height of Lifting Lug                            w   140.0000 mm.</w:t>
      </w:r>
    </w:p>
    <w:p w14:paraId="6A5A22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Lifting Lug                               t    22.0000 mm.</w:t>
      </w:r>
    </w:p>
    <w:p w14:paraId="692296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Hole in Lifting Lug                       dh    30.0000 mm.</w:t>
      </w:r>
    </w:p>
    <w:p w14:paraId="529D22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Semi-Circular Arc of Lifting Lug             r    70.0000 mm.</w:t>
      </w:r>
    </w:p>
    <w:p w14:paraId="3949FF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Lug from bottom to Center of Hole            h    70.0000 mm.</w:t>
      </w:r>
    </w:p>
    <w:p w14:paraId="000B0C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Offset from Vessel OD to Center of Hole              off   140.0000 mm.</w:t>
      </w:r>
    </w:p>
    <w:p w14:paraId="15DA30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Lug Fillet Weld Size                                  tw     8.0000 mm.</w:t>
      </w:r>
    </w:p>
    <w:p w14:paraId="3B906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along side of Lifting Lug              wl   140.0000 mm.</w:t>
      </w:r>
    </w:p>
    <w:p w14:paraId="2CB2EE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along Bottom of Lifting Lug            wb    20.0000 mm.</w:t>
      </w:r>
    </w:p>
    <w:p w14:paraId="252A86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Collar (if any)                          tc     0.0000 mm.</w:t>
      </w:r>
    </w:p>
    <w:p w14:paraId="5D3C24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Collar (if any)                           dc     0.0000 mm.</w:t>
      </w:r>
    </w:p>
    <w:p w14:paraId="760A21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Impact Factor                                     Impfac       2.00</w:t>
      </w:r>
    </w:p>
    <w:p w14:paraId="275E29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Sling Angle from Horizontal                                    90.0 deg</w:t>
      </w:r>
    </w:p>
    <w:p w14:paraId="0D3A42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Lugs in Group                                           2</w:t>
      </w:r>
    </w:p>
    <w:p w14:paraId="3217A0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FE4F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Circumferential Width                wpb      40.00 mm.</w:t>
      </w:r>
    </w:p>
    <w:p w14:paraId="752E09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Longitudinal Length                  wpl     200.00 mm.</w:t>
      </w:r>
    </w:p>
    <w:p w14:paraId="011155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Thickness                           thkp       5.00 mm.</w:t>
      </w:r>
    </w:p>
    <w:p w14:paraId="0A3296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Fillet Weld Size                     tfp       5.00 mm.</w:t>
      </w:r>
    </w:p>
    <w:p w14:paraId="02CF19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DF35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Orientation to Vessel: Perpendicular</w:t>
      </w:r>
    </w:p>
    <w:p w14:paraId="1652DF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 Orientation : From Horizontal to Vertical</w:t>
      </w:r>
    </w:p>
    <w:p w14:paraId="05826DA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C02B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2C29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Lifting Lug and Weld Stresses at various Angles: 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</w:p>
    <w:p w14:paraId="0F09B6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E4A8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--------------- Weld Stresses   ------ Lug Stresses   Maximum</w:t>
      </w:r>
    </w:p>
    <w:p w14:paraId="25E165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   Primary  Secondary  Allowable   Combined  Allowable     Ratio</w:t>
      </w:r>
    </w:p>
    <w:p w14:paraId="2F7D2C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6F0662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0       22.1        ...       68.8       34.3      113.5     0.321</w:t>
      </w:r>
    </w:p>
    <w:p w14:paraId="44C09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5       23.0        ...       68.8       35.2      113.5     0.335</w:t>
      </w:r>
    </w:p>
    <w:p w14:paraId="5C6766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10       23.8        ...       68.8       35.8      113.5     0.346</w:t>
      </w:r>
    </w:p>
    <w:p w14:paraId="6742C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15       24.4        ...       68.8       36.2      113.5     0.355</w:t>
      </w:r>
    </w:p>
    <w:p w14:paraId="5698C0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20       24.9        ...       68.8       36.2      113.5     0.362</w:t>
      </w:r>
    </w:p>
    <w:p w14:paraId="71F682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25       25.2        ...       68.8       35.9      113.5     0.366</w:t>
      </w:r>
    </w:p>
    <w:p w14:paraId="2C7EF4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30       25.3        ...       68.8       35.4      113.5     0.368</w:t>
      </w:r>
    </w:p>
    <w:p w14:paraId="0946E3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35       25.2        ...       68.8       34.6      113.5     0.367</w:t>
      </w:r>
    </w:p>
    <w:p w14:paraId="4D58A9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40       25.0        ...       68.8       33.5      113.5     0.364</w:t>
      </w:r>
    </w:p>
    <w:p w14:paraId="3EF822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45       24.6        ...       68.8       32.1      113.5     0.358</w:t>
      </w:r>
    </w:p>
    <w:p w14:paraId="3E8F73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50       24.0        ...       68.8       30.5      113.5     0.349</w:t>
      </w:r>
    </w:p>
    <w:p w14:paraId="22C8D8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55       23.3        ...       68.8       28.6      113.5     0.339</w:t>
      </w:r>
    </w:p>
    <w:p w14:paraId="657FFF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60       22.4        ...       68.8       26.5      113.5     0.326</w:t>
      </w:r>
    </w:p>
    <w:p w14:paraId="50C8A5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65       21.4        ...       68.8       24.1      113.5     0.311</w:t>
      </w:r>
    </w:p>
    <w:p w14:paraId="2E4F9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70       20.3        ...       68.8       21.5      113.5     0.295</w:t>
      </w:r>
    </w:p>
    <w:p w14:paraId="6580C8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75       19.0        ...       68.8       18.7      113.5     0.276</w:t>
      </w:r>
    </w:p>
    <w:p w14:paraId="316816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80       17.7        ...       68.8       15.7      113.5     0.257</w:t>
      </w:r>
    </w:p>
    <w:p w14:paraId="20A01F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85       16.3        ...       68.8       12.4      113.5     0.237</w:t>
      </w:r>
    </w:p>
    <w:p w14:paraId="2341D0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90       15.0        ...       68.8        8.7      113.5     0.219</w:t>
      </w:r>
    </w:p>
    <w:p w14:paraId="4234F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43EFB2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ADE8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Computed Results:</w:t>
      </w:r>
    </w:p>
    <w:p w14:paraId="674A3F9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E1D2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vessel weight (No Liquid)                             4488.36 N</w:t>
      </w:r>
    </w:p>
    <w:p w14:paraId="7582B9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tailing lug                    3435.98 N</w:t>
      </w:r>
    </w:p>
    <w:p w14:paraId="4A823C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lifting lug                    5540.75 N</w:t>
      </w:r>
    </w:p>
    <w:p w14:paraId="3B9719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312E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Primary Weld Stresses                  31 deg</w:t>
      </w:r>
    </w:p>
    <w:p w14:paraId="353748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2599.1 N</w:t>
      </w:r>
    </w:p>
    <w:p w14:paraId="3EFB49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1561.7 N</w:t>
      </w:r>
    </w:p>
    <w:p w14:paraId="11A7F6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50CC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Secondary Weld Stresses                 0 deg</w:t>
      </w:r>
    </w:p>
    <w:p w14:paraId="146ECF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2770.4 N</w:t>
      </w:r>
    </w:p>
    <w:p w14:paraId="499537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   0.0 N</w:t>
      </w:r>
    </w:p>
    <w:p w14:paraId="7303DF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68C9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Lug Stresses                           18 deg</w:t>
      </w:r>
    </w:p>
    <w:p w14:paraId="20D247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2779.6 N</w:t>
      </w:r>
    </w:p>
    <w:p w14:paraId="615DCC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 903.1 N</w:t>
      </w:r>
    </w:p>
    <w:p w14:paraId="08D770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8807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Converting the weld leg dimension (tw) to the weld throat dimension.</w:t>
      </w:r>
    </w:p>
    <w:p w14:paraId="61445D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F229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Weld Group Inertia Calculations:</w:t>
      </w:r>
    </w:p>
    <w:p w14:paraId="652320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2398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Inertia about the Circumferential Axis    Ilc      378.724 cm^4</w:t>
      </w:r>
    </w:p>
    <w:p w14:paraId="6776B5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Centroid distance in the Long. Direction  Yll       75.656 mm.</w:t>
      </w:r>
    </w:p>
    <w:p w14:paraId="2148C1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of Weld Group Centroid from Lug bottom       Yll_b       70.000 mm.</w:t>
      </w:r>
    </w:p>
    <w:p w14:paraId="3AF0D0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Inertia about the Longitudinal Axis       Ill       31.458 cm^4</w:t>
      </w:r>
    </w:p>
    <w:p w14:paraId="4A6946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Centroid Distance in the Circ. Direction  Ylc       16.656 mm.</w:t>
      </w:r>
    </w:p>
    <w:p w14:paraId="3B9F68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3C5D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Note: The Impact Factor is applied to the Forces acting on the Lug.</w:t>
      </w:r>
    </w:p>
    <w:p w14:paraId="60433A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4044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Primary Shear Stress in the Welds due to Shear Loads [Ssll]:</w:t>
      </w:r>
    </w:p>
    <w:p w14:paraId="10C2B608" w14:textId="31E11782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Fax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Ft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Fn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)/(( 2 * (wl + wb) ) * tw )</w:t>
      </w:r>
    </w:p>
    <w:p w14:paraId="3565146D" w14:textId="6D6AE890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+2599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+0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)/((2*(140+20))*5.66)</w:t>
      </w:r>
    </w:p>
    <w:p w14:paraId="401D75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1.68 N./mm²</w:t>
      </w:r>
    </w:p>
    <w:p w14:paraId="516074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F56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Shear Stress in the Welds due to Bending Loads [Sblf]:</w:t>
      </w:r>
    </w:p>
    <w:p w14:paraId="7000AF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(Fn(h-Yll_b))Yll/Ilc + (Fax * off * Yll/Ilc) + (Ft * off * Ylc/Ill)</w:t>
      </w:r>
    </w:p>
    <w:p w14:paraId="587789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 (70 -70 ))75.7/379 +</w:t>
      </w:r>
    </w:p>
    <w:p w14:paraId="0F3647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(1562 * 140 * 75.7/379 ) +</w:t>
      </w:r>
    </w:p>
    <w:p w14:paraId="710857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(2599 * 140 * 16.7/31.5 )</w:t>
      </w:r>
    </w:p>
    <w:p w14:paraId="5D4C58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23.64 N./mm²</w:t>
      </w:r>
    </w:p>
    <w:p w14:paraId="6CCB71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1A0B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Total Shear Stress for Combined Loads [St]:</w:t>
      </w:r>
    </w:p>
    <w:p w14:paraId="053A1D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Ssll + Sblf</w:t>
      </w:r>
    </w:p>
    <w:p w14:paraId="537625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1.68 + 23.6</w:t>
      </w:r>
    </w:p>
    <w:p w14:paraId="16D49F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25.31 N./mm²</w:t>
      </w:r>
    </w:p>
    <w:p w14:paraId="4264E6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F545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Allowable Shear Stress for Combined Loads [Sta]:</w:t>
      </w:r>
    </w:p>
    <w:p w14:paraId="619F3C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Yield * Occfac (AISC Shear Allowable)</w:t>
      </w:r>
    </w:p>
    <w:p w14:paraId="3A1842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172 * 1</w:t>
      </w:r>
    </w:p>
    <w:p w14:paraId="39A220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68.80 N./mm²</w:t>
      </w:r>
    </w:p>
    <w:p w14:paraId="7E3A3F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3AE6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 Stress in Lug above Hole [Shs]:</w:t>
      </w:r>
    </w:p>
    <w:p w14:paraId="71CA4989" w14:textId="6B55B412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Pl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 / Sha</w:t>
      </w:r>
    </w:p>
    <w:p w14:paraId="13B005D6" w14:textId="1A619CA3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sqrt( 4488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)/24.2</w:t>
      </w:r>
    </w:p>
    <w:p w14:paraId="434DB6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1.96 N./mm²</w:t>
      </w:r>
    </w:p>
    <w:p w14:paraId="553AE7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8FF85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Allowable Shear Stress in Lug above Hole [Sas]:</w:t>
      </w:r>
    </w:p>
    <w:p w14:paraId="6B68F9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Yield * Occfac</w:t>
      </w:r>
    </w:p>
    <w:p w14:paraId="11C15F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172 * 1</w:t>
      </w:r>
    </w:p>
    <w:p w14:paraId="3E3775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68.80 N./mm²</w:t>
      </w:r>
    </w:p>
    <w:p w14:paraId="315BDC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A6B1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Pin Hole Bearing Width [Pbw]:</w:t>
      </w:r>
    </w:p>
    <w:p w14:paraId="6278D3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Lug Thickness + 2 * Collar Thickness</w:t>
      </w:r>
    </w:p>
    <w:p w14:paraId="74233C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 + 2 * 0</w:t>
      </w:r>
    </w:p>
    <w:p w14:paraId="3ECD1A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22.000 mm.</w:t>
      </w:r>
    </w:p>
    <w:p w14:paraId="09781C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804B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Pin Hole Bearing Stress [Pbs]:</w:t>
      </w:r>
    </w:p>
    <w:p w14:paraId="50C4F345" w14:textId="7A0A4AC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Pl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Faxial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 / ( Pbw * dh )</w:t>
      </w:r>
    </w:p>
    <w:p w14:paraId="016A009B" w14:textId="164D5BAC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sqrt( 4488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)/( 22 * 30 )</w:t>
      </w:r>
    </w:p>
    <w:p w14:paraId="54B3CA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7.20 N./mm²</w:t>
      </w:r>
    </w:p>
    <w:p w14:paraId="13C6B4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3707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Allowable Bearing Stress [Pba]:</w:t>
      </w:r>
    </w:p>
    <w:p w14:paraId="57C476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min( 0.75 * Yield * Occfac, 0.9 * Yield ) AISC Bearing All.</w:t>
      </w:r>
    </w:p>
    <w:p w14:paraId="66DD85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min( 0.75 * 172 * 1, 155 )</w:t>
      </w:r>
    </w:p>
    <w:p w14:paraId="1EB560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129.00 N./mm²</w:t>
      </w:r>
    </w:p>
    <w:p w14:paraId="747227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2BBE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Bending Stress at the Base of the Lug [Fbs]:</w:t>
      </w:r>
    </w:p>
    <w:p w14:paraId="732C8216" w14:textId="4D0807BA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Ft * off/(w * t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/6) + Fax * off/(w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* t/6)</w:t>
      </w:r>
    </w:p>
    <w:p w14:paraId="2168129B" w14:textId="472E0F4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2780 * 140/(140 * 22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/6) +</w:t>
      </w:r>
    </w:p>
    <w:p w14:paraId="4C743406" w14:textId="3B770C0E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903 * 140/(140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* 22/6)</w:t>
      </w:r>
    </w:p>
    <w:p w14:paraId="1912EF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35.27 N./mm²</w:t>
      </w:r>
    </w:p>
    <w:p w14:paraId="74C049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9BA4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Tensile Stress at the Base of the Lug [Fa]:</w:t>
      </w:r>
    </w:p>
    <w:p w14:paraId="622054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Fn / (w * t)</w:t>
      </w:r>
    </w:p>
    <w:p w14:paraId="007B33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0/(140 * 22 )</w:t>
      </w:r>
    </w:p>
    <w:p w14:paraId="1EEB34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0.00 N./mm²</w:t>
      </w:r>
    </w:p>
    <w:p w14:paraId="09379B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A7BB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Total Combined Stress at the Base of the Lug:</w:t>
      </w:r>
    </w:p>
    <w:p w14:paraId="66A607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Fbs + Fa</w:t>
      </w:r>
    </w:p>
    <w:p w14:paraId="7127D2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35.3 + 0</w:t>
      </w:r>
    </w:p>
    <w:p w14:paraId="18B48F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35.27 N./mm²</w:t>
      </w:r>
    </w:p>
    <w:p w14:paraId="315392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0D74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Lug Allowable Stress for Bending and Tension:</w:t>
      </w:r>
    </w:p>
    <w:p w14:paraId="0EF8D2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min( 0.66 * Yield * Occfac, 0.75 * Yield )</w:t>
      </w:r>
    </w:p>
    <w:p w14:paraId="6CAED1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min( 0.66 * 172 * 1, 129 )</w:t>
      </w:r>
    </w:p>
    <w:p w14:paraId="528AE7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113.52 N./mm²</w:t>
      </w:r>
    </w:p>
    <w:p w14:paraId="5BCE72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6217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Required Shackle Pin Diameter [Spd]:</w:t>
      </w:r>
    </w:p>
    <w:p w14:paraId="0C88D37A" w14:textId="7B85C7F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sqrt((2(Fn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</w:t>
      </w:r>
      <w:r w:rsidRPr="000D0DAD">
        <w:rPr>
          <w:rFonts w:ascii="Consolas" w:hAnsi="Consolas" w:cs="Arial"/>
          <w:sz w:val="18"/>
          <w:vertAlign w:val="superscript"/>
        </w:rPr>
        <w:t>0.5</w:t>
      </w:r>
      <w:r>
        <w:rPr>
          <w:rFonts w:ascii="Consolas" w:hAnsi="Consolas" w:cs="Arial"/>
          <w:sz w:val="18"/>
        </w:rPr>
        <w:t>/( pi * Sta)))</w:t>
      </w:r>
    </w:p>
    <w:p w14:paraId="64BFF9F3" w14:textId="3B704624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sqrt(2(4488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+ 1562</w:t>
      </w:r>
      <w:r w:rsidRPr="000D0DAD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</w:t>
      </w:r>
      <w:r w:rsidRPr="000D0DAD">
        <w:rPr>
          <w:rFonts w:ascii="Consolas" w:hAnsi="Consolas" w:cs="Arial"/>
          <w:sz w:val="18"/>
          <w:vertAlign w:val="superscript"/>
        </w:rPr>
        <w:t>0.5</w:t>
      </w:r>
      <w:r>
        <w:rPr>
          <w:rFonts w:ascii="Consolas" w:hAnsi="Consolas" w:cs="Arial"/>
          <w:sz w:val="18"/>
        </w:rPr>
        <w:t>/( pi * 68.8 ))</w:t>
      </w:r>
    </w:p>
    <w:p w14:paraId="698D1A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6.6316 mm.</w:t>
      </w:r>
    </w:p>
    <w:p w14:paraId="17BC4A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990F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WRC 107/537 Stress Analysis for the Lifting Lug to Shell Junction in</w:t>
      </w:r>
    </w:p>
    <w:p w14:paraId="63E8AF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the new and Cold Condition (no corrosion applied).</w:t>
      </w:r>
    </w:p>
    <w:p w14:paraId="6BC3D3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69EB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Note: The full lug load is applied in both the circumferential and</w:t>
      </w:r>
    </w:p>
    <w:p w14:paraId="7E890E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longitudinal directions simultaneously.</w:t>
      </w:r>
    </w:p>
    <w:p w14:paraId="0B7A02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F4A965" w14:textId="1085FD88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64366D4" wp14:editId="42675072">
            <wp:extent cx="5074920" cy="327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80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ratio Beta1/Beta2 for rectangular attachments was outside the range of values in tables 7 &amp; 8</w:t>
      </w:r>
    </w:p>
    <w:p w14:paraId="04B049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and was set to be an acceptable (maximum or minimum) value. This generally results in one</w:t>
      </w:r>
    </w:p>
    <w:p w14:paraId="0F3DFA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dimension being altered so that the aspect ratio does not exceed 4 to 1.</w:t>
      </w:r>
    </w:p>
    <w:p w14:paraId="4BE7C8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7F91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Attachment dimensions (C11P, C22P etc.) may be modified accounting for attachment</w:t>
      </w:r>
    </w:p>
    <w:p w14:paraId="659E1F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welds where applicable.</w:t>
      </w:r>
    </w:p>
    <w:p w14:paraId="484508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B269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 Echo, WRC107/537 Item     1,       Description: Lift Lug</w:t>
      </w:r>
    </w:p>
    <w:p w14:paraId="7F7A46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864D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3FDA32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Cylindrical</w:t>
      </w:r>
    </w:p>
    <w:p w14:paraId="2B251B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6CF386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 500.000  mm.</w:t>
      </w:r>
    </w:p>
    <w:p w14:paraId="090EBE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72F8E6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3EEC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Note: Lifting lug calculations are performed at ambient temperature conditions.</w:t>
      </w:r>
    </w:p>
    <w:p w14:paraId="42381A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B44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Rectangular</w:t>
      </w:r>
    </w:p>
    <w:p w14:paraId="51EF7D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C11                                C11       22.00  mm.</w:t>
      </w:r>
    </w:p>
    <w:p w14:paraId="475775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C22                                C22       88.00  mm.</w:t>
      </w:r>
    </w:p>
    <w:p w14:paraId="1B8FD6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630B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Tpad       5.000  mm.</w:t>
      </w:r>
    </w:p>
    <w:p w14:paraId="3C2913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C11P                          C11p      50.000  mm.</w:t>
      </w:r>
    </w:p>
    <w:p w14:paraId="01CDF0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C22P                          C22p     200.000  mm.</w:t>
      </w:r>
    </w:p>
    <w:p w14:paraId="626FA3E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8F4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0.000  bars</w:t>
      </w:r>
    </w:p>
    <w:p w14:paraId="634D35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56700B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D1C78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5ECA84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(SUS)                  P         0.0  N</w:t>
      </w:r>
    </w:p>
    <w:p w14:paraId="7ADD33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(SUS)                 Vl      4488.4  N</w:t>
      </w:r>
    </w:p>
    <w:p w14:paraId="4F4FBC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(SUS)                 Vc      4488.4  N</w:t>
      </w:r>
    </w:p>
    <w:p w14:paraId="3D01AB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(SUS)                 Mc       628.6  N-m</w:t>
      </w:r>
    </w:p>
    <w:p w14:paraId="1BAC2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(SUS)                 Ml         0.0  N-m</w:t>
      </w:r>
    </w:p>
    <w:p w14:paraId="58DF96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(SUS)                 Mt         0.0  N-m</w:t>
      </w:r>
    </w:p>
    <w:p w14:paraId="6C6B2C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320B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11D5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15276E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7DB546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3A69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2DFA11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5EB17C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D6C2C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D757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570AB3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71DE5D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66C6C5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521030" w14:textId="76BFD13F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E44E964" wp14:editId="5C885F60">
            <wp:extent cx="2461260" cy="2217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66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F555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14A029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49EA9F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15D3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4E60CA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   0.0  N</w:t>
      </w:r>
    </w:p>
    <w:p w14:paraId="40605D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 4488.4  N</w:t>
      </w:r>
    </w:p>
    <w:p w14:paraId="7F146F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 4488.4  N</w:t>
      </w:r>
    </w:p>
    <w:p w14:paraId="401ECD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 628.6  N-m</w:t>
      </w:r>
    </w:p>
    <w:p w14:paraId="20207C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    0.0  N-m</w:t>
      </w:r>
    </w:p>
    <w:p w14:paraId="7D5243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0.0  N-m</w:t>
      </w:r>
    </w:p>
    <w:p w14:paraId="50E751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809D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23.23</w:t>
      </w:r>
    </w:p>
    <w:p w14:paraId="014ED1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6B7DC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Cylindrical Shells at Attachment Junction:</w:t>
      </w:r>
    </w:p>
    <w:p w14:paraId="1CD69A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4F7AC4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48ED1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7252B0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0.127   4C        4.061   (A,B)</w:t>
      </w:r>
    </w:p>
    <w:p w14:paraId="4270FB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0.127   3C        3.494   (C,D)</w:t>
      </w:r>
    </w:p>
    <w:p w14:paraId="298F95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0.076   2C1       0.139   (A,B)</w:t>
      </w:r>
    </w:p>
    <w:p w14:paraId="391F31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0.076   1C        0.176   (C,D)</w:t>
      </w:r>
    </w:p>
    <w:p w14:paraId="188E1D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0.068   3A        0.346   (A,B,C,D)</w:t>
      </w:r>
    </w:p>
    <w:p w14:paraId="0C94C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0.088   1A        0.101   (A,B,C,D)</w:t>
      </w:r>
    </w:p>
    <w:p w14:paraId="1FCEA9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0.108   3B        2.116   (A,B,C,D)</w:t>
      </w:r>
    </w:p>
    <w:p w14:paraId="423148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ML/(Rm    * Beta) )   0.097   1B        0.052   (A,B,C,D)</w:t>
      </w:r>
    </w:p>
    <w:p w14:paraId="51B5C6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B402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0.103   3C        3.824   (A,B)</w:t>
      </w:r>
    </w:p>
    <w:p w14:paraId="37CDE0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0.103   4C        4.265   (C,D)</w:t>
      </w:r>
    </w:p>
    <w:p w14:paraId="5696E7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0.108   1C1       0.145   (A,B)</w:t>
      </w:r>
    </w:p>
    <w:p w14:paraId="41F0C2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0.108   2C        0.106   (C,D)</w:t>
      </w:r>
    </w:p>
    <w:p w14:paraId="69F290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0.068   4A        0.437   (A,B,C,D)</w:t>
      </w:r>
    </w:p>
    <w:p w14:paraId="2A95BA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0.122   2A        0.054   (A,B,C,D)</w:t>
      </w:r>
    </w:p>
    <w:p w14:paraId="7F5613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0.108   4B        0.580   (A,B,C,D)</w:t>
      </w:r>
    </w:p>
    <w:p w14:paraId="527D25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0.133   2B        0.074   (A,B,C,D)</w:t>
      </w:r>
    </w:p>
    <w:p w14:paraId="37EF6A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4E1F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D458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1EE954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3F60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13C4D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2ED1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016DB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084282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1886D0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C7392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259A8D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0DAD98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-1.3|     -1.3|      1.3|      1.3|</w:t>
      </w:r>
    </w:p>
    <w:p w14:paraId="0F309F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-139.9|    139.9|    139.9|   -139.9|</w:t>
      </w:r>
    </w:p>
    <w:p w14:paraId="3CF5A5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0.0|      0.0|      0.0|      0.0|      0.0|      0.0|      0.0|      0.0|</w:t>
      </w:r>
    </w:p>
    <w:p w14:paraId="53856A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0.0|      0.0|      0.0|      0.0|      0.0|      0.0|      0.0|      0.0|</w:t>
      </w:r>
    </w:p>
    <w:p w14:paraId="0247D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07485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0.0|      0.0|      0.0|      0.0|   -141.2|    138.7|    141.2|   -138.7|</w:t>
      </w:r>
    </w:p>
    <w:p w14:paraId="24505B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8A12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62C00F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58A0D5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-2.7|     -2.7|      2.7|      2.7|</w:t>
      </w:r>
    </w:p>
    <w:p w14:paraId="56DDA2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-53.8|     53.8|     53.8|    -53.8|</w:t>
      </w:r>
    </w:p>
    <w:p w14:paraId="12AE52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0.0|      0.0|      0.0|      0.0|      0.0|      0.0|      0.0|      0.0|</w:t>
      </w:r>
    </w:p>
    <w:p w14:paraId="4C007C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0.0|      0.0|      0.0|      0.0|      0.0|      0.0|      0.0|      0.0|</w:t>
      </w:r>
    </w:p>
    <w:p w14:paraId="7A220B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02471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0.0|      0.0|      0.0|      0.0|    -56.5|     51.1|     56.5|    -51.1|</w:t>
      </w:r>
    </w:p>
    <w:p w14:paraId="78D58A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DEDAA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9.3|      9.3|     -9.3|     -9.3|      0.0|      0.0|      0.0|      0.0|</w:t>
      </w:r>
    </w:p>
    <w:p w14:paraId="303FE8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-2.3|     -2.3|      2.3|      2.3|</w:t>
      </w:r>
    </w:p>
    <w:p w14:paraId="48736A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16888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648D8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9.3|      9.3|     -9.3|     -9.3|     -2.3|     -2.3|      2.3|      2.3|</w:t>
      </w:r>
    </w:p>
    <w:p w14:paraId="0A16A5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EA442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18.5|     18.5|     18.5|     18.5|    141.3|    138.7|    141.3|    138.7|</w:t>
      </w:r>
    </w:p>
    <w:p w14:paraId="20F90A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569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42.17</w:t>
      </w:r>
    </w:p>
    <w:p w14:paraId="148D5C8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4897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Cylindrical Shells at Pad Edge:</w:t>
      </w:r>
    </w:p>
    <w:p w14:paraId="5265BE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83F98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5E6F24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49A8C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0.292   4C        4.691   (A,B)</w:t>
      </w:r>
    </w:p>
    <w:p w14:paraId="581636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0.292   3C        2.286   (C,D)</w:t>
      </w:r>
    </w:p>
    <w:p w14:paraId="67D1B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0.174   2C1       0.042   (A,B)</w:t>
      </w:r>
    </w:p>
    <w:p w14:paraId="49FAE3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0.174   1C        0.074   (C,D)</w:t>
      </w:r>
    </w:p>
    <w:p w14:paraId="37D02E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0.157   3A        1.668   (A,B,C,D)</w:t>
      </w:r>
    </w:p>
    <w:p w14:paraId="05F5F1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0.197   1A        0.076   (A,B,C,D)</w:t>
      </w:r>
    </w:p>
    <w:p w14:paraId="243C71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0.249   3B        3.638   (A,B,C,D)</w:t>
      </w:r>
    </w:p>
    <w:p w14:paraId="60F72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ML/(Rm    * Beta) )   0.216   1B        0.021   (A,B,C,D)</w:t>
      </w:r>
    </w:p>
    <w:p w14:paraId="7C5A98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2647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0.237   3C        2.992   (A,B)</w:t>
      </w:r>
    </w:p>
    <w:p w14:paraId="3F5D8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0.237   4C        5.355   (C,D)</w:t>
      </w:r>
    </w:p>
    <w:p w14:paraId="1A7588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0.247   1C1       0.050   (A,B)</w:t>
      </w:r>
    </w:p>
    <w:p w14:paraId="210BC6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0.247   2C  !     0.032   (C,D)</w:t>
      </w:r>
    </w:p>
    <w:p w14:paraId="36F60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0.157   4A        2.828   (A,B,C,D)</w:t>
      </w:r>
    </w:p>
    <w:p w14:paraId="29035C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0.262   2A        0.029   (A,B,C,D)</w:t>
      </w:r>
    </w:p>
    <w:p w14:paraId="28D802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0.249   4B        1.672   (A,B,C,D)</w:t>
      </w:r>
    </w:p>
    <w:p w14:paraId="156A28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0.299   2B        0.020   (A,B,C,D)</w:t>
      </w:r>
    </w:p>
    <w:p w14:paraId="08C847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C83F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BB90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 - The ! mark next to the figure name denotes curve value exceeded.</w:t>
      </w:r>
    </w:p>
    <w:p w14:paraId="2E8531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AF58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106D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0F15A5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5E8E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12757F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155E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45F5C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40DF64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E6295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53A74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3226E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689014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-4.0|     -4.0|      4.0|      4.0|</w:t>
      </w:r>
    </w:p>
    <w:p w14:paraId="2A0351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-158.9|    158.9|    158.9|   -158.9|</w:t>
      </w:r>
    </w:p>
    <w:p w14:paraId="434376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0.0|      0.0|      0.0|      0.0|      0.0|      0.0|      0.0|      0.0|</w:t>
      </w:r>
    </w:p>
    <w:p w14:paraId="0F063C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0.0|      0.0|      0.0|      0.0|      0.0|      0.0|      0.0|      0.0|</w:t>
      </w:r>
    </w:p>
    <w:p w14:paraId="10B601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233CDE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0.0|      0.0|      0.0|      0.0|   -163.0|    154.9|    163.0|   -154.9|</w:t>
      </w:r>
    </w:p>
    <w:p w14:paraId="62BE0F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F6290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716D4F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1FAA0F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-13.8|    -13.8|     13.8|     13.8|</w:t>
      </w:r>
    </w:p>
    <w:p w14:paraId="6A4D18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-45.7|     45.7|     45.7|    -45.7|</w:t>
      </w:r>
    </w:p>
    <w:p w14:paraId="4A3B27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0.0|      0.0|      0.0|      0.0|      0.0|      0.0|      0.0|      0.0|</w:t>
      </w:r>
    </w:p>
    <w:p w14:paraId="5F4F74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0.0|      0.0|      0.0|      0.0|      0.0|      0.0|      0.0|      0.0|</w:t>
      </w:r>
    </w:p>
    <w:p w14:paraId="74C6B9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5BBAD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0.0|      0.0|      0.0|      0.0|    -59.4|     31.9|     59.4|    -31.9|</w:t>
      </w:r>
    </w:p>
    <w:p w14:paraId="03BD28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6A7EB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7.5|      7.5|     -7.5|     -7.5|      0.0|      0.0|      0.0|      0.0|</w:t>
      </w:r>
    </w:p>
    <w:p w14:paraId="07AFE8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-1.9|     -1.9|      1.9|      1.9|</w:t>
      </w:r>
    </w:p>
    <w:p w14:paraId="0C83B8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5AB656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8F99F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7.5|      7.5|     -7.5|     -7.5|     -1.9|     -1.9|      1.9|      1.9|</w:t>
      </w:r>
    </w:p>
    <w:p w14:paraId="29E52F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FB555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15.0|     15.0|     15.0|     15.0|    163.0|    154.9|    163.0|    154.9|</w:t>
      </w:r>
    </w:p>
    <w:p w14:paraId="178F540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637B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A1175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DE2D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2FE227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0517C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389752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E168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025BA2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D2472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D3404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953EA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0.0|      0.0|      0.0|      0.0|      0.0|      0.0|      0.0|      0.0|</w:t>
      </w:r>
    </w:p>
    <w:p w14:paraId="0F45F6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0.0|      0.0|      0.0|      0.0|     -1.3|     -1.3|      1.3|      1.3|</w:t>
      </w:r>
    </w:p>
    <w:p w14:paraId="45F6AF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0.0|      0.0|      0.0|      0.0|   -139.9|    139.9|    139.9|   -139.9|</w:t>
      </w:r>
    </w:p>
    <w:p w14:paraId="66F6AD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12786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0.0|      0.0|      0.0|      0.0|      0.0|      0.0|      0.0|      0.0|</w:t>
      </w:r>
    </w:p>
    <w:p w14:paraId="33C835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0.0|      0.0|      0.0|      0.0|     -2.7|     -2.7|      2.7|      2.7|</w:t>
      </w:r>
    </w:p>
    <w:p w14:paraId="052A9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 0.0|      0.0|      0.0|      0.0|    -53.8|     53.8|     53.8|    -53.8|</w:t>
      </w:r>
    </w:p>
    <w:p w14:paraId="6A29EE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01C61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5FBA73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9.3|      9.3|     -9.3|     -9.3|     -2.3|     -2.3|      2.3|      2.3|</w:t>
      </w:r>
    </w:p>
    <w:p w14:paraId="2A262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31D966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0.0|      0.0|      0.0|      0.0|      0.0|      0.0|      0.0|      0.0|</w:t>
      </w:r>
    </w:p>
    <w:p w14:paraId="460F57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05AA1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18.5|     18.5|     18.5|     18.5|      4.9|      4.9|      4.9|      4.9|</w:t>
      </w:r>
    </w:p>
    <w:p w14:paraId="70909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11CE7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18.5|     18.5|     18.5|     18.5|    141.3|    138.7|    141.3|    138.7|</w:t>
      </w:r>
    </w:p>
    <w:p w14:paraId="27C162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9E82C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A1E7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58EB97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949D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7D2101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258EAF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75731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115.00      |      Passed     |</w:t>
      </w:r>
    </w:p>
    <w:p w14:paraId="3F04FD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18.55            172.50      |      Passed     |</w:t>
      </w:r>
    </w:p>
    <w:p w14:paraId="77BCDA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141.27            344.99      |      Passed     |</w:t>
      </w:r>
    </w:p>
    <w:p w14:paraId="284D88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ED60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3633F7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2291C5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D23C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7CF800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4D2D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A597F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0A70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66C43C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3E9D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Reinforcing Pad Edge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4E7088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6376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CFB02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F2684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85165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B3FFF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0.0|      0.0|      0.0|      0.0|      0.0|      0.0|      0.0|      0.0|</w:t>
      </w:r>
    </w:p>
    <w:p w14:paraId="02072B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0.0|      0.0|      0.0|      0.0|     -4.0|     -4.0|      4.0|      4.0|</w:t>
      </w:r>
    </w:p>
    <w:p w14:paraId="3B1085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0.0|      0.0|      0.0|      0.0|   -158.9|    158.9|    158.9|   -158.9|</w:t>
      </w:r>
    </w:p>
    <w:p w14:paraId="1D3D83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2CCBD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0.0|      0.0|      0.0|      0.0|      0.0|      0.0|      0.0|      0.0|</w:t>
      </w:r>
    </w:p>
    <w:p w14:paraId="36FBC6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0.0|      0.0|      0.0|      0.0|    -13.8|    -13.8|     13.8|     13.8|</w:t>
      </w:r>
    </w:p>
    <w:p w14:paraId="4988C3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 0.0|      0.0|      0.0|      0.0|    -45.7|     45.7|     45.7|    -45.7|</w:t>
      </w:r>
    </w:p>
    <w:p w14:paraId="05E02C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A0A65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7FEE8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7.5|      7.5|     -7.5|     -7.5|     -1.9|     -1.9|      1.9|      1.9|</w:t>
      </w:r>
    </w:p>
    <w:p w14:paraId="04A655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4EFA8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0.0|      0.0|      0.0|      0.0|      0.0|      0.0|      0.0|      0.0|</w:t>
      </w:r>
    </w:p>
    <w:p w14:paraId="3EA896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FFBB2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15.0|     15.0|     15.0|     15.0|     14.1|     14.1|     14.1|     14.1|</w:t>
      </w:r>
    </w:p>
    <w:p w14:paraId="6E15AF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0D9C9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15.0|     15.0|     15.0|     15.0|    163.0|    154.9|    163.0|    154.9|</w:t>
      </w:r>
    </w:p>
    <w:p w14:paraId="5B16F4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A11D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E22B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3F53B6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CCCC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7398C9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3CAB74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DD4D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115.00      |      Passed     |</w:t>
      </w:r>
    </w:p>
    <w:p w14:paraId="63096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14.96            172.50      |      Passed     |</w:t>
      </w:r>
    </w:p>
    <w:p w14:paraId="3F168D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163.00            344.99      |      Passed     |</w:t>
      </w:r>
    </w:p>
    <w:p w14:paraId="1C3DBB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6F84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63BC86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4BD5C0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8F6B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1DE138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BF6C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EA897FA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2F588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29" w:name="_Toc192856508"/>
      <w:r w:rsidRPr="000D0DAD">
        <w:rPr>
          <w:rFonts w:ascii="Consolas" w:hAnsi="Consolas" w:cs="Arial"/>
          <w:sz w:val="18"/>
        </w:rPr>
        <w:instrText>Leg Check, (Operating Case):</w:instrText>
      </w:r>
      <w:bookmarkEnd w:id="2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6FBD3D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RESULTS FOR LEGS :  Operating Case   Description:  LEGS</w:t>
      </w:r>
    </w:p>
    <w:p w14:paraId="23AC17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2191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Legs attached to: SHELL</w:t>
      </w:r>
    </w:p>
    <w:p w14:paraId="7E9FEE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519E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Section Properties :  Single Angle L2X2X0.3750</w:t>
      </w:r>
    </w:p>
    <w:p w14:paraId="22BE20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9D3A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USA AISC 1989 Steel Table</w:t>
      </w:r>
    </w:p>
    <w:p w14:paraId="2618B1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0CC8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Overall Leg Length                                  1446.000  mm.</w:t>
      </w:r>
    </w:p>
    <w:p w14:paraId="1E08BE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Length                        Leglen  1240.000  mm.</w:t>
      </w:r>
    </w:p>
    <w:p w14:paraId="48FD57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Leg Up Side of Vessel                       300.000  mm.</w:t>
      </w:r>
    </w:p>
    <w:p w14:paraId="766809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Legs                                Nleg     4</w:t>
      </w:r>
    </w:p>
    <w:p w14:paraId="1B6247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Cross Sectional Area for L2X2X0.3750          Aleg     8.774  cm²</w:t>
      </w:r>
    </w:p>
    <w:p w14:paraId="1E233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strong axis )                    19.937  cm^4</w:t>
      </w:r>
    </w:p>
    <w:p w14:paraId="419619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weak   axis )                    19.937  cm^4</w:t>
      </w:r>
    </w:p>
    <w:p w14:paraId="527800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strong axis )                  5751.859  mm.³</w:t>
      </w:r>
    </w:p>
    <w:p w14:paraId="2D6928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weak   axis )                  5751.859  mm.³</w:t>
      </w:r>
    </w:p>
    <w:p w14:paraId="23B392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strong axis )                    15.088  mm.</w:t>
      </w:r>
    </w:p>
    <w:p w14:paraId="0C4048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weak   axis )                    15.088  mm.</w:t>
      </w:r>
    </w:p>
    <w:p w14:paraId="218B4A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DF16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Leg Orientation - Diagonal</w:t>
      </w:r>
    </w:p>
    <w:p w14:paraId="5A5037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1457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Overturning Moment at top of Legs                      794.8  N-m</w:t>
      </w:r>
    </w:p>
    <w:p w14:paraId="163729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Weight Load at top of Legs                 W    7098.9  N</w:t>
      </w:r>
    </w:p>
    <w:p w14:paraId="4FFDC6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Shear force at top of Legs                      1232.8  N</w:t>
      </w:r>
    </w:p>
    <w:p w14:paraId="51037A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Additional force in Leg due to Bracing        Fadd       0.0  N</w:t>
      </w:r>
    </w:p>
    <w:p w14:paraId="2AB99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Load Factor                      Occfac     1.333</w:t>
      </w:r>
    </w:p>
    <w:p w14:paraId="3278B9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End Condition Factor               k     1.000</w:t>
      </w:r>
    </w:p>
    <w:p w14:paraId="6B21AA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F541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Legs are Not Cross Braced</w:t>
      </w:r>
    </w:p>
    <w:p w14:paraId="6E0C15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5C37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Leg Shear Force includes Wind, Seismic, and Applied Load Effects.</w:t>
      </w:r>
    </w:p>
    <w:p w14:paraId="2A568A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79C9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Width along Circumference                 C11P   150.000  mm.</w:t>
      </w:r>
    </w:p>
    <w:p w14:paraId="38D970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Length along Vessel Axis                  C22P   200.000  mm.</w:t>
      </w:r>
    </w:p>
    <w:p w14:paraId="70ACF4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Thickness                                 Tpad     6.000  mm.</w:t>
      </w:r>
    </w:p>
    <w:p w14:paraId="12B297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4A85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Maximum Shear at top of one Leg [Vleg]:</w:t>
      </w:r>
    </w:p>
    <w:p w14:paraId="5CFCE7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max( Wind, Seismic, Blast ) + applied forces )( Imax / Itot )</w:t>
      </w:r>
    </w:p>
    <w:p w14:paraId="337F75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( 1233 )( 31.3/79.8 )</w:t>
      </w:r>
    </w:p>
    <w:p w14:paraId="670CAE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483.94 N</w:t>
      </w:r>
    </w:p>
    <w:p w14:paraId="360BC2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85BE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furthest from the Neutral Axis [Sma]:</w:t>
      </w:r>
    </w:p>
    <w:p w14:paraId="76C731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W/Nleg + (Mleg/(Nlegm*Rn))/Aleg</w:t>
      </w:r>
    </w:p>
    <w:p w14:paraId="729BAC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7099/4 + (794499/( 2 * 278 ))/877</w:t>
      </w:r>
    </w:p>
    <w:p w14:paraId="19B35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3.65 N./mm²</w:t>
      </w:r>
    </w:p>
    <w:p w14:paraId="2E6A74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5C3B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closest to the Neutral Axis [Sva]:</w:t>
      </w:r>
    </w:p>
    <w:p w14:paraId="6417E1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 / Nleg ) / Aleg</w:t>
      </w:r>
    </w:p>
    <w:p w14:paraId="0C3532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( 7099/4 )/8.77</w:t>
      </w:r>
    </w:p>
    <w:p w14:paraId="3A36C1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2.02 N./mm²</w:t>
      </w:r>
    </w:p>
    <w:p w14:paraId="4A02DF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DA40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Computing Principal Axis and Inertias for Angle:</w:t>
      </w:r>
    </w:p>
    <w:p w14:paraId="57E59B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521A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lengths and thickness:        50.800      50.800      9.5250</w:t>
      </w:r>
    </w:p>
    <w:p w14:paraId="5DED39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geometric centroid:   16.154      16.154</w:t>
      </w:r>
    </w:p>
    <w:p w14:paraId="5C3C31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YY:                     11.392      14.008</w:t>
      </w:r>
    </w:p>
    <w:p w14:paraId="27A39B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ZZ:                     9.2456      11.392</w:t>
      </w:r>
    </w:p>
    <w:p w14:paraId="518806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areas:                        4.8387      3.9314</w:t>
      </w:r>
    </w:p>
    <w:p w14:paraId="226056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 components YY:  6.6453      13.296</w:t>
      </w:r>
    </w:p>
    <w:p w14:paraId="78F264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 components ZZ:  14.542      5.3993</w:t>
      </w:r>
    </w:p>
    <w:p w14:paraId="0EA407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inertias Iy &amp; Iz:       19.941      19.941</w:t>
      </w:r>
    </w:p>
    <w:p w14:paraId="5315B0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Product of inertia:               11.370</w:t>
      </w:r>
    </w:p>
    <w:p w14:paraId="654280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Mohrs Radius:                     11.370</w:t>
      </w:r>
    </w:p>
    <w:p w14:paraId="5823F8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Average Inertia:                  19.941</w:t>
      </w:r>
    </w:p>
    <w:p w14:paraId="6F6C26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D46A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QFACT =   1.0000        FBZ         =  0.16383</w:t>
      </w:r>
    </w:p>
    <w:p w14:paraId="07F1A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Principal Axis Inertias (Z&amp;W)       =   8.5711      31.311</w:t>
      </w:r>
    </w:p>
    <w:p w14:paraId="73FE58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to Principal Axis             =   45.000</w:t>
      </w:r>
    </w:p>
    <w:p w14:paraId="5ABCCD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Distances to extreme fibers CW &amp; CZ =   35.921      13.075</w:t>
      </w:r>
    </w:p>
    <w:p w14:paraId="353CF6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FOB from Eq 5-5                     =   1.4962</w:t>
      </w:r>
    </w:p>
    <w:p w14:paraId="518AAF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allowables Fby &amp; Fbz        =  0.16383     0.16383</w:t>
      </w:r>
    </w:p>
    <w:p w14:paraId="77927D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E8F6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Center Coordinates Wo &amp; Zo:   14.774      0.0000</w:t>
      </w:r>
    </w:p>
    <w:p w14:paraId="6E796A8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4C4A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Values for Elastic Flexural-Torsional Buckling Stress:</w:t>
      </w:r>
    </w:p>
    <w:p w14:paraId="23BE947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59E9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E,    G,      J,   R0²:    29500.      11346.     0.63750E-01  1.0429</w:t>
      </w:r>
    </w:p>
    <w:p w14:paraId="736179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AREA, LENGTH, Kw,  Kz:     1.3600      48.819      1.0000      1.0000</w:t>
      </w:r>
    </w:p>
    <w:p w14:paraId="45ADE0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H,    Few,    Fez, Fej:   0.67558      67.573      18.497      509.98</w:t>
      </w:r>
    </w:p>
    <w:p w14:paraId="38EC7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Fe computed from C4-1:     64.539</w:t>
      </w:r>
    </w:p>
    <w:p w14:paraId="2442AF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BC24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Initial (Kl/r)max, &amp; (Kl/r)equiv    =   125.46      67.166</w:t>
      </w:r>
    </w:p>
    <w:p w14:paraId="0B27A4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Final (Kl/r)max, &amp; Cc               =   125.46      127.18</w:t>
      </w:r>
    </w:p>
    <w:p w14:paraId="23DF6B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 based on Eq 4-1                  =  0.66497E-01</w:t>
      </w:r>
    </w:p>
    <w:p w14:paraId="3AA713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5C50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Leg Bending and Axial Stresses vs. Allowables: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0E7A8B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F3BA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Actual   Allowable</w:t>
      </w:r>
    </w:p>
    <w:p w14:paraId="7D08D3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</w:t>
      </w:r>
    </w:p>
    <w:p w14:paraId="0A55F8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Weak Axis Bending    :         64.74      218.38</w:t>
      </w:r>
    </w:p>
    <w:p w14:paraId="0BBC66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Strong Axis Bending  :         48.68      218.38</w:t>
      </w:r>
    </w:p>
    <w:p w14:paraId="235C54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Compression    :          3.65       88.64</w:t>
      </w:r>
    </w:p>
    <w:p w14:paraId="7DA01A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2A7C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UNITY CHECKS ARE: H1-1     0.000</w:t>
      </w:r>
    </w:p>
    <w:p w14:paraId="45092E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H1-2     0.000</w:t>
      </w:r>
    </w:p>
    <w:p w14:paraId="4B0685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H1-3     0.561</w:t>
      </w:r>
    </w:p>
    <w:p w14:paraId="592701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40A4D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AISC Unity Check : 0.561, should be &lt;= to 1 for Code compliance, [Passed]</w:t>
      </w:r>
    </w:p>
    <w:p w14:paraId="2E26B5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B085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Bolting Size Requirement for Leg Baseplates :</w:t>
      </w:r>
    </w:p>
    <w:p w14:paraId="0C3426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8CBC3" w14:textId="5BA87DBE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Material                                     </w:t>
      </w:r>
      <w:r w:rsidR="00FF3E72">
        <w:rPr>
          <w:rFonts w:ascii="Consolas" w:hAnsi="Consolas" w:cs="Arial"/>
          <w:sz w:val="18"/>
        </w:rPr>
        <w:t>S275JR</w:t>
      </w:r>
    </w:p>
    <w:p w14:paraId="397D4D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Allowable Stress                    SBA     114.00 N./mm²</w:t>
      </w:r>
    </w:p>
    <w:p w14:paraId="1714C7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Length                                B   170.0000 mm.</w:t>
      </w:r>
    </w:p>
    <w:p w14:paraId="07E327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Width                                 D   170.0000 mm.</w:t>
      </w:r>
    </w:p>
    <w:p w14:paraId="7F2153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  BTHK    16.0000 mm.</w:t>
      </w:r>
    </w:p>
    <w:p w14:paraId="437938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Length            d    50.8000 mm.</w:t>
      </w:r>
    </w:p>
    <w:p w14:paraId="56C695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Width             b    50.8000 mm.</w:t>
      </w:r>
    </w:p>
    <w:p w14:paraId="5B062F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from the Leg Edge to Bolt Hole Center     z    78.0000 mm.</w:t>
      </w:r>
    </w:p>
    <w:p w14:paraId="644EBE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  SA-325 1</w:t>
      </w:r>
    </w:p>
    <w:p w14:paraId="067052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Tensile Stress                STBA     159.00 N./mm²</w:t>
      </w:r>
    </w:p>
    <w:p w14:paraId="0C786E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Shear Stress               SBShear      80.00 N./mm²</w:t>
      </w:r>
    </w:p>
    <w:p w14:paraId="495D6B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Anchor Bolt Nominal Diameter                  BOD    20.0000 mm.</w:t>
      </w:r>
    </w:p>
    <w:p w14:paraId="3F555F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Anchor Bolts in Tension per Leg      NB          2</w:t>
      </w:r>
    </w:p>
    <w:p w14:paraId="67C6BC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Number of Anchors Bolt per Leg          NBT          4</w:t>
      </w:r>
    </w:p>
    <w:p w14:paraId="4ED2B0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Corrosion Allowance                      bca     3.0000 mm.</w:t>
      </w:r>
    </w:p>
    <w:p w14:paraId="1C2E3A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Ultimate 28-day Concrete Strength         FCPRIME      0.000 N./mm²</w:t>
      </w:r>
    </w:p>
    <w:p w14:paraId="04B4AC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F906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Leg Baseplate and Bolting Analysis, including Moments</w:t>
      </w:r>
    </w:p>
    <w:p w14:paraId="0BF225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E02A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Warning: Dim., B is too short for the leg size (170.00)</w:t>
      </w:r>
    </w:p>
    <w:p w14:paraId="5B2172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Warning: Dimension, D is too short for the leg size (170.00)</w:t>
      </w:r>
    </w:p>
    <w:p w14:paraId="47AC925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20D1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Review notes about nozzle loadings and supports in the Warnings report.</w:t>
      </w:r>
    </w:p>
    <w:p w14:paraId="75DE09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E88E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72A16C8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2DCEDE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0" w:name="_Toc192856509"/>
      <w:r w:rsidRPr="000D0DAD">
        <w:rPr>
          <w:rFonts w:ascii="Consolas" w:hAnsi="Consolas" w:cs="Arial"/>
          <w:sz w:val="18"/>
        </w:rPr>
        <w:instrText>Leg Check, (Filled w/Water):</w:instrText>
      </w:r>
      <w:bookmarkEnd w:id="3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35C29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RESULTS FOR LEGS :  HydroTest Case   Description:  LEGS</w:t>
      </w:r>
    </w:p>
    <w:p w14:paraId="35AB1B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BB35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Legs attached to: SHELL</w:t>
      </w:r>
    </w:p>
    <w:p w14:paraId="41B5A2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8A6E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FF"/>
          <w:sz w:val="18"/>
        </w:rPr>
        <w:t>Section Properties :  Single Angle L2X2X0.3750</w:t>
      </w:r>
    </w:p>
    <w:p w14:paraId="4C41877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7FF2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USA AISC 1989 Steel Table</w:t>
      </w:r>
    </w:p>
    <w:p w14:paraId="72DCA1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2CB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Overall Leg Length                                  1446.000  mm.</w:t>
      </w:r>
    </w:p>
    <w:p w14:paraId="6135D1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Length                        Leglen  1240.000  mm.</w:t>
      </w:r>
    </w:p>
    <w:p w14:paraId="69D675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Leg Up Side of Vessel                       300.000  mm.</w:t>
      </w:r>
    </w:p>
    <w:p w14:paraId="349DC1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Legs                                Nleg     4</w:t>
      </w:r>
    </w:p>
    <w:p w14:paraId="7990ED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Cross Sectional Area for L2X2X0.3750          Aleg     8.774  cm²</w:t>
      </w:r>
    </w:p>
    <w:p w14:paraId="5643F7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strong axis )                    19.937  cm^4</w:t>
      </w:r>
    </w:p>
    <w:p w14:paraId="3603FD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weak   axis )                    19.937  cm^4</w:t>
      </w:r>
    </w:p>
    <w:p w14:paraId="2D68A3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strong axis )                  5751.859  mm.³</w:t>
      </w:r>
    </w:p>
    <w:p w14:paraId="3E2FA7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weak   axis )                  5751.859  mm.³</w:t>
      </w:r>
    </w:p>
    <w:p w14:paraId="74BF0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strong axis )                    15.088  mm.</w:t>
      </w:r>
    </w:p>
    <w:p w14:paraId="71B68A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weak   axis )                    15.088  mm.</w:t>
      </w:r>
    </w:p>
    <w:p w14:paraId="547EB6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A075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FF"/>
          <w:sz w:val="18"/>
        </w:rPr>
        <w:t>Leg Orientation - Diagonal</w:t>
      </w:r>
    </w:p>
    <w:p w14:paraId="00BB3F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8AE4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Overturning Moment at top of Legs                      156.5  N-m</w:t>
      </w:r>
    </w:p>
    <w:p w14:paraId="61C3E7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Weight Load at top of Legs                 W    6649.0  N</w:t>
      </w:r>
    </w:p>
    <w:p w14:paraId="68940F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Shear force at top of Legs                       431.5  N</w:t>
      </w:r>
    </w:p>
    <w:p w14:paraId="569A3A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Additional force in Leg due to Bracing        Fadd       0.0  N</w:t>
      </w:r>
    </w:p>
    <w:p w14:paraId="77C6C6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Load Factor                      Occfac     1.333</w:t>
      </w:r>
    </w:p>
    <w:p w14:paraId="50437E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End Condition Factor               k     1.000</w:t>
      </w:r>
    </w:p>
    <w:p w14:paraId="42C43C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47F4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Legs are Not Cross Braced</w:t>
      </w:r>
    </w:p>
    <w:p w14:paraId="17E8AA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AF6C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Leg Shear Force includes Wind, Seismic, and Applied Load Effects.</w:t>
      </w:r>
    </w:p>
    <w:p w14:paraId="170A2B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18F3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Width along Circumference                 C11P   150.000  mm.</w:t>
      </w:r>
    </w:p>
    <w:p w14:paraId="1DF43B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Length along Vessel Axis                  C22P   200.000  mm.</w:t>
      </w:r>
    </w:p>
    <w:p w14:paraId="3B7DCA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Thickness                                 Tpad     6.000  mm.</w:t>
      </w:r>
    </w:p>
    <w:p w14:paraId="78C00E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B20A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Maximum Shear at top of one Leg [Vleg]:</w:t>
      </w:r>
    </w:p>
    <w:p w14:paraId="00CFDF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max( Wind, Seismic, Blast ) + applied forces )( Imax / Itot )</w:t>
      </w:r>
    </w:p>
    <w:p w14:paraId="4D9A32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( 431 )( 31.3/79.8 )</w:t>
      </w:r>
    </w:p>
    <w:p w14:paraId="214470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169.37 N</w:t>
      </w:r>
    </w:p>
    <w:p w14:paraId="4FEADF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B336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furthest from the Neutral Axis [Sma]:</w:t>
      </w:r>
    </w:p>
    <w:p w14:paraId="16926C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W/Nleg + (Mleg/(Nlegm*Rn))/Aleg</w:t>
      </w:r>
    </w:p>
    <w:p w14:paraId="65A7D6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6649/4 + (156392/( 2 * 278 ))/877</w:t>
      </w:r>
    </w:p>
    <w:p w14:paraId="1AF78F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2.22 N./mm²</w:t>
      </w:r>
    </w:p>
    <w:p w14:paraId="79981A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9E8D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Axial Compression, Leg closest to the Neutral Axis [Sva]:</w:t>
      </w:r>
    </w:p>
    <w:p w14:paraId="476D57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 / Nleg ) / Aleg</w:t>
      </w:r>
    </w:p>
    <w:p w14:paraId="5AF942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( 6649/4 )/8.77</w:t>
      </w:r>
    </w:p>
    <w:p w14:paraId="010D61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1.89 N./mm²</w:t>
      </w:r>
    </w:p>
    <w:p w14:paraId="08E2AF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94A0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Computing Principal Axis and Inertias for Angle:</w:t>
      </w:r>
    </w:p>
    <w:p w14:paraId="679BDB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21E2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lengths and thickness:        50.800      50.800      9.5250</w:t>
      </w:r>
    </w:p>
    <w:p w14:paraId="5A5C7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geometric centroid:   16.154      16.154</w:t>
      </w:r>
    </w:p>
    <w:p w14:paraId="5CF681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YY:                     11.392      14.008</w:t>
      </w:r>
    </w:p>
    <w:p w14:paraId="2E8143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Arm about ZZ:                     9.2456      11.392</w:t>
      </w:r>
    </w:p>
    <w:p w14:paraId="46DFCF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areas:                        4.8387      3.9314</w:t>
      </w:r>
    </w:p>
    <w:p w14:paraId="5F4347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 components YY:  6.6453      13.296</w:t>
      </w:r>
    </w:p>
    <w:p w14:paraId="262F2F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 components ZZ:  14.542      5.3993</w:t>
      </w:r>
    </w:p>
    <w:p w14:paraId="12418B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Geometric inertias Iy &amp; Iz:       19.941      19.941</w:t>
      </w:r>
    </w:p>
    <w:p w14:paraId="3B879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Product of inertia:               11.370</w:t>
      </w:r>
    </w:p>
    <w:p w14:paraId="0CB285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Mohrs Radius:                     11.370</w:t>
      </w:r>
    </w:p>
    <w:p w14:paraId="7B41D1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Average Inertia:                  19.941</w:t>
      </w:r>
    </w:p>
    <w:p w14:paraId="06DB3E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2B0E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QFACT =   1.0000        FBZ         =  0.16383</w:t>
      </w:r>
    </w:p>
    <w:p w14:paraId="76F1F6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Principal Axis Inertias (Z&amp;W)       =   8.5711      31.311</w:t>
      </w:r>
    </w:p>
    <w:p w14:paraId="0AE380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to Principal Axis             =   45.000</w:t>
      </w:r>
    </w:p>
    <w:p w14:paraId="3B909A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Distances to extreme fibers CW &amp; CZ =   35.921      13.075</w:t>
      </w:r>
    </w:p>
    <w:p w14:paraId="78110F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FOB from Eq 5-5                     =   1.4962</w:t>
      </w:r>
    </w:p>
    <w:p w14:paraId="244C39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allowables Fby &amp; Fbz        =  0.16383     0.16383</w:t>
      </w:r>
    </w:p>
    <w:p w14:paraId="3DD3FD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4E72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Center Coordinates Wo &amp; Zo:   14.774      0.0000</w:t>
      </w:r>
    </w:p>
    <w:p w14:paraId="1FC31D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9AEE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Values for Elastic Flexural-Torsional Buckling Stress:</w:t>
      </w:r>
    </w:p>
    <w:p w14:paraId="5A17AF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9BAF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E,    G,      J,   R0²:    29500.      11346.     0.63750E-01  1.0429</w:t>
      </w:r>
    </w:p>
    <w:p w14:paraId="14004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AREA, LENGTH, Kw,  Kz:     1.3600      48.819      1.0000      1.0000</w:t>
      </w:r>
    </w:p>
    <w:p w14:paraId="3DBCA5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H,    Few,    Fez, Fej:   0.67558      67.573      18.497      509.98</w:t>
      </w:r>
    </w:p>
    <w:p w14:paraId="511131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Fe computed from C4-1:     64.539</w:t>
      </w:r>
    </w:p>
    <w:p w14:paraId="75B221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0334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Initial (Kl/r)max, &amp; (Kl/r)equiv    =   125.46      67.166</w:t>
      </w:r>
    </w:p>
    <w:p w14:paraId="2FB75A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Final (Kl/r)max, &amp; Cc               =   125.46      127.18</w:t>
      </w:r>
    </w:p>
    <w:p w14:paraId="7F8731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 based on Eq 4-1                  =  0.66497E-01</w:t>
      </w:r>
    </w:p>
    <w:p w14:paraId="172D1D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34A7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Leg Bending and Axial Stresses vs. Allowables: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01AB32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87FC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Actual   Allowable</w:t>
      </w:r>
    </w:p>
    <w:p w14:paraId="3EC290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</w:t>
      </w:r>
    </w:p>
    <w:p w14:paraId="1410BB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Weak Axis Bending    :         22.66      218.38</w:t>
      </w:r>
    </w:p>
    <w:p w14:paraId="3BA792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Strong Axis Bending  :         17.04      218.38</w:t>
      </w:r>
    </w:p>
    <w:p w14:paraId="51C5B8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Compression    :          2.22       88.64</w:t>
      </w:r>
    </w:p>
    <w:p w14:paraId="35C48F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1014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UNITY CHECKS ARE: H1-1     0.000</w:t>
      </w:r>
    </w:p>
    <w:p w14:paraId="1B58E5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H1-2     0.000</w:t>
      </w:r>
    </w:p>
    <w:p w14:paraId="2848B8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H1-3     0.207</w:t>
      </w:r>
    </w:p>
    <w:p w14:paraId="0ABA930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6263B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AISC Unity Check : 0.207, should be &lt;= to 1 for Code compliance, [Passed]</w:t>
      </w:r>
    </w:p>
    <w:p w14:paraId="66A8FA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A6C7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Bolting Size Requirement for Leg Baseplates :</w:t>
      </w:r>
    </w:p>
    <w:p w14:paraId="50D6C6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2D43B4" w14:textId="7756DB9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Material                                     </w:t>
      </w:r>
      <w:r w:rsidR="00FF3E72">
        <w:rPr>
          <w:rFonts w:ascii="Consolas" w:hAnsi="Consolas" w:cs="Arial"/>
          <w:sz w:val="18"/>
        </w:rPr>
        <w:t>S275JR</w:t>
      </w:r>
    </w:p>
    <w:p w14:paraId="09598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Allowable Stress                    SBA     114.00 N./mm²</w:t>
      </w:r>
    </w:p>
    <w:p w14:paraId="6A9EB3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Length                                B   170.0000 mm.</w:t>
      </w:r>
    </w:p>
    <w:p w14:paraId="1DB7A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Width                                 D   170.0000 mm.</w:t>
      </w:r>
    </w:p>
    <w:p w14:paraId="1CFCAA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  BTHK    16.0000 mm.</w:t>
      </w:r>
    </w:p>
    <w:p w14:paraId="55D6F4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Length            d    50.8000 mm.</w:t>
      </w:r>
    </w:p>
    <w:p w14:paraId="51BD2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Width             b    50.8000 mm.</w:t>
      </w:r>
    </w:p>
    <w:p w14:paraId="618B86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from the Leg Edge to Bolt Hole Center     z    78.0000 mm.</w:t>
      </w:r>
    </w:p>
    <w:p w14:paraId="1121AD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  SA-325 1</w:t>
      </w:r>
    </w:p>
    <w:p w14:paraId="422FCE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Tensile Stress                STBA     159.00 N./mm²</w:t>
      </w:r>
    </w:p>
    <w:p w14:paraId="49479F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Shear Stress               SBShear      80.00 N./mm²</w:t>
      </w:r>
    </w:p>
    <w:p w14:paraId="4B5629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Anchor Bolt Nominal Diameter                  BOD    20.0000 mm.</w:t>
      </w:r>
    </w:p>
    <w:p w14:paraId="1D25EB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Anchor Bolts in Tension per Leg      NB          2</w:t>
      </w:r>
    </w:p>
    <w:p w14:paraId="5D8D1A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Number of Anchors Bolt per Leg          NBT          4</w:t>
      </w:r>
    </w:p>
    <w:p w14:paraId="5347CD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Corrosion Allowance                      bca     3.0000 mm.</w:t>
      </w:r>
    </w:p>
    <w:p w14:paraId="0C7773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Ultimate 28-day Concrete Strength         FCPRIME      0.000 N./mm²</w:t>
      </w:r>
    </w:p>
    <w:p w14:paraId="26788E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4DCF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Leg Baseplate and Bolting Analysis, including Moments</w:t>
      </w:r>
    </w:p>
    <w:p w14:paraId="0284EC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FCFF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Warning: Dim., B is too short for the leg size (170.00)</w:t>
      </w:r>
    </w:p>
    <w:p w14:paraId="420921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Warning: Dimension, D is too short for the leg size (170.00)</w:t>
      </w:r>
    </w:p>
    <w:p w14:paraId="6157B5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F367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Review notes about nozzle loadings and supports in the Warnings report.</w:t>
      </w:r>
    </w:p>
    <w:p w14:paraId="39A03D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0519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1A9E4C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19C0D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1" w:name="_Toc192856510"/>
      <w:r w:rsidRPr="000D0DAD">
        <w:rPr>
          <w:rFonts w:ascii="Consolas" w:hAnsi="Consolas" w:cs="Arial"/>
          <w:sz w:val="18"/>
        </w:rPr>
        <w:instrText>Nozzle Calcs.:  N5</w:instrText>
      </w:r>
      <w:bookmarkEnd w:id="3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13E32A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N5                                From:   10</w:t>
      </w:r>
    </w:p>
    <w:p w14:paraId="725E38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4908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0.683  bars</w:t>
      </w:r>
    </w:p>
    <w:p w14:paraId="38A73F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2B086E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A132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05C0D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100.50  N./mm²</w:t>
      </w:r>
    </w:p>
    <w:p w14:paraId="2FE8C2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098814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D045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Elliptical Head             D      500.00  mm.</w:t>
      </w:r>
    </w:p>
    <w:p w14:paraId="552302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Aspect Ratio of Elliptical Head               Ar        2.00</w:t>
      </w:r>
    </w:p>
    <w:p w14:paraId="1C07B0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 6.0000  mm.</w:t>
      </w:r>
    </w:p>
    <w:p w14:paraId="7DCEAB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242C65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5AC55D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291F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180.0000  mm.</w:t>
      </w:r>
    </w:p>
    <w:p w14:paraId="66A3C7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AD9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26DA67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1275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B3735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30E4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B15F0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4762B7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048141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6B37D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357BA44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938A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130386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90.00  deg</w:t>
      </w:r>
    </w:p>
    <w:p w14:paraId="5057F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34683D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0D14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1F3085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A26D5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DF05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27046D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9554E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D40C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0350AF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65E51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264A36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AFB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2B398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8.0000  mm.</w:t>
      </w:r>
    </w:p>
    <w:p w14:paraId="420BD8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42D33A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66AF15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4A7BBB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B722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4D47FA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D41EF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1C1A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7C4041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69A9EC" w14:textId="43D20A22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0341A3A" wp14:editId="6FF92374">
            <wp:extent cx="2042160" cy="1143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9C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BBDF3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  <w:u w:val="single"/>
        </w:rPr>
        <w:t>Note : Checking Nozzle in the Meridional direction.</w:t>
      </w:r>
    </w:p>
    <w:p w14:paraId="058834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BE40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N5</w:t>
      </w:r>
    </w:p>
    <w:p w14:paraId="1578A5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A2AD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211290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E200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0AA674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1BD9C5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B7AF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31612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A9F6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Elliptical Head, tr [Int. Press]</w:t>
      </w:r>
    </w:p>
    <w:p w14:paraId="3C22D4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P*D*K/(2*Sv*E-0.2*P) per Appendix 1-4(c)</w:t>
      </w:r>
    </w:p>
    <w:p w14:paraId="6F057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0.68*500*1/(2*100*1-0.2*0.68)</w:t>
      </w:r>
    </w:p>
    <w:p w14:paraId="183EA1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0.1699 mm.</w:t>
      </w:r>
    </w:p>
    <w:p w14:paraId="442B48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63AF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65495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705CD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0.68*30.2/(100*1+0.4*0.68)</w:t>
      </w:r>
    </w:p>
    <w:p w14:paraId="27F939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0.0205 mm.</w:t>
      </w:r>
    </w:p>
    <w:p w14:paraId="24E331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187C1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7273BA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97.0606  mm.</w:t>
      </w:r>
    </w:p>
    <w:p w14:paraId="4259EB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48.5303  mm.</w:t>
      </w:r>
    </w:p>
    <w:p w14:paraId="35CBD7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3E3061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642B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N5.</w:t>
      </w:r>
    </w:p>
    <w:p w14:paraId="718FF7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42B01B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DD59B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0FA57D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06A77B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1AD20E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69F9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2073D0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CAFB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75810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4A12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N5</w:t>
      </w:r>
    </w:p>
    <w:p w14:paraId="3EC3E7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8025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8.0000  mm.</w:t>
      </w:r>
    </w:p>
    <w:p w14:paraId="6D5EEFB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7E40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33F850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88C26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tmin.  5.6560 = 0.7 * Wo mm.</w:t>
      </w:r>
    </w:p>
    <w:p w14:paraId="1362C6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B1422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0838F22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45A95E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1308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  <w:u w:val="single"/>
        </w:rPr>
        <w:t>Note : Checking Nozzle in the Latitudinal direction.</w:t>
      </w:r>
    </w:p>
    <w:p w14:paraId="140C32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7AAB2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N5</w:t>
      </w:r>
    </w:p>
    <w:p w14:paraId="6A68A8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D4CE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7BEF13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6090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104141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4F94AF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BBA3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37097B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F57A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Elliptical Head, tr [Int. Press]</w:t>
      </w:r>
    </w:p>
    <w:p w14:paraId="62ABA1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P*D*K/(2*Sv*E-0.2*P) per Appendix 1-4(c)</w:t>
      </w:r>
    </w:p>
    <w:p w14:paraId="31CC2C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0.68*500*1/(2*100*1-0.2*0.68)</w:t>
      </w:r>
    </w:p>
    <w:p w14:paraId="0C92A1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0.1699 mm.</w:t>
      </w:r>
    </w:p>
    <w:p w14:paraId="26C107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2406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2CD186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62C92D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0.68*30.2/(100*1+0.4*0.68)</w:t>
      </w:r>
    </w:p>
    <w:p w14:paraId="44D8D8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0.0205 mm.</w:t>
      </w:r>
    </w:p>
    <w:p w14:paraId="333477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EAA34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0B6ED8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622C7D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148CC1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64CB9F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58F81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N5.</w:t>
      </w:r>
    </w:p>
    <w:p w14:paraId="32F8FD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3D815E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3C901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13A0C4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09F42F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228B46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E47C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02AB6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0.0205 mm.</w:t>
      </w:r>
    </w:p>
    <w:p w14:paraId="36AF5B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B68CB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0.1699 mm.</w:t>
      </w:r>
    </w:p>
    <w:p w14:paraId="126472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1C956A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556678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7F63B7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9FD05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4A8624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7F900A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03784B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2DC811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F1197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408E52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63F1AE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max( 0.02, 1.5 )</w:t>
      </w:r>
    </w:p>
    <w:p w14:paraId="054529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A36A4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80AAC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30CBD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067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64E2C6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6F3C42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2B2FA5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21.4,  Allowable :    100.5 N./mm²  Passed</w:t>
      </w:r>
    </w:p>
    <w:p w14:paraId="657146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5B7F3F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03D2ED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5505AA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F855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5CD5EC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2C9BF1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76B1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N5</w:t>
      </w:r>
    </w:p>
    <w:p w14:paraId="7BB592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37EC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8.0000  mm.</w:t>
      </w:r>
    </w:p>
    <w:p w14:paraId="4863EC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E222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6CC79C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3F200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tmin.  5.6560 = 0.7 * Wo mm.</w:t>
      </w:r>
    </w:p>
    <w:p w14:paraId="0CBBD5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36469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C7C9F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0294FA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B6CF6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14.3342 mm.</w:t>
      </w:r>
    </w:p>
    <w:p w14:paraId="0E195C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170.8598 mm.</w:t>
      </w:r>
    </w:p>
    <w:p w14:paraId="66C05BB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6E51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Warning:</w:t>
      </w:r>
    </w:p>
    <w:p w14:paraId="5B14D3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The equations for nozzle local stress analysis pertain to radial nozzles only</w:t>
      </w:r>
    </w:p>
    <w:p w14:paraId="3B2C0C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and this nozzle is not specified as radial.  Please check the specific</w:t>
      </w:r>
    </w:p>
    <w:p w14:paraId="5B8BA0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FF8E55"/>
          <w:sz w:val="18"/>
        </w:rPr>
        <w:t>analysis code for all assumptions and limitations.</w:t>
      </w:r>
    </w:p>
    <w:p w14:paraId="100E27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1545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 Echo, WRC107/537 Item     1,       Description: N5            :</w:t>
      </w:r>
    </w:p>
    <w:p w14:paraId="44D03F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C298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506EF8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Spherical</w:t>
      </w:r>
    </w:p>
    <w:p w14:paraId="1E0005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53EF9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 900.000  mm.</w:t>
      </w:r>
    </w:p>
    <w:p w14:paraId="4B052E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145FA08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911B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85.0  C</w:t>
      </w:r>
    </w:p>
    <w:p w14:paraId="1540EB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3EE5C7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741D73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159707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100.50  N./mm²</w:t>
      </w:r>
    </w:p>
    <w:p w14:paraId="3F5E3B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84A5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Round</w:t>
      </w:r>
    </w:p>
    <w:p w14:paraId="5B756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Attachment Classification          Holsol      Hollow</w:t>
      </w:r>
    </w:p>
    <w:p w14:paraId="7CDD6E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4B68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Nbasis      OD</w:t>
      </w:r>
    </w:p>
    <w:p w14:paraId="6EC92E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for Nozzle               Can      0.0000  mm.</w:t>
      </w:r>
    </w:p>
    <w:p w14:paraId="6530A0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Dn      60.325  mm.</w:t>
      </w:r>
    </w:p>
    <w:p w14:paraId="65195E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Tn       8.738  mm.</w:t>
      </w:r>
    </w:p>
    <w:p w14:paraId="7A0943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4D68C9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UNS Number                                     S31603</w:t>
      </w:r>
    </w:p>
    <w:p w14:paraId="083AC2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29D4E4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0F2809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4541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0.683  bars</w:t>
      </w:r>
    </w:p>
    <w:p w14:paraId="215EDC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31E292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3B7F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67DE85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(SUS)                  P     -1000.0  N</w:t>
      </w:r>
    </w:p>
    <w:p w14:paraId="07BD5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(SUS)           (Vl)  V1      1225.0  N</w:t>
      </w:r>
    </w:p>
    <w:p w14:paraId="4FF22F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(SUS)           (Vc)  V2      1225.0  N</w:t>
      </w:r>
    </w:p>
    <w:p w14:paraId="0582FD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(SUS)           (Mc)  M1       250.0  N-m</w:t>
      </w:r>
    </w:p>
    <w:p w14:paraId="171B84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(SUS)           (Ml)  M2       250.0  N-m</w:t>
      </w:r>
    </w:p>
    <w:p w14:paraId="4C91BF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(SUS)                 Mt       350.0  N-m</w:t>
      </w:r>
    </w:p>
    <w:p w14:paraId="1F215D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78602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DCEC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04EDAB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636E32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D7C9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470D66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086AC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15AA61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4B2B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6C04192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2876ADA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014AC9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24B70D" w14:textId="072CDC6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0961EB0" wp14:editId="77FEDB38">
            <wp:extent cx="2423160" cy="2209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06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06C1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74FC4E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06605F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FD5D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282B6C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5C7E13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sqrt( 453.0 ( 6.0 - 0 ) )</w:t>
      </w:r>
    </w:p>
    <w:p w14:paraId="27BE2A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232.369 mm.</w:t>
      </w:r>
    </w:p>
    <w:p w14:paraId="18E6D6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0876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7D692E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-1000.0  N</w:t>
      </w:r>
    </w:p>
    <w:p w14:paraId="47EDA6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(VC)  V2       1225.0  N</w:t>
      </w:r>
    </w:p>
    <w:p w14:paraId="4F56A2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(VL)  V1       1225.0  N</w:t>
      </w:r>
    </w:p>
    <w:p w14:paraId="6CF409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(MC)  M1        250.0  N-m</w:t>
      </w:r>
    </w:p>
    <w:p w14:paraId="37244E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(ML)  M2        250.0  N-m</w:t>
      </w:r>
    </w:p>
    <w:p w14:paraId="0AF3B5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350.0  N-m</w:t>
      </w:r>
    </w:p>
    <w:p w14:paraId="32B02B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846B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Param: U =   0.58 TAU =   5.00 (  2.95) RHO =   0.69</w:t>
      </w:r>
    </w:p>
    <w:p w14:paraId="42B280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1F15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Spherical Shells at Attachment Junction:</w:t>
      </w:r>
    </w:p>
    <w:p w14:paraId="5DB535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4B3BC4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Figure     Value   Location</w:t>
      </w:r>
    </w:p>
    <w:p w14:paraId="0062EE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5E993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/ P                     SP 1    0.06594   (A,B,C,D)</w:t>
      </w:r>
    </w:p>
    <w:p w14:paraId="3C8FC9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/ P                     SP 1    0.07809   (A,B,C,D)</w:t>
      </w:r>
    </w:p>
    <w:p w14:paraId="7921D0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MC    SM 1    0.09912   (A,B,C,D)</w:t>
      </w:r>
    </w:p>
    <w:p w14:paraId="57FAAD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MC    SM 1    0.18578   (A,B,C,D)</w:t>
      </w:r>
    </w:p>
    <w:p w14:paraId="37774F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ML    SM 1    0.09912   (A,B,C,D)</w:t>
      </w:r>
    </w:p>
    <w:p w14:paraId="13BA73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ML    SM 1    0.18578   (A,B,C,D)</w:t>
      </w:r>
    </w:p>
    <w:p w14:paraId="68FE9F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9F20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/ P                     SP 1    0.11511   (A,B,C,D)</w:t>
      </w:r>
    </w:p>
    <w:p w14:paraId="4A9AE3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/ P                     SP 1    0.02587   (A,B,C,D)</w:t>
      </w:r>
    </w:p>
    <w:p w14:paraId="2FC012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MC    SM 1    0.09661   (A,B,C,D)</w:t>
      </w:r>
    </w:p>
    <w:p w14:paraId="43733D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MC    SM 1    0.07279   (A,B,C,D)</w:t>
      </w:r>
    </w:p>
    <w:p w14:paraId="2BA3F8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ML    SM 1    0.09661   (A,B,C,D)</w:t>
      </w:r>
    </w:p>
    <w:p w14:paraId="5630B8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ML    SM 1    0.07279   (A,B,C,D)</w:t>
      </w:r>
    </w:p>
    <w:p w14:paraId="4A6D02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CBB0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5A78D8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48D3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3E3A66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AE2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4292F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962FA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329F5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DFF96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P  |      1.8|      1.8|      1.8|      1.8|      1.8|      1.8|      1.8|      1.8|</w:t>
      </w:r>
    </w:p>
    <w:p w14:paraId="2A64D1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P  |     13.0|    -13.0|     13.0|    -13.0|     13.0|    -13.0|     13.0|    -13.0|</w:t>
      </w:r>
    </w:p>
    <w:p w14:paraId="3BAB56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 -13.2|    -13.2|     13.2|     13.2|</w:t>
      </w:r>
    </w:p>
    <w:p w14:paraId="5DDFF4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-148.4|    148.4|    148.4|   -148.4|</w:t>
      </w:r>
    </w:p>
    <w:p w14:paraId="7B7B4B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ML |    -13.2|    -13.2|     13.2|     13.2|      0.0|      0.0|      0.0|      0.0|</w:t>
      </w:r>
    </w:p>
    <w:p w14:paraId="507E80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ML |   -148.4|    148.4|    148.4|   -148.4|      0.0|      0.0|      0.0|      0.0|</w:t>
      </w:r>
    </w:p>
    <w:p w14:paraId="586D78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759B59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Rad.  Str.|   -146.8|    124.0|    176.5|   -146.4|   -146.8|    124.0|    176.5|   -146.4|</w:t>
      </w:r>
    </w:p>
    <w:p w14:paraId="16EE76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FE2E3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P  |      3.2|      3.2|      3.2|      3.2|      3.2|      3.2|      3.2|      3.2|</w:t>
      </w:r>
    </w:p>
    <w:p w14:paraId="6BF44E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P  |      4.3|     -4.3|      4.3|     -4.3|      4.3|     -4.3|      4.3|     -4.3|</w:t>
      </w:r>
    </w:p>
    <w:p w14:paraId="71560E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MC |      0.0|      0.0|      0.0|      0.0|    -12.9|    -12.9|     12.9|     12.9|</w:t>
      </w:r>
    </w:p>
    <w:p w14:paraId="0D13ED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MC |      0.0|      0.0|      0.0|      0.0|    -58.2|     58.2|     58.2|    -58.2|</w:t>
      </w:r>
    </w:p>
    <w:p w14:paraId="7A4A09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ML |    -12.9|    -12.9|     12.9|     12.9|      0.0|      0.0|      0.0|      0.0|</w:t>
      </w:r>
    </w:p>
    <w:p w14:paraId="1FD690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ML |    -58.2|     58.2|     58.2|    -58.2|      0.0|      0.0|      0.0|      0.0|</w:t>
      </w:r>
    </w:p>
    <w:p w14:paraId="3602F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385752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Tang. Str.|    -63.5|     44.2|     78.5|    -46.4|    -63.5|     44.2|     78.5|    -46.4|</w:t>
      </w:r>
    </w:p>
    <w:p w14:paraId="7C230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4ADDB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2.2|      2.2|     -2.2|     -2.2|      0.0|      0.0|      0.0|      0.0|</w:t>
      </w:r>
    </w:p>
    <w:p w14:paraId="5F4FA9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-2.2|     -2.2|      2.2|      2.2|</w:t>
      </w:r>
    </w:p>
    <w:p w14:paraId="14A313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10.2|     10.2|     10.2|     10.2|     10.2|     10.2|     10.2|     10.2|</w:t>
      </w:r>
    </w:p>
    <w:p w14:paraId="2E4778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E21B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12.4|     12.4|      8.0|      8.0|      8.0|      8.0|     12.4|     12.4|</w:t>
      </w:r>
    </w:p>
    <w:p w14:paraId="37F55D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B942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148.6|    125.9|    177.1|    147.1|    147.5|    124.8|    178.0|    147.9|</w:t>
      </w:r>
    </w:p>
    <w:p w14:paraId="3818CD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48AB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C6813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4CFEF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49BD5EE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71FD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70FEA0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AF6D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C0658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33A3D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67FF1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57244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Pm (SUS) |      2.6|      2.6|      2.6|      2.6|      2.6|      2.6|      2.6|      2.6|</w:t>
      </w:r>
    </w:p>
    <w:p w14:paraId="68C81A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Pl (SUS) |    -11.4|    -11.4|     15.0|     15.0|    -11.4|    -11.4|     15.0|     15.0|</w:t>
      </w:r>
    </w:p>
    <w:p w14:paraId="704DCB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Q  (SUS) |   -135.4|    135.4|    161.4|   -161.4|   -135.4|    135.4|    161.4|   -161.4|</w:t>
      </w:r>
    </w:p>
    <w:p w14:paraId="2302BA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4143C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2.6|      2.6|      2.6|      2.6|      2.6|      2.6|      2.6|      2.6|</w:t>
      </w:r>
    </w:p>
    <w:p w14:paraId="18314D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-9.7|     -9.7|     16.1|     16.1|     -9.7|     -9.7|     16.1|     16.1|</w:t>
      </w:r>
    </w:p>
    <w:p w14:paraId="3CA1D9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-53.8|     53.8|     62.5|    -62.5|    -53.8|     53.8|     62.5|    -62.5|</w:t>
      </w:r>
    </w:p>
    <w:p w14:paraId="28B7A8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9F7B8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173879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2.2|      2.2|     -2.2|     -2.2|     -2.2|     -2.2|      2.2|      2.2|</w:t>
      </w:r>
    </w:p>
    <w:p w14:paraId="135A2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10.2|     10.2|     10.2|     10.2|     10.2|     10.2|     10.2|     10.2|</w:t>
      </w:r>
    </w:p>
    <w:p w14:paraId="264A8C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2.6|      2.6|      2.6|      2.6|      2.6|      2.6|      2.6|      2.6|</w:t>
      </w:r>
    </w:p>
    <w:p w14:paraId="70E5DE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AFA45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10.3|     10.3|     20.3|     20.3|     10.3|     10.3|     20.3|     20.3|</w:t>
      </w:r>
    </w:p>
    <w:p w14:paraId="654A45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A3DAE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146.0|    128.5|    179.7|    144.5|    145.0|    127.4|    180.6|    145.4|</w:t>
      </w:r>
    </w:p>
    <w:p w14:paraId="128C3E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41AB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C8F9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69973D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DEA2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2344C1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106BED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7FA52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2.56            100.50      |      Passed     |</w:t>
      </w:r>
    </w:p>
    <w:p w14:paraId="3A6D17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20.32            150.75      |      Passed     |</w:t>
      </w:r>
    </w:p>
    <w:p w14:paraId="11CF4B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180.57            301.50      |      Passed     |</w:t>
      </w:r>
    </w:p>
    <w:p w14:paraId="5136D4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B200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5047C3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5465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1863F98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C145D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2" w:name="_Toc192856511"/>
      <w:r w:rsidRPr="000D0DAD">
        <w:rPr>
          <w:rFonts w:ascii="Consolas" w:hAnsi="Consolas" w:cs="Arial"/>
          <w:sz w:val="18"/>
        </w:rPr>
        <w:instrText>Nozzle Calcs.:  N8</w:instrText>
      </w:r>
      <w:bookmarkEnd w:id="3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6D3C06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N8                                From:   10</w:t>
      </w:r>
    </w:p>
    <w:p w14:paraId="01B42C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6FF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0.687  bars</w:t>
      </w:r>
    </w:p>
    <w:p w14:paraId="733F13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A48B0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10F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4E641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100.50  N./mm²</w:t>
      </w:r>
    </w:p>
    <w:p w14:paraId="26DDC6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5D2EAC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B765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Elliptical Head             D      500.00  mm.</w:t>
      </w:r>
    </w:p>
    <w:p w14:paraId="18C353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Aspect Ratio of Elliptical Head               Ar        2.00</w:t>
      </w:r>
    </w:p>
    <w:p w14:paraId="341E0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 6.0000  mm.</w:t>
      </w:r>
    </w:p>
    <w:p w14:paraId="3128F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0993C5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6FD1C3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9715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  0.0000  mm.</w:t>
      </w:r>
    </w:p>
    <w:p w14:paraId="1031CB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692A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5AB263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CEDE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3A092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D9CB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45A125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71BC43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4D195A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51B02D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19D008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7327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022DE5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 0.00  deg</w:t>
      </w:r>
    </w:p>
    <w:p w14:paraId="7B64C9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3912B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A820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21600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0287A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8A61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2F0CDC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3A85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E7CB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2C729E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5DC174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0EB82C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7722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020407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8.0000  mm.</w:t>
      </w:r>
    </w:p>
    <w:p w14:paraId="4AEF9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147A1C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616B9A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2CCDD2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BAA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371E8E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046B16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59FF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25DC9B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A9B561" w14:textId="5D805D1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EB1CB81" wp14:editId="164E863C">
            <wp:extent cx="2042160" cy="114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3F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20E4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N8</w:t>
      </w:r>
    </w:p>
    <w:p w14:paraId="0358B2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B704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61910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0CF8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1D60A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18293F2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92425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F3C15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9B5E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Elliptical Head, tr [Int. Press]</w:t>
      </w:r>
    </w:p>
    <w:p w14:paraId="7DBF91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P*D*K1/(2*Sv*E-0.2*P) per Appendix 1-4(c)</w:t>
      </w:r>
    </w:p>
    <w:p w14:paraId="66722E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0.69*500*0.9/(2*100*1-0.2*0.69)</w:t>
      </w:r>
    </w:p>
    <w:p w14:paraId="3ACF91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0.1538 mm.</w:t>
      </w:r>
    </w:p>
    <w:p w14:paraId="03989BB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DDBA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683BAC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6A839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0.69*30.2/(100*1+0.4*0.69)</w:t>
      </w:r>
    </w:p>
    <w:p w14:paraId="31AFC6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0.0206 mm.</w:t>
      </w:r>
    </w:p>
    <w:p w14:paraId="5427CA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4DED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49B17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3E956B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312FB4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0FF101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AFFA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N8.</w:t>
      </w:r>
    </w:p>
    <w:p w14:paraId="350DFC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8F46D1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647D38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4EB32B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A64FC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7C3C18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FD856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730E2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0.0206 mm.</w:t>
      </w:r>
    </w:p>
    <w:p w14:paraId="58F529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6F6171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0.1709 mm.</w:t>
      </w:r>
    </w:p>
    <w:p w14:paraId="1D07BC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16E867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28828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8E02F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6225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5571E8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0961DB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5AE1F7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73BC9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25BE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03FE5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05AB4F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max( 0.021, 1.5 )</w:t>
      </w:r>
    </w:p>
    <w:p w14:paraId="0558F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8AD06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21B4E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B05A20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F799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74D833A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2A68C0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183A88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21.4,  Allowable :    100.5 N./mm²  Passed</w:t>
      </w:r>
    </w:p>
    <w:p w14:paraId="2EA338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438F8A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1CF7B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696DDE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33192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7696A4A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4840BC9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3B41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7F58318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075FC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54E8A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9FAA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N8</w:t>
      </w:r>
    </w:p>
    <w:p w14:paraId="51D248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983B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8.0000  mm.</w:t>
      </w:r>
    </w:p>
    <w:p w14:paraId="17E568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CBA9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604997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25B35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tmin.  5.6560 = 0.7 * Wo mm.</w:t>
      </w:r>
    </w:p>
    <w:p w14:paraId="24F72A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EDC0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439B9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B7BEC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7E14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1.0013 mm.</w:t>
      </w:r>
    </w:p>
    <w:p w14:paraId="2A1885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157.0013 mm.</w:t>
      </w:r>
    </w:p>
    <w:p w14:paraId="0322B0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51A0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 Echo, WRC107/537 Item     1,       Description: N8            :</w:t>
      </w:r>
    </w:p>
    <w:p w14:paraId="703F8C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8E15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6AA15B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Spherical</w:t>
      </w:r>
    </w:p>
    <w:p w14:paraId="22857E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66BBB3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 900.000  mm.</w:t>
      </w:r>
    </w:p>
    <w:p w14:paraId="6B1DC3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21E53F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20CC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85.0  C</w:t>
      </w:r>
    </w:p>
    <w:p w14:paraId="7DF464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609EFF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2DB1BA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52A0A8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100.50  N./mm²</w:t>
      </w:r>
    </w:p>
    <w:p w14:paraId="456497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791C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Round</w:t>
      </w:r>
    </w:p>
    <w:p w14:paraId="5E1E4E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Attachment Classification          Holsol      Hollow</w:t>
      </w:r>
    </w:p>
    <w:p w14:paraId="0F39674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02DA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Nbasis      OD</w:t>
      </w:r>
    </w:p>
    <w:p w14:paraId="442123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for Nozzle               Can      0.0000  mm.</w:t>
      </w:r>
    </w:p>
    <w:p w14:paraId="576C20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Dn      60.325  mm.</w:t>
      </w:r>
    </w:p>
    <w:p w14:paraId="27D873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Tn       8.738  mm.</w:t>
      </w:r>
    </w:p>
    <w:p w14:paraId="2D822D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631CEA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UNS Number                                     S31603</w:t>
      </w:r>
    </w:p>
    <w:p w14:paraId="332B7A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0FCB22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4D2E15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2A24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0.687  bars</w:t>
      </w:r>
    </w:p>
    <w:p w14:paraId="3BE9B8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0A6A5F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6D7E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3F0524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(SUS)                  P     -1000.0  N</w:t>
      </w:r>
    </w:p>
    <w:p w14:paraId="224068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(SUS)           (Vl)  V1      1225.0  N</w:t>
      </w:r>
    </w:p>
    <w:p w14:paraId="516D80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(SUS)           (Vc)  V2      1225.0  N</w:t>
      </w:r>
    </w:p>
    <w:p w14:paraId="735082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(SUS)           (Mc)  M1       250.0  N-m</w:t>
      </w:r>
    </w:p>
    <w:p w14:paraId="7E3741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(SUS)           (Ml)  M2       250.0  N-m</w:t>
      </w:r>
    </w:p>
    <w:p w14:paraId="0BCDAC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(SUS)                 Mt       350.0  N-m</w:t>
      </w:r>
    </w:p>
    <w:p w14:paraId="2265A8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7F3E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257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5DEB03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7B9898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386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76FD99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4EDAD4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43A76B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0428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22FA506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40AE3B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60F849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E379C5" w14:textId="0D5DABC6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C426F2E" wp14:editId="3B8F8E95">
            <wp:extent cx="2423160" cy="220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EC9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87642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5B007D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1AC47A9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5A7A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1992C8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656134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sqrt( 453.0 ( 6.0 - 0 ) )</w:t>
      </w:r>
    </w:p>
    <w:p w14:paraId="5D620E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232.369 mm.</w:t>
      </w:r>
    </w:p>
    <w:p w14:paraId="7FB660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8C8A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69EFF3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-1000.0  N</w:t>
      </w:r>
    </w:p>
    <w:p w14:paraId="6C1101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(VC)  V2       1225.0  N</w:t>
      </w:r>
    </w:p>
    <w:p w14:paraId="2427E4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(VL)  V1       1225.0  N</w:t>
      </w:r>
    </w:p>
    <w:p w14:paraId="474D97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(MC)  M1        250.0  N-m</w:t>
      </w:r>
    </w:p>
    <w:p w14:paraId="6F02D3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(ML)  M2        250.0  N-m</w:t>
      </w:r>
    </w:p>
    <w:p w14:paraId="0620F3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350.0  N-m</w:t>
      </w:r>
    </w:p>
    <w:p w14:paraId="750D0F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6296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Param: U =   0.58 TAU =   5.00 (  2.95) RHO =   0.69</w:t>
      </w:r>
    </w:p>
    <w:p w14:paraId="463882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1E60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Dimensionless Loads for Spherical Shells at Attachment Junction:</w:t>
      </w:r>
    </w:p>
    <w:p w14:paraId="7B0D61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107D57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Figure     Value   Location</w:t>
      </w:r>
    </w:p>
    <w:p w14:paraId="47BDCA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1C1CE7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/ P                     SP 1    0.06594   (A,B,C,D)</w:t>
      </w:r>
    </w:p>
    <w:p w14:paraId="1BFFD7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/ P                     SP 1    0.07809   (A,B,C,D)</w:t>
      </w:r>
    </w:p>
    <w:p w14:paraId="286B5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MC    SM 1    0.09912   (A,B,C,D)</w:t>
      </w:r>
    </w:p>
    <w:p w14:paraId="3B08B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MC    SM 1    0.18578   (A,B,C,D)</w:t>
      </w:r>
    </w:p>
    <w:p w14:paraId="2F93F4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ML    SM 1    0.09912   (A,B,C,D)</w:t>
      </w:r>
    </w:p>
    <w:p w14:paraId="691837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ML    SM 1    0.18578   (A,B,C,D)</w:t>
      </w:r>
    </w:p>
    <w:p w14:paraId="5DE8BD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EF29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/ P                     SP 1    0.11511   (A,B,C,D)</w:t>
      </w:r>
    </w:p>
    <w:p w14:paraId="6F01E0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/ P                     SP 1    0.02587   (A,B,C,D)</w:t>
      </w:r>
    </w:p>
    <w:p w14:paraId="77E95B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MC    SM 1    0.09661   (A,B,C,D)</w:t>
      </w:r>
    </w:p>
    <w:p w14:paraId="0283F4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MC    SM 1    0.07279   (A,B,C,D)</w:t>
      </w:r>
    </w:p>
    <w:p w14:paraId="6F7D76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ML    SM 1    0.09661   (A,B,C,D)</w:t>
      </w:r>
    </w:p>
    <w:p w14:paraId="0C288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ML    SM 1    0.07279   (A,B,C,D)</w:t>
      </w:r>
    </w:p>
    <w:p w14:paraId="10FAB8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BAD1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66796E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0396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</w:t>
      </w:r>
    </w:p>
    <w:p w14:paraId="68FB8D9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7CE2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BD641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478BF5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50E2C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0359E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P  |      1.8|      1.8|      1.8|      1.8|      1.8|      1.8|      1.8|      1.8|</w:t>
      </w:r>
    </w:p>
    <w:p w14:paraId="087B7C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P  |     13.0|    -13.0|     13.0|    -13.0|     13.0|    -13.0|     13.0|    -13.0|</w:t>
      </w:r>
    </w:p>
    <w:p w14:paraId="13A2E3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 -13.2|    -13.2|     13.2|     13.2|</w:t>
      </w:r>
    </w:p>
    <w:p w14:paraId="6E0BF7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-148.4|    148.4|    148.4|   -148.4|</w:t>
      </w:r>
    </w:p>
    <w:p w14:paraId="64F1DC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ML |    -13.2|    -13.2|     13.2|     13.2|      0.0|      0.0|      0.0|      0.0|</w:t>
      </w:r>
    </w:p>
    <w:p w14:paraId="6910C9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ML |   -148.4|    148.4|    148.4|   -148.4|      0.0|      0.0|      0.0|      0.0|</w:t>
      </w:r>
    </w:p>
    <w:p w14:paraId="431DCD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75ACB7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Rad.  Str.|   -146.8|    124.0|    176.5|   -146.4|   -146.8|    124.0|    176.5|   -146.4|</w:t>
      </w:r>
    </w:p>
    <w:p w14:paraId="2FBCBE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3C439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P  |      3.2|      3.2|      3.2|      3.2|      3.2|      3.2|      3.2|      3.2|</w:t>
      </w:r>
    </w:p>
    <w:p w14:paraId="34F5C9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P  |      4.3|     -4.3|      4.3|     -4.3|      4.3|     -4.3|      4.3|     -4.3|</w:t>
      </w:r>
    </w:p>
    <w:p w14:paraId="5F3021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MC |      0.0|      0.0|      0.0|      0.0|    -12.9|    -12.9|     12.9|     12.9|</w:t>
      </w:r>
    </w:p>
    <w:p w14:paraId="6B3931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MC |      0.0|      0.0|      0.0|      0.0|    -58.2|     58.2|     58.2|    -58.2|</w:t>
      </w:r>
    </w:p>
    <w:p w14:paraId="61C258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ML |    -12.9|    -12.9|     12.9|     12.9|      0.0|      0.0|      0.0|      0.0|</w:t>
      </w:r>
    </w:p>
    <w:p w14:paraId="52B2A1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ML |    -58.2|     58.2|     58.2|    -58.2|      0.0|      0.0|      0.0|      0.0|</w:t>
      </w:r>
    </w:p>
    <w:p w14:paraId="1B5FB0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40215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Tang. Str.|    -63.5|     44.2|     78.5|    -46.4|    -63.5|     44.2|     78.5|    -46.4|</w:t>
      </w:r>
    </w:p>
    <w:p w14:paraId="43905C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A5C48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2.2|      2.2|     -2.2|     -2.2|      0.0|      0.0|      0.0|      0.0|</w:t>
      </w:r>
    </w:p>
    <w:p w14:paraId="21D64A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-2.2|     -2.2|      2.2|      2.2|</w:t>
      </w:r>
    </w:p>
    <w:p w14:paraId="0875D9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10.2|     10.2|     10.2|     10.2|     10.2|     10.2|     10.2|     10.2|</w:t>
      </w:r>
    </w:p>
    <w:p w14:paraId="59212D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66F48D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12.4|     12.4|      8.0|      8.0|      8.0|      8.0|     12.4|     12.4|</w:t>
      </w:r>
    </w:p>
    <w:p w14:paraId="548D5C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9FBFD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148.6|    125.9|    177.1|    147.1|    147.5|    124.8|    178.0|    147.9|</w:t>
      </w:r>
    </w:p>
    <w:p w14:paraId="15D3AF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64C0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8DCC1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8379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3B33044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37634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219089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4229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B9C0B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5E7AF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5A4E2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AD44E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Pm (SUS) |      2.6|      2.6|      2.6|      2.6|      2.6|      2.6|      2.6|      2.6|</w:t>
      </w:r>
    </w:p>
    <w:p w14:paraId="7C7F4C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Pl (SUS) |    -11.4|    -11.4|     15.0|     15.0|    -11.4|    -11.4|     15.0|     15.0|</w:t>
      </w:r>
    </w:p>
    <w:p w14:paraId="759EB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Q  (SUS) |   -135.4|    135.4|    161.4|   -161.4|   -135.4|    135.4|    161.4|   -161.4|</w:t>
      </w:r>
    </w:p>
    <w:p w14:paraId="533245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6F3F0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2.6|      2.6|      2.6|      2.6|      2.6|      2.6|      2.6|      2.6|</w:t>
      </w:r>
    </w:p>
    <w:p w14:paraId="5E0B7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-9.7|     -9.7|     16.1|     16.1|     -9.7|     -9.7|     16.1|     16.1|</w:t>
      </w:r>
    </w:p>
    <w:p w14:paraId="00A92D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-53.8|     53.8|     62.5|    -62.5|    -53.8|     53.8|     62.5|    -62.5|</w:t>
      </w:r>
    </w:p>
    <w:p w14:paraId="19ABAF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5E71C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5B2AC3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2.2|      2.2|     -2.2|     -2.2|     -2.2|     -2.2|      2.2|      2.2|</w:t>
      </w:r>
    </w:p>
    <w:p w14:paraId="3C22DB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10.2|     10.2|     10.2|     10.2|     10.2|     10.2|     10.2|     10.2|</w:t>
      </w:r>
    </w:p>
    <w:p w14:paraId="0E3A5C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2.6|      2.6|      2.6|      2.6|      2.6|      2.6|      2.6|      2.6|</w:t>
      </w:r>
    </w:p>
    <w:p w14:paraId="14AD26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E4380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10.3|     10.3|     20.3|     20.3|     10.3|     10.3|     20.3|     20.3|</w:t>
      </w:r>
    </w:p>
    <w:p w14:paraId="3AAF3C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96D85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146.0|    128.5|    179.7|    144.5|    145.0|    127.4|    180.6|    145.3|</w:t>
      </w:r>
    </w:p>
    <w:p w14:paraId="2976A2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B944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07144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):</w:t>
      </w:r>
    </w:p>
    <w:p w14:paraId="7474AD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63FE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3E8CD4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7968E4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995D2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2.58            100.50      |      Passed     |</w:t>
      </w:r>
    </w:p>
    <w:p w14:paraId="77E885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20.34            150.75      |      Passed     |</w:t>
      </w:r>
    </w:p>
    <w:p w14:paraId="36606F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180.58            301.50      |      Passed     |</w:t>
      </w:r>
    </w:p>
    <w:p w14:paraId="174AE7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A656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69E635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618C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DD377B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4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88CB8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3" w:name="_Toc192856512"/>
      <w:r w:rsidRPr="000D0DAD">
        <w:rPr>
          <w:rFonts w:ascii="Consolas" w:hAnsi="Consolas" w:cs="Arial"/>
          <w:sz w:val="18"/>
        </w:rPr>
        <w:instrText>Nozzle Calcs.:  N6A</w:instrText>
      </w:r>
      <w:bookmarkEnd w:id="3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0077320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N6A                               From:   20</w:t>
      </w:r>
    </w:p>
    <w:p w14:paraId="166B1C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5409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0.536  bars</w:t>
      </w:r>
    </w:p>
    <w:p w14:paraId="277A4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281A46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3921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2C075B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14D71E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7E71B6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F8C6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361B02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230C56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4BE482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6F0AE7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A60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1350.00  mm.</w:t>
      </w:r>
    </w:p>
    <w:p w14:paraId="077393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E2AB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019095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0066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6DA578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B341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21EC8B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7E1A71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37C8E9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20886C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6AED8B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D15E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17DC21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90.00  deg</w:t>
      </w:r>
    </w:p>
    <w:p w14:paraId="574440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65427F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6F7C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6CBDBF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2BAD0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7A4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4757CA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68241E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15F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5DA10A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74EA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22DD16E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991B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481F31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36778E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72AFF2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405DB1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4B287C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1109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3310A1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0823C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7BD1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15AFC7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83E28F" w14:textId="76C3E670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25173CB" wp14:editId="40D998B3">
            <wp:extent cx="204216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30F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6195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N6A</w:t>
      </w:r>
    </w:p>
    <w:p w14:paraId="0AE5C2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45043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222D2B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95F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1752EF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600B28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3723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40DEAB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6BDA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1ED138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4D0D06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0.54*250/(100*1-0.6*0.54)</w:t>
      </w:r>
    </w:p>
    <w:p w14:paraId="72AA89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0.1336 mm.</w:t>
      </w:r>
    </w:p>
    <w:p w14:paraId="040BCF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E5969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68B902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7D7BC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0.54*30.2/(100*1+0.4*0.54)</w:t>
      </w:r>
    </w:p>
    <w:p w14:paraId="10A400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0.0161 mm.</w:t>
      </w:r>
    </w:p>
    <w:p w14:paraId="0506A0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EB9D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045E42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62673D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7DEAEC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2D402A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3DCA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N6A.</w:t>
      </w:r>
    </w:p>
    <w:p w14:paraId="725EC09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52AC43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DF521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FD8FE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6D9B72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5AC4BE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2DEF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9B064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0.0161 mm.</w:t>
      </w:r>
    </w:p>
    <w:p w14:paraId="201BF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1EE50B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0.1336 mm.</w:t>
      </w:r>
    </w:p>
    <w:p w14:paraId="2B543C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1296CD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414456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58829E3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E4FE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5C66CA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21F607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31BD9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5D65E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681D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92088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0F9EA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19C0AB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28050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36C2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017D5D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B1DA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5ADB2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BC897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5875D2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396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N6A</w:t>
      </w:r>
    </w:p>
    <w:p w14:paraId="631F878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DEC7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2EB23B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B04C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1178D8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0C0F75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41B3399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80F1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4FD075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2C8B3E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B381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600740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2271B3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C59C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E1183D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F360C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4" w:name="_Toc192856513"/>
      <w:r w:rsidRPr="000D0DAD">
        <w:rPr>
          <w:rFonts w:ascii="Consolas" w:hAnsi="Consolas" w:cs="Arial"/>
          <w:sz w:val="18"/>
        </w:rPr>
        <w:instrText>Nozzle Calcs.:  N6B</w:instrText>
      </w:r>
      <w:bookmarkEnd w:id="34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3B176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N6B                               From:   20</w:t>
      </w:r>
    </w:p>
    <w:p w14:paraId="3EF4C3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A62D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0.661  bars</w:t>
      </w:r>
    </w:p>
    <w:p w14:paraId="52586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6F6C7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0FBC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BD8D3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09B769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448BF5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76C6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62DF6F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0B9E4C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1506A5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663FE6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CD75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130.00  mm.</w:t>
      </w:r>
    </w:p>
    <w:p w14:paraId="092B5D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4B6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35310F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BA44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4966A2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F7AF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69FDFC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1082ED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3442A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3AE99C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42237BF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D05F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088094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90.00  deg</w:t>
      </w:r>
    </w:p>
    <w:p w14:paraId="637532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4AB12A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5C5F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B6C96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20452A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52C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4B2CA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838F9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70C5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4FBAAC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591C4E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34E1C7E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B70C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30924D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274E94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7D55F0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5A71CB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64A389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717A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393162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812C0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58613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60419C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C6826F" w14:textId="68099114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E67905C" wp14:editId="02B4AAD0">
            <wp:extent cx="2042160" cy="114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77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B5062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N6B</w:t>
      </w:r>
    </w:p>
    <w:p w14:paraId="2F0BD6F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2A30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C3356B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5432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46DA4C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5F9510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B55F4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29B71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C7D8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3BB2B7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37CC65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0.66*250/(100*1-0.6*0.66)</w:t>
      </w:r>
    </w:p>
    <w:p w14:paraId="3675A3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0.1645 mm.</w:t>
      </w:r>
    </w:p>
    <w:p w14:paraId="36C9983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5FDD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3C7D56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F914D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0.66*30.2/(100*1+0.4*0.66)</w:t>
      </w:r>
    </w:p>
    <w:p w14:paraId="53DC14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0.0198 mm.</w:t>
      </w:r>
    </w:p>
    <w:p w14:paraId="2A501D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9E74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71632A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0EFDD5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51E004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55848F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3701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N6B.</w:t>
      </w:r>
    </w:p>
    <w:p w14:paraId="23CC3E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A0FE4F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015D0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6E8A562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66A5F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4BC5A7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2C388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26E1F3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0.0198 mm.</w:t>
      </w:r>
    </w:p>
    <w:p w14:paraId="78E9F9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811EB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0.1645 mm.</w:t>
      </w:r>
    </w:p>
    <w:p w14:paraId="6C6F9A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21F0CA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0ECD95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036C32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7712A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9B208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115274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009F82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8F8AA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6D8A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0E914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2DF0EE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max( 0.02, 1.5 )</w:t>
      </w:r>
    </w:p>
    <w:p w14:paraId="502854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07EAB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00E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1D6D08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679D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1319D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A761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7AD97E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484C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N6B</w:t>
      </w:r>
    </w:p>
    <w:p w14:paraId="3F5C8C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C50C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79A019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4F92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1BF6CF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115DBD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05CA67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7417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A9C4F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1F9A65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51F8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3C093A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26EB54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EC61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6AA5010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9120A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5" w:name="_Toc192856514"/>
      <w:r w:rsidRPr="000D0DAD">
        <w:rPr>
          <w:rFonts w:ascii="Consolas" w:hAnsi="Consolas" w:cs="Arial"/>
          <w:sz w:val="18"/>
        </w:rPr>
        <w:instrText>Nozzle Calcs.:  N4A</w:instrText>
      </w:r>
      <w:bookmarkEnd w:id="35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7D6770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N4A                               From:   20</w:t>
      </w:r>
    </w:p>
    <w:p w14:paraId="2AB6B7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F944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0.536  bars</w:t>
      </w:r>
    </w:p>
    <w:p w14:paraId="3B7CC1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5CF3FD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3D02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09FEF1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1AF805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2FC3E3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1849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417302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3C8708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37A658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2A7CF9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43E6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1350.00  mm.</w:t>
      </w:r>
    </w:p>
    <w:p w14:paraId="366CE82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1D10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737360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A483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48A89A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DC43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3A5FC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10B37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537DBD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24AF26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7961D3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83BE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53B660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180.00  deg</w:t>
      </w:r>
    </w:p>
    <w:p w14:paraId="2C0DD1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631438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D03D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532E92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C0443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992E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23911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1F5467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490F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48A50B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17238B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15974C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4645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5244DE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752785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388FAF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2AF50A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35FF0C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1220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0EE349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CF00D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3B95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379537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45976E" w14:textId="25EE2E0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FA68329" wp14:editId="038F2795">
            <wp:extent cx="2042160" cy="1143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DC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3642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N4A</w:t>
      </w:r>
    </w:p>
    <w:p w14:paraId="14B5F5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0C17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DAB22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2C52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566408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3812C1E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EAA5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0B08F2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D037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36285E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3CB95C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0.54*250/(100*1-0.6*0.54)</w:t>
      </w:r>
    </w:p>
    <w:p w14:paraId="675643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0.1336 mm.</w:t>
      </w:r>
    </w:p>
    <w:p w14:paraId="60A707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71E3A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1DB59E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452284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0.54*30.2/(100*1+0.4*0.54)</w:t>
      </w:r>
    </w:p>
    <w:p w14:paraId="347052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0.0161 mm.</w:t>
      </w:r>
    </w:p>
    <w:p w14:paraId="1441E5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6F38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EB916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1E25F3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0B5A43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526130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FB53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N4A.</w:t>
      </w:r>
    </w:p>
    <w:p w14:paraId="45EF204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2E90A8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2B4D3C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6442942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160BB53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79947C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833D7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5419E4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0.0161 mm.</w:t>
      </w:r>
    </w:p>
    <w:p w14:paraId="4E8D8B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77192B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0.1336 mm.</w:t>
      </w:r>
    </w:p>
    <w:p w14:paraId="4A3FE1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34317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4DEB9A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C9752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FBC7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2E1F7F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037EEC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2C847D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54D84A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2EFC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74806F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1F57A5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1C435B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CB424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B6BC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42CD0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AF1C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60649D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E4DE3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AF419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635C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N4A</w:t>
      </w:r>
    </w:p>
    <w:p w14:paraId="3C4A5F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89C6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141250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DE39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02AF54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AAB33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42B76A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3619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598A5E2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4D07BF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5BD75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2DDE21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52BD2C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408DB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85097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D3F86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6" w:name="_Toc192856515"/>
      <w:r w:rsidRPr="000D0DAD">
        <w:rPr>
          <w:rFonts w:ascii="Consolas" w:hAnsi="Consolas" w:cs="Arial"/>
          <w:sz w:val="18"/>
        </w:rPr>
        <w:instrText>Nozzle Calcs.:  N4B</w:instrText>
      </w:r>
      <w:bookmarkEnd w:id="36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79E805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N4B                               From:   20</w:t>
      </w:r>
    </w:p>
    <w:p w14:paraId="03CFC35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970B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0.656  bars</w:t>
      </w:r>
    </w:p>
    <w:p w14:paraId="34189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07C965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2C03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E6A1D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6E4386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092CE33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4C86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02D96E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439BA1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0645EB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3347F1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DC1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175.00  mm.</w:t>
      </w:r>
    </w:p>
    <w:p w14:paraId="15EE81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FD4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63F75D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8E35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5A3C89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B8E3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821F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3F1AE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78F957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19A78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287F40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4908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43F929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180.00  deg</w:t>
      </w:r>
    </w:p>
    <w:p w14:paraId="7B4FF2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683349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F4AC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33E399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7C8F3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9437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F2DBF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7D19BE1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EFBE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29870A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84C61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018F13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EC42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2CD805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5EA8D8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55B9A7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79F1AC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570E67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C1CA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4BB0A6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1F188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5678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0776C4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ECDC08" w14:textId="16C481BB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4819A4C" wp14:editId="16F381BA">
            <wp:extent cx="204216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E45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6248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N4B</w:t>
      </w:r>
    </w:p>
    <w:p w14:paraId="089787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1C4B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CF005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6793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5D27F4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033FC0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C57EE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6A361D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66AF8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0B500C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45195E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0.66*250/(100*1-0.6*0.66)</w:t>
      </w:r>
    </w:p>
    <w:p w14:paraId="7A2847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0.1634 mm.</w:t>
      </w:r>
    </w:p>
    <w:p w14:paraId="6735F2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DBB6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1AB666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67D3E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0.66*30.2/(100*1+0.4*0.66)</w:t>
      </w:r>
    </w:p>
    <w:p w14:paraId="4436D0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0.0197 mm.</w:t>
      </w:r>
    </w:p>
    <w:p w14:paraId="21A1C1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41E3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56ECC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47AF4F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639B73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04A14E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92B29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N4B.</w:t>
      </w:r>
    </w:p>
    <w:p w14:paraId="452AC4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039A6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42C6B1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321280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233A23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3E6266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6E8A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3F625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0.0197 mm.</w:t>
      </w:r>
    </w:p>
    <w:p w14:paraId="0BC785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1FD97C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0.1634 mm.</w:t>
      </w:r>
    </w:p>
    <w:p w14:paraId="519FF6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02C147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7B706D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6666A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D5A40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29259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1F6F72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22D11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B1EEB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0C65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5C33A4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6B1C10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max( 0.02, 1.5 )</w:t>
      </w:r>
    </w:p>
    <w:p w14:paraId="7495C1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7475FD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81EC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6B0208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95244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08E58E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25117A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51FF026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A4AD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N4B</w:t>
      </w:r>
    </w:p>
    <w:p w14:paraId="10F500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39B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7FF897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7E24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270498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90532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788116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67CD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07B71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823A31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6B6D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2316D87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41025B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6CB2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CBA68B7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F7EB2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7" w:name="_Toc192856516"/>
      <w:r w:rsidRPr="000D0DAD">
        <w:rPr>
          <w:rFonts w:ascii="Consolas" w:hAnsi="Consolas" w:cs="Arial"/>
          <w:sz w:val="18"/>
        </w:rPr>
        <w:instrText>Nozzle Calcs.:  M1</w:instrText>
      </w:r>
      <w:bookmarkEnd w:id="37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51CB68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M1                                From:   20</w:t>
      </w:r>
    </w:p>
    <w:p w14:paraId="72AB60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E329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0.621  bars</w:t>
      </w:r>
    </w:p>
    <w:p w14:paraId="574138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086CF7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6024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C1A8F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79F555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5B66C9A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AC4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3EA800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0BF58A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37634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25C4FF8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416B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520.00  mm.</w:t>
      </w:r>
    </w:p>
    <w:p w14:paraId="098D6C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441E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21AFEE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3EFD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3795DD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2694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0BBEEE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5C8C0E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7C2269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7455AE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5DEA8D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1A27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7A6EF0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270.00  deg</w:t>
      </w:r>
    </w:p>
    <w:p w14:paraId="0B7FF8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200.0000  mm</w:t>
      </w:r>
    </w:p>
    <w:p w14:paraId="424786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ADA5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Minimum</w:t>
      </w:r>
    </w:p>
    <w:p w14:paraId="2AC85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40S</w:t>
      </w:r>
    </w:p>
    <w:p w14:paraId="1C1B145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A46B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7E12FF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136E28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B497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077DA4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26527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25958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19AA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5355D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16107C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51F42D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2889CA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0CE169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CFF3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7FE811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3176F2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593CD8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320.0000  mm.</w:t>
      </w:r>
    </w:p>
    <w:p w14:paraId="0E53CB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4419A2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03EBE1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6C90C1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50.4625  mm.</w:t>
      </w:r>
    </w:p>
    <w:p w14:paraId="221419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This is a Manway or Access Opening.</w:t>
      </w:r>
    </w:p>
    <w:p w14:paraId="6AFA0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F35B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1B8124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0C88CD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BE94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5A32F09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E3F89C" w14:textId="2204E469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FCD24F2" wp14:editId="3A4C73D7">
            <wp:extent cx="2278380" cy="114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44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C5A4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M1</w:t>
      </w:r>
    </w:p>
    <w:p w14:paraId="574CE98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6057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9DD9B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21A8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219.075  mm.</w:t>
      </w:r>
    </w:p>
    <w:p w14:paraId="08363D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7.156  mm.</w:t>
      </w:r>
    </w:p>
    <w:p w14:paraId="5160A10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7285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07758F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81DBA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6D6EB0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2B370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0.62*250/(100*1-0.6*0.62)</w:t>
      </w:r>
    </w:p>
    <w:p w14:paraId="55B760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0.1546 mm.</w:t>
      </w:r>
    </w:p>
    <w:p w14:paraId="436C91F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FA7B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72203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1D0D0E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0.62*110/(100*1+0.4*0.62)</w:t>
      </w:r>
    </w:p>
    <w:p w14:paraId="17ADB4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0.0677 mm.</w:t>
      </w:r>
    </w:p>
    <w:p w14:paraId="13FBAFC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A0CB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73B80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409.5242  mm.</w:t>
      </w:r>
    </w:p>
    <w:p w14:paraId="1B7971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204.7621  mm.</w:t>
      </w:r>
    </w:p>
    <w:p w14:paraId="1A8AB6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1D5E85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C219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[fr1]:</w:t>
      </w:r>
    </w:p>
    <w:p w14:paraId="49F133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0616A7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18DC04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1C91FD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21B4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[fr2]:</w:t>
      </w:r>
    </w:p>
    <w:p w14:paraId="5FAA9E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3C8B0F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29AF9A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3070E0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DA4E3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[fr4]:</w:t>
      </w:r>
    </w:p>
    <w:p w14:paraId="34EF70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Sp/Sv )</w:t>
      </w:r>
    </w:p>
    <w:p w14:paraId="197A2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1E6E6A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618C13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C8A18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[fr3]:</w:t>
      </w:r>
    </w:p>
    <w:p w14:paraId="12DE4F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fr2, fr4 )</w:t>
      </w:r>
    </w:p>
    <w:p w14:paraId="5B9396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1 )</w:t>
      </w:r>
    </w:p>
    <w:p w14:paraId="0308C5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42FDC55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97E70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of Nozzle Reinforcement Area Calculations: (cm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06A1DA2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4C24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A5     |      MAWP|  External|     Mapnc|</w:t>
      </w:r>
    </w:p>
    <w:p w14:paraId="2A8718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35CEE3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            Ar |     0.317|        NA|        NA|</w:t>
      </w:r>
    </w:p>
    <w:p w14:paraId="09B44F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Shell             A1 |    11.969|        NA|        NA|</w:t>
      </w:r>
    </w:p>
    <w:p w14:paraId="6F03D4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Nozzle Wall       A2 |     2.127|        NA|        NA|</w:t>
      </w:r>
    </w:p>
    <w:p w14:paraId="62B054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Inward Nozzle     A3 |     0.000|        NA|        NA|</w:t>
      </w:r>
    </w:p>
    <w:p w14:paraId="04B6AC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Welds    A41+A42+A43 |     0.720|        NA|        NA|</w:t>
      </w:r>
    </w:p>
    <w:p w14:paraId="0EEF20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Element           A5 |     6.056|        NA|        NA|</w:t>
      </w:r>
    </w:p>
    <w:p w14:paraId="18F521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43A107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AREA AVAILABLE    Atot |    20.871|        NA|        NA|</w:t>
      </w:r>
    </w:p>
    <w:p w14:paraId="3FCC30D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7A8E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MAWP Case Governs the Analysis.</w:t>
      </w:r>
    </w:p>
    <w:p w14:paraId="6BB353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ABC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Angle Used in Area Calculations                 90.00  degs.</w:t>
      </w:r>
    </w:p>
    <w:p w14:paraId="0E317D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DD561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without a pad is Sufficient.</w:t>
      </w:r>
    </w:p>
    <w:p w14:paraId="16D2E4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 the given pad is Sufficient.</w:t>
      </w:r>
    </w:p>
    <w:p w14:paraId="08ECCF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AE0B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Area Required [A]:</w:t>
      </w:r>
    </w:p>
    <w:p w14:paraId="20C792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d * tr*F + 2 * tn * tr*F * (1-fr1) ) UG-37(c)</w:t>
      </w:r>
    </w:p>
    <w:p w14:paraId="2DB019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(205*0.15*1+2*7.16*0.15*1*(1-1))</w:t>
      </w:r>
    </w:p>
    <w:p w14:paraId="70B1A4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0.317 cm²</w:t>
      </w:r>
    </w:p>
    <w:p w14:paraId="35FB41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38A1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Reinforcement Areas per Figure UG-37.1</w:t>
      </w:r>
    </w:p>
    <w:p w14:paraId="18B1EC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5CCA8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Shell [A1]:</w:t>
      </w:r>
    </w:p>
    <w:p w14:paraId="204DC5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d( E1*t - F*tr ) - 2 * tn( E1*t - F*tr ) * ( 1 - fr1 )</w:t>
      </w:r>
    </w:p>
    <w:p w14:paraId="4AA8D1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205 ( 1 * 6 - 1 * 0.15 ) - 2 * 7.16</w:t>
      </w:r>
    </w:p>
    <w:p w14:paraId="6C7CE3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( 1 * 6 - 1 * 0.15 ) * ( 1 - 1 )</w:t>
      </w:r>
    </w:p>
    <w:p w14:paraId="028522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11.969 cm²</w:t>
      </w:r>
    </w:p>
    <w:p w14:paraId="69FA9A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A268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Nozzle Wall Projecting Outward [A2]:</w:t>
      </w:r>
    </w:p>
    <w:p w14:paraId="01FF00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Tlwp ) * ( tn - trn ) * fr2</w:t>
      </w:r>
    </w:p>
    <w:p w14:paraId="043912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15 ) * ( 7.16 - 0.068 ) * 1</w:t>
      </w:r>
    </w:p>
    <w:p w14:paraId="2606D8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2.127 cm²</w:t>
      </w:r>
    </w:p>
    <w:p w14:paraId="629FC1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EFB9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Welds [A41 + A42 + A43]:</w:t>
      </w:r>
    </w:p>
    <w:p w14:paraId="3AAE8B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Wo² * fr3 + (Wi-can/0.707)² * fr2 + Wp² * fr4</w:t>
      </w:r>
    </w:p>
    <w:p w14:paraId="357D48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6² * 1 + (0 )² * 1 + 6² * 1</w:t>
      </w:r>
    </w:p>
    <w:p w14:paraId="52F6D3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0.720 cm²</w:t>
      </w:r>
    </w:p>
    <w:p w14:paraId="518FC1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CF29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Element [A5]:</w:t>
      </w:r>
    </w:p>
    <w:p w14:paraId="1531D7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(min(Dp,DL)-(Nozzle OD))*(min(tp,Tlwp,te)) * fr4</w:t>
      </w:r>
    </w:p>
    <w:p w14:paraId="6260B8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( 320 - 219 ) * 6 * 1</w:t>
      </w:r>
    </w:p>
    <w:p w14:paraId="330FAF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6.056 cm²</w:t>
      </w:r>
    </w:p>
    <w:p w14:paraId="21AB3E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D071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</w:t>
      </w:r>
    </w:p>
    <w:p w14:paraId="1A84F4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0.0677 mm.</w:t>
      </w:r>
    </w:p>
    <w:p w14:paraId="4D6E4A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E93C6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76E700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ta</w:t>
      </w:r>
    </w:p>
    <w:p w14:paraId="0243CF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0.0677 mm.</w:t>
      </w:r>
    </w:p>
    <w:p w14:paraId="037FFD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457FB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7.1564 mm. -&gt; OK</w:t>
      </w:r>
    </w:p>
    <w:p w14:paraId="6E1A01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61509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2B64D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1B63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6EAFD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7ECCB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M1</w:t>
      </w:r>
    </w:p>
    <w:p w14:paraId="068B25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32FA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680460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4D0686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0780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4F6A6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79194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07AC4A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1C7572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D8901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Weld Strength and Weld Loads per UG-41.1, Sketch (a) or (b)</w:t>
      </w:r>
    </w:p>
    <w:p w14:paraId="3777B1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E751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[W]:</w:t>
      </w:r>
    </w:p>
    <w:p w14:paraId="617166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(A-A1+2*tn*fr1*(E1*t-tr))Sv)</w:t>
      </w:r>
    </w:p>
    <w:p w14:paraId="46D1C6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(0.32 - 12 + 2 * 7.16 * 1 *</w:t>
      </w:r>
    </w:p>
    <w:p w14:paraId="541D15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 * 6 - 0.15 ) )100 )</w:t>
      </w:r>
    </w:p>
    <w:p w14:paraId="393637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-108644.35) N</w:t>
      </w:r>
    </w:p>
    <w:p w14:paraId="0626F5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F84C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F is always set to 1.0 throughout the calculation.</w:t>
      </w:r>
    </w:p>
    <w:p w14:paraId="7CDD71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3469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[W1]:</w:t>
      </w:r>
    </w:p>
    <w:p w14:paraId="3FE402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(A2+A5+A4-(Wi-Can/.707)²*fr2)*Sv</w:t>
      </w:r>
    </w:p>
    <w:p w14:paraId="2ACC0A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( 2.13 + 6.06 + 0.72 - 0 * 1 ) * 100</w:t>
      </w:r>
    </w:p>
    <w:p w14:paraId="5BD33B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89421.08 N</w:t>
      </w:r>
    </w:p>
    <w:p w14:paraId="17BFC3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294F3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[W2]:</w:t>
      </w:r>
    </w:p>
    <w:p w14:paraId="5D6D87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 + A3 + A4 + (2 * tn * t * fr1)) * Sv</w:t>
      </w:r>
    </w:p>
    <w:p w14:paraId="3DB64C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( 2.13 + 0 + 0.36 + ( 0.86 ) ) * 100</w:t>
      </w:r>
    </w:p>
    <w:p w14:paraId="7E4E46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33604.29 N</w:t>
      </w:r>
    </w:p>
    <w:p w14:paraId="0F156E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4225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[W3]:</w:t>
      </w:r>
    </w:p>
    <w:p w14:paraId="4EE230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(A2+A3+A4+A5+(2*tn*t*fr1))*S</w:t>
      </w:r>
    </w:p>
    <w:p w14:paraId="5FEAF7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( 2.13 + 0 + 0.72 + 6.06 + ( 0.86 ) ) * 100</w:t>
      </w:r>
    </w:p>
    <w:p w14:paraId="733100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98047.38 N</w:t>
      </w:r>
    </w:p>
    <w:p w14:paraId="06F34D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7597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Connection Elements for Failure Path Analysis</w:t>
      </w:r>
    </w:p>
    <w:p w14:paraId="183E2B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B8118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Outward Nozzle Weld [Sonw]:</w:t>
      </w:r>
    </w:p>
    <w:p w14:paraId="682578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Wo * 0.49 * Snw</w:t>
      </w:r>
    </w:p>
    <w:p w14:paraId="2278AA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219 * 6 * 0.49 * 100</w:t>
      </w:r>
    </w:p>
    <w:p w14:paraId="79807C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101669. N</w:t>
      </w:r>
    </w:p>
    <w:p w14:paraId="767953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F6A92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Pad Element Weld [Spew]:</w:t>
      </w:r>
    </w:p>
    <w:p w14:paraId="1305A5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DP * WP * 0.49 * SEW</w:t>
      </w:r>
    </w:p>
    <w:p w14:paraId="7EFD82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320 * 6 * 0.49 * 100</w:t>
      </w:r>
    </w:p>
    <w:p w14:paraId="0B9920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148444. N</w:t>
      </w:r>
    </w:p>
    <w:p w14:paraId="385282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8A5D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Nozzle Wall [Snw]:</w:t>
      </w:r>
    </w:p>
    <w:p w14:paraId="70DE07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 *( Dlr + Dlo )/4 ) * ( Thk - Can ) * 0.7 * Sn</w:t>
      </w:r>
    </w:p>
    <w:p w14:paraId="5ADA7D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(3.14 * 106 ) * ( 7.16 - 0 ) * 0.7 * 100</w:t>
      </w:r>
    </w:p>
    <w:p w14:paraId="5A090B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167577. N</w:t>
      </w:r>
    </w:p>
    <w:p w14:paraId="4C9171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9BE9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Pad Groove Weld [Tpgw]:</w:t>
      </w:r>
    </w:p>
    <w:p w14:paraId="2AF327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pi/2) * Dlo * Wgpn * 0.74 * Seg</w:t>
      </w:r>
    </w:p>
    <w:p w14:paraId="622234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 (3.14/2 ) * 219 * 6 * 0.74 * 100</w:t>
      </w:r>
    </w:p>
    <w:p w14:paraId="6736E7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153541. N</w:t>
      </w:r>
    </w:p>
    <w:p w14:paraId="403FF7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A0F6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Shell Groove Weld [Tngw]:</w:t>
      </w:r>
    </w:p>
    <w:p w14:paraId="4CC524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( T - cas ) * 0.74 * Sng</w:t>
      </w:r>
    </w:p>
    <w:p w14:paraId="4E1689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219 * ( 6 - 0 ) * 0.74 * 100</w:t>
      </w:r>
    </w:p>
    <w:p w14:paraId="2B4AFC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153541. N</w:t>
      </w:r>
    </w:p>
    <w:p w14:paraId="6FFF50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9F19D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See UG-41 and UW-15 for clarification of allowable stresses.</w:t>
      </w:r>
    </w:p>
    <w:p w14:paraId="7954B5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A0349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Failure Paths:</w:t>
      </w:r>
    </w:p>
    <w:p w14:paraId="7200FDB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2BCE10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1-1]:</w:t>
      </w:r>
    </w:p>
    <w:p w14:paraId="01D658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SNW ) = ( 148444 + 167577 ) = 316021 N</w:t>
      </w:r>
    </w:p>
    <w:p w14:paraId="56CCED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1BD5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2-2]:</w:t>
      </w:r>
    </w:p>
    <w:p w14:paraId="67A2A3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Sonw + Tpgw + Tngw + Sinw )</w:t>
      </w:r>
    </w:p>
    <w:p w14:paraId="24CD84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( 101669 + 153541 + 153541 + 0 ) = 408752 N</w:t>
      </w:r>
    </w:p>
    <w:p w14:paraId="7B5C8A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2BDC7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3-3]:</w:t>
      </w:r>
    </w:p>
    <w:p w14:paraId="2A3543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Tngw + Sinw )</w:t>
      </w:r>
    </w:p>
    <w:p w14:paraId="1E4D8E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( 148444 + 153541 + 0 ) = 301985 N</w:t>
      </w:r>
    </w:p>
    <w:p w14:paraId="5BCCB2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680E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Summary of Failure Path Calculations:</w:t>
      </w:r>
    </w:p>
    <w:p w14:paraId="1FAD1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1-1 = 316020  N  , must exceed W = 0 N          or W1 = 89421 N</w:t>
      </w:r>
    </w:p>
    <w:p w14:paraId="3BB11E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2-2 = 408751  N  , must exceed W = 0 N          or W2 = 33604 N</w:t>
      </w:r>
    </w:p>
    <w:p w14:paraId="6FAD5D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3-3 = 301985  N  , must exceed W = 0 N          or W3 = 98047 N</w:t>
      </w:r>
    </w:p>
    <w:p w14:paraId="5510A7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2AA8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Maximum Allowable Pressure for this Nozzle at this Location:</w:t>
      </w:r>
    </w:p>
    <w:p w14:paraId="490F0B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Converged Maximum Allowable Pressure in the Operating case: 0.52 bars</w:t>
      </w:r>
    </w:p>
    <w:p w14:paraId="10CBE9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0534F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MAWP of this junction was limited by the parent Shell/Head.</w:t>
      </w:r>
    </w:p>
    <w:p w14:paraId="64E856F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EE3B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25.2745 mm.</w:t>
      </w:r>
    </w:p>
    <w:p w14:paraId="7074C70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181.2745 mm.</w:t>
      </w:r>
    </w:p>
    <w:p w14:paraId="1E7C94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4995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5153D0B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22DCA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8" w:name="_Toc192856517"/>
      <w:r w:rsidRPr="000D0DAD">
        <w:rPr>
          <w:rFonts w:ascii="Consolas" w:hAnsi="Consolas" w:cs="Arial"/>
          <w:sz w:val="18"/>
        </w:rPr>
        <w:instrText>Nozzle Calcs.:  N1</w:instrText>
      </w:r>
      <w:bookmarkEnd w:id="38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6B7217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N1                                From:   20</w:t>
      </w:r>
    </w:p>
    <w:p w14:paraId="410151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860E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0.534  bars</w:t>
      </w:r>
    </w:p>
    <w:p w14:paraId="47249E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1EB43C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F9F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69526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4B7E25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6853B4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9ABC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06D56B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753670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596AA1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6E35E07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D8641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1370.00  mm.</w:t>
      </w:r>
    </w:p>
    <w:p w14:paraId="4CA337B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9D41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73F4F9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E425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459DDA5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E6FE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B8391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30EC33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315E02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6F70C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4757842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100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0F9C76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225.00  deg</w:t>
      </w:r>
    </w:p>
    <w:p w14:paraId="2C84EA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7A05FF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9C28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F4F62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97A8D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52669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395A0A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6FF8A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5E7E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5E7C80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E8E71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F9F4F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A910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7994EA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0BC01F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36B9F3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7AB8D9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7CEBDE1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F222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40E9C2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100.46  N./mm²</w:t>
      </w:r>
    </w:p>
    <w:p w14:paraId="4DEEA6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63C1F9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6C8FEC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21FC2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39ED8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1FD66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677A2B7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0267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1D28BA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4DB02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C9EA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44B427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054B6B" w14:textId="5156B07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BAD4485" wp14:editId="20074109">
            <wp:extent cx="2278380" cy="114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5A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3689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N1</w:t>
      </w:r>
    </w:p>
    <w:p w14:paraId="654E4A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BBB8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31A3B3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B048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583622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1391F1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9E0B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BF523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F633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0491FE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7E1103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0.53*250/(100*1-0.6*0.53)</w:t>
      </w:r>
    </w:p>
    <w:p w14:paraId="1B5007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06B0A8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0FAF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71DDC9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5E4A6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0.53*30.2/(100*1+0.4*0.53)</w:t>
      </w:r>
    </w:p>
    <w:p w14:paraId="5F2A5E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7924F80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F5BE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D5F46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2D4ACB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1A0BEF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442F41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CD809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6102A9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567D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N1.</w:t>
      </w:r>
    </w:p>
    <w:p w14:paraId="0E48D1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6E6A7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11E5D5E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7FF75E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66C001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0F94C8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4E61E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0C1C4E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506D8B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6DC94F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7E8C1B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54EBEC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33CF20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60DCB6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861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40D506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35DCC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201535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23DDF6C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72AC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12A5F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40F77A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4BFA74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3664C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E976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36CD9F4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CF1CA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31F11E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63EADC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4E4FED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21.3,  Allowable :    100.5 N./mm²  Passed</w:t>
      </w:r>
    </w:p>
    <w:p w14:paraId="391415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2243D6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71C247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28E351B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A5E9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6EFB64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549AC7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622B9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AC702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DD58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B8A717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05C2E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N1</w:t>
      </w:r>
    </w:p>
    <w:p w14:paraId="1E23513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C693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578218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29CD7D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89029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055F89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E404D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56A17D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0B568F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E3C0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548E1E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2F08D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EF5E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0CDB53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50424C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66C2D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 Echo, WRC297 Item     1,            Description: N1            :</w:t>
      </w:r>
    </w:p>
    <w:p w14:paraId="332A38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0AC1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Cylindrical Shell                  ID</w:t>
      </w:r>
    </w:p>
    <w:p w14:paraId="53FC6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Corrosion Allowance                             0.0000  mm.</w:t>
      </w:r>
    </w:p>
    <w:p w14:paraId="06F210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Diameter                                       500.000  mm.</w:t>
      </w:r>
    </w:p>
    <w:p w14:paraId="10E9E6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Thickness                                       6.0000  mm.</w:t>
      </w:r>
    </w:p>
    <w:p w14:paraId="1B607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Stress Concentration Factor                      1.000</w:t>
      </w:r>
    </w:p>
    <w:p w14:paraId="639BC0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29A286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6609C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100.46  N./mm²</w:t>
      </w:r>
    </w:p>
    <w:p w14:paraId="48BA6E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C6E6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            OD</w:t>
      </w:r>
    </w:p>
    <w:p w14:paraId="7FA9D3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Corrosion Allowance                            0.0000  mm.</w:t>
      </w:r>
    </w:p>
    <w:p w14:paraId="210676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        60.325  mm.</w:t>
      </w:r>
    </w:p>
    <w:p w14:paraId="2A5580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        8.7376  mm.</w:t>
      </w:r>
    </w:p>
    <w:p w14:paraId="15B768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Stress Concentration Factor                     1.000</w:t>
      </w:r>
    </w:p>
    <w:p w14:paraId="25E38B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210E07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11BD73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354B1AB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705D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Reinforcing Pad                          162.000  mm.</w:t>
      </w:r>
    </w:p>
    <w:p w14:paraId="24E765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          6.0000  mm.</w:t>
      </w:r>
    </w:p>
    <w:p w14:paraId="388536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84F0E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Note:</w:t>
      </w:r>
    </w:p>
    <w:p w14:paraId="46B5A71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External Forces and Moments in WRC 107/537 Convention:</w:t>
      </w:r>
    </w:p>
    <w:p w14:paraId="0C14F3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These loads are assumed to be SUStained loads.</w:t>
      </w:r>
    </w:p>
    <w:p w14:paraId="78ABBA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744E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 0.53  bars</w:t>
      </w:r>
    </w:p>
    <w:p w14:paraId="5980AE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 P    -1000.00  N</w:t>
      </w:r>
    </w:p>
    <w:p w14:paraId="4B47A7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 Vc     1225.00  N</w:t>
      </w:r>
    </w:p>
    <w:p w14:paraId="1E5B28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 Vl     1225.00  N</w:t>
      </w:r>
    </w:p>
    <w:p w14:paraId="71268F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 Mc      250.00  N-m</w:t>
      </w:r>
    </w:p>
    <w:p w14:paraId="494CF4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 Ml      250.00  N-m</w:t>
      </w:r>
    </w:p>
    <w:p w14:paraId="752B5A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 Mt      350.00  N-m</w:t>
      </w:r>
    </w:p>
    <w:p w14:paraId="4AFDDD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A69D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Axial Pressure Thrust                             No</w:t>
      </w:r>
    </w:p>
    <w:p w14:paraId="380703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119E4F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0F8432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84250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>Warning - The ratio, Dn/Tn (6.904) is &lt; 10</w:t>
      </w:r>
    </w:p>
    <w:p w14:paraId="475A2F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 xml:space="preserve">          check the limitations of WRC bulletin 297.</w:t>
      </w:r>
    </w:p>
    <w:p w14:paraId="5354DC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439C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Nozzle:</w:t>
      </w:r>
    </w:p>
    <w:p w14:paraId="3EBE0B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9E75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4A88BF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2FA68F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sqrt( 256.0( 6.0 - 0.0 ) )</w:t>
      </w:r>
    </w:p>
    <w:p w14:paraId="7EDEDA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189.658 mm.</w:t>
      </w:r>
    </w:p>
    <w:p w14:paraId="380BBA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B168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350553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C485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 512.000 mm.</w:t>
      </w:r>
    </w:p>
    <w:p w14:paraId="1C95AA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 60.325 mm.</w:t>
      </w:r>
    </w:p>
    <w:p w14:paraId="0967ED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   (T) =     12.000 mm.</w:t>
      </w:r>
    </w:p>
    <w:p w14:paraId="727FE8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 8.738 mm.</w:t>
      </w:r>
    </w:p>
    <w:p w14:paraId="123359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1.373</w:t>
      </w:r>
    </w:p>
    <w:p w14:paraId="46D6CF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572C8D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973AA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sqrt(D/T)]  = 0.770</w:t>
      </w:r>
    </w:p>
    <w:p w14:paraId="15FD536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7709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0.152</w:t>
      </w:r>
    </w:p>
    <w:p w14:paraId="175695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0.193</w:t>
      </w:r>
    </w:p>
    <w:p w14:paraId="16BEF0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0.078</w:t>
      </w:r>
    </w:p>
    <w:p w14:paraId="6C3C39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0.140</w:t>
      </w:r>
    </w:p>
    <w:p w14:paraId="258830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0.262</w:t>
      </w:r>
    </w:p>
    <w:p w14:paraId="05B4CE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0.164</w:t>
      </w:r>
    </w:p>
    <w:p w14:paraId="4EB69D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0.130</w:t>
      </w:r>
    </w:p>
    <w:p w14:paraId="19690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-0.071</w:t>
      </w:r>
    </w:p>
    <w:p w14:paraId="3B9C06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0.209</w:t>
      </w:r>
    </w:p>
    <w:p w14:paraId="0903F8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0.141</w:t>
      </w:r>
    </w:p>
    <w:p w14:paraId="4D3632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0.105</w:t>
      </w:r>
    </w:p>
    <w:p w14:paraId="4B7F27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0.091</w:t>
      </w:r>
    </w:p>
    <w:p w14:paraId="7FBF33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05895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D0F6E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FA55E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68781E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48FB83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4E0B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0        0        0        0</w:t>
      </w:r>
    </w:p>
    <w:p w14:paraId="2D43C2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3       -3        3       -3</w:t>
      </w:r>
    </w:p>
    <w:p w14:paraId="43AF30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606F57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506719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-2       -2        2        2</w:t>
      </w:r>
    </w:p>
    <w:p w14:paraId="0CC4BC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-18       18       18      -18</w:t>
      </w:r>
    </w:p>
    <w:p w14:paraId="79E9C8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0E02BF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2B641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-15       14       26      -16</w:t>
      </w:r>
    </w:p>
    <w:p w14:paraId="522F20C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139E3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EC757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41D9D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Top   Bottom   Bottom</w:t>
      </w:r>
    </w:p>
    <w:p w14:paraId="7AADF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6028DB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E20B2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2D0482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8       -8        8       -8</w:t>
      </w:r>
    </w:p>
    <w:p w14:paraId="20EC60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68C793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08CBEF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-4       -4        4        4</w:t>
      </w:r>
    </w:p>
    <w:p w14:paraId="23688A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-36       36       36      -36</w:t>
      </w:r>
    </w:p>
    <w:p w14:paraId="780E8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0        0        0        0</w:t>
      </w:r>
    </w:p>
    <w:p w14:paraId="3B48E9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BAEE8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-30       25       49      -38</w:t>
      </w:r>
    </w:p>
    <w:p w14:paraId="478A16C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B36D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0A3F7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013789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79DA7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3B6A68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86E07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1        1       -1       -1</w:t>
      </w:r>
    </w:p>
    <w:p w14:paraId="2EFE29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1C5347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5        5        5        5</w:t>
      </w:r>
    </w:p>
    <w:p w14:paraId="52CC9E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967D2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6        6        4        4</w:t>
      </w:r>
    </w:p>
    <w:p w14:paraId="0E5D6E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94FA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A7D89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E17A4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288D4E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6F2A77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FD85E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32       28       50       39</w:t>
      </w:r>
    </w:p>
    <w:p w14:paraId="0A7F946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92248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A9C73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CAB22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62F320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4D7D9D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88F37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0        0        0        0</w:t>
      </w:r>
    </w:p>
    <w:p w14:paraId="478FA5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3       -3        3       -3</w:t>
      </w:r>
    </w:p>
    <w:p w14:paraId="678EA3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2        2       -2       -2</w:t>
      </w:r>
    </w:p>
    <w:p w14:paraId="275B0F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-22       22       22      -22</w:t>
      </w:r>
    </w:p>
    <w:p w14:paraId="394BE1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07406F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697D50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0        0        0        0</w:t>
      </w:r>
    </w:p>
    <w:p w14:paraId="0367BA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8E744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-15       22       25      -26</w:t>
      </w:r>
    </w:p>
    <w:p w14:paraId="1E8DC0E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5B65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6F7D7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3A2C4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7A8135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29DE8B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696D6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2F6230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8       -8        8       -8</w:t>
      </w:r>
    </w:p>
    <w:p w14:paraId="5772D7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248ABF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-45       45       45      -45</w:t>
      </w:r>
    </w:p>
    <w:p w14:paraId="11E227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139AEE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42385D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1        1        1        1</w:t>
      </w:r>
    </w:p>
    <w:p w14:paraId="4B0FCC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B0A8C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-39       34       60      -46</w:t>
      </w:r>
    </w:p>
    <w:p w14:paraId="399D46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511D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AF94B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219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097C27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3BA3B4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AB56B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6D9442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-1       -1        1        1</w:t>
      </w:r>
    </w:p>
    <w:p w14:paraId="12374E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5        5        5        5</w:t>
      </w:r>
    </w:p>
    <w:p w14:paraId="516755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15E10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4        4        6        6</w:t>
      </w:r>
    </w:p>
    <w:p w14:paraId="078166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67847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819B7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6F5EDE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0B8B0F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19FC9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108AD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40       35       61       48</w:t>
      </w:r>
    </w:p>
    <w:p w14:paraId="5D5C7C8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B06B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AC78D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9D453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 Top      Top   Bottom   Bottom</w:t>
      </w:r>
    </w:p>
    <w:p w14:paraId="2F5DD5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713846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85DD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0        0        0        0</w:t>
      </w:r>
    </w:p>
    <w:p w14:paraId="249291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72082B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0        0        0        0</w:t>
      </w:r>
    </w:p>
    <w:p w14:paraId="7D01FF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1F5479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-2       -2        2        2</w:t>
      </w:r>
    </w:p>
    <w:p w14:paraId="2203FB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42891E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1176C9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6EB5B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-1       -1        3        3</w:t>
      </w:r>
    </w:p>
    <w:p w14:paraId="16C7D7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D66C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42F5D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B68B2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665B80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6EDBFA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ADD1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39C8E3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 9       -9        9       -9</w:t>
      </w:r>
    </w:p>
    <w:p w14:paraId="60F83E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  0        0        0        0</w:t>
      </w:r>
    </w:p>
    <w:p w14:paraId="1CF18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  0        0        0        0</w:t>
      </w:r>
    </w:p>
    <w:p w14:paraId="151DF2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-15      -15       15       15</w:t>
      </w:r>
    </w:p>
    <w:p w14:paraId="7DC7AF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-45       45       45      -45</w:t>
      </w:r>
    </w:p>
    <w:p w14:paraId="21CF0C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5863D3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C6474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-50       21       70      -37</w:t>
      </w:r>
    </w:p>
    <w:p w14:paraId="10BB72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D4AD5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79440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F41BB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29C300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4EBF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1        1       -1       -1</w:t>
      </w:r>
    </w:p>
    <w:p w14:paraId="52DB9C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 0        0        0        0</w:t>
      </w:r>
    </w:p>
    <w:p w14:paraId="3E960B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74614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ECBE9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8        8        5        5</w:t>
      </w:r>
    </w:p>
    <w:p w14:paraId="0E2FA7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28196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61096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B6A07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4CE08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EFCFF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52       28       71       43</w:t>
      </w:r>
    </w:p>
    <w:p w14:paraId="326473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5660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800BC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0568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Left     Left    Right    Right</w:t>
      </w:r>
    </w:p>
    <w:p w14:paraId="610C26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752E12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235C8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0        0        0        0</w:t>
      </w:r>
    </w:p>
    <w:p w14:paraId="355CCF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53639E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2        2       -2       -2</w:t>
      </w:r>
    </w:p>
    <w:p w14:paraId="4A90F0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2601DF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17A44F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27B12F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689D7E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D1A6D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3        3        0        0</w:t>
      </w:r>
    </w:p>
    <w:p w14:paraId="791588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CFC9D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2FA87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6A5CB73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36480D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736CB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78664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0A4EBA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 9       -9        9       -9</w:t>
      </w:r>
    </w:p>
    <w:p w14:paraId="426026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-15      -15       15       15</w:t>
      </w:r>
    </w:p>
    <w:p w14:paraId="5E228A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-58       58       58      -58</w:t>
      </w:r>
    </w:p>
    <w:p w14:paraId="050219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  0        0        0        0</w:t>
      </w:r>
    </w:p>
    <w:p w14:paraId="0536EB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  0        0        0        0</w:t>
      </w:r>
    </w:p>
    <w:p w14:paraId="5F75D5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07C134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9F171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-64       34       83      -51</w:t>
      </w:r>
    </w:p>
    <w:p w14:paraId="327BC2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555CB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9685F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27DDE5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747103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4B746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0        0        0        0</w:t>
      </w:r>
    </w:p>
    <w:p w14:paraId="5CEA16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-1       -1        1        1</w:t>
      </w:r>
    </w:p>
    <w:p w14:paraId="70F05E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7D8BF2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ADC99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5        5        8        8</w:t>
      </w:r>
    </w:p>
    <w:p w14:paraId="4543E97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D2A13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D6443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7BDB05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1C6606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BDEF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68       35       86       53</w:t>
      </w:r>
    </w:p>
    <w:p w14:paraId="21BAE9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667F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C566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Reinforcing Pad:</w:t>
      </w:r>
    </w:p>
    <w:p w14:paraId="4375CA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0999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010FD6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55F596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sqrt( 253.0( 6.0 - 0.0 ) )</w:t>
      </w:r>
    </w:p>
    <w:p w14:paraId="28A9D6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188.898 mm.</w:t>
      </w:r>
    </w:p>
    <w:p w14:paraId="0349F88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64AC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58391F6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DA9C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 506.000 mm.</w:t>
      </w:r>
    </w:p>
    <w:p w14:paraId="72C225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162.000 mm.</w:t>
      </w:r>
    </w:p>
    <w:p w14:paraId="7E7194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   (T) =      6.000 mm.</w:t>
      </w:r>
    </w:p>
    <w:p w14:paraId="6CFF85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59.575 mm.</w:t>
      </w:r>
    </w:p>
    <w:p w14:paraId="63574B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0.101</w:t>
      </w:r>
    </w:p>
    <w:p w14:paraId="253BF1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6EEA0D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8FA20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sqrt(D/T)]  = 2.940</w:t>
      </w:r>
    </w:p>
    <w:p w14:paraId="5AB8D8A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19314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Re-pad thickness is added to nozzle thickness to simulate the Re-pad.</w:t>
      </w:r>
    </w:p>
    <w:p w14:paraId="250BCC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4669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0.064</w:t>
      </w:r>
    </w:p>
    <w:p w14:paraId="2152A3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0.109</w:t>
      </w:r>
    </w:p>
    <w:p w14:paraId="08F56F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0.032</w:t>
      </w:r>
    </w:p>
    <w:p w14:paraId="3BCCBD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0.042</w:t>
      </w:r>
    </w:p>
    <w:p w14:paraId="722826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0.270</w:t>
      </w:r>
    </w:p>
    <w:p w14:paraId="0FAE4F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0.111</w:t>
      </w:r>
    </w:p>
    <w:p w14:paraId="079397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0.081</w:t>
      </w:r>
    </w:p>
    <w:p w14:paraId="473BBE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 0.063</w:t>
      </w:r>
    </w:p>
    <w:p w14:paraId="3EC154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0.081</w:t>
      </w:r>
    </w:p>
    <w:p w14:paraId="7EE373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0.085</w:t>
      </w:r>
    </w:p>
    <w:p w14:paraId="764D01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0.024</w:t>
      </w:r>
    </w:p>
    <w:p w14:paraId="3582DC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0.054</w:t>
      </w:r>
    </w:p>
    <w:p w14:paraId="4D4DCA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D09BF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570EF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AB49A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2FD203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14009D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0B0FF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3618E3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5       -5        5       -5</w:t>
      </w:r>
    </w:p>
    <w:p w14:paraId="316786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34BDCB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6A422E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-2       -2        2        2</w:t>
      </w:r>
    </w:p>
    <w:p w14:paraId="5581BE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-6        6        6       -6</w:t>
      </w:r>
    </w:p>
    <w:p w14:paraId="3F90EA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04C834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26F17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  0        1       17       -5</w:t>
      </w:r>
    </w:p>
    <w:p w14:paraId="17F11B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7EFA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B5C41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D20EA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Top   Bottom   Bottom</w:t>
      </w:r>
    </w:p>
    <w:p w14:paraId="7BF10A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43747B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A148B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150EA7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18      -18       18      -18</w:t>
      </w:r>
    </w:p>
    <w:p w14:paraId="33615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0DC898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0CB193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-3       -3        3        3</w:t>
      </w:r>
    </w:p>
    <w:p w14:paraId="08626B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-20       20       20      -20</w:t>
      </w:r>
    </w:p>
    <w:p w14:paraId="3D5B2C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1        1        1        1</w:t>
      </w:r>
    </w:p>
    <w:p w14:paraId="6CB444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DA758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 -3        1       45      -32</w:t>
      </w:r>
    </w:p>
    <w:p w14:paraId="40960E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1C8C6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E60BA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39621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7FDAE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35457B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B92D7A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639923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6B1233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1        1        1        1</w:t>
      </w:r>
    </w:p>
    <w:p w14:paraId="4CD0F2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1BB39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2        2        0        0</w:t>
      </w:r>
    </w:p>
    <w:p w14:paraId="40EE6D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45A32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E432C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2062F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08E32C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0DDF16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06C3C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 5        4       45       32</w:t>
      </w:r>
    </w:p>
    <w:p w14:paraId="4B79FB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3F4C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46850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F2A33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75AFEF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29FFA1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0EF41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3470AA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5       -5        5       -5</w:t>
      </w:r>
    </w:p>
    <w:p w14:paraId="49C0AF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-2       -2        2        2</w:t>
      </w:r>
    </w:p>
    <w:p w14:paraId="404E8B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-20       20       20      -20</w:t>
      </w:r>
    </w:p>
    <w:p w14:paraId="4D1F3D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7A2C6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1CEEF1E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6CCA0A9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B662A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-15       15       31      -21</w:t>
      </w:r>
    </w:p>
    <w:p w14:paraId="59EA96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B76F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AD4FA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EBDFA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67E821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17F6B3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36210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0CF8BF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18      -18       18      -18</w:t>
      </w:r>
    </w:p>
    <w:p w14:paraId="3365B1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4092AC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-69       69       69      -69</w:t>
      </w:r>
    </w:p>
    <w:p w14:paraId="474B76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730FCB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5A9B14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2        2        2        2</w:t>
      </w:r>
    </w:p>
    <w:p w14:paraId="78AD22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7C811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-51       50       96      -78</w:t>
      </w:r>
    </w:p>
    <w:p w14:paraId="7C91E55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6D8B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DE568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0B8C19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042273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0D22B5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D0A28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5905FE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3A3977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1        1        1        1</w:t>
      </w:r>
    </w:p>
    <w:p w14:paraId="77634E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7825F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0        0        2        2</w:t>
      </w:r>
    </w:p>
    <w:p w14:paraId="315EC7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0EB83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4EA0D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555071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3F8268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561AED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6AD5F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51       50       96       78</w:t>
      </w:r>
    </w:p>
    <w:p w14:paraId="5B6F866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6C152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DF851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5911B52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480D58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at Vessel-Nozzle Junction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338756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67AEF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458F30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34F4D2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05E80C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450CC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1      1      1      1      1      1      1      1|</w:t>
      </w:r>
    </w:p>
    <w:p w14:paraId="04D28D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-3     -3      5      5|</w:t>
      </w:r>
    </w:p>
    <w:p w14:paraId="4F61D1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-15     15     21    -21    -37     37     53    -53|</w:t>
      </w:r>
    </w:p>
    <w:p w14:paraId="0E7313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43D3C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587C1E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     -3      5      5      2      2     -2     -2|</w:t>
      </w:r>
    </w:p>
    <w:p w14:paraId="364441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-28     28     44    -44    -19     19     25    -25|</w:t>
      </w:r>
    </w:p>
    <w:p w14:paraId="313BD5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9E955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2ACCBB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0764F0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5      5      5      5      5      5      5      5|</w:t>
      </w:r>
    </w:p>
    <w:p w14:paraId="1FA294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1.0    1.0    1.0    1.0    1.0    1.0    1.0    1.0|</w:t>
      </w:r>
    </w:p>
    <w:p w14:paraId="6720C3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B4D02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3.4    3.4    5.4    5.4    4.5    4.5    8.2    8.2|</w:t>
      </w:r>
    </w:p>
    <w:p w14:paraId="479233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80670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33.1   27.6   49.6   39.7   39.7   36.1   60.0   48.7|</w:t>
      </w:r>
    </w:p>
    <w:p w14:paraId="17637C9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BEC6A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1AA1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1F9D60D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EEAB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4F5846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181987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9CDBA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1.00            100.46      |      Passed     |</w:t>
      </w:r>
    </w:p>
    <w:p w14:paraId="3D504B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8.25            150.69      |      Passed     |</w:t>
      </w:r>
    </w:p>
    <w:p w14:paraId="55F619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59.97            301.37      |      Passed     |</w:t>
      </w:r>
    </w:p>
    <w:p w14:paraId="34E514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93DDD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51DFBE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7F62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25E4426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E8C296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at Reinforcing Pad Edge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3AB3CD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2FBF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7A3798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732C14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77C742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58546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      2      2      2      2      2      2      2|</w:t>
      </w:r>
    </w:p>
    <w:p w14:paraId="6EB773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-1     -1      3      3     -3     -3      5      5|</w:t>
      </w:r>
    </w:p>
    <w:p w14:paraId="6E9E06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-1      1     11    -11    -51     51     87    -87|</w:t>
      </w:r>
    </w:p>
    <w:p w14:paraId="2AF18B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AB4EC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      1      1      1      1      1      1      1|</w:t>
      </w:r>
    </w:p>
    <w:p w14:paraId="2C1AD8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-2     -2      4      4     -1     -1      3      3|</w:t>
      </w:r>
    </w:p>
    <w:p w14:paraId="4B7199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-2      2     38    -38    -15     15     25    -25|</w:t>
      </w:r>
    </w:p>
    <w:p w14:paraId="5372BE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B5410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C2481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      0      0      0      0      0      0      0|</w:t>
      </w:r>
    </w:p>
    <w:p w14:paraId="7B9437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1      1      1      1      1      1      1      1|</w:t>
      </w:r>
    </w:p>
    <w:p w14:paraId="449FA4C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2.0    2.0    2.0    2.0    2.0    2.0    2.0    2.0|</w:t>
      </w:r>
    </w:p>
    <w:p w14:paraId="6BA546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2B324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2.0    2.0    5.0    5.0    1.0    1.0    7.0    7.0|</w:t>
      </w:r>
    </w:p>
    <w:p w14:paraId="258C5E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DFB94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3.6    2.6   43.0   33.0   52.0   50.0   94.0   80.0|</w:t>
      </w:r>
    </w:p>
    <w:p w14:paraId="266B79B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258B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353A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371BD0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4742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2BF90C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117D88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C6BAB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2.00            100.46      |      Passed     |</w:t>
      </w:r>
    </w:p>
    <w:p w14:paraId="5096CA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7.00            150.69      |      Passed     |</w:t>
      </w:r>
    </w:p>
    <w:p w14:paraId="3FDA65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94.02            301.37      |      Passed     |</w:t>
      </w:r>
    </w:p>
    <w:p w14:paraId="39A266C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29C317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0E3580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8A3AB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E62BE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49062FB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48E1A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Stress Summation at Vessel-Nozzle Junction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62F20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A941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1E7644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3709D8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23CC42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503FB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      0      0      0      0      0      0      0|</w:t>
      </w:r>
    </w:p>
    <w:p w14:paraId="4E478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 2      2     -2     -2|</w:t>
      </w:r>
    </w:p>
    <w:p w14:paraId="5A074B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      0      0      0      0      0      0      0|</w:t>
      </w:r>
    </w:p>
    <w:p w14:paraId="5B1416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F9A9F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18FC78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-15    -15     15     15    -15    -15     15     15|</w:t>
      </w:r>
    </w:p>
    <w:p w14:paraId="4B29B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-36     36     54    -54    -49     49     67    -67|</w:t>
      </w:r>
    </w:p>
    <w:p w14:paraId="461CBF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9CC11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76766C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305D2C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6      6      6      6      6      6      6      6|</w:t>
      </w:r>
    </w:p>
    <w:p w14:paraId="5AC590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0.0    0.0    0.0    0.0    0.0    0.0    0.0    0.0|</w:t>
      </w:r>
    </w:p>
    <w:p w14:paraId="0F0A09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B26AB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15.1   15.1   15.1   15.1   17.1   17.1   17.1   17.1|</w:t>
      </w:r>
    </w:p>
    <w:p w14:paraId="19232E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31B31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52.0   26.9   69.4   42.2   66.8   34.8   85.2   53.0|</w:t>
      </w:r>
    </w:p>
    <w:p w14:paraId="717F046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F90F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E18E3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Stress Summation Comparison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14B1D6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32F3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489FE6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673B04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A114A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100.50      |      Passed     |</w:t>
      </w:r>
    </w:p>
    <w:p w14:paraId="6C9F7F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17.12            150.75      |      Passed     |</w:t>
      </w:r>
    </w:p>
    <w:p w14:paraId="5E0659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85.16            301.50      |      Passed     |</w:t>
      </w:r>
    </w:p>
    <w:p w14:paraId="758FA69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7E683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203309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20B55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738946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75140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39" w:name="_Toc192856518"/>
      <w:r w:rsidRPr="000D0DAD">
        <w:rPr>
          <w:rFonts w:ascii="Consolas" w:hAnsi="Consolas" w:cs="Arial"/>
          <w:sz w:val="18"/>
        </w:rPr>
        <w:instrText>Nozzle Calcs.:  N7</w:instrText>
      </w:r>
      <w:bookmarkEnd w:id="39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EFF0C1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N7                                From:   20</w:t>
      </w:r>
    </w:p>
    <w:p w14:paraId="2310CC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7DB3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0.534  bars</w:t>
      </w:r>
    </w:p>
    <w:p w14:paraId="20CAC2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3B19C7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0BFD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6DE763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7F7B9E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777ED0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1512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4DE40C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4E1957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2F0DBC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44947E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2B63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1370.00  mm.</w:t>
      </w:r>
    </w:p>
    <w:p w14:paraId="728E45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D582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06B66B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6994B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38B69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AA1B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33E05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3A82FF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3EBDEA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6E6D80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4CBFB3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A625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370D65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135.00  deg</w:t>
      </w:r>
    </w:p>
    <w:p w14:paraId="1DCD8D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039E596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32F9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212A58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9088FD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B676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2926F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5F50F1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DBA0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53A879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515A43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B9990F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0C14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3EDC9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51288D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7E5AA8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32F54A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543E9A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D5DC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615CE7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288074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374683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3C0FB6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522FF4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79CE62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7F6E69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7F8262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E9BD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F1375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72DCED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6469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66CE89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4F49F1" w14:textId="19307475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592AB95" wp14:editId="0F89167D">
            <wp:extent cx="227838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47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4B080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N7</w:t>
      </w:r>
    </w:p>
    <w:p w14:paraId="5AFBB2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2B73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0FE87C8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3EA4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35044A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48CB24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55E5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776172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84C21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00AA95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6B3BB5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0.53*250/(100*1-0.6*0.53)</w:t>
      </w:r>
    </w:p>
    <w:p w14:paraId="40A2C7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062E25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7CEE9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F8A08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86439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0.53*30.2/(100*1+0.4*0.53)</w:t>
      </w:r>
    </w:p>
    <w:p w14:paraId="52554A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5CEA58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C3581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4CCA57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0181DA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502DF9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6D4695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AAE4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188AA5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D7F6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N7.</w:t>
      </w:r>
    </w:p>
    <w:p w14:paraId="76009A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0D9D68C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242A9DA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73449C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1C8420E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596EBC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E5E88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2FE863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5CCA11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28FF0F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75FDB5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429B65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2FA2FC8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31CDE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84E9F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23007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7AA2A0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746ADC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374381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B0CD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35D817E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62C79B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54088E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67F08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4C9E7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301E18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2EBC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15145E6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00F608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61C212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21.3,  Allowable :    100.5 N./mm²  Passed</w:t>
      </w:r>
    </w:p>
    <w:p w14:paraId="3F7CD7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0E95CA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499B78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625A0EE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56F9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7BF96A5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0F9AFD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6D01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2FA0D11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F2AC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0A4667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EB49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N7</w:t>
      </w:r>
    </w:p>
    <w:p w14:paraId="614FBC1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518E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39F8E4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73EA25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26C53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3D270A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B6FDE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36525D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0E2789A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3F57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187955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64CF9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0D04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2365A3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4B45765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CA125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 Echo, WRC297 Item     1,            Description: N7            :</w:t>
      </w:r>
    </w:p>
    <w:p w14:paraId="429F079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82B8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Cylindrical Shell                  ID</w:t>
      </w:r>
    </w:p>
    <w:p w14:paraId="49E68B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Corrosion Allowance                             0.0000  mm.</w:t>
      </w:r>
    </w:p>
    <w:p w14:paraId="513996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Diameter                                       500.000  mm.</w:t>
      </w:r>
    </w:p>
    <w:p w14:paraId="6B8225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Thickness                                       6.0000  mm.</w:t>
      </w:r>
    </w:p>
    <w:p w14:paraId="1FCAFB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Stress Concentration Factor                      1.000</w:t>
      </w:r>
    </w:p>
    <w:p w14:paraId="75BCBC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342B02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661EFB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100.46  N./mm²</w:t>
      </w:r>
    </w:p>
    <w:p w14:paraId="3ABE10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19C3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            OD</w:t>
      </w:r>
    </w:p>
    <w:p w14:paraId="4BD31A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Corrosion Allowance                            0.0000  mm.</w:t>
      </w:r>
    </w:p>
    <w:p w14:paraId="761260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        60.325  mm.</w:t>
      </w:r>
    </w:p>
    <w:p w14:paraId="0AF8A41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        8.7376  mm.</w:t>
      </w:r>
    </w:p>
    <w:p w14:paraId="3D17422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Stress Concentration Factor                     1.000</w:t>
      </w:r>
    </w:p>
    <w:p w14:paraId="4843F1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6703E02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1B3208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44E9F9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436BE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Reinforcing Pad                          162.000  mm.</w:t>
      </w:r>
    </w:p>
    <w:p w14:paraId="0FE7EE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          6.0000  mm.</w:t>
      </w:r>
    </w:p>
    <w:p w14:paraId="4E4E7D1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142A6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Note:</w:t>
      </w:r>
    </w:p>
    <w:p w14:paraId="076EDBC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External Forces and Moments in WRC 107/537 Convention:</w:t>
      </w:r>
    </w:p>
    <w:p w14:paraId="3A97DC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These loads are assumed to be SUStained loads.</w:t>
      </w:r>
    </w:p>
    <w:p w14:paraId="34924E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7640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 0.53  bars</w:t>
      </w:r>
    </w:p>
    <w:p w14:paraId="29BAC4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 P    -1000.00  N</w:t>
      </w:r>
    </w:p>
    <w:p w14:paraId="26E935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 Vc     1225.00  N</w:t>
      </w:r>
    </w:p>
    <w:p w14:paraId="3B7F9F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 Vl     1225.00  N</w:t>
      </w:r>
    </w:p>
    <w:p w14:paraId="297E0D4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 Mc      250.00  N-m</w:t>
      </w:r>
    </w:p>
    <w:p w14:paraId="48C0B4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 Ml      250.00  N-m</w:t>
      </w:r>
    </w:p>
    <w:p w14:paraId="07C959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 Mt      350.00  N-m</w:t>
      </w:r>
    </w:p>
    <w:p w14:paraId="040D26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7085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Axial Pressure Thrust                             No</w:t>
      </w:r>
    </w:p>
    <w:p w14:paraId="05A26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1570C2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E9268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375F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>Warning - The ratio, Dn/Tn (6.904) is &lt; 10</w:t>
      </w:r>
    </w:p>
    <w:p w14:paraId="5DEC8D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i/>
          <w:color w:val="FF0000"/>
          <w:sz w:val="18"/>
        </w:rPr>
        <w:t xml:space="preserve">          check the limitations of WRC bulletin 297.</w:t>
      </w:r>
    </w:p>
    <w:p w14:paraId="50B9417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1CDF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Nozzle:</w:t>
      </w:r>
    </w:p>
    <w:p w14:paraId="15D90B5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2014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536F3A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7DBBBD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sqrt( 256.0( 6.0 - 0.0 ) )</w:t>
      </w:r>
    </w:p>
    <w:p w14:paraId="697E0B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189.658 mm.</w:t>
      </w:r>
    </w:p>
    <w:p w14:paraId="2F91303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02BFD5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5C445FB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5DA7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 512.000 mm.</w:t>
      </w:r>
    </w:p>
    <w:p w14:paraId="0EC256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 60.325 mm.</w:t>
      </w:r>
    </w:p>
    <w:p w14:paraId="7A9371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   (T) =     12.000 mm.</w:t>
      </w:r>
    </w:p>
    <w:p w14:paraId="45454E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 8.738 mm.</w:t>
      </w:r>
    </w:p>
    <w:p w14:paraId="2696DD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1.373</w:t>
      </w:r>
    </w:p>
    <w:p w14:paraId="5DA10C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2870D1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3E010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sqrt(D/T)]  = 0.770</w:t>
      </w:r>
    </w:p>
    <w:p w14:paraId="6B718FE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6E59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0.152</w:t>
      </w:r>
    </w:p>
    <w:p w14:paraId="10F902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0.193</w:t>
      </w:r>
    </w:p>
    <w:p w14:paraId="6D4506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0.078</w:t>
      </w:r>
    </w:p>
    <w:p w14:paraId="101930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0.140</w:t>
      </w:r>
    </w:p>
    <w:p w14:paraId="702D0C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0.262</w:t>
      </w:r>
    </w:p>
    <w:p w14:paraId="4B932A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0.164</w:t>
      </w:r>
    </w:p>
    <w:p w14:paraId="07ED24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0.130</w:t>
      </w:r>
    </w:p>
    <w:p w14:paraId="0BC952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-0.071</w:t>
      </w:r>
    </w:p>
    <w:p w14:paraId="3A10C7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0.209</w:t>
      </w:r>
    </w:p>
    <w:p w14:paraId="2D4665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0.141</w:t>
      </w:r>
    </w:p>
    <w:p w14:paraId="298731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0.105</w:t>
      </w:r>
    </w:p>
    <w:p w14:paraId="5FEFA7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0.091</w:t>
      </w:r>
    </w:p>
    <w:p w14:paraId="60FF3A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53B54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9C41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6A0C5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076959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26E5CA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EB0F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0        0        0        0</w:t>
      </w:r>
    </w:p>
    <w:p w14:paraId="5E99C4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3       -3        3       -3</w:t>
      </w:r>
    </w:p>
    <w:p w14:paraId="1D3E27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408117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2B7CE7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-2       -2        2        2</w:t>
      </w:r>
    </w:p>
    <w:p w14:paraId="5EC470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-18       18       18      -18</w:t>
      </w:r>
    </w:p>
    <w:p w14:paraId="636BE4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64510D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A5A0E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-15       14       26      -16</w:t>
      </w:r>
    </w:p>
    <w:p w14:paraId="7201218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AD45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D282E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D1BD2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Top   Bottom   Bottom</w:t>
      </w:r>
    </w:p>
    <w:p w14:paraId="1F4408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546A05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F59B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4369E5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8       -8        8       -8</w:t>
      </w:r>
    </w:p>
    <w:p w14:paraId="23E3C8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7E6C11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648B26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-4       -4        4        4</w:t>
      </w:r>
    </w:p>
    <w:p w14:paraId="24A5B57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-36       36       36      -36</w:t>
      </w:r>
    </w:p>
    <w:p w14:paraId="3A3C03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0        0        0        0</w:t>
      </w:r>
    </w:p>
    <w:p w14:paraId="4419D0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2AC6A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-30       25       49      -38</w:t>
      </w:r>
    </w:p>
    <w:p w14:paraId="2FEF47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BF94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0BA72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A0387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622FD8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4850A9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D8E06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1        1       -1       -1</w:t>
      </w:r>
    </w:p>
    <w:p w14:paraId="0AD475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77CCAA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5        5        5        5</w:t>
      </w:r>
    </w:p>
    <w:p w14:paraId="4528CB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8D93A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6        6        4        4</w:t>
      </w:r>
    </w:p>
    <w:p w14:paraId="6DA5FC2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44C27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7A72B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ED064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27EFF3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3CB0A9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EEB56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32       28       50       39</w:t>
      </w:r>
    </w:p>
    <w:p w14:paraId="58D23C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6E122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E69A6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45F12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19EF39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1AAC0F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87406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0        0        0        0</w:t>
      </w:r>
    </w:p>
    <w:p w14:paraId="48A7E61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3       -3        3       -3</w:t>
      </w:r>
    </w:p>
    <w:p w14:paraId="6D0D8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2        2       -2       -2</w:t>
      </w:r>
    </w:p>
    <w:p w14:paraId="32A83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-22       22       22      -22</w:t>
      </w:r>
    </w:p>
    <w:p w14:paraId="2F0F32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7E2B87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212FD9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0        0        0        0</w:t>
      </w:r>
    </w:p>
    <w:p w14:paraId="20C412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04326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-15       22       25      -26</w:t>
      </w:r>
    </w:p>
    <w:p w14:paraId="5D54D4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953DD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AD305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E373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7E3969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3A3967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F3094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3222DD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8       -8        8       -8</w:t>
      </w:r>
    </w:p>
    <w:p w14:paraId="598254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63D725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-45       45       45      -45</w:t>
      </w:r>
    </w:p>
    <w:p w14:paraId="28FA8D6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6E2531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6EF29B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1        1        1        1</w:t>
      </w:r>
    </w:p>
    <w:p w14:paraId="6586BB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178A6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-39       34       60      -46</w:t>
      </w:r>
    </w:p>
    <w:p w14:paraId="3EE883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E7BA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949CE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C0C41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09053E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5E2835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AB261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4209C4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-1       -1        1        1</w:t>
      </w:r>
    </w:p>
    <w:p w14:paraId="51B199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5        5        5        5</w:t>
      </w:r>
    </w:p>
    <w:p w14:paraId="0F5BEC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5591F7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4        4        6        6</w:t>
      </w:r>
    </w:p>
    <w:p w14:paraId="1F39CAC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AE9F2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112F90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75ACE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727E90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382B63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F0472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40       35       61       48</w:t>
      </w:r>
    </w:p>
    <w:p w14:paraId="30222E0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A324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0633D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0EA046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 Top      Top   Bottom   Bottom</w:t>
      </w:r>
    </w:p>
    <w:p w14:paraId="1B15E3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619DEF9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90D79C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0        0        0        0</w:t>
      </w:r>
    </w:p>
    <w:p w14:paraId="60C410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597B9F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0        0        0        0</w:t>
      </w:r>
    </w:p>
    <w:p w14:paraId="1020E1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5F775F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-2       -2        2        2</w:t>
      </w:r>
    </w:p>
    <w:p w14:paraId="7B892D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0EB65C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6C7E3A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03D3D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-1       -1        3        3</w:t>
      </w:r>
    </w:p>
    <w:p w14:paraId="092D2C3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D3489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EBCE0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CF5C29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0C215F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483C05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4E2CB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589823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 9       -9        9       -9</w:t>
      </w:r>
    </w:p>
    <w:p w14:paraId="4E0437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  0        0        0        0</w:t>
      </w:r>
    </w:p>
    <w:p w14:paraId="2A857DF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  0        0        0        0</w:t>
      </w:r>
    </w:p>
    <w:p w14:paraId="057980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-15      -15       15       15</w:t>
      </w:r>
    </w:p>
    <w:p w14:paraId="77CF5A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-45       45       45      -45</w:t>
      </w:r>
    </w:p>
    <w:p w14:paraId="03B9E7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10E7BE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7A05B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-50       21       70      -37</w:t>
      </w:r>
    </w:p>
    <w:p w14:paraId="2CBC19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2B045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0CF5C1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5DBDF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28601C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86CA3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1        1       -1       -1</w:t>
      </w:r>
    </w:p>
    <w:p w14:paraId="1C81FA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 0        0        0        0</w:t>
      </w:r>
    </w:p>
    <w:p w14:paraId="379F94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2256EF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340199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8        8        5        5</w:t>
      </w:r>
    </w:p>
    <w:p w14:paraId="1C77B80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9F15D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275C1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14951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100A50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60256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52       28       71       43</w:t>
      </w:r>
    </w:p>
    <w:p w14:paraId="547AC2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F2823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4795B12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794B9D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Left     Left    Right    Right</w:t>
      </w:r>
    </w:p>
    <w:p w14:paraId="234259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00DA88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C9603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0        0        0        0</w:t>
      </w:r>
    </w:p>
    <w:p w14:paraId="6B6C4D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4FDA24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2        2       -2       -2</w:t>
      </w:r>
    </w:p>
    <w:p w14:paraId="406F6A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0592881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4C58CA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34B3FE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43E05A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33FAC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3        3        0        0</w:t>
      </w:r>
    </w:p>
    <w:p w14:paraId="51A32C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089A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276155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56407E8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7F3300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58907C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15F57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614100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 9       -9        9       -9</w:t>
      </w:r>
    </w:p>
    <w:p w14:paraId="02C840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-15      -15       15       15</w:t>
      </w:r>
    </w:p>
    <w:p w14:paraId="501F06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-58       58       58      -58</w:t>
      </w:r>
    </w:p>
    <w:p w14:paraId="5527DA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  0        0        0        0</w:t>
      </w:r>
    </w:p>
    <w:p w14:paraId="3267FB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  0        0        0        0</w:t>
      </w:r>
    </w:p>
    <w:p w14:paraId="425BA0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43AD16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4772E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-64       34       83      -51</w:t>
      </w:r>
    </w:p>
    <w:p w14:paraId="602DA5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6B30F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ACCBF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04FD27C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108793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E794A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0        0        0        0</w:t>
      </w:r>
    </w:p>
    <w:p w14:paraId="272103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-1       -1        1        1</w:t>
      </w:r>
    </w:p>
    <w:p w14:paraId="090FDF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544D74B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09E155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5        5        8        8</w:t>
      </w:r>
    </w:p>
    <w:p w14:paraId="2F3A45F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B5D3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9CB32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0B2BE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76E168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FFE6A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68       35       86       53</w:t>
      </w:r>
    </w:p>
    <w:p w14:paraId="444539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1379E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E0F5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Stress Computations at the Edge of the Reinforcing Pad:</w:t>
      </w:r>
    </w:p>
    <w:p w14:paraId="4FB7DE1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DF46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09167EF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0A6502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sqrt( 253.0( 6.0 - 0.0 ) )</w:t>
      </w:r>
    </w:p>
    <w:p w14:paraId="145E45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188.898 mm.</w:t>
      </w:r>
    </w:p>
    <w:p w14:paraId="5204FE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621F4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WRC 297 Curve Access Parameters:</w:t>
      </w:r>
    </w:p>
    <w:p w14:paraId="02CCDCC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2275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 506.000 mm.</w:t>
      </w:r>
    </w:p>
    <w:p w14:paraId="2ABBF7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162.000 mm.</w:t>
      </w:r>
    </w:p>
    <w:p w14:paraId="425015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   (T) =      6.000 mm.</w:t>
      </w:r>
    </w:p>
    <w:p w14:paraId="051B7A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59.575 mm.</w:t>
      </w:r>
    </w:p>
    <w:p w14:paraId="5242DC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0.101</w:t>
      </w:r>
    </w:p>
    <w:p w14:paraId="5EF71A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0CB9BE8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B99DD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color w:val="000000"/>
          <w:sz w:val="18"/>
        </w:rPr>
        <w:t>Lambda = [(d/D) * sqrt(D/T)]  = 2.940</w:t>
      </w:r>
    </w:p>
    <w:p w14:paraId="56B12D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784DE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Re-pad thickness is added to nozzle thickness to simulate the Re-pad.</w:t>
      </w:r>
    </w:p>
    <w:p w14:paraId="538BE69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53131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0.064</w:t>
      </w:r>
    </w:p>
    <w:p w14:paraId="19C539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0.109</w:t>
      </w:r>
    </w:p>
    <w:p w14:paraId="017AEC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0.032</w:t>
      </w:r>
    </w:p>
    <w:p w14:paraId="2CBEAA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0.042</w:t>
      </w:r>
    </w:p>
    <w:p w14:paraId="6B97A6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0.270</w:t>
      </w:r>
    </w:p>
    <w:p w14:paraId="319E08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0.111</w:t>
      </w:r>
    </w:p>
    <w:p w14:paraId="62820E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0.081</w:t>
      </w:r>
    </w:p>
    <w:p w14:paraId="5C97FB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 0.063</w:t>
      </w:r>
    </w:p>
    <w:p w14:paraId="53C92BF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0.081</w:t>
      </w:r>
    </w:p>
    <w:p w14:paraId="157F7C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0.085</w:t>
      </w:r>
    </w:p>
    <w:p w14:paraId="7FF786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0.024</w:t>
      </w:r>
    </w:p>
    <w:p w14:paraId="39DCC8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0.054</w:t>
      </w:r>
    </w:p>
    <w:p w14:paraId="02B87E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F75E96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24743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EC791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47199C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410271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D36C2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262BCB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5       -5        5       -5</w:t>
      </w:r>
    </w:p>
    <w:p w14:paraId="2BE0D8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0A927C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710D97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-2       -2        2        2</w:t>
      </w:r>
    </w:p>
    <w:p w14:paraId="132376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-6        6        6       -6</w:t>
      </w:r>
    </w:p>
    <w:p w14:paraId="13B77C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01FE16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B3F79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  0        1       17       -5</w:t>
      </w:r>
    </w:p>
    <w:p w14:paraId="689000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51ECD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5804EA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B39F0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Top   Bottom   Bottom</w:t>
      </w:r>
    </w:p>
    <w:p w14:paraId="7F89B0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17A263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E8220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4955E1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18      -18       18      -18</w:t>
      </w:r>
    </w:p>
    <w:p w14:paraId="44EFDA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204BE8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41C93A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-3       -3        3        3</w:t>
      </w:r>
    </w:p>
    <w:p w14:paraId="6B9630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-20       20       20      -20</w:t>
      </w:r>
    </w:p>
    <w:p w14:paraId="716E41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1        1        1        1</w:t>
      </w:r>
    </w:p>
    <w:p w14:paraId="7AB752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921A6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 -3        1       45      -32</w:t>
      </w:r>
    </w:p>
    <w:p w14:paraId="7B23FBB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76E37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342BD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E9CFD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2FB8D7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32C691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52A85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5546BB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69438B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1        1        1        1</w:t>
      </w:r>
    </w:p>
    <w:p w14:paraId="04023D3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94E81C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2        2        0        0</w:t>
      </w:r>
    </w:p>
    <w:p w14:paraId="4EFE60D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93D2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3B369B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4190C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161FE6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1AB6C3D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197C8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 5        4       45       32</w:t>
      </w:r>
    </w:p>
    <w:p w14:paraId="6BE65B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C4D07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6CD217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C7429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2A5564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7A8686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B3395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3BC301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5       -5        5       -5</w:t>
      </w:r>
    </w:p>
    <w:p w14:paraId="08808A7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-2       -2        2        2</w:t>
      </w:r>
    </w:p>
    <w:p w14:paraId="71FC1C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-20       20       20      -20</w:t>
      </w:r>
    </w:p>
    <w:p w14:paraId="0C73CB6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7962B91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35DE9F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4230A4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9E563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-15       15       31      -21</w:t>
      </w:r>
    </w:p>
    <w:p w14:paraId="7AD874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BCD9D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2CAB51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887E5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2C5D5F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7A440B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A4E6A6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7EB4CB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18      -18       18      -18</w:t>
      </w:r>
    </w:p>
    <w:p w14:paraId="0E3669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2CEBBE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-69       69       69      -69</w:t>
      </w:r>
    </w:p>
    <w:p w14:paraId="25C0B5E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066CC4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56713D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2        2        2        2</w:t>
      </w:r>
    </w:p>
    <w:p w14:paraId="7DB171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CDDAB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-51       50       96      -78</w:t>
      </w:r>
    </w:p>
    <w:p w14:paraId="135AFD7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8C63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FAB16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5DEB7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77519E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56A0EF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9BAFE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00670F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3B2139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1        1        1        1</w:t>
      </w:r>
    </w:p>
    <w:p w14:paraId="01111C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2D11F4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0        0        2        2</w:t>
      </w:r>
    </w:p>
    <w:p w14:paraId="19FB341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17EC7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0D0DAD">
        <w:rPr>
          <w:rFonts w:ascii="Arial" w:hAnsi="Consolas" w:cs="Arial"/>
          <w:b/>
          <w:i/>
          <w:color w:val="000000"/>
          <w:sz w:val="18"/>
        </w:rPr>
        <w:t>²</w:t>
      </w:r>
      <w:r w:rsidRPr="000D0DAD">
        <w:rPr>
          <w:rFonts w:ascii="Arial" w:hAnsi="Consolas" w:cs="Arial"/>
          <w:b/>
          <w:i/>
          <w:color w:val="000000"/>
          <w:sz w:val="18"/>
        </w:rPr>
        <w:t>):</w:t>
      </w:r>
    </w:p>
    <w:p w14:paraId="7BE7F1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28D5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46A9C3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1E5987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0AA36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51       50       96       78</w:t>
      </w:r>
    </w:p>
    <w:p w14:paraId="3B4013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BC5B4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96AA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09F16DE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18D888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at Vessel-Nozzle Junction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69CA3D4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7817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4C0572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64E880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0150FCF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7A285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1      1      1      1      1      1      1      1|</w:t>
      </w:r>
    </w:p>
    <w:p w14:paraId="3C3CB2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-3     -3      5      5|</w:t>
      </w:r>
    </w:p>
    <w:p w14:paraId="568B45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-15     15     21    -21    -37     37     53    -53|</w:t>
      </w:r>
    </w:p>
    <w:p w14:paraId="45F245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0F5239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315C9B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     -3      5      5      2      2     -2     -2|</w:t>
      </w:r>
    </w:p>
    <w:p w14:paraId="431D3D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-28     28     44    -44    -19     19     25    -25|</w:t>
      </w:r>
    </w:p>
    <w:p w14:paraId="5FB389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14633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4DA2D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4D747FF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5      5      5      5      5      5      5      5|</w:t>
      </w:r>
    </w:p>
    <w:p w14:paraId="5E2A488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1.0    1.0    1.0    1.0    1.0    1.0    1.0    1.0|</w:t>
      </w:r>
    </w:p>
    <w:p w14:paraId="197A5A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D00512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3.4    3.4    5.4    5.4    4.5    4.5    8.2    8.2|</w:t>
      </w:r>
    </w:p>
    <w:p w14:paraId="17EE2A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8982B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33.1   27.6   49.6   39.7   39.7   36.1   60.0   48.7|</w:t>
      </w:r>
    </w:p>
    <w:p w14:paraId="7C9E0C0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F3E7A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6347AD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23EAEC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EC5B4E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5D9BF7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1F9F8F7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9C5F0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1.00            100.46      |      Passed     |</w:t>
      </w:r>
    </w:p>
    <w:p w14:paraId="1B0364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8.25            150.69      |      Passed     |</w:t>
      </w:r>
    </w:p>
    <w:p w14:paraId="6A5268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59.97            301.37      |      Passed     |</w:t>
      </w:r>
    </w:p>
    <w:p w14:paraId="4FF23E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06FD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293A1BB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BA48D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0259B92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052F2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at Reinforcing Pad Edge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5E35FF4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4B30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580B09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601E47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5C6054F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2665A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      2      2      2      2      2      2      2|</w:t>
      </w:r>
    </w:p>
    <w:p w14:paraId="3F29FE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-1     -1      3      3     -3     -3      5      5|</w:t>
      </w:r>
    </w:p>
    <w:p w14:paraId="30F1C2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-1      1     11    -11    -51     51     87    -87|</w:t>
      </w:r>
    </w:p>
    <w:p w14:paraId="05C16FC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9C4221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      1      1      1      1      1      1      1|</w:t>
      </w:r>
    </w:p>
    <w:p w14:paraId="23AAEA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-2     -2      4      4     -1     -1      3      3|</w:t>
      </w:r>
    </w:p>
    <w:p w14:paraId="124746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-2      2     38    -38    -15     15     25    -25|</w:t>
      </w:r>
    </w:p>
    <w:p w14:paraId="08E289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DA761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4A8397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      0      0      0      0      0      0      0|</w:t>
      </w:r>
    </w:p>
    <w:p w14:paraId="4217CB3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1      1      1      1      1      1      1      1|</w:t>
      </w:r>
    </w:p>
    <w:p w14:paraId="568506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2.0    2.0    2.0    2.0    2.0    2.0    2.0    2.0|</w:t>
      </w:r>
    </w:p>
    <w:p w14:paraId="3AB970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4D1C73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2.0    2.0    5.0    5.0    1.0    1.0    7.0    7.0|</w:t>
      </w:r>
    </w:p>
    <w:p w14:paraId="1843AD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668B5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3.6    2.6   43.0   33.0   52.0   50.0   94.0   80.0|</w:t>
      </w:r>
    </w:p>
    <w:p w14:paraId="2D3B47D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58E87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503F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65C6B2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390B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1608609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79F02C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B49D0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2.00            100.46      |      Passed     |</w:t>
      </w:r>
    </w:p>
    <w:p w14:paraId="352E26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7.00            150.69      |      Passed     |</w:t>
      </w:r>
    </w:p>
    <w:p w14:paraId="6570D7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94.02            301.37      |      Passed     |</w:t>
      </w:r>
    </w:p>
    <w:p w14:paraId="4729FC9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A4460E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6F7427A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CC29D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063D0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1D0D29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CE68D4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Stress Summation at Vessel-Nozzle Junction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CB158D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98CC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636B57C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19405E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39E497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6B89AF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      0      0      0      0      0      0      0|</w:t>
      </w:r>
    </w:p>
    <w:p w14:paraId="3963493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-2     -2      2      2      2      2     -2     -2|</w:t>
      </w:r>
    </w:p>
    <w:p w14:paraId="5435E3F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      0      0      0      0      0      0      0|</w:t>
      </w:r>
    </w:p>
    <w:p w14:paraId="360CA9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0E342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3A2AA08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-15    -15     15     15    -15    -15     15     15|</w:t>
      </w:r>
    </w:p>
    <w:p w14:paraId="611AB1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-36     36     54    -54    -49     49     67    -67|</w:t>
      </w:r>
    </w:p>
    <w:p w14:paraId="08F904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955641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732FD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065F24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6      6      6      6      6      6      6      6|</w:t>
      </w:r>
    </w:p>
    <w:p w14:paraId="5A48A5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0.0    0.0    0.0    0.0    0.0    0.0    0.0    0.0|</w:t>
      </w:r>
    </w:p>
    <w:p w14:paraId="27A9EE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758D7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15.1   15.1   15.1   15.1   17.1   17.1   17.1   17.1|</w:t>
      </w:r>
    </w:p>
    <w:p w14:paraId="74B089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BCF48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52.0   26.9   69.4   42.2   66.8   34.8   85.2   53.0|</w:t>
      </w:r>
    </w:p>
    <w:p w14:paraId="0DF7C9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ED3F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426B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Nozzle Stress Summation Comparison  (N./mm</w:t>
      </w:r>
      <w:r w:rsidRPr="000D0DAD">
        <w:rPr>
          <w:rFonts w:ascii="Tahoma" w:hAnsi="Consolas" w:cs="Arial"/>
          <w:b/>
          <w:color w:val="000000"/>
          <w:sz w:val="18"/>
        </w:rPr>
        <w:t>²</w:t>
      </w:r>
      <w:r w:rsidRPr="000D0DAD">
        <w:rPr>
          <w:rFonts w:ascii="Tahoma" w:hAnsi="Consolas" w:cs="Arial"/>
          <w:b/>
          <w:color w:val="000000"/>
          <w:sz w:val="18"/>
        </w:rPr>
        <w:t>):</w:t>
      </w:r>
    </w:p>
    <w:p w14:paraId="4D7A0A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5A8327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4C6890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20281A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B4DC9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100.50      |      Passed     |</w:t>
      </w:r>
    </w:p>
    <w:p w14:paraId="2889FE2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17.12            150.75      |      Passed     |</w:t>
      </w:r>
    </w:p>
    <w:p w14:paraId="61DC63C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85.16            301.50      |      Passed     |</w:t>
      </w:r>
    </w:p>
    <w:p w14:paraId="114A36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6D77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7B404CB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702FC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22913A5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83D2FC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0" w:name="_Toc192856519"/>
      <w:r w:rsidRPr="000D0DAD">
        <w:rPr>
          <w:rFonts w:ascii="Consolas" w:hAnsi="Consolas" w:cs="Arial"/>
          <w:sz w:val="18"/>
        </w:rPr>
        <w:instrText>Nozzle Calcs.:  N9</w:instrText>
      </w:r>
      <w:bookmarkEnd w:id="40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857D17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N9                                From:   20</w:t>
      </w:r>
    </w:p>
    <w:p w14:paraId="631EB7A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1803F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0.534  bars</w:t>
      </w:r>
    </w:p>
    <w:p w14:paraId="58FDA7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785B2DA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70B6FD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54E75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2DDD4B7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75E4C7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1FD2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1CF4A6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3FE2DBA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3BEDE9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5F6EE05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A493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1370.00  mm.</w:t>
      </w:r>
    </w:p>
    <w:p w14:paraId="00C7D20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48EA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3844822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7C38E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5D87396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11E90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E9DE0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8534D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79BDB9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13697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7FFE40C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FF68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71A9991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45.00  deg</w:t>
      </w:r>
    </w:p>
    <w:p w14:paraId="248679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411E1C6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1DDA3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752AB4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1636F0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5FA4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2F119E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083B78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872F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2A747B8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125F0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7C23CA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220B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A2249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3BB4A1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085231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358536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264D03C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432E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60D3AF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4893328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5428BB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2C953D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5D5FC5A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302E55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2381FE0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320ED38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6A4884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489ACC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0A1685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DB03A9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303B52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520B5D" w14:textId="543CB0D3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5C5EBE44" wp14:editId="47FD1C8A">
            <wp:extent cx="227838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2D3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E250CB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N9</w:t>
      </w:r>
    </w:p>
    <w:p w14:paraId="719126A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0C18B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9F1119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7F60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4C6AB2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735C90F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4871D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9D924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CF99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04FFC5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06173D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0.53*250/(100*1-0.6*0.53)</w:t>
      </w:r>
    </w:p>
    <w:p w14:paraId="03F11C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1C21D3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3C97B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CDDF1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17E4C8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0.53*30.2/(100*1+0.4*0.53)</w:t>
      </w:r>
    </w:p>
    <w:p w14:paraId="110E20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7E8FAF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69C8B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B71A3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247192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3FB933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1DBBF1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95A47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1AA9854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B25A36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N9.</w:t>
      </w:r>
    </w:p>
    <w:p w14:paraId="3AC17C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07B1F45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8239D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72C9E2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75F9B9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3158DF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4726C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3E61EA2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147BA4A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51E85E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6B502F5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65E8FF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5D0FB72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7B2BA5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23314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6093CD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5F472E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326A29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3510F0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66EF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81F719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26851C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15A972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B94785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FF7BF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42ABE1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58CD0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A2EDB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CAC68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1B8597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E671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N9</w:t>
      </w:r>
    </w:p>
    <w:p w14:paraId="048B32A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7F53A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1C70B3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77BBE3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98FD59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4D9421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49E7B91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2D911B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637D723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6E24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6DF2B0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7A1F77D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D5374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32A5B0F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20334E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C91E2B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13286A6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5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0CCC7A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1" w:name="_Toc192856520"/>
      <w:r w:rsidRPr="000D0DAD">
        <w:rPr>
          <w:rFonts w:ascii="Consolas" w:hAnsi="Consolas" w:cs="Arial"/>
          <w:sz w:val="18"/>
        </w:rPr>
        <w:instrText>Nozzle Calcs.:  N10</w:instrText>
      </w:r>
      <w:bookmarkEnd w:id="41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5B077B8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N10                               From:   20</w:t>
      </w:r>
    </w:p>
    <w:p w14:paraId="34551D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256A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0.534  bars</w:t>
      </w:r>
    </w:p>
    <w:p w14:paraId="0E8E32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44EBC1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720D7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161DB2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1EBE0D1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1FE5DE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51A1A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 500.00  mm.</w:t>
      </w:r>
    </w:p>
    <w:p w14:paraId="79DEE9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6EF2387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3F8357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7486EFA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516B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1370.00  mm.</w:t>
      </w:r>
    </w:p>
    <w:p w14:paraId="0D5D0B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A38D7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77BB16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FBB8F8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7E6C47D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A7AF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E3A29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775D06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E9E2A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B6322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7B13EE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2A757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3DBB4F8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315.00  deg</w:t>
      </w:r>
    </w:p>
    <w:p w14:paraId="0D9B28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1E2F6BA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CCFA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AFF8C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2A78F6A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79FF9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01E257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41FFFD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B5E2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591E99E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786CF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343684F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345D3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6B6947F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776D4D3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72A2411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26452DE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5D392E6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73E849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1D12D6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072A20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075546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0051FF7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62DDE1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50124C4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76024B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602514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F338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CE1B4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5E17F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01AC0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7F34B7F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FBEC31" w14:textId="5221DB7C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7F696C5C" wp14:editId="2703A6C7">
            <wp:extent cx="227838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127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46824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N10</w:t>
      </w:r>
    </w:p>
    <w:p w14:paraId="21B10E3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B5DCFC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7F8505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2CF2A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12DD2B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293A839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07A26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5C9E14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DEC1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4A5219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6D1B2C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0.53*250/(100*1-0.6*0.53)</w:t>
      </w:r>
    </w:p>
    <w:p w14:paraId="115307D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0.1330 mm.</w:t>
      </w:r>
    </w:p>
    <w:p w14:paraId="712343E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862F7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0C5CE26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93A97D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0.53*30.2/(100*1+0.4*0.53)</w:t>
      </w:r>
    </w:p>
    <w:p w14:paraId="598E18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0.0160 mm.</w:t>
      </w:r>
    </w:p>
    <w:p w14:paraId="6A7B065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84138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10B86D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70238E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4D73DC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65A274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53971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7D4C73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C88853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N10.</w:t>
      </w:r>
    </w:p>
    <w:p w14:paraId="2FAF715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BBDE8B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6A45EF5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4F0EEE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71FD366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0A7DAC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A087D4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72042C6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0.0160 mm.</w:t>
      </w:r>
    </w:p>
    <w:p w14:paraId="481B19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EDC054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0.1330 mm.</w:t>
      </w:r>
    </w:p>
    <w:p w14:paraId="6C26B0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6BD1E5A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6E06415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43267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A8646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0698825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10FA98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3D66E3B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21540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D1870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D153BF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5CEBD05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6AB6811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36CC779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4CF869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7298B1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4D93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7C68CCA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1F3A6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B3AFF2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36A6C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N10</w:t>
      </w:r>
    </w:p>
    <w:p w14:paraId="44E54CA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D8642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2B898F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51E9464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32ED1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527DBBD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715497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194D4D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68B68E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0115D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10FB99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1F7F5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D789B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Drop for this Nozzle is : 1.8262 mm.</w:t>
      </w:r>
    </w:p>
    <w:p w14:paraId="595991E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157.8262 mm.</w:t>
      </w:r>
    </w:p>
    <w:p w14:paraId="6F5D5A5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0F464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259DBE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6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121CF7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2" w:name="_Toc192856521"/>
      <w:r w:rsidRPr="000D0DAD">
        <w:rPr>
          <w:rFonts w:ascii="Consolas" w:hAnsi="Consolas" w:cs="Arial"/>
          <w:sz w:val="18"/>
        </w:rPr>
        <w:instrText>Nozzle Calcs.:  N3</w:instrText>
      </w:r>
      <w:bookmarkEnd w:id="42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23E53E0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N3                                From:   40</w:t>
      </w:r>
    </w:p>
    <w:p w14:paraId="170CA1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52EFE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0.522  bars</w:t>
      </w:r>
    </w:p>
    <w:p w14:paraId="4689EC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4490234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18615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5FBE0C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100.50  N./mm²</w:t>
      </w:r>
    </w:p>
    <w:p w14:paraId="7CD8501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29CBABD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AC345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Diameter of Bolted Blind Flange        D      630.00  mm.</w:t>
      </w:r>
    </w:p>
    <w:p w14:paraId="6AA601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16.0000  mm.</w:t>
      </w:r>
    </w:p>
    <w:p w14:paraId="3A6023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6910112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1CE17AD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6F44A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150.0000  mm.</w:t>
      </w:r>
    </w:p>
    <w:p w14:paraId="6C7270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0C1A0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2B87A1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6C48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1888044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EAC2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CED922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C8D522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2960E8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256789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6007D06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A7108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5541736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270.00  deg</w:t>
      </w:r>
    </w:p>
    <w:p w14:paraId="1EE915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100.0000  mm</w:t>
      </w:r>
    </w:p>
    <w:p w14:paraId="320E33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2BA2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16785E4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40S</w:t>
      </w:r>
    </w:p>
    <w:p w14:paraId="38BB1E8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45B3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C9EA8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EA6B07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BE36D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7199400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2D607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14DE8D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9F9B60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769D91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33EFA87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16.0000  mm.</w:t>
      </w:r>
    </w:p>
    <w:p w14:paraId="4C44DF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3601AD0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651D098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40FB53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4AE4E6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268A6AD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0A153F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165.0000  mm.</w:t>
      </w:r>
    </w:p>
    <w:p w14:paraId="7FCA09F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2F22E3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3CBF704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2A6B1C3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25.3500  mm.</w:t>
      </w:r>
    </w:p>
    <w:p w14:paraId="5AE78B3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1340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7A6261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784D69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517DB2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06B0F24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159CBF" w14:textId="0DD77DDD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127A5DDC" wp14:editId="42A6A367">
            <wp:extent cx="227838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59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8E664F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N3</w:t>
      </w:r>
    </w:p>
    <w:p w14:paraId="6F79913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1BE45F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43C7CBC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D257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114.300  mm.</w:t>
      </w:r>
    </w:p>
    <w:p w14:paraId="217F3D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6.020  mm.</w:t>
      </w:r>
    </w:p>
    <w:p w14:paraId="6FF6157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7105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2F80C7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B53A4B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5C1696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22C1549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0.52*57.1/(100*1+0.4*0.52)</w:t>
      </w:r>
    </w:p>
    <w:p w14:paraId="47CE07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0.0297 mm.</w:t>
      </w:r>
    </w:p>
    <w:p w14:paraId="606FE5C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1E076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FD474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204.5208  mm.</w:t>
      </w:r>
    </w:p>
    <w:p w14:paraId="4CD825B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102.2604  mm.</w:t>
      </w:r>
    </w:p>
    <w:p w14:paraId="7738B7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21.0495  mm.</w:t>
      </w:r>
    </w:p>
    <w:p w14:paraId="6E04687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BCB93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[fr1]:</w:t>
      </w:r>
    </w:p>
    <w:p w14:paraId="3B50DE8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679830C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7C3A44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ADB944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8F6658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[fr2]:</w:t>
      </w:r>
    </w:p>
    <w:p w14:paraId="7A548D5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2817FA5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72FAD9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92262B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EAA1C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[fr4]:</w:t>
      </w:r>
    </w:p>
    <w:p w14:paraId="2FC436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Sp/Sv )</w:t>
      </w:r>
    </w:p>
    <w:p w14:paraId="3995C8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4A680B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75E2192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0DE595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Strength Reduction Factor [fr3]:</w:t>
      </w:r>
    </w:p>
    <w:p w14:paraId="2764231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fr2, fr4 )</w:t>
      </w:r>
    </w:p>
    <w:p w14:paraId="5CCE1E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1 )</w:t>
      </w:r>
    </w:p>
    <w:p w14:paraId="76A22F3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7DF78BF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E42CF6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of Nozzle Reinforcement Area Calculations: (cm</w:t>
      </w:r>
      <w:r w:rsidRPr="000D0DAD">
        <w:rPr>
          <w:rFonts w:ascii="Arial" w:hAnsi="Consolas" w:cs="Arial"/>
          <w:b/>
          <w:color w:val="000000"/>
          <w:sz w:val="18"/>
        </w:rPr>
        <w:t>²</w:t>
      </w:r>
      <w:r w:rsidRPr="000D0DAD">
        <w:rPr>
          <w:rFonts w:ascii="Arial" w:hAnsi="Consolas" w:cs="Arial"/>
          <w:b/>
          <w:color w:val="000000"/>
          <w:sz w:val="18"/>
        </w:rPr>
        <w:t>)</w:t>
      </w:r>
    </w:p>
    <w:p w14:paraId="10F2AA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9B825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A5     |      MAWP|  External|     Mapnc|</w:t>
      </w:r>
    </w:p>
    <w:p w14:paraId="60CA82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1308AD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            Ar |     3.263|     6.805|        NA|</w:t>
      </w:r>
    </w:p>
    <w:p w14:paraId="7F61734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Shell             A1 |     9.836|     2.751|        NA|</w:t>
      </w:r>
    </w:p>
    <w:p w14:paraId="5446BDC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Nozzle Wall       A2 |     2.522|     2.534|        NA|</w:t>
      </w:r>
    </w:p>
    <w:p w14:paraId="6BE85B2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Inward Nozzle     A3 |     0.000|     0.000|        NA|</w:t>
      </w:r>
    </w:p>
    <w:p w14:paraId="50387B6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Welds    A41+A42+A43 |     0.720|     0.720|        NA|</w:t>
      </w:r>
    </w:p>
    <w:p w14:paraId="0D770DA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Element           A5 |     3.042|     3.042|        NA|</w:t>
      </w:r>
    </w:p>
    <w:p w14:paraId="6E92DF2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3BB867B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AREA AVAILABLE    Atot |    16.120|     9.047|        NA|</w:t>
      </w:r>
    </w:p>
    <w:p w14:paraId="41969BE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1586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External Pressure Case Governs the Analysis.</w:t>
      </w:r>
    </w:p>
    <w:p w14:paraId="799A05E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CB49E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Angle Used in Area Calculations                 90.00  degs.</w:t>
      </w:r>
    </w:p>
    <w:p w14:paraId="67B880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3E1FF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without a pad is Insufficient.</w:t>
      </w:r>
    </w:p>
    <w:p w14:paraId="3674DC2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area available with the given pad is Sufficient.</w:t>
      </w:r>
    </w:p>
    <w:p w14:paraId="4C2110E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537CB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SELECTION OF POSSIBLE REINFORCING PADS:   Diameter  Thickness</w:t>
      </w:r>
    </w:p>
    <w:p w14:paraId="1AA3231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given Pad Thickness:            127.6290     6.0000  mm.</w:t>
      </w:r>
    </w:p>
    <w:p w14:paraId="4FD9ED8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given Pad Diameter:             165.0000     1.5774  mm.</w:t>
      </w:r>
    </w:p>
    <w:p w14:paraId="07B0E73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Shell or Nozzle Thickness:      127.5851     6.0198  mm.</w:t>
      </w:r>
    </w:p>
    <w:p w14:paraId="256D351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3D003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Area Required [A]:</w:t>
      </w:r>
    </w:p>
    <w:p w14:paraId="48E081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d * t + t * tn(1-fr1) per UG-39(b)(1)</w:t>
      </w:r>
    </w:p>
    <w:p w14:paraId="72D3A76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0.5*102*13.3+13.3*6.02(1-1)</w:t>
      </w:r>
    </w:p>
    <w:p w14:paraId="11FB560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6.805 cm²</w:t>
      </w:r>
    </w:p>
    <w:p w14:paraId="62D3A30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29B6B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Reinforcement Areas per Figure UG-37.1</w:t>
      </w:r>
    </w:p>
    <w:p w14:paraId="1B87831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B74A26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Shell [A1]:</w:t>
      </w:r>
    </w:p>
    <w:p w14:paraId="1EC53CB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d( E1*t - F*tr ) - 2 * tn( E1*t - F*tr ) * ( 1 - fr1 )</w:t>
      </w:r>
    </w:p>
    <w:p w14:paraId="070E54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 ( 1 * 16 - 1 * 13.3 ) - 2 * 6.02</w:t>
      </w:r>
    </w:p>
    <w:p w14:paraId="554B87C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( 1 * 16 - 1 * 13.3 ) * ( 1 - 1 )</w:t>
      </w:r>
    </w:p>
    <w:p w14:paraId="74F5C66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2.751 cm²</w:t>
      </w:r>
    </w:p>
    <w:p w14:paraId="4FF1542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73DA8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Nozzle Wall Projecting Outward [A2]:</w:t>
      </w:r>
    </w:p>
    <w:p w14:paraId="4907BA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Tlwp ) * ( tn - trn ) * fr2</w:t>
      </w:r>
    </w:p>
    <w:p w14:paraId="094004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21 ) * ( 6.02 - 0 ) * 1</w:t>
      </w:r>
    </w:p>
    <w:p w14:paraId="09E200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2.534 cm²</w:t>
      </w:r>
    </w:p>
    <w:p w14:paraId="04E1424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87F1B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Welds [A41 + A42 + A43]:</w:t>
      </w:r>
    </w:p>
    <w:p w14:paraId="17A1E56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Wo² * fr3 + (Wi-can/0.707)² * fr2 + Wp² * fr4</w:t>
      </w:r>
    </w:p>
    <w:p w14:paraId="23D4ACB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6² * 1 + (0 )² * 1 + 6² * 1</w:t>
      </w:r>
    </w:p>
    <w:p w14:paraId="6DCA81C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0.720 cm²</w:t>
      </w:r>
    </w:p>
    <w:p w14:paraId="69A0B61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588369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Area Available in Element [A5]:</w:t>
      </w:r>
    </w:p>
    <w:p w14:paraId="2AC0EF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(min(Dp,DL)-(Nozzle OD))*(min(tp,Tlwp,te)) * fr4</w:t>
      </w:r>
    </w:p>
    <w:p w14:paraId="6EE55A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( 165 - 114 ) * 6 * 1</w:t>
      </w:r>
    </w:p>
    <w:p w14:paraId="4253334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3.042 cm²</w:t>
      </w:r>
    </w:p>
    <w:p w14:paraId="7921EFF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130B4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3BDD04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0.0297 mm.</w:t>
      </w:r>
    </w:p>
    <w:p w14:paraId="69DA2F0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0E11380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6.3815 mm.</w:t>
      </w:r>
    </w:p>
    <w:p w14:paraId="1D39C02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6.3815 mm.</w:t>
      </w:r>
    </w:p>
    <w:p w14:paraId="237FDDD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6E09B78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5.2578 mm.</w:t>
      </w:r>
    </w:p>
    <w:p w14:paraId="0DAF7E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B65C9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17ED886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1EE5464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min[ 5.26, max( 6.38, 1.5 ) ]</w:t>
      </w:r>
    </w:p>
    <w:p w14:paraId="0E0A3DD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5.2578 mm.</w:t>
      </w:r>
    </w:p>
    <w:p w14:paraId="32FDE1D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E2D4E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616E5C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2CE7FFF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max( 0.03, 5.26 )</w:t>
      </w:r>
    </w:p>
    <w:p w14:paraId="5069A04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5.2578 mm.</w:t>
      </w:r>
    </w:p>
    <w:p w14:paraId="4345C5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8B172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6.020 = 5.267 mm. -&gt; OK</w:t>
      </w:r>
    </w:p>
    <w:p w14:paraId="5C154B1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CF97D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74BB34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AC6B0F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360CE5E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BB7C96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N3</w:t>
      </w:r>
    </w:p>
    <w:p w14:paraId="16FD960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071E8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6580A85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6C868C1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FBF913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5310AB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2E4BF4B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6419155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36247F9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4CFC70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Weld Strength and Weld Loads per UG-41.1, Sketch (a) or (b)</w:t>
      </w:r>
    </w:p>
    <w:p w14:paraId="786DEAD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959A25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[W]:</w:t>
      </w:r>
    </w:p>
    <w:p w14:paraId="7FBAAB2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(A-A1+2*tn*fr1*(E1*t-tr))Sv)</w:t>
      </w:r>
    </w:p>
    <w:p w14:paraId="4EB8187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(6.81 - 2.75 + 2 * 6.02 * 1 *</w:t>
      </w:r>
    </w:p>
    <w:p w14:paraId="2CAFA4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 * 16 - 13.3 ) )100 )</w:t>
      </w:r>
    </w:p>
    <w:p w14:paraId="6AAC25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43994.42 N</w:t>
      </w:r>
    </w:p>
    <w:p w14:paraId="0DCCB0A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41A8A5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F is always set to 1.0 throughout the calculation.</w:t>
      </w:r>
    </w:p>
    <w:p w14:paraId="2DC8775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0CF5DB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[W1]:</w:t>
      </w:r>
    </w:p>
    <w:p w14:paraId="0836DF8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(A2+A5+A4-(Wi-Can/.707)²*fr2)*Sv</w:t>
      </w:r>
    </w:p>
    <w:p w14:paraId="263BFF0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( 2.53 + 3.04 + 0.72 - 0 * 1 ) * 100</w:t>
      </w:r>
    </w:p>
    <w:p w14:paraId="376188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63272.20 N</w:t>
      </w:r>
    </w:p>
    <w:p w14:paraId="5AA1B5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E674224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[W2]:</w:t>
      </w:r>
    </w:p>
    <w:p w14:paraId="0C30BF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 + A3 + A4 + (2 * tn * t * fr1)) * Sv</w:t>
      </w:r>
    </w:p>
    <w:p w14:paraId="0375773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( 2.53 + 0 + 0.36 + ( 1.93 ) ) * 100</w:t>
      </w:r>
    </w:p>
    <w:p w14:paraId="42AFE3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48443.03 N</w:t>
      </w:r>
    </w:p>
    <w:p w14:paraId="36FECB8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2638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Weld Load [W3]:</w:t>
      </w:r>
    </w:p>
    <w:p w14:paraId="6DFFD9E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(A2+A3+A4+A5+(2*tn*t*fr1))*S</w:t>
      </w:r>
    </w:p>
    <w:p w14:paraId="1C179B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( 2.53 + 0 + 0.72 + 3.04 + ( 1.93 ) ) * 100</w:t>
      </w:r>
    </w:p>
    <w:p w14:paraId="2CD9BCF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82630.23 N</w:t>
      </w:r>
    </w:p>
    <w:p w14:paraId="37C18CD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8E5200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Connection Elements for Failure Path Analysis</w:t>
      </w:r>
    </w:p>
    <w:p w14:paraId="5DA2A5F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78ADA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Outward Nozzle Weld [Sonw]:</w:t>
      </w:r>
    </w:p>
    <w:p w14:paraId="674D6AE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Wo * 0.49 * Snw</w:t>
      </w:r>
    </w:p>
    <w:p w14:paraId="72D4218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114 * 6 * 0.49 * 100</w:t>
      </w:r>
    </w:p>
    <w:p w14:paraId="7657EE6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53045. N</w:t>
      </w:r>
    </w:p>
    <w:p w14:paraId="0CB152C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48962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Pad Element Weld [Spew]:</w:t>
      </w:r>
    </w:p>
    <w:p w14:paraId="2421A3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DP * WP * 0.49 * SEW</w:t>
      </w:r>
    </w:p>
    <w:p w14:paraId="63D4F69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165 * 6 * 0.49 * 100</w:t>
      </w:r>
    </w:p>
    <w:p w14:paraId="59E427F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76574. N</w:t>
      </w:r>
    </w:p>
    <w:p w14:paraId="5D2FB7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734B00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Shear, Nozzle Wall [Snw]:</w:t>
      </w:r>
    </w:p>
    <w:p w14:paraId="55E9921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 *( Dlr + Dlo )/4 ) * ( Thk - Can ) * 0.7 * Sn</w:t>
      </w:r>
    </w:p>
    <w:p w14:paraId="34CDA4C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(3.14 * 54.1 ) * ( 6.02 - 0 ) * 0.7 * 100</w:t>
      </w:r>
    </w:p>
    <w:p w14:paraId="6319DD0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72024. N</w:t>
      </w:r>
    </w:p>
    <w:p w14:paraId="30D073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3DD95F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Pad Groove Weld [Tpgw]:</w:t>
      </w:r>
    </w:p>
    <w:p w14:paraId="318410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pi/2) * Dlo * Wgpn * 0.74 * Seg</w:t>
      </w:r>
    </w:p>
    <w:p w14:paraId="37D9634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 (3.14/2 ) * 114 * 6 * 0.74 * 100</w:t>
      </w:r>
    </w:p>
    <w:p w14:paraId="5301DF2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80108. N</w:t>
      </w:r>
    </w:p>
    <w:p w14:paraId="3975838C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446ED5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Tension, Shell Groove Weld [Tngw]:</w:t>
      </w:r>
    </w:p>
    <w:p w14:paraId="4D165C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( T - cas ) * 0.74 * Sng</w:t>
      </w:r>
    </w:p>
    <w:p w14:paraId="1FF373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114 * ( 16 - 0 ) * 0.74 * 100</w:t>
      </w:r>
    </w:p>
    <w:p w14:paraId="119761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213622. N</w:t>
      </w:r>
    </w:p>
    <w:p w14:paraId="4BA04D7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CDE8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See UG-41 and UW-15 for clarification of allowable stresses.</w:t>
      </w:r>
    </w:p>
    <w:p w14:paraId="7077FB3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CB478C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Strength of Failure Paths:</w:t>
      </w:r>
    </w:p>
    <w:p w14:paraId="06719DA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2BCE86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1-1]:</w:t>
      </w:r>
    </w:p>
    <w:p w14:paraId="12F4C37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SNW ) = ( 76574 + 72024 ) = 148598 N</w:t>
      </w:r>
    </w:p>
    <w:p w14:paraId="3913C1F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069C870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2-2]:</w:t>
      </w:r>
    </w:p>
    <w:p w14:paraId="2A8ADE0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Sonw + Tpgw + Tngw + Sinw )</w:t>
      </w:r>
    </w:p>
    <w:p w14:paraId="2CB97E0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( 53045 + 80108 + 213622 + 0 ) = 346776 N</w:t>
      </w:r>
    </w:p>
    <w:p w14:paraId="0C89703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5E3B9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Failure Path [Path 3-3]:</w:t>
      </w:r>
    </w:p>
    <w:p w14:paraId="34208A9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Tngw + Sinw )</w:t>
      </w:r>
    </w:p>
    <w:p w14:paraId="2A046B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( 76574 + 213622 + 0 ) = 290196 N</w:t>
      </w:r>
    </w:p>
    <w:p w14:paraId="30CDFD3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CEF3C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Summary of Failure Path Calculations:</w:t>
      </w:r>
    </w:p>
    <w:p w14:paraId="6838F68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1-1 = 148597  N  , must exceed W = 43994 N      or W1 = 63272 N</w:t>
      </w:r>
    </w:p>
    <w:p w14:paraId="3EBDE3D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2-2 = 346775  N  , must exceed W = 43994 N      or W2 = 48443 N</w:t>
      </w:r>
    </w:p>
    <w:p w14:paraId="5E64CFE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3-3 = 290196  N  , must exceed W = 43994 N      or W3 = 82630 N</w:t>
      </w:r>
    </w:p>
    <w:p w14:paraId="021165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6BEC1C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Maximum Allowable Pressure for this Nozzle at this Location:</w:t>
      </w:r>
    </w:p>
    <w:p w14:paraId="31943BD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Converged Maximum Allowable Pressure in the Operating case: 0.52 bars</w:t>
      </w:r>
    </w:p>
    <w:p w14:paraId="75C0C1A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F555BF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Note: The MAWP of this junction was limited by the parent Shell/Head.</w:t>
      </w:r>
    </w:p>
    <w:p w14:paraId="6E1823E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AD0E3E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166.0508 mm.</w:t>
      </w:r>
    </w:p>
    <w:p w14:paraId="3134235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82EC9A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F41D1CC" w14:textId="77777777" w:rsidR="000D0DAD" w:rsidRDefault="000D0DAD" w:rsidP="000D0DAD">
      <w:pPr>
        <w:rPr>
          <w:rFonts w:ascii="Consolas" w:hAnsi="Consolas" w:cs="Arial"/>
          <w:sz w:val="18"/>
        </w:rPr>
        <w:sectPr w:rsidR="000D0DAD" w:rsidSect="000D0DAD">
          <w:headerReference w:type="default" r:id="rId6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EBDAE5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Consolas" w:hAnsi="Consolas" w:cs="Arial"/>
          <w:sz w:val="18"/>
        </w:rPr>
        <w:fldChar w:fldCharType="begin"/>
      </w:r>
      <w:r w:rsidRPr="000D0DAD">
        <w:rPr>
          <w:rFonts w:ascii="Consolas" w:hAnsi="Consolas" w:cs="Arial"/>
          <w:sz w:val="18"/>
        </w:rPr>
        <w:instrText xml:space="preserve"> TC "</w:instrText>
      </w:r>
      <w:bookmarkStart w:id="43" w:name="_Toc192856522"/>
      <w:r w:rsidRPr="000D0DAD">
        <w:rPr>
          <w:rFonts w:ascii="Consolas" w:hAnsi="Consolas" w:cs="Arial"/>
          <w:sz w:val="18"/>
        </w:rPr>
        <w:instrText>Nozzle Calcs.:  N2</w:instrText>
      </w:r>
      <w:bookmarkEnd w:id="43"/>
      <w:r w:rsidRPr="000D0DAD">
        <w:rPr>
          <w:rFonts w:ascii="Consolas" w:hAnsi="Consolas" w:cs="Arial"/>
          <w:sz w:val="18"/>
        </w:rPr>
        <w:instrText xml:space="preserve">" /f C </w:instrText>
      </w:r>
      <w:r w:rsidRPr="000D0DAD">
        <w:rPr>
          <w:rFonts w:ascii="Consolas" w:hAnsi="Consolas" w:cs="Arial"/>
          <w:sz w:val="18"/>
        </w:rPr>
        <w:fldChar w:fldCharType="end"/>
      </w:r>
    </w:p>
    <w:p w14:paraId="35ACE95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Input,  Nozzle Desc: N2                                From:   40</w:t>
      </w:r>
    </w:p>
    <w:p w14:paraId="7DDD23D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8EDC25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0.522  bars</w:t>
      </w:r>
    </w:p>
    <w:p w14:paraId="2832709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6E49BA5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A2F78A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051A9D4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100.50  N./mm²</w:t>
      </w:r>
    </w:p>
    <w:p w14:paraId="44868DB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64A10A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DC16B5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Diameter of Bolted Blind Flange        D      630.00  mm.</w:t>
      </w:r>
    </w:p>
    <w:p w14:paraId="4F8A36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16.0000  mm.</w:t>
      </w:r>
    </w:p>
    <w:p w14:paraId="5DE6855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5D9803B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5ABD6E1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9EC6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150.0000  mm.</w:t>
      </w:r>
    </w:p>
    <w:p w14:paraId="7F477D76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21F6C0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02C512F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905689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75E00389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6F949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D0A34E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DDC12A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4ECF57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3C5145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129CEE6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702094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6E9778A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135.00  deg</w:t>
      </w:r>
    </w:p>
    <w:p w14:paraId="317504B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379C990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07CD9E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373D919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55BA52C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B875D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60D955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49073E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FFB701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114D113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EE4C30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A9F3DE4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321856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6D64226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616B684B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16.0000  mm.</w:t>
      </w:r>
    </w:p>
    <w:p w14:paraId="0E7AEFB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5DC7E4A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67F2D63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E2A79D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580CD23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20962C8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4314E2CC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1E5B00F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100108E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40E9350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390CE79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5EC6008D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BB488B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6E535C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6EE1044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6C221A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5D1B6EA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17ABEDC" w14:textId="6DEB29D1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90448CF" wp14:editId="515967AD">
            <wp:extent cx="227838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8B58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15B5AD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b/>
          <w:color w:val="000000"/>
          <w:sz w:val="18"/>
        </w:rPr>
        <w:t>Reinforcement CALCULATION, Description: N2</w:t>
      </w:r>
    </w:p>
    <w:p w14:paraId="33C955E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5EBBA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E063800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CF3CCA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190BA43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028245C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31F76BD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869BBF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2865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F8EBA4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0299536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0.52*30.2/(100*1+0.4*0.52)</w:t>
      </w:r>
    </w:p>
    <w:p w14:paraId="0084C9A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0.0157 mm.</w:t>
      </w:r>
    </w:p>
    <w:p w14:paraId="02D16F7A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37AE51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58F145B6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92.3250  mm.</w:t>
      </w:r>
    </w:p>
    <w:p w14:paraId="5F43073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                       Rn+tn+t    46.1625  mm.</w:t>
      </w:r>
    </w:p>
    <w:p w14:paraId="4CEC6C88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27.8440  mm.</w:t>
      </w:r>
    </w:p>
    <w:p w14:paraId="6B05350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632E754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75EE480B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EDD2D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i/>
          <w:color w:val="0000FF"/>
          <w:sz w:val="18"/>
        </w:rPr>
        <w:t>Taking a UG-36(c)(3)(a) exemption for nozzle: N2.</w:t>
      </w:r>
    </w:p>
    <w:p w14:paraId="7BB66DF7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27512D0C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6D014F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1DFF51F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E2EED1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2851D7C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79576BD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502B407D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0.0157 mm.</w:t>
      </w:r>
    </w:p>
    <w:p w14:paraId="4527F254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0E5D78F7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6.3815 mm.</w:t>
      </w:r>
    </w:p>
    <w:p w14:paraId="31741175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6.3815 mm.</w:t>
      </w:r>
    </w:p>
    <w:p w14:paraId="299D88D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7939E8AF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515A8425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2D2D7283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Determine Nozzle Thickness candidate [tb]:</w:t>
      </w:r>
    </w:p>
    <w:p w14:paraId="58C8A3E1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57056C5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max( 6.38, 1.5 ) ]</w:t>
      </w:r>
    </w:p>
    <w:p w14:paraId="44DBDEC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3.4200 mm.</w:t>
      </w:r>
    </w:p>
    <w:p w14:paraId="60D36793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1811A279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510ACAE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2EA4FAB0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3.42 )</w:t>
      </w:r>
    </w:p>
    <w:p w14:paraId="39740B9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3.4200 mm.</w:t>
      </w:r>
    </w:p>
    <w:p w14:paraId="1FC58ED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F372E2F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60B138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3684D888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6B940D61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00D32BAB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0D0DAD">
        <w:rPr>
          <w:rFonts w:ascii="Arial" w:hAnsi="Consolas" w:cs="Arial"/>
          <w:i/>
          <w:color w:val="000000"/>
          <w:sz w:val="18"/>
        </w:rPr>
        <w:t>°</w:t>
      </w:r>
      <w:r w:rsidRPr="000D0DAD">
        <w:rPr>
          <w:rFonts w:ascii="Arial" w:hAnsi="Consolas" w:cs="Arial"/>
          <w:i/>
          <w:color w:val="000000"/>
          <w:sz w:val="18"/>
        </w:rPr>
        <w:t>C</w:t>
      </w:r>
    </w:p>
    <w:p w14:paraId="4A46C53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D00031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Tahoma" w:hAnsi="Consolas" w:cs="Arial"/>
          <w:color w:val="000000"/>
          <w:sz w:val="18"/>
          <w:u w:val="single"/>
        </w:rPr>
        <w:t>Weld Size Calculations, Description: N2</w:t>
      </w:r>
    </w:p>
    <w:p w14:paraId="0BC6F1C7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32A1A03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2F5124DA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224651F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AC8024E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00"/>
          <w:sz w:val="18"/>
        </w:rPr>
        <w:t>Results Per UW-16.1:</w:t>
      </w:r>
    </w:p>
    <w:p w14:paraId="76E8F969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D3B692E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31D61D82" w14:textId="77777777" w:rsidR="000D0DAD" w:rsidRDefault="000D0DAD" w:rsidP="000D0DAD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1AB57B0E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F0AE776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038C6CCA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56E1862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5163F2D2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color w:val="000000"/>
          <w:sz w:val="18"/>
        </w:rPr>
        <w:t>The Cut Length for this Nozzle is, Drop + Ho + H + T : 166.0508 mm.</w:t>
      </w:r>
    </w:p>
    <w:p w14:paraId="50A80B0F" w14:textId="77777777" w:rsidR="000D0DAD" w:rsidRDefault="000D0DAD" w:rsidP="000D0DAD">
      <w:pPr>
        <w:rPr>
          <w:rFonts w:ascii="Consolas" w:hAnsi="Consolas" w:cs="Arial"/>
          <w:sz w:val="18"/>
        </w:rPr>
      </w:pPr>
    </w:p>
    <w:p w14:paraId="49BAF0A1" w14:textId="77777777" w:rsidR="000D0DAD" w:rsidRDefault="000D0DAD" w:rsidP="000D0DAD">
      <w:pPr>
        <w:rPr>
          <w:rFonts w:ascii="Consolas" w:hAnsi="Consolas" w:cs="Arial"/>
          <w:sz w:val="18"/>
        </w:rPr>
      </w:pPr>
      <w:r w:rsidRPr="000D0DAD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6A12E70" w14:textId="59BD2ED8" w:rsidR="000D0DAD" w:rsidRPr="000D0DAD" w:rsidRDefault="000D0DAD" w:rsidP="000D0DAD">
      <w:pPr>
        <w:rPr>
          <w:rFonts w:ascii="Consolas" w:hAnsi="Consolas" w:cs="Arial"/>
          <w:sz w:val="18"/>
        </w:rPr>
      </w:pPr>
    </w:p>
    <w:sectPr w:rsidR="000D0DAD" w:rsidRPr="000D0DAD" w:rsidSect="000D0DAD">
      <w:headerReference w:type="default" r:id="rId64"/>
      <w:pgSz w:w="12240" w:h="15840" w:code="1"/>
      <w:pgMar w:top="1440" w:right="504" w:bottom="720" w:left="360" w:header="720" w:footer="720" w:gutter="72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AFF8" w14:textId="77777777" w:rsidR="00481C59" w:rsidRDefault="00481C59">
      <w:r>
        <w:separator/>
      </w:r>
    </w:p>
  </w:endnote>
  <w:endnote w:type="continuationSeparator" w:id="0">
    <w:p w14:paraId="7EC85236" w14:textId="77777777" w:rsidR="00481C59" w:rsidRDefault="00481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C2D1" w14:textId="77777777" w:rsidR="00481C59" w:rsidRDefault="00481C59">
      <w:r>
        <w:separator/>
      </w:r>
    </w:p>
  </w:footnote>
  <w:footnote w:type="continuationSeparator" w:id="0">
    <w:p w14:paraId="40EEA8A8" w14:textId="77777777" w:rsidR="00481C59" w:rsidRDefault="00481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91E8" w14:textId="77777777" w:rsidR="000D0DAD" w:rsidRDefault="000D0DAD" w:rsidP="000D0DA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0898B0F" w14:textId="77777777" w:rsidR="000D0DAD" w:rsidRDefault="000D0DAD" w:rsidP="000D0DA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4055" w14:textId="3FD3DAF5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F5C6758" w14:textId="77777777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Cover Page</w:t>
    </w:r>
  </w:p>
  <w:p w14:paraId="1A42070D" w14:textId="6E09F72D" w:rsidR="000D0DAD" w:rsidRPr="000D0DAD" w:rsidRDefault="000D0DAD" w:rsidP="000D0D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19C4" w14:textId="77777777" w:rsidR="008F0CEB" w:rsidRDefault="008F0CEB" w:rsidP="00F05CB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8B1420D" w14:textId="77777777" w:rsidR="008F0CEB" w:rsidRPr="001D3BD2" w:rsidRDefault="008F0CEB" w:rsidP="001D3BD2">
    <w:pPr>
      <w:pStyle w:val="Header"/>
      <w:ind w:right="360"/>
      <w:rPr>
        <w:rFonts w:ascii="Consolas"/>
        <w:b/>
      </w:rPr>
    </w:pPr>
    <w:r w:rsidRPr="001D3BD2">
      <w:rPr>
        <w:rFonts w:ascii="Consolas"/>
        <w:b/>
      </w:rPr>
      <w:t>Cover Page</w:t>
    </w:r>
  </w:p>
  <w:p w14:paraId="433FE25C" w14:textId="77777777" w:rsidR="008F0CEB" w:rsidRPr="001D3BD2" w:rsidRDefault="008F0CEB" w:rsidP="001D3B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0B4A" w14:textId="30664F4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1943970" w14:textId="64BC72BC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E104015" w14:textId="590AD4E0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7D87E532" w14:textId="0A83DCE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C439801" w14:textId="72CCE32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D4E921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Vessel Design Summary:                Step:   58   2:49pm  Mar 14,2025</w:t>
    </w:r>
  </w:p>
  <w:p w14:paraId="7B5722F2" w14:textId="082B39A1" w:rsidR="000D0DAD" w:rsidRPr="000D0DAD" w:rsidRDefault="000D0DAD" w:rsidP="000D0DA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EE458" w14:textId="2C2851A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2A554FB" w14:textId="5A9D0B1A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813D008" w14:textId="141F1EF1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10B39453" w14:textId="7FBD6ED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C993334" w14:textId="636FAD3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4C4FA95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Summary:                       Step:   56   2:49pm  Mar 14,2025</w:t>
    </w:r>
  </w:p>
  <w:p w14:paraId="7A529D30" w14:textId="2C4E20DE" w:rsidR="000D0DAD" w:rsidRPr="000D0DAD" w:rsidRDefault="000D0DAD" w:rsidP="000D0DA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AD2A" w14:textId="0DEDE02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A50E406" w14:textId="3C26D7D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5DA67F3" w14:textId="03666999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168D1D83" w14:textId="215121E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947BC59" w14:textId="5F60D8C8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187105B2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Schedule:                      Step:   55   2:49pm  Mar 14,2025</w:t>
    </w:r>
  </w:p>
  <w:p w14:paraId="61CBFFAA" w14:textId="601172E1" w:rsidR="000D0DAD" w:rsidRPr="000D0DAD" w:rsidRDefault="000D0DAD" w:rsidP="000D0DA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0FD7" w14:textId="40EC353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8418680" w14:textId="633D26DC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6E6577C" w14:textId="63862BD4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200EF1A4" w14:textId="408EEDB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6B441C2" w14:textId="61B4234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00E1162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Bill of Material:                     Step:   54   2:49pm  Mar 14,2025</w:t>
    </w:r>
  </w:p>
  <w:p w14:paraId="10B88E97" w14:textId="4C4B53F7" w:rsidR="000D0DAD" w:rsidRPr="000D0DAD" w:rsidRDefault="000D0DAD" w:rsidP="000D0DAD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C9439" w14:textId="76ABF42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6733F34" w14:textId="33A07999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15643F2E" w14:textId="6C1026DE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2A36E3E3" w14:textId="4641776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2FF99D7" w14:textId="73C8154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3CE003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MDMT Summary:                         Step:   57   2:49pm  Mar 14,2025</w:t>
    </w:r>
  </w:p>
  <w:p w14:paraId="3142E51F" w14:textId="52BDBB79" w:rsidR="000D0DAD" w:rsidRPr="000D0DAD" w:rsidRDefault="000D0DAD" w:rsidP="000D0DAD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7C8F" w14:textId="087C7B2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6C019" w14:textId="0CC9F1A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4E9189C0" w14:textId="54017137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0D2A032" w14:textId="588F0EB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4AB847C" w14:textId="6786813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98C036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Warnings and Errors:                  Step:    0   2:49pm  Mar 14,2025</w:t>
    </w:r>
  </w:p>
  <w:p w14:paraId="08C8318A" w14:textId="7306738E" w:rsidR="000D0DAD" w:rsidRPr="000D0DAD" w:rsidRDefault="000D0DAD" w:rsidP="000D0DAD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FF7B" w14:textId="56CFCD0E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B657DEC" w14:textId="6DB9501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168C9BCB" w14:textId="49792EA2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995A237" w14:textId="0334BAA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DCF140F" w14:textId="7314BAC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338D871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Input Echo:                           Step:    1   2:49pm  Mar 14,2025</w:t>
    </w:r>
  </w:p>
  <w:p w14:paraId="137DC9D2" w14:textId="3C41635C" w:rsidR="000D0DAD" w:rsidRPr="000D0DAD" w:rsidRDefault="000D0DAD" w:rsidP="000D0DAD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EBC9" w14:textId="105DE02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0139B5E" w14:textId="33E07BA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1DABAB3B" w14:textId="20BD1D8F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42261DAA" w14:textId="18E984A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C3C67D5" w14:textId="7D7BE73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003ED5C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XY Coordinate Calculations:           Step:    2   2:49pm  Mar 14,2025</w:t>
    </w:r>
  </w:p>
  <w:p w14:paraId="30888C86" w14:textId="14684C2B" w:rsidR="000D0DAD" w:rsidRPr="000D0DAD" w:rsidRDefault="000D0DAD" w:rsidP="000D0DAD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4CC2" w14:textId="0AB82E6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78B009E" w14:textId="385369DE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38C0037" w14:textId="56A0BB0C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538B5A3E" w14:textId="5192579A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CC3AF29" w14:textId="5149604F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24358CF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Flg Calc [Int P]: FLANGE              Flng:   35   2:49pm  Mar 14,2025</w:t>
    </w:r>
  </w:p>
  <w:p w14:paraId="11771356" w14:textId="5A23A31E" w:rsidR="000D0DAD" w:rsidRPr="000D0DAD" w:rsidRDefault="000D0DAD" w:rsidP="000D0DAD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A104" w14:textId="0E116DA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E81EA0D" w14:textId="7565C5F6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47DD6158" w14:textId="3B93515B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C964E30" w14:textId="76379F7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F42C70B" w14:textId="5C461BD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3908B574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Flg Calc [Int P]: FLANGE              Flng:   36   2:49pm  Mar 14,2025</w:t>
    </w:r>
  </w:p>
  <w:p w14:paraId="4F5ACD40" w14:textId="6FDAD420" w:rsidR="000D0DAD" w:rsidRPr="000D0DAD" w:rsidRDefault="000D0DAD" w:rsidP="000D0DAD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40F8" w14:textId="58E794E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C7B4F74" w14:textId="2E2A1FFE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4792B62F" w14:textId="2607F9E3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4040355" w14:textId="4EEE518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9B381EA" w14:textId="73DA83A5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396DB94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Internal Pressure Calculations:       Step:    5   2:49pm  Mar 14,2025</w:t>
    </w:r>
  </w:p>
  <w:p w14:paraId="0A3E2D33" w14:textId="068BBA10" w:rsidR="000D0DAD" w:rsidRPr="000D0DAD" w:rsidRDefault="000D0DAD" w:rsidP="000D0DAD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7D6D" w14:textId="1EB0253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9AC522C" w14:textId="037B2C22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5C92079E" w14:textId="1857426E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1A6E3461" w14:textId="27B9ACA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BF62F13" w14:textId="1418EF6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F5FE10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 Element: BOTTOM DISH                 Step:    6   2:49pm  Mar 14,2025</w:t>
    </w:r>
  </w:p>
  <w:p w14:paraId="31BAB222" w14:textId="5E78E7C2" w:rsidR="000D0DAD" w:rsidRPr="000D0DAD" w:rsidRDefault="000D0DAD" w:rsidP="000D0DAD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9FA" w14:textId="55A9327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CDE8EB7" w14:textId="1644272E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B9B8B06" w14:textId="0681C605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4595164" w14:textId="1920BCD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9D9FFBD" w14:textId="10AF87F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7EBC66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 Element: SHELL                       Step:    7   2:49pm  Mar 14,2025</w:t>
    </w:r>
  </w:p>
  <w:p w14:paraId="78C7AAA8" w14:textId="1B34E96D" w:rsidR="000D0DAD" w:rsidRPr="000D0DAD" w:rsidRDefault="000D0DAD" w:rsidP="000D0DAD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5AD0" w14:textId="7A5D3CA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DCBFD2D" w14:textId="3EDEFC4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3C786E52" w14:textId="6540BE10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210F8BC3" w14:textId="17F92C7F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86DBA3B" w14:textId="445264B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63A3047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Pressure Test Results: Shop Test      Step:    8   2:49pm  Mar 14,2025</w:t>
    </w:r>
  </w:p>
  <w:p w14:paraId="19E12EB1" w14:textId="048E56C2" w:rsidR="000D0DAD" w:rsidRPr="000D0DAD" w:rsidRDefault="000D0DAD" w:rsidP="000D0DAD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29FF" w14:textId="4A5EE93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AB564BA" w14:textId="1D48381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39995DD8" w14:textId="2D85991E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30C31DD" w14:textId="4D2CB3F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B3E3465" w14:textId="07C55B5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6D7639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Pressure Test Results: Field Test     Step:    9   2:49pm  Mar 14,2025</w:t>
    </w:r>
  </w:p>
  <w:p w14:paraId="0B716A28" w14:textId="5C6CD940" w:rsidR="000D0DAD" w:rsidRPr="000D0DAD" w:rsidRDefault="000D0DAD" w:rsidP="000D0DAD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965B" w14:textId="552747D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AE52C9E" w14:textId="7370770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5AE39E5" w14:textId="781C98FD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783CF50" w14:textId="46FFFA0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9BCDAEC" w14:textId="5C53D72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33C8B2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External Pressure Calculations:       Step:   10   2:49pm  Mar 14,2025</w:t>
    </w:r>
  </w:p>
  <w:p w14:paraId="16BA1DE8" w14:textId="5D27999A" w:rsidR="000D0DAD" w:rsidRPr="000D0DAD" w:rsidRDefault="000D0DAD" w:rsidP="000D0DAD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98CE" w14:textId="1A43E748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7020826" w14:textId="7B3F649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7C239A2B" w14:textId="143D1A54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78D99C4B" w14:textId="65285B8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8FC49CD" w14:textId="1A07D51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2B7BA864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Element and Detail Weights:           Step:   11   2:49pm  Mar 14,2025</w:t>
    </w:r>
  </w:p>
  <w:p w14:paraId="57338D7F" w14:textId="01A82AB9" w:rsidR="000D0DAD" w:rsidRPr="000D0DAD" w:rsidRDefault="000D0DAD" w:rsidP="000D0DAD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EE64" w14:textId="0BF9409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441F21C" w14:textId="720F491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5C168ACA" w14:textId="75A25112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4AB6D94E" w14:textId="584B1FB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283EBC00" w14:textId="630F2A38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0458039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Flange MAWP:                   Step:   12   2:49pm  Mar 14,2025</w:t>
    </w:r>
  </w:p>
  <w:p w14:paraId="5E71BDD9" w14:textId="09BF20BF" w:rsidR="000D0DAD" w:rsidRPr="000D0DAD" w:rsidRDefault="000D0DAD" w:rsidP="000D0DAD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CA1A" w14:textId="5570505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E1B243C" w14:textId="5C8C0D52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C1D78A3" w14:textId="6C89A776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2E97F2F" w14:textId="550D27C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21D1066" w14:textId="7301882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2ABC9EE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Natural Frequency Calculation:        Step:   13   2:49pm  Mar 14,2025</w:t>
    </w:r>
  </w:p>
  <w:p w14:paraId="2BB3C88D" w14:textId="300AD5E6" w:rsidR="000D0DAD" w:rsidRPr="000D0DAD" w:rsidRDefault="000D0DAD" w:rsidP="000D0DAD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C69C" w14:textId="4EA3D2CC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827BE53" w14:textId="706F850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6AC7E43" w14:textId="001B1BCF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C75C924" w14:textId="74BC6EEF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7F0620E" w14:textId="36C6100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4B02C1D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Wind Load Calculation:                Step:   14   2:49pm  Mar 14,2025</w:t>
    </w:r>
  </w:p>
  <w:p w14:paraId="7AA6FEE5" w14:textId="3BEE9624" w:rsidR="000D0DAD" w:rsidRPr="000D0DAD" w:rsidRDefault="000D0DAD" w:rsidP="000D0DAD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4A5" w14:textId="7D701392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1B2EFD4" w14:textId="43F8B80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52A0CE1F" w14:textId="42C5A918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56ED91F7" w14:textId="7BF8BF0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85C80CC" w14:textId="528E3FAA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3C93FA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Earthquake Load Calculation:          Step:   15   2:49pm  Mar 14,2025</w:t>
    </w:r>
  </w:p>
  <w:p w14:paraId="6AAB5EA5" w14:textId="4FC5D6AB" w:rsidR="000D0DAD" w:rsidRPr="000D0DAD" w:rsidRDefault="000D0DAD" w:rsidP="000D0DAD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41FA" w14:textId="3AE1FEC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AC89B4C" w14:textId="1A4BA37B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3EE5D7C0" w14:textId="0099F17D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1EDCA942" w14:textId="10C4970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A9CDEF8" w14:textId="0FF2570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28695D5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Wind/Earthquake Shear, Bending:       Step:   16   2:49pm  Mar 14,2025</w:t>
    </w:r>
  </w:p>
  <w:p w14:paraId="063F1FA0" w14:textId="3F22782E" w:rsidR="000D0DAD" w:rsidRPr="000D0DAD" w:rsidRDefault="000D0DAD" w:rsidP="000D0DAD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83FD" w14:textId="5356BB7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B86BB5D" w14:textId="306171F6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7301782C" w14:textId="6C60E148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4098F49B" w14:textId="60E3BA2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14A8806" w14:textId="75D4DE2A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81220A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Wind/Earthquake Deflection:           Step:   17   2:49pm  Mar 14,2025</w:t>
    </w:r>
  </w:p>
  <w:p w14:paraId="292CD4A7" w14:textId="23511151" w:rsidR="000D0DAD" w:rsidRPr="000D0DAD" w:rsidRDefault="000D0DAD" w:rsidP="000D0DAD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E85F" w14:textId="79C2544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CB8F364" w14:textId="179F098D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3F23E32B" w14:textId="1D959ED2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C0A05EC" w14:textId="1B68F0EA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529A60F" w14:textId="1AB4150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38A1A47B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Longitudinal Stress Constants:        Step:   18   2:49pm  Mar 14,2025</w:t>
    </w:r>
  </w:p>
  <w:p w14:paraId="2BF22C60" w14:textId="09D48291" w:rsidR="000D0DAD" w:rsidRPr="000D0DAD" w:rsidRDefault="000D0DAD" w:rsidP="000D0DAD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BD8E" w14:textId="0F8A5DA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480A576" w14:textId="2B0D5B7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7C785875" w14:textId="77A3E0A8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55DDA1C" w14:textId="23EF01D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E16315B" w14:textId="2D14DAE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2581AF31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Longitudinal Allowable Stresses:      Step:   19   2:49pm  Mar 14,2025</w:t>
    </w:r>
  </w:p>
  <w:p w14:paraId="3FA66A08" w14:textId="44705BE1" w:rsidR="000D0DAD" w:rsidRPr="000D0DAD" w:rsidRDefault="000D0DAD" w:rsidP="000D0DAD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4767" w14:textId="64822C66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7485369" w14:textId="68C1E38B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31073027" w14:textId="7F92CADE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509B4377" w14:textId="2325B3B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92F01FD" w14:textId="169C805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0EBB313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Longitudinal Stresses due to:         Step:   20   2:49pm  Mar 14,2025</w:t>
    </w:r>
  </w:p>
  <w:p w14:paraId="24565880" w14:textId="4B6C2458" w:rsidR="000D0DAD" w:rsidRPr="000D0DAD" w:rsidRDefault="000D0DAD" w:rsidP="000D0DAD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DC24" w14:textId="426F884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90BD360" w14:textId="38DC5BD4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600FBBC" w14:textId="2E06F02F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60E0C033" w14:textId="786BAEC5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F7F33E2" w14:textId="36BC140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3A103E47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Stress due to Combined Loads:         Step:   21   2:49pm  Mar 14,2025</w:t>
    </w:r>
  </w:p>
  <w:p w14:paraId="71C1BDDA" w14:textId="0DF639B3" w:rsidR="000D0DAD" w:rsidRPr="000D0DAD" w:rsidRDefault="000D0DAD" w:rsidP="000D0DAD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A6B9" w14:textId="29BA783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84B8F74" w14:textId="50CA961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649EC35" w14:textId="17CB2F4A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037BA20D" w14:textId="561CA61D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EADFF90" w14:textId="3C773E4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469F681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Center of Gravity Calculation:        Step:   22   2:49pm  Mar 14,2025</w:t>
    </w:r>
  </w:p>
  <w:p w14:paraId="50F49AC0" w14:textId="74323EC8" w:rsidR="000D0DAD" w:rsidRPr="000D0DAD" w:rsidRDefault="000D0DAD" w:rsidP="000D0DAD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72CB" w14:textId="479FBE0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0A9715B" w14:textId="4D92D01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D0C40FA" w14:textId="2EC48786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616A2FB1" w14:textId="241D8BC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25EA180" w14:textId="5F8735F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4FAE856C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Lifting Lug Calcs:                    Step:   23   2:49pm  Mar 14,2025</w:t>
    </w:r>
  </w:p>
  <w:p w14:paraId="1DAF8D5E" w14:textId="4366894F" w:rsidR="000D0DAD" w:rsidRPr="000D0DAD" w:rsidRDefault="000D0DAD" w:rsidP="000D0DAD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8B317" w14:textId="5F5195DF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FA87D7B" w14:textId="335717D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020B1698" w14:textId="43881F7E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6DB4A65F" w14:textId="1C87A0E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9D5262D" w14:textId="516CFBF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19CEE9B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Leg Check, (Operating Case):          Step:   24   2:49pm  Mar 14,2025</w:t>
    </w:r>
  </w:p>
  <w:p w14:paraId="4B4DB7C6" w14:textId="61266A75" w:rsidR="000D0DAD" w:rsidRPr="000D0DAD" w:rsidRDefault="000D0DAD" w:rsidP="000D0DAD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4734" w14:textId="5B7C7B6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2CA6AE1" w14:textId="1909729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145F7B8A" w14:textId="32A270ED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2E00905E" w14:textId="1A3417A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C89FAD4" w14:textId="6618756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3AC33993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Leg Check, (Filled w/Water):          Step:   25   2:49pm  Mar 14,2025</w:t>
    </w:r>
  </w:p>
  <w:p w14:paraId="2E63100E" w14:textId="0468925A" w:rsidR="000D0DAD" w:rsidRPr="000D0DAD" w:rsidRDefault="000D0DAD" w:rsidP="000D0DAD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00AF" w14:textId="01F71A9C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95C7234" w14:textId="430CDB6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337915E6" w14:textId="13FCB2AC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7B1B7BE7" w14:textId="5B7B5C4B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3E6D36D" w14:textId="3FCAA55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0107FB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N5                     Nozl:   27   2:49pm  Mar 14,2025</w:t>
    </w:r>
  </w:p>
  <w:p w14:paraId="7FCEC271" w14:textId="0949D22B" w:rsidR="000D0DAD" w:rsidRPr="000D0DAD" w:rsidRDefault="000D0DAD" w:rsidP="000D0DAD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883B" w14:textId="07CA728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0ABBD97" w14:textId="04889681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BDB3FA1" w14:textId="7A4E62B4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D386BA5" w14:textId="26909D2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164D9298" w14:textId="681D071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1906A0E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N8                     Nozl:   28   2:49pm  Mar 14,2025</w:t>
    </w:r>
  </w:p>
  <w:p w14:paraId="609B5C90" w14:textId="38FD897E" w:rsidR="000D0DAD" w:rsidRPr="000D0DAD" w:rsidRDefault="000D0DAD" w:rsidP="000D0DAD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0391" w14:textId="01856BF5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4987AF5" w14:textId="0727C670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595AC7D" w14:textId="2D54F022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76FAB1CC" w14:textId="14EA07A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7E8863E9" w14:textId="7438081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00B1A5D2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N6A                    Nozl:   29   2:49pm  Mar 14,2025</w:t>
    </w:r>
  </w:p>
  <w:p w14:paraId="2C9ED361" w14:textId="516DE9DD" w:rsidR="000D0DAD" w:rsidRPr="000D0DAD" w:rsidRDefault="000D0DAD" w:rsidP="000D0DAD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456D3" w14:textId="7B04934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73BD16F" w14:textId="0871B7C4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49199D16" w14:textId="56AB8553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49B24ED7" w14:textId="7134A918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5D2D0646" w14:textId="1CEF75A1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4D5F8A6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N6B                    Nozl:   30   2:49pm  Mar 14,2025</w:t>
    </w:r>
  </w:p>
  <w:p w14:paraId="24810A45" w14:textId="2356A0B2" w:rsidR="000D0DAD" w:rsidRPr="000D0DAD" w:rsidRDefault="000D0DAD" w:rsidP="000D0DAD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EFFA" w14:textId="7A78A51E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1C83DF" w14:textId="5445F77D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1F79F914" w14:textId="3D7E9FED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4F91CDCE" w14:textId="0C480199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AAC8EAF" w14:textId="0D5E945F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7E33931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N4A                    Nozl:   31   2:49pm  Mar 14,2025</w:t>
    </w:r>
  </w:p>
  <w:p w14:paraId="70370464" w14:textId="18EA8454" w:rsidR="000D0DAD" w:rsidRPr="000D0DAD" w:rsidRDefault="000D0DAD" w:rsidP="000D0DAD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B683" w14:textId="050209F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DB0A73" w14:textId="4272E7DA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126464F0" w14:textId="35237E3E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62E40CD4" w14:textId="4171F212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1321AE4E" w14:textId="293F7C0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4A6486E9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N4B                    Nozl:   32   2:49pm  Mar 14,2025</w:t>
    </w:r>
  </w:p>
  <w:p w14:paraId="721FA3A8" w14:textId="0E28B2EB" w:rsidR="000D0DAD" w:rsidRPr="000D0DAD" w:rsidRDefault="000D0DAD" w:rsidP="000D0DAD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0A1B" w14:textId="590E28DB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8CC049D" w14:textId="14FE279E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36908C9" w14:textId="3A745128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2A1EB36D" w14:textId="4B606BD0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0E13B07D" w14:textId="6DB5F6A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09D3D3CA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M1                     Nozl:   33   2:49pm  Mar 14,2025</w:t>
    </w:r>
  </w:p>
  <w:p w14:paraId="45950D65" w14:textId="24667644" w:rsidR="000D0DAD" w:rsidRPr="000D0DAD" w:rsidRDefault="000D0DAD" w:rsidP="000D0DAD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F1C7" w14:textId="3D2004A4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5351AD6" w14:textId="17F3BFE8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26F7A644" w14:textId="1FBAE3A4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256624E5" w14:textId="4D14EB25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1AE643C6" w14:textId="4561F81D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61326A8D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N1                     Nozl:   34   2:49pm  Mar 14,2025</w:t>
    </w:r>
  </w:p>
  <w:p w14:paraId="42D690FE" w14:textId="0EC2C5FE" w:rsidR="000D0DAD" w:rsidRPr="000D0DAD" w:rsidRDefault="000D0DAD" w:rsidP="000D0DAD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8391E" w14:textId="4E1825EC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2C4B446" w14:textId="4E196C3F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4BDF4B95" w14:textId="536E1AAF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10B73F03" w14:textId="368DC97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4CF69117" w14:textId="7837A8F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7F9F53D6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N7                     Nozl:   35   2:49pm  Mar 14,2025</w:t>
    </w:r>
  </w:p>
  <w:p w14:paraId="21ED895E" w14:textId="2A28F081" w:rsidR="000D0DAD" w:rsidRPr="000D0DAD" w:rsidRDefault="000D0DAD" w:rsidP="000D0DAD">
    <w:pPr>
      <w:pStyle w:val="Header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6A82" w14:textId="2B9A25E9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9BB899" w14:textId="6D0352D3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59216AC" w14:textId="55CEF2F3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C1136F1" w14:textId="787626E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56497DD" w14:textId="0112B3A3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B6E0638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N9                     Nozl:   36   2:49pm  Mar 14,2025</w:t>
    </w:r>
  </w:p>
  <w:p w14:paraId="2C8A681B" w14:textId="5F22F717" w:rsidR="000D0DAD" w:rsidRPr="000D0DAD" w:rsidRDefault="000D0DAD" w:rsidP="000D0DAD">
    <w:pPr>
      <w:pStyle w:val="Header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611A" w14:textId="2FE4E893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9E0282D" w14:textId="511F40C6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654BA981" w14:textId="2C4DCD94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95780DD" w14:textId="67BF5BDC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B106915" w14:textId="56E365A4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56A28525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N10                    Nozl:   37   2:49pm  Mar 14,2025</w:t>
    </w:r>
  </w:p>
  <w:p w14:paraId="4AAD0B70" w14:textId="6F9C34CD" w:rsidR="000D0DAD" w:rsidRPr="000D0DAD" w:rsidRDefault="000D0DAD" w:rsidP="000D0DAD">
    <w:pPr>
      <w:pStyle w:val="Header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21BDE" w14:textId="78BEDBE1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A46DF34" w14:textId="4D26C81C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0922CD45" w14:textId="7F29308F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302C4BB6" w14:textId="3333EF26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6590B0B0" w14:textId="237886DD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2CCC190F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N3                     Nozl:   38   2:49pm  Mar 14,2025</w:t>
    </w:r>
  </w:p>
  <w:p w14:paraId="59140047" w14:textId="7AD732FD" w:rsidR="000D0DAD" w:rsidRPr="000D0DAD" w:rsidRDefault="000D0DAD" w:rsidP="000D0DAD">
    <w:pPr>
      <w:pStyle w:val="Header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DEAC" w14:textId="4AA5D740" w:rsidR="000D0DAD" w:rsidRDefault="000D0DAD" w:rsidP="0074727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D98F784" w14:textId="647250A6" w:rsidR="000D0DAD" w:rsidRPr="000D0DAD" w:rsidRDefault="000D0DAD" w:rsidP="000D0DAD">
    <w:pPr>
      <w:pStyle w:val="Header"/>
      <w:ind w:right="360"/>
      <w:rPr>
        <w:rFonts w:ascii="Consolas"/>
        <w:b/>
      </w:rPr>
    </w:pPr>
    <w:r w:rsidRPr="000D0DAD">
      <w:rPr>
        <w:rFonts w:ascii="Consolas"/>
        <w:b/>
      </w:rPr>
      <w:t>Tag No.</w:t>
    </w:r>
    <w:r w:rsidR="00DB3778">
      <w:rPr>
        <w:rFonts w:ascii="Consolas"/>
        <w:b/>
      </w:rPr>
      <w:t>65-21-U-6230-01</w:t>
    </w:r>
  </w:p>
  <w:p w14:paraId="730D21A8" w14:textId="1A216273" w:rsidR="000D0DAD" w:rsidRPr="000D0DAD" w:rsidRDefault="00DB3778" w:rsidP="000D0DAD">
    <w:pPr>
      <w:pStyle w:val="Header"/>
      <w:rPr>
        <w:rFonts w:ascii="Consolas"/>
        <w:b/>
      </w:rPr>
    </w:pPr>
    <w:r>
      <w:rPr>
        <w:rFonts w:ascii="Consolas"/>
        <w:b/>
      </w:rPr>
      <w:t>Corrosion Inhibitor Injection at Cluster 30 DD</w:t>
    </w:r>
  </w:p>
  <w:p w14:paraId="45AD7E31" w14:textId="6A6A51A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PV Elite 26 SP2   Licensee: </w:t>
    </w:r>
  </w:p>
  <w:p w14:paraId="3F0A7439" w14:textId="2F3F65EE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 xml:space="preserve">FileName : </w:t>
    </w:r>
    <w:r w:rsidR="00DB3778">
      <w:rPr>
        <w:rFonts w:ascii="Consolas"/>
        <w:b/>
      </w:rPr>
      <w:t>Corrosion Inhibitor Injection at Cluster 30 DD</w:t>
    </w:r>
    <w:r w:rsidRPr="000D0DAD">
      <w:rPr>
        <w:rFonts w:ascii="Consolas"/>
        <w:b/>
      </w:rPr>
      <w:t xml:space="preserve">    --------------</w:t>
    </w:r>
  </w:p>
  <w:p w14:paraId="619554A9" w14:textId="77777777" w:rsidR="000D0DAD" w:rsidRPr="000D0DAD" w:rsidRDefault="000D0DAD" w:rsidP="000D0DAD">
    <w:pPr>
      <w:pStyle w:val="Header"/>
      <w:rPr>
        <w:rFonts w:ascii="Consolas"/>
        <w:b/>
      </w:rPr>
    </w:pPr>
    <w:r w:rsidRPr="000D0DAD">
      <w:rPr>
        <w:rFonts w:ascii="Consolas"/>
        <w:b/>
      </w:rPr>
      <w:t>Nozzle Calcs.: N2                     Nozl:   39   2:49pm  Mar 14,2025</w:t>
    </w:r>
  </w:p>
  <w:p w14:paraId="50609217" w14:textId="0F198879" w:rsidR="000D0DAD" w:rsidRPr="000D0DAD" w:rsidRDefault="000D0DAD" w:rsidP="000D0D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AD"/>
    <w:rsid w:val="000D0DAD"/>
    <w:rsid w:val="00395105"/>
    <w:rsid w:val="003E5A2F"/>
    <w:rsid w:val="00481C59"/>
    <w:rsid w:val="004E1DDC"/>
    <w:rsid w:val="008F0CEB"/>
    <w:rsid w:val="009B343A"/>
    <w:rsid w:val="00A00CD3"/>
    <w:rsid w:val="00C234F2"/>
    <w:rsid w:val="00CC3CF0"/>
    <w:rsid w:val="00CE713B"/>
    <w:rsid w:val="00DB3778"/>
    <w:rsid w:val="00E66033"/>
    <w:rsid w:val="00F27584"/>
    <w:rsid w:val="00FF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444C5"/>
  <w15:chartTrackingRefBased/>
  <w15:docId w15:val="{A6ED0EE6-A2D6-45B2-9595-6EEA8724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D0DA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D0DA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D0DA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ataLine">
    <w:name w:val="DataLine"/>
    <w:basedOn w:val="Normal"/>
    <w:pPr>
      <w:tabs>
        <w:tab w:val="right" w:pos="720"/>
        <w:tab w:val="right" w:pos="1440"/>
        <w:tab w:val="right" w:pos="2160"/>
        <w:tab w:val="right" w:pos="2880"/>
        <w:tab w:val="right" w:pos="3600"/>
        <w:tab w:val="right" w:pos="4320"/>
        <w:tab w:val="right" w:pos="5040"/>
        <w:tab w:val="right" w:pos="5760"/>
        <w:tab w:val="right" w:pos="6480"/>
        <w:tab w:val="right" w:pos="7200"/>
        <w:tab w:val="right" w:pos="7920"/>
        <w:tab w:val="right" w:pos="8640"/>
        <w:tab w:val="right" w:pos="9360"/>
      </w:tabs>
    </w:pPr>
    <w:rPr>
      <w:rFonts w:ascii="Courier New" w:hAnsi="Courier New"/>
    </w:rPr>
  </w:style>
  <w:style w:type="paragraph" w:customStyle="1" w:styleId="Style1">
    <w:name w:val="Style1"/>
    <w:basedOn w:val="Header"/>
    <w:autoRedefine/>
  </w:style>
  <w:style w:type="character" w:customStyle="1" w:styleId="Heading1Char">
    <w:name w:val="Heading 1 Char"/>
    <w:basedOn w:val="DefaultParagraphFont"/>
    <w:link w:val="Heading1"/>
    <w:rsid w:val="000D0DAD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semiHidden/>
    <w:rsid w:val="000D0DAD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0D0DAD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0D0DAD"/>
  </w:style>
  <w:style w:type="paragraph" w:styleId="TOC2">
    <w:name w:val="toc 2"/>
    <w:basedOn w:val="Normal"/>
    <w:next w:val="Normal"/>
    <w:autoRedefine/>
    <w:rsid w:val="000D0DAD"/>
    <w:pPr>
      <w:ind w:left="200"/>
    </w:pPr>
  </w:style>
  <w:style w:type="paragraph" w:styleId="TOC3">
    <w:name w:val="toc 3"/>
    <w:basedOn w:val="Normal"/>
    <w:next w:val="Normal"/>
    <w:autoRedefine/>
    <w:rsid w:val="000D0DAD"/>
    <w:pPr>
      <w:ind w:left="400"/>
    </w:pPr>
  </w:style>
  <w:style w:type="paragraph" w:styleId="TOC4">
    <w:name w:val="toc 4"/>
    <w:basedOn w:val="Normal"/>
    <w:next w:val="Normal"/>
    <w:autoRedefine/>
    <w:rsid w:val="000D0DAD"/>
    <w:pPr>
      <w:ind w:left="600"/>
    </w:pPr>
  </w:style>
  <w:style w:type="paragraph" w:styleId="TOC5">
    <w:name w:val="toc 5"/>
    <w:basedOn w:val="Normal"/>
    <w:next w:val="Normal"/>
    <w:autoRedefine/>
    <w:rsid w:val="000D0DAD"/>
    <w:pPr>
      <w:ind w:left="800"/>
    </w:pPr>
  </w:style>
  <w:style w:type="paragraph" w:styleId="TOC6">
    <w:name w:val="toc 6"/>
    <w:basedOn w:val="Normal"/>
    <w:next w:val="Normal"/>
    <w:autoRedefine/>
    <w:rsid w:val="000D0DAD"/>
    <w:pPr>
      <w:ind w:left="1000"/>
    </w:pPr>
  </w:style>
  <w:style w:type="paragraph" w:styleId="TOC7">
    <w:name w:val="toc 7"/>
    <w:basedOn w:val="Normal"/>
    <w:next w:val="Normal"/>
    <w:autoRedefine/>
    <w:rsid w:val="000D0DAD"/>
    <w:pPr>
      <w:ind w:left="1200"/>
    </w:pPr>
  </w:style>
  <w:style w:type="paragraph" w:styleId="TOC8">
    <w:name w:val="toc 8"/>
    <w:basedOn w:val="Normal"/>
    <w:next w:val="Normal"/>
    <w:autoRedefine/>
    <w:rsid w:val="000D0DAD"/>
    <w:pPr>
      <w:ind w:left="1400"/>
    </w:pPr>
  </w:style>
  <w:style w:type="paragraph" w:styleId="TOC9">
    <w:name w:val="toc 9"/>
    <w:basedOn w:val="Normal"/>
    <w:next w:val="Normal"/>
    <w:autoRedefine/>
    <w:rsid w:val="000D0DAD"/>
    <w:pPr>
      <w:ind w:left="1600"/>
    </w:pPr>
  </w:style>
  <w:style w:type="character" w:customStyle="1" w:styleId="HeaderChar">
    <w:name w:val="Header Char"/>
    <w:link w:val="Header"/>
    <w:rsid w:val="008F0CEB"/>
    <w:rPr>
      <w:lang w:val="en-US" w:eastAsia="en-US"/>
    </w:rPr>
  </w:style>
  <w:style w:type="table" w:styleId="TableGrid">
    <w:name w:val="Table Grid"/>
    <w:basedOn w:val="TableNormal"/>
    <w:rsid w:val="008F0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7.xml"/><Relationship Id="rId21" Type="http://schemas.openxmlformats.org/officeDocument/2006/relationships/header" Target="header14.xml"/><Relationship Id="rId34" Type="http://schemas.openxmlformats.org/officeDocument/2006/relationships/header" Target="header25.xml"/><Relationship Id="rId42" Type="http://schemas.openxmlformats.org/officeDocument/2006/relationships/image" Target="media/image6.png"/><Relationship Id="rId47" Type="http://schemas.openxmlformats.org/officeDocument/2006/relationships/image" Target="media/image8.png"/><Relationship Id="rId50" Type="http://schemas.openxmlformats.org/officeDocument/2006/relationships/header" Target="header37.xml"/><Relationship Id="rId55" Type="http://schemas.openxmlformats.org/officeDocument/2006/relationships/header" Target="header41.xml"/><Relationship Id="rId63" Type="http://schemas.openxmlformats.org/officeDocument/2006/relationships/image" Target="media/image12.png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9" Type="http://schemas.openxmlformats.org/officeDocument/2006/relationships/header" Target="header20.xml"/><Relationship Id="rId11" Type="http://schemas.openxmlformats.org/officeDocument/2006/relationships/header" Target="header6.xml"/><Relationship Id="rId24" Type="http://schemas.openxmlformats.org/officeDocument/2006/relationships/image" Target="media/image4.png"/><Relationship Id="rId32" Type="http://schemas.openxmlformats.org/officeDocument/2006/relationships/header" Target="header23.xml"/><Relationship Id="rId37" Type="http://schemas.openxmlformats.org/officeDocument/2006/relationships/header" Target="header28.xml"/><Relationship Id="rId40" Type="http://schemas.openxmlformats.org/officeDocument/2006/relationships/header" Target="header30.xml"/><Relationship Id="rId45" Type="http://schemas.openxmlformats.org/officeDocument/2006/relationships/header" Target="header34.xml"/><Relationship Id="rId53" Type="http://schemas.openxmlformats.org/officeDocument/2006/relationships/header" Target="header40.xml"/><Relationship Id="rId58" Type="http://schemas.openxmlformats.org/officeDocument/2006/relationships/header" Target="header43.xml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11.png"/><Relationship Id="rId19" Type="http://schemas.openxmlformats.org/officeDocument/2006/relationships/image" Target="media/image2.png"/><Relationship Id="rId14" Type="http://schemas.openxmlformats.org/officeDocument/2006/relationships/header" Target="header9.xml"/><Relationship Id="rId22" Type="http://schemas.openxmlformats.org/officeDocument/2006/relationships/image" Target="media/image3.png"/><Relationship Id="rId27" Type="http://schemas.openxmlformats.org/officeDocument/2006/relationships/header" Target="header18.xml"/><Relationship Id="rId30" Type="http://schemas.openxmlformats.org/officeDocument/2006/relationships/header" Target="header21.xml"/><Relationship Id="rId35" Type="http://schemas.openxmlformats.org/officeDocument/2006/relationships/header" Target="header26.xml"/><Relationship Id="rId43" Type="http://schemas.openxmlformats.org/officeDocument/2006/relationships/header" Target="header32.xml"/><Relationship Id="rId48" Type="http://schemas.openxmlformats.org/officeDocument/2006/relationships/header" Target="header35.xml"/><Relationship Id="rId56" Type="http://schemas.openxmlformats.org/officeDocument/2006/relationships/image" Target="media/image10.png"/><Relationship Id="rId64" Type="http://schemas.openxmlformats.org/officeDocument/2006/relationships/header" Target="header47.xml"/><Relationship Id="rId8" Type="http://schemas.openxmlformats.org/officeDocument/2006/relationships/header" Target="header3.xml"/><Relationship Id="rId51" Type="http://schemas.openxmlformats.org/officeDocument/2006/relationships/header" Target="header38.xml"/><Relationship Id="rId3" Type="http://schemas.openxmlformats.org/officeDocument/2006/relationships/webSettings" Target="webSettings.xml"/><Relationship Id="rId12" Type="http://schemas.openxmlformats.org/officeDocument/2006/relationships/header" Target="header7.xml"/><Relationship Id="rId17" Type="http://schemas.openxmlformats.org/officeDocument/2006/relationships/image" Target="media/image1.png"/><Relationship Id="rId25" Type="http://schemas.openxmlformats.org/officeDocument/2006/relationships/header" Target="header16.xml"/><Relationship Id="rId33" Type="http://schemas.openxmlformats.org/officeDocument/2006/relationships/header" Target="header24.xml"/><Relationship Id="rId38" Type="http://schemas.openxmlformats.org/officeDocument/2006/relationships/image" Target="media/image5.png"/><Relationship Id="rId46" Type="http://schemas.openxmlformats.org/officeDocument/2006/relationships/image" Target="media/image7.png"/><Relationship Id="rId59" Type="http://schemas.openxmlformats.org/officeDocument/2006/relationships/header" Target="header44.xml"/><Relationship Id="rId20" Type="http://schemas.openxmlformats.org/officeDocument/2006/relationships/header" Target="header13.xml"/><Relationship Id="rId41" Type="http://schemas.openxmlformats.org/officeDocument/2006/relationships/header" Target="header31.xml"/><Relationship Id="rId54" Type="http://schemas.openxmlformats.org/officeDocument/2006/relationships/image" Target="media/image9.png"/><Relationship Id="rId62" Type="http://schemas.openxmlformats.org/officeDocument/2006/relationships/header" Target="header4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header" Target="header15.xml"/><Relationship Id="rId28" Type="http://schemas.openxmlformats.org/officeDocument/2006/relationships/header" Target="header19.xml"/><Relationship Id="rId36" Type="http://schemas.openxmlformats.org/officeDocument/2006/relationships/header" Target="header27.xml"/><Relationship Id="rId49" Type="http://schemas.openxmlformats.org/officeDocument/2006/relationships/header" Target="header36.xml"/><Relationship Id="rId57" Type="http://schemas.openxmlformats.org/officeDocument/2006/relationships/header" Target="header42.xml"/><Relationship Id="rId10" Type="http://schemas.openxmlformats.org/officeDocument/2006/relationships/header" Target="header5.xml"/><Relationship Id="rId31" Type="http://schemas.openxmlformats.org/officeDocument/2006/relationships/header" Target="header22.xml"/><Relationship Id="rId44" Type="http://schemas.openxmlformats.org/officeDocument/2006/relationships/header" Target="header33.xml"/><Relationship Id="rId52" Type="http://schemas.openxmlformats.org/officeDocument/2006/relationships/header" Target="header39.xml"/><Relationship Id="rId60" Type="http://schemas.openxmlformats.org/officeDocument/2006/relationships/header" Target="header45.xml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3" Type="http://schemas.openxmlformats.org/officeDocument/2006/relationships/header" Target="header8.xml"/><Relationship Id="rId18" Type="http://schemas.openxmlformats.org/officeDocument/2006/relationships/header" Target="header12.xml"/><Relationship Id="rId39" Type="http://schemas.openxmlformats.org/officeDocument/2006/relationships/header" Target="header29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Intergraph%20CAS\PVELITE\26\System\outpu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output</Template>
  <TotalTime>12</TotalTime>
  <Pages>6</Pages>
  <Words>49241</Words>
  <Characters>280677</Characters>
  <Application>Microsoft Office Word</Application>
  <DocSecurity>0</DocSecurity>
  <Lines>2338</Lines>
  <Paragraphs>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lokare</dc:creator>
  <cp:keywords/>
  <cp:lastModifiedBy>Radhakrishna Agepati</cp:lastModifiedBy>
  <cp:revision>5</cp:revision>
  <cp:lastPrinted>1999-05-21T03:19:00Z</cp:lastPrinted>
  <dcterms:created xsi:type="dcterms:W3CDTF">2025-03-14T09:20:00Z</dcterms:created>
  <dcterms:modified xsi:type="dcterms:W3CDTF">2025-03-16T17:31:00Z</dcterms:modified>
</cp:coreProperties>
</file>