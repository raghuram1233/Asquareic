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C8EB26" w14:textId="2ECE3E1B" w:rsidR="004E1DDC" w:rsidRDefault="000D0DAD" w:rsidP="000D0DAD">
      <w:pPr>
        <w:jc w:val="center"/>
        <w:rPr>
          <w:rFonts w:ascii="Arial" w:hAnsi="Arial" w:cs="Arial"/>
          <w:b/>
          <w:sz w:val="56"/>
        </w:rPr>
      </w:pPr>
      <w:r>
        <w:rPr>
          <w:rFonts w:ascii="Arial" w:hAnsi="Arial" w:cs="Arial"/>
          <w:b/>
          <w:sz w:val="56"/>
        </w:rPr>
        <w:t>Table of Contents</w:t>
      </w:r>
    </w:p>
    <w:p w14:paraId="39316E45" w14:textId="38602C73" w:rsidR="000D0DAD" w:rsidRDefault="000D0DAD" w:rsidP="000D0DAD">
      <w:pPr>
        <w:jc w:val="center"/>
        <w:rPr>
          <w:rFonts w:ascii="Arial" w:hAnsi="Arial" w:cs="Arial"/>
          <w:b/>
          <w:sz w:val="56"/>
        </w:rPr>
      </w:pPr>
    </w:p>
    <w:p w14:paraId="67CD1944" w14:textId="5233989A" w:rsidR="000D0DAD" w:rsidRDefault="000D0DAD">
      <w:pPr>
        <w:pStyle w:val="TOC1"/>
        <w:tabs>
          <w:tab w:val="right" w:leader="dot" w:pos="10286"/>
        </w:tabs>
        <w:rPr>
          <w:rFonts w:asciiTheme="minorHAnsi" w:eastAsiaTheme="minorEastAsia" w:hAnsiTheme="minorHAnsi" w:cstheme="minorBidi"/>
          <w:noProof/>
          <w:sz w:val="22"/>
          <w:szCs w:val="22"/>
          <w:lang w:val="en-IN" w:eastAsia="en-IN"/>
        </w:rPr>
      </w:pPr>
      <w:r>
        <w:rPr>
          <w:rFonts w:ascii="Arial" w:hAnsi="Arial" w:cs="Arial"/>
          <w:sz w:val="28"/>
        </w:rPr>
        <w:fldChar w:fldCharType="begin"/>
      </w:r>
      <w:r>
        <w:rPr>
          <w:rFonts w:ascii="Arial" w:hAnsi="Arial" w:cs="Arial"/>
          <w:sz w:val="28"/>
        </w:rPr>
        <w:instrText xml:space="preserve"> TOC \f \z </w:instrText>
      </w:r>
      <w:r>
        <w:rPr>
          <w:rFonts w:ascii="Arial" w:hAnsi="Arial" w:cs="Arial"/>
          <w:sz w:val="28"/>
        </w:rPr>
        <w:fldChar w:fldCharType="separate"/>
      </w:r>
      <w:r w:rsidRPr="00B12812">
        <w:rPr>
          <w:rFonts w:ascii="Consolas" w:hAnsi="Consolas" w:cs="Arial"/>
          <w:noProof/>
        </w:rPr>
        <w:t>Cover Sheet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_Toc192856478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2</w:t>
      </w:r>
      <w:r>
        <w:rPr>
          <w:noProof/>
          <w:webHidden/>
        </w:rPr>
        <w:fldChar w:fldCharType="end"/>
      </w:r>
    </w:p>
    <w:p w14:paraId="424F41B6" w14:textId="024EF9D1" w:rsidR="000D0DAD" w:rsidRDefault="000D0DAD">
      <w:pPr>
        <w:pStyle w:val="TOC1"/>
        <w:tabs>
          <w:tab w:val="right" w:leader="dot" w:pos="10286"/>
        </w:tabs>
        <w:rPr>
          <w:rFonts w:asciiTheme="minorHAnsi" w:eastAsiaTheme="minorEastAsia" w:hAnsiTheme="minorHAnsi" w:cstheme="minorBidi"/>
          <w:noProof/>
          <w:sz w:val="22"/>
          <w:szCs w:val="22"/>
          <w:lang w:val="en-IN" w:eastAsia="en-IN"/>
        </w:rPr>
      </w:pPr>
      <w:r w:rsidRPr="00B12812">
        <w:rPr>
          <w:rFonts w:ascii="Consolas" w:hAnsi="Consolas" w:cs="Arial"/>
          <w:noProof/>
        </w:rPr>
        <w:t>Vessel Design Summary: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_Toc192856479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3</w:t>
      </w:r>
      <w:r>
        <w:rPr>
          <w:noProof/>
          <w:webHidden/>
        </w:rPr>
        <w:fldChar w:fldCharType="end"/>
      </w:r>
    </w:p>
    <w:p w14:paraId="7598AE31" w14:textId="02774652" w:rsidR="000D0DAD" w:rsidRDefault="000D0DAD">
      <w:pPr>
        <w:pStyle w:val="TOC1"/>
        <w:tabs>
          <w:tab w:val="right" w:leader="dot" w:pos="10286"/>
        </w:tabs>
        <w:rPr>
          <w:rFonts w:asciiTheme="minorHAnsi" w:eastAsiaTheme="minorEastAsia" w:hAnsiTheme="minorHAnsi" w:cstheme="minorBidi"/>
          <w:noProof/>
          <w:sz w:val="22"/>
          <w:szCs w:val="22"/>
          <w:lang w:val="en-IN" w:eastAsia="en-IN"/>
        </w:rPr>
      </w:pPr>
      <w:r w:rsidRPr="00B12812">
        <w:rPr>
          <w:rFonts w:ascii="Consolas" w:hAnsi="Consolas" w:cs="Arial"/>
          <w:noProof/>
        </w:rPr>
        <w:t>Nozzle Summary: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_Toc192856480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5</w:t>
      </w:r>
      <w:r>
        <w:rPr>
          <w:noProof/>
          <w:webHidden/>
        </w:rPr>
        <w:fldChar w:fldCharType="end"/>
      </w:r>
    </w:p>
    <w:p w14:paraId="7D5F8E26" w14:textId="288FAD59" w:rsidR="000D0DAD" w:rsidRDefault="000D0DAD">
      <w:pPr>
        <w:pStyle w:val="TOC1"/>
        <w:tabs>
          <w:tab w:val="right" w:leader="dot" w:pos="10286"/>
        </w:tabs>
        <w:rPr>
          <w:rFonts w:asciiTheme="minorHAnsi" w:eastAsiaTheme="minorEastAsia" w:hAnsiTheme="minorHAnsi" w:cstheme="minorBidi"/>
          <w:noProof/>
          <w:sz w:val="22"/>
          <w:szCs w:val="22"/>
          <w:lang w:val="en-IN" w:eastAsia="en-IN"/>
        </w:rPr>
      </w:pPr>
      <w:r w:rsidRPr="00B12812">
        <w:rPr>
          <w:rFonts w:ascii="Consolas" w:hAnsi="Consolas" w:cs="Arial"/>
          <w:noProof/>
        </w:rPr>
        <w:t>Nozzle Schedule: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_Toc192856481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7</w:t>
      </w:r>
      <w:r>
        <w:rPr>
          <w:noProof/>
          <w:webHidden/>
        </w:rPr>
        <w:fldChar w:fldCharType="end"/>
      </w:r>
    </w:p>
    <w:p w14:paraId="55DD4DDA" w14:textId="68B823FF" w:rsidR="000D0DAD" w:rsidRDefault="000D0DAD">
      <w:pPr>
        <w:pStyle w:val="TOC1"/>
        <w:tabs>
          <w:tab w:val="right" w:leader="dot" w:pos="10286"/>
        </w:tabs>
        <w:rPr>
          <w:rFonts w:asciiTheme="minorHAnsi" w:eastAsiaTheme="minorEastAsia" w:hAnsiTheme="minorHAnsi" w:cstheme="minorBidi"/>
          <w:noProof/>
          <w:sz w:val="22"/>
          <w:szCs w:val="22"/>
          <w:lang w:val="en-IN" w:eastAsia="en-IN"/>
        </w:rPr>
      </w:pPr>
      <w:r w:rsidRPr="00B12812">
        <w:rPr>
          <w:rFonts w:ascii="Consolas" w:hAnsi="Consolas" w:cs="Arial"/>
          <w:noProof/>
        </w:rPr>
        <w:t>Bill of Material: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_Toc192856482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9</w:t>
      </w:r>
      <w:r>
        <w:rPr>
          <w:noProof/>
          <w:webHidden/>
        </w:rPr>
        <w:fldChar w:fldCharType="end"/>
      </w:r>
    </w:p>
    <w:p w14:paraId="26007C63" w14:textId="411B6E83" w:rsidR="000D0DAD" w:rsidRDefault="000D0DAD">
      <w:pPr>
        <w:pStyle w:val="TOC1"/>
        <w:tabs>
          <w:tab w:val="right" w:leader="dot" w:pos="10286"/>
        </w:tabs>
        <w:rPr>
          <w:rFonts w:asciiTheme="minorHAnsi" w:eastAsiaTheme="minorEastAsia" w:hAnsiTheme="minorHAnsi" w:cstheme="minorBidi"/>
          <w:noProof/>
          <w:sz w:val="22"/>
          <w:szCs w:val="22"/>
          <w:lang w:val="en-IN" w:eastAsia="en-IN"/>
        </w:rPr>
      </w:pPr>
      <w:r w:rsidRPr="00B12812">
        <w:rPr>
          <w:rFonts w:ascii="Consolas" w:hAnsi="Consolas" w:cs="Arial"/>
          <w:noProof/>
        </w:rPr>
        <w:t>MDMT Summary: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_Toc192856483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10</w:t>
      </w:r>
      <w:r>
        <w:rPr>
          <w:noProof/>
          <w:webHidden/>
        </w:rPr>
        <w:fldChar w:fldCharType="end"/>
      </w:r>
    </w:p>
    <w:p w14:paraId="7BB0B3C9" w14:textId="16D1E169" w:rsidR="000D0DAD" w:rsidRDefault="000D0DAD">
      <w:pPr>
        <w:pStyle w:val="TOC1"/>
        <w:tabs>
          <w:tab w:val="right" w:leader="dot" w:pos="10286"/>
        </w:tabs>
        <w:rPr>
          <w:rFonts w:asciiTheme="minorHAnsi" w:eastAsiaTheme="minorEastAsia" w:hAnsiTheme="minorHAnsi" w:cstheme="minorBidi"/>
          <w:noProof/>
          <w:sz w:val="22"/>
          <w:szCs w:val="22"/>
          <w:lang w:val="en-IN" w:eastAsia="en-IN"/>
        </w:rPr>
      </w:pPr>
      <w:r w:rsidRPr="00B12812">
        <w:rPr>
          <w:rFonts w:ascii="Consolas" w:hAnsi="Consolas" w:cs="Arial"/>
          <w:noProof/>
        </w:rPr>
        <w:t>Warnings and Errors: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_Toc192856484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12</w:t>
      </w:r>
      <w:r>
        <w:rPr>
          <w:noProof/>
          <w:webHidden/>
        </w:rPr>
        <w:fldChar w:fldCharType="end"/>
      </w:r>
    </w:p>
    <w:p w14:paraId="44EE0D58" w14:textId="0C2DB788" w:rsidR="000D0DAD" w:rsidRDefault="000D0DAD">
      <w:pPr>
        <w:pStyle w:val="TOC1"/>
        <w:tabs>
          <w:tab w:val="right" w:leader="dot" w:pos="10286"/>
        </w:tabs>
        <w:rPr>
          <w:rFonts w:asciiTheme="minorHAnsi" w:eastAsiaTheme="minorEastAsia" w:hAnsiTheme="minorHAnsi" w:cstheme="minorBidi"/>
          <w:noProof/>
          <w:sz w:val="22"/>
          <w:szCs w:val="22"/>
          <w:lang w:val="en-IN" w:eastAsia="en-IN"/>
        </w:rPr>
      </w:pPr>
      <w:r w:rsidRPr="00B12812">
        <w:rPr>
          <w:rFonts w:ascii="Consolas" w:hAnsi="Consolas" w:cs="Arial"/>
          <w:noProof/>
        </w:rPr>
        <w:t>Input Echo: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_Toc192856485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13</w:t>
      </w:r>
      <w:r>
        <w:rPr>
          <w:noProof/>
          <w:webHidden/>
        </w:rPr>
        <w:fldChar w:fldCharType="end"/>
      </w:r>
    </w:p>
    <w:p w14:paraId="7B82D563" w14:textId="6BDD663C" w:rsidR="000D0DAD" w:rsidRDefault="000D0DAD">
      <w:pPr>
        <w:pStyle w:val="TOC1"/>
        <w:tabs>
          <w:tab w:val="right" w:leader="dot" w:pos="10286"/>
        </w:tabs>
        <w:rPr>
          <w:rFonts w:asciiTheme="minorHAnsi" w:eastAsiaTheme="minorEastAsia" w:hAnsiTheme="minorHAnsi" w:cstheme="minorBidi"/>
          <w:noProof/>
          <w:sz w:val="22"/>
          <w:szCs w:val="22"/>
          <w:lang w:val="en-IN" w:eastAsia="en-IN"/>
        </w:rPr>
      </w:pPr>
      <w:r w:rsidRPr="00B12812">
        <w:rPr>
          <w:rFonts w:ascii="Consolas" w:hAnsi="Consolas" w:cs="Arial"/>
          <w:noProof/>
        </w:rPr>
        <w:t>XY Coordinate Calculations: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_Toc192856486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21</w:t>
      </w:r>
      <w:r>
        <w:rPr>
          <w:noProof/>
          <w:webHidden/>
        </w:rPr>
        <w:fldChar w:fldCharType="end"/>
      </w:r>
    </w:p>
    <w:p w14:paraId="654130CC" w14:textId="7C5C6615" w:rsidR="000D0DAD" w:rsidRDefault="000D0DAD">
      <w:pPr>
        <w:pStyle w:val="TOC1"/>
        <w:tabs>
          <w:tab w:val="right" w:leader="dot" w:pos="10286"/>
        </w:tabs>
        <w:rPr>
          <w:rFonts w:asciiTheme="minorHAnsi" w:eastAsiaTheme="minorEastAsia" w:hAnsiTheme="minorHAnsi" w:cstheme="minorBidi"/>
          <w:noProof/>
          <w:sz w:val="22"/>
          <w:szCs w:val="22"/>
          <w:lang w:val="en-IN" w:eastAsia="en-IN"/>
        </w:rPr>
      </w:pPr>
      <w:r w:rsidRPr="00B12812">
        <w:rPr>
          <w:rFonts w:ascii="Consolas" w:hAnsi="Consolas" w:cs="Arial"/>
          <w:noProof/>
        </w:rPr>
        <w:t>Flg Calc [Int P]:   FLANGE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_Toc192856487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22</w:t>
      </w:r>
      <w:r>
        <w:rPr>
          <w:noProof/>
          <w:webHidden/>
        </w:rPr>
        <w:fldChar w:fldCharType="end"/>
      </w:r>
    </w:p>
    <w:p w14:paraId="10F9E970" w14:textId="765C1A3E" w:rsidR="000D0DAD" w:rsidRDefault="000D0DAD">
      <w:pPr>
        <w:pStyle w:val="TOC1"/>
        <w:tabs>
          <w:tab w:val="right" w:leader="dot" w:pos="10286"/>
        </w:tabs>
        <w:rPr>
          <w:rFonts w:asciiTheme="minorHAnsi" w:eastAsiaTheme="minorEastAsia" w:hAnsiTheme="minorHAnsi" w:cstheme="minorBidi"/>
          <w:noProof/>
          <w:sz w:val="22"/>
          <w:szCs w:val="22"/>
          <w:lang w:val="en-IN" w:eastAsia="en-IN"/>
        </w:rPr>
      </w:pPr>
      <w:r w:rsidRPr="00B12812">
        <w:rPr>
          <w:rFonts w:ascii="Consolas" w:hAnsi="Consolas" w:cs="Arial"/>
          <w:noProof/>
        </w:rPr>
        <w:t>Flg Calc [Int P]:   FLANGE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_Toc192856488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27</w:t>
      </w:r>
      <w:r>
        <w:rPr>
          <w:noProof/>
          <w:webHidden/>
        </w:rPr>
        <w:fldChar w:fldCharType="end"/>
      </w:r>
    </w:p>
    <w:p w14:paraId="5E7D33AB" w14:textId="2AB90A62" w:rsidR="000D0DAD" w:rsidRDefault="000D0DAD">
      <w:pPr>
        <w:pStyle w:val="TOC1"/>
        <w:tabs>
          <w:tab w:val="right" w:leader="dot" w:pos="10286"/>
        </w:tabs>
        <w:rPr>
          <w:rFonts w:asciiTheme="minorHAnsi" w:eastAsiaTheme="minorEastAsia" w:hAnsiTheme="minorHAnsi" w:cstheme="minorBidi"/>
          <w:noProof/>
          <w:sz w:val="22"/>
          <w:szCs w:val="22"/>
          <w:lang w:val="en-IN" w:eastAsia="en-IN"/>
        </w:rPr>
      </w:pPr>
      <w:r w:rsidRPr="00B12812">
        <w:rPr>
          <w:rFonts w:ascii="Consolas" w:hAnsi="Consolas" w:cs="Arial"/>
          <w:noProof/>
        </w:rPr>
        <w:t>Internal Pressure Calculations: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_Toc192856489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31</w:t>
      </w:r>
      <w:r>
        <w:rPr>
          <w:noProof/>
          <w:webHidden/>
        </w:rPr>
        <w:fldChar w:fldCharType="end"/>
      </w:r>
    </w:p>
    <w:p w14:paraId="043419FD" w14:textId="68FD3D3D" w:rsidR="000D0DAD" w:rsidRDefault="000D0DAD">
      <w:pPr>
        <w:pStyle w:val="TOC1"/>
        <w:tabs>
          <w:tab w:val="right" w:leader="dot" w:pos="10286"/>
        </w:tabs>
        <w:rPr>
          <w:rFonts w:asciiTheme="minorHAnsi" w:eastAsiaTheme="minorEastAsia" w:hAnsiTheme="minorHAnsi" w:cstheme="minorBidi"/>
          <w:noProof/>
          <w:sz w:val="22"/>
          <w:szCs w:val="22"/>
          <w:lang w:val="en-IN" w:eastAsia="en-IN"/>
        </w:rPr>
      </w:pPr>
      <w:r w:rsidRPr="00B12812">
        <w:rPr>
          <w:rFonts w:ascii="Consolas" w:hAnsi="Consolas" w:cs="Arial"/>
          <w:noProof/>
        </w:rPr>
        <w:t>Element: BOTTOM DISH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_Toc192856490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32</w:t>
      </w:r>
      <w:r>
        <w:rPr>
          <w:noProof/>
          <w:webHidden/>
        </w:rPr>
        <w:fldChar w:fldCharType="end"/>
      </w:r>
    </w:p>
    <w:p w14:paraId="5DD5C3D8" w14:textId="4E8FF51E" w:rsidR="000D0DAD" w:rsidRDefault="000D0DAD">
      <w:pPr>
        <w:pStyle w:val="TOC1"/>
        <w:tabs>
          <w:tab w:val="right" w:leader="dot" w:pos="10286"/>
        </w:tabs>
        <w:rPr>
          <w:rFonts w:asciiTheme="minorHAnsi" w:eastAsiaTheme="minorEastAsia" w:hAnsiTheme="minorHAnsi" w:cstheme="minorBidi"/>
          <w:noProof/>
          <w:sz w:val="22"/>
          <w:szCs w:val="22"/>
          <w:lang w:val="en-IN" w:eastAsia="en-IN"/>
        </w:rPr>
      </w:pPr>
      <w:r w:rsidRPr="00B12812">
        <w:rPr>
          <w:rFonts w:ascii="Consolas" w:hAnsi="Consolas" w:cs="Arial"/>
          <w:noProof/>
        </w:rPr>
        <w:t>Element: SHELL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_Toc192856491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34</w:t>
      </w:r>
      <w:r>
        <w:rPr>
          <w:noProof/>
          <w:webHidden/>
        </w:rPr>
        <w:fldChar w:fldCharType="end"/>
      </w:r>
    </w:p>
    <w:p w14:paraId="6CC71380" w14:textId="4F99CC66" w:rsidR="000D0DAD" w:rsidRDefault="000D0DAD">
      <w:pPr>
        <w:pStyle w:val="TOC1"/>
        <w:tabs>
          <w:tab w:val="right" w:leader="dot" w:pos="10286"/>
        </w:tabs>
        <w:rPr>
          <w:rFonts w:asciiTheme="minorHAnsi" w:eastAsiaTheme="minorEastAsia" w:hAnsiTheme="minorHAnsi" w:cstheme="minorBidi"/>
          <w:noProof/>
          <w:sz w:val="22"/>
          <w:szCs w:val="22"/>
          <w:lang w:val="en-IN" w:eastAsia="en-IN"/>
        </w:rPr>
      </w:pPr>
      <w:r w:rsidRPr="00B12812">
        <w:rPr>
          <w:rFonts w:ascii="Consolas" w:hAnsi="Consolas" w:cs="Arial"/>
          <w:noProof/>
        </w:rPr>
        <w:t>Pressure Test Results: Shop Test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_Toc192856492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36</w:t>
      </w:r>
      <w:r>
        <w:rPr>
          <w:noProof/>
          <w:webHidden/>
        </w:rPr>
        <w:fldChar w:fldCharType="end"/>
      </w:r>
    </w:p>
    <w:p w14:paraId="2C441421" w14:textId="597E6041" w:rsidR="000D0DAD" w:rsidRDefault="000D0DAD">
      <w:pPr>
        <w:pStyle w:val="TOC1"/>
        <w:tabs>
          <w:tab w:val="right" w:leader="dot" w:pos="10286"/>
        </w:tabs>
        <w:rPr>
          <w:rFonts w:asciiTheme="minorHAnsi" w:eastAsiaTheme="minorEastAsia" w:hAnsiTheme="minorHAnsi" w:cstheme="minorBidi"/>
          <w:noProof/>
          <w:sz w:val="22"/>
          <w:szCs w:val="22"/>
          <w:lang w:val="en-IN" w:eastAsia="en-IN"/>
        </w:rPr>
      </w:pPr>
      <w:r w:rsidRPr="00B12812">
        <w:rPr>
          <w:rFonts w:ascii="Consolas" w:hAnsi="Consolas" w:cs="Arial"/>
          <w:noProof/>
        </w:rPr>
        <w:t>Pressure Test Results: Field Test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_Toc192856493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38</w:t>
      </w:r>
      <w:r>
        <w:rPr>
          <w:noProof/>
          <w:webHidden/>
        </w:rPr>
        <w:fldChar w:fldCharType="end"/>
      </w:r>
    </w:p>
    <w:p w14:paraId="4AC50EEE" w14:textId="61A4C0CA" w:rsidR="000D0DAD" w:rsidRDefault="000D0DAD">
      <w:pPr>
        <w:pStyle w:val="TOC1"/>
        <w:tabs>
          <w:tab w:val="right" w:leader="dot" w:pos="10286"/>
        </w:tabs>
        <w:rPr>
          <w:rFonts w:asciiTheme="minorHAnsi" w:eastAsiaTheme="minorEastAsia" w:hAnsiTheme="minorHAnsi" w:cstheme="minorBidi"/>
          <w:noProof/>
          <w:sz w:val="22"/>
          <w:szCs w:val="22"/>
          <w:lang w:val="en-IN" w:eastAsia="en-IN"/>
        </w:rPr>
      </w:pPr>
      <w:r w:rsidRPr="00B12812">
        <w:rPr>
          <w:rFonts w:ascii="Consolas" w:hAnsi="Consolas" w:cs="Arial"/>
          <w:noProof/>
        </w:rPr>
        <w:t>External Pressure Calculations: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_Toc192856494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40</w:t>
      </w:r>
      <w:r>
        <w:rPr>
          <w:noProof/>
          <w:webHidden/>
        </w:rPr>
        <w:fldChar w:fldCharType="end"/>
      </w:r>
    </w:p>
    <w:p w14:paraId="04DA8B3E" w14:textId="33019FB5" w:rsidR="000D0DAD" w:rsidRDefault="000D0DAD">
      <w:pPr>
        <w:pStyle w:val="TOC1"/>
        <w:tabs>
          <w:tab w:val="right" w:leader="dot" w:pos="10286"/>
        </w:tabs>
        <w:rPr>
          <w:rFonts w:asciiTheme="minorHAnsi" w:eastAsiaTheme="minorEastAsia" w:hAnsiTheme="minorHAnsi" w:cstheme="minorBidi"/>
          <w:noProof/>
          <w:sz w:val="22"/>
          <w:szCs w:val="22"/>
          <w:lang w:val="en-IN" w:eastAsia="en-IN"/>
        </w:rPr>
      </w:pPr>
      <w:r w:rsidRPr="00B12812">
        <w:rPr>
          <w:rFonts w:ascii="Consolas" w:hAnsi="Consolas" w:cs="Arial"/>
          <w:noProof/>
        </w:rPr>
        <w:t>Element and Detail Weights: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_Toc192856495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41</w:t>
      </w:r>
      <w:r>
        <w:rPr>
          <w:noProof/>
          <w:webHidden/>
        </w:rPr>
        <w:fldChar w:fldCharType="end"/>
      </w:r>
    </w:p>
    <w:p w14:paraId="4F1C87A3" w14:textId="3C16A75F" w:rsidR="000D0DAD" w:rsidRDefault="000D0DAD">
      <w:pPr>
        <w:pStyle w:val="TOC1"/>
        <w:tabs>
          <w:tab w:val="right" w:leader="dot" w:pos="10286"/>
        </w:tabs>
        <w:rPr>
          <w:rFonts w:asciiTheme="minorHAnsi" w:eastAsiaTheme="minorEastAsia" w:hAnsiTheme="minorHAnsi" w:cstheme="minorBidi"/>
          <w:noProof/>
          <w:sz w:val="22"/>
          <w:szCs w:val="22"/>
          <w:lang w:val="en-IN" w:eastAsia="en-IN"/>
        </w:rPr>
      </w:pPr>
      <w:r w:rsidRPr="00B12812">
        <w:rPr>
          <w:rFonts w:ascii="Consolas" w:hAnsi="Consolas" w:cs="Arial"/>
          <w:noProof/>
        </w:rPr>
        <w:t>Nozzle Flange MAWP: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_Toc192856496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44</w:t>
      </w:r>
      <w:r>
        <w:rPr>
          <w:noProof/>
          <w:webHidden/>
        </w:rPr>
        <w:fldChar w:fldCharType="end"/>
      </w:r>
    </w:p>
    <w:p w14:paraId="148C684F" w14:textId="28938545" w:rsidR="000D0DAD" w:rsidRDefault="000D0DAD">
      <w:pPr>
        <w:pStyle w:val="TOC1"/>
        <w:tabs>
          <w:tab w:val="right" w:leader="dot" w:pos="10286"/>
        </w:tabs>
        <w:rPr>
          <w:rFonts w:asciiTheme="minorHAnsi" w:eastAsiaTheme="minorEastAsia" w:hAnsiTheme="minorHAnsi" w:cstheme="minorBidi"/>
          <w:noProof/>
          <w:sz w:val="22"/>
          <w:szCs w:val="22"/>
          <w:lang w:val="en-IN" w:eastAsia="en-IN"/>
        </w:rPr>
      </w:pPr>
      <w:r w:rsidRPr="00B12812">
        <w:rPr>
          <w:rFonts w:ascii="Consolas" w:hAnsi="Consolas" w:cs="Arial"/>
          <w:noProof/>
        </w:rPr>
        <w:t>Natural Frequency Calculation: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_Toc192856497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45</w:t>
      </w:r>
      <w:r>
        <w:rPr>
          <w:noProof/>
          <w:webHidden/>
        </w:rPr>
        <w:fldChar w:fldCharType="end"/>
      </w:r>
    </w:p>
    <w:p w14:paraId="698A6E59" w14:textId="28CE10A4" w:rsidR="000D0DAD" w:rsidRDefault="000D0DAD">
      <w:pPr>
        <w:pStyle w:val="TOC1"/>
        <w:tabs>
          <w:tab w:val="right" w:leader="dot" w:pos="10286"/>
        </w:tabs>
        <w:rPr>
          <w:rFonts w:asciiTheme="minorHAnsi" w:eastAsiaTheme="minorEastAsia" w:hAnsiTheme="minorHAnsi" w:cstheme="minorBidi"/>
          <w:noProof/>
          <w:sz w:val="22"/>
          <w:szCs w:val="22"/>
          <w:lang w:val="en-IN" w:eastAsia="en-IN"/>
        </w:rPr>
      </w:pPr>
      <w:r w:rsidRPr="00B12812">
        <w:rPr>
          <w:rFonts w:ascii="Consolas" w:hAnsi="Consolas" w:cs="Arial"/>
          <w:noProof/>
        </w:rPr>
        <w:t>Wind Load Calculation: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_Toc192856498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46</w:t>
      </w:r>
      <w:r>
        <w:rPr>
          <w:noProof/>
          <w:webHidden/>
        </w:rPr>
        <w:fldChar w:fldCharType="end"/>
      </w:r>
    </w:p>
    <w:p w14:paraId="7EB82964" w14:textId="27EBF6F6" w:rsidR="000D0DAD" w:rsidRDefault="000D0DAD">
      <w:pPr>
        <w:pStyle w:val="TOC1"/>
        <w:tabs>
          <w:tab w:val="right" w:leader="dot" w:pos="10286"/>
        </w:tabs>
        <w:rPr>
          <w:rFonts w:asciiTheme="minorHAnsi" w:eastAsiaTheme="minorEastAsia" w:hAnsiTheme="minorHAnsi" w:cstheme="minorBidi"/>
          <w:noProof/>
          <w:sz w:val="22"/>
          <w:szCs w:val="22"/>
          <w:lang w:val="en-IN" w:eastAsia="en-IN"/>
        </w:rPr>
      </w:pPr>
      <w:r w:rsidRPr="00B12812">
        <w:rPr>
          <w:rFonts w:ascii="Consolas" w:hAnsi="Consolas" w:cs="Arial"/>
          <w:noProof/>
        </w:rPr>
        <w:t>Earthquake Load Calculation: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_Toc192856499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49</w:t>
      </w:r>
      <w:r>
        <w:rPr>
          <w:noProof/>
          <w:webHidden/>
        </w:rPr>
        <w:fldChar w:fldCharType="end"/>
      </w:r>
    </w:p>
    <w:p w14:paraId="7A18D218" w14:textId="2B7DF9D1" w:rsidR="000D0DAD" w:rsidRDefault="000D0DAD">
      <w:pPr>
        <w:pStyle w:val="TOC1"/>
        <w:tabs>
          <w:tab w:val="right" w:leader="dot" w:pos="10286"/>
        </w:tabs>
        <w:rPr>
          <w:rFonts w:asciiTheme="minorHAnsi" w:eastAsiaTheme="minorEastAsia" w:hAnsiTheme="minorHAnsi" w:cstheme="minorBidi"/>
          <w:noProof/>
          <w:sz w:val="22"/>
          <w:szCs w:val="22"/>
          <w:lang w:val="en-IN" w:eastAsia="en-IN"/>
        </w:rPr>
      </w:pPr>
      <w:r w:rsidRPr="00B12812">
        <w:rPr>
          <w:rFonts w:ascii="Consolas" w:hAnsi="Consolas" w:cs="Arial"/>
          <w:noProof/>
        </w:rPr>
        <w:t>Wind/Earthquake Shear, Bending: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_Toc192856500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51</w:t>
      </w:r>
      <w:r>
        <w:rPr>
          <w:noProof/>
          <w:webHidden/>
        </w:rPr>
        <w:fldChar w:fldCharType="end"/>
      </w:r>
    </w:p>
    <w:p w14:paraId="2540CACC" w14:textId="7B262253" w:rsidR="000D0DAD" w:rsidRDefault="000D0DAD">
      <w:pPr>
        <w:pStyle w:val="TOC1"/>
        <w:tabs>
          <w:tab w:val="right" w:leader="dot" w:pos="10286"/>
        </w:tabs>
        <w:rPr>
          <w:rFonts w:asciiTheme="minorHAnsi" w:eastAsiaTheme="minorEastAsia" w:hAnsiTheme="minorHAnsi" w:cstheme="minorBidi"/>
          <w:noProof/>
          <w:sz w:val="22"/>
          <w:szCs w:val="22"/>
          <w:lang w:val="en-IN" w:eastAsia="en-IN"/>
        </w:rPr>
      </w:pPr>
      <w:r w:rsidRPr="00B12812">
        <w:rPr>
          <w:rFonts w:ascii="Consolas" w:hAnsi="Consolas" w:cs="Arial"/>
          <w:noProof/>
        </w:rPr>
        <w:t>Wind/Earthquake Deflection: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_Toc192856501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52</w:t>
      </w:r>
      <w:r>
        <w:rPr>
          <w:noProof/>
          <w:webHidden/>
        </w:rPr>
        <w:fldChar w:fldCharType="end"/>
      </w:r>
    </w:p>
    <w:p w14:paraId="41B0B320" w14:textId="7F1C0FD8" w:rsidR="000D0DAD" w:rsidRDefault="000D0DAD">
      <w:pPr>
        <w:pStyle w:val="TOC1"/>
        <w:tabs>
          <w:tab w:val="right" w:leader="dot" w:pos="10286"/>
        </w:tabs>
        <w:rPr>
          <w:rFonts w:asciiTheme="minorHAnsi" w:eastAsiaTheme="minorEastAsia" w:hAnsiTheme="minorHAnsi" w:cstheme="minorBidi"/>
          <w:noProof/>
          <w:sz w:val="22"/>
          <w:szCs w:val="22"/>
          <w:lang w:val="en-IN" w:eastAsia="en-IN"/>
        </w:rPr>
      </w:pPr>
      <w:r w:rsidRPr="00B12812">
        <w:rPr>
          <w:rFonts w:ascii="Consolas" w:hAnsi="Consolas" w:cs="Arial"/>
          <w:noProof/>
        </w:rPr>
        <w:t>Longitudinal Stress Constants: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_Toc192856502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53</w:t>
      </w:r>
      <w:r>
        <w:rPr>
          <w:noProof/>
          <w:webHidden/>
        </w:rPr>
        <w:fldChar w:fldCharType="end"/>
      </w:r>
    </w:p>
    <w:p w14:paraId="32D4A340" w14:textId="3F178444" w:rsidR="000D0DAD" w:rsidRDefault="000D0DAD">
      <w:pPr>
        <w:pStyle w:val="TOC1"/>
        <w:tabs>
          <w:tab w:val="right" w:leader="dot" w:pos="10286"/>
        </w:tabs>
        <w:rPr>
          <w:rFonts w:asciiTheme="minorHAnsi" w:eastAsiaTheme="minorEastAsia" w:hAnsiTheme="minorHAnsi" w:cstheme="minorBidi"/>
          <w:noProof/>
          <w:sz w:val="22"/>
          <w:szCs w:val="22"/>
          <w:lang w:val="en-IN" w:eastAsia="en-IN"/>
        </w:rPr>
      </w:pPr>
      <w:r w:rsidRPr="00B12812">
        <w:rPr>
          <w:rFonts w:ascii="Consolas" w:hAnsi="Consolas" w:cs="Arial"/>
          <w:noProof/>
        </w:rPr>
        <w:t>Longitudinal Allowable Stresses: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_Toc192856503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54</w:t>
      </w:r>
      <w:r>
        <w:rPr>
          <w:noProof/>
          <w:webHidden/>
        </w:rPr>
        <w:fldChar w:fldCharType="end"/>
      </w:r>
    </w:p>
    <w:p w14:paraId="228792D0" w14:textId="62299AD5" w:rsidR="000D0DAD" w:rsidRDefault="000D0DAD">
      <w:pPr>
        <w:pStyle w:val="TOC1"/>
        <w:tabs>
          <w:tab w:val="right" w:leader="dot" w:pos="10286"/>
        </w:tabs>
        <w:rPr>
          <w:rFonts w:asciiTheme="minorHAnsi" w:eastAsiaTheme="minorEastAsia" w:hAnsiTheme="minorHAnsi" w:cstheme="minorBidi"/>
          <w:noProof/>
          <w:sz w:val="22"/>
          <w:szCs w:val="22"/>
          <w:lang w:val="en-IN" w:eastAsia="en-IN"/>
        </w:rPr>
      </w:pPr>
      <w:r w:rsidRPr="00B12812">
        <w:rPr>
          <w:rFonts w:ascii="Consolas" w:hAnsi="Consolas" w:cs="Arial"/>
          <w:noProof/>
        </w:rPr>
        <w:t>Longitudinal Stresses due to: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_Toc192856504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55</w:t>
      </w:r>
      <w:r>
        <w:rPr>
          <w:noProof/>
          <w:webHidden/>
        </w:rPr>
        <w:fldChar w:fldCharType="end"/>
      </w:r>
    </w:p>
    <w:p w14:paraId="4617F0C1" w14:textId="125815F1" w:rsidR="000D0DAD" w:rsidRDefault="000D0DAD">
      <w:pPr>
        <w:pStyle w:val="TOC1"/>
        <w:tabs>
          <w:tab w:val="right" w:leader="dot" w:pos="10286"/>
        </w:tabs>
        <w:rPr>
          <w:rFonts w:asciiTheme="minorHAnsi" w:eastAsiaTheme="minorEastAsia" w:hAnsiTheme="minorHAnsi" w:cstheme="minorBidi"/>
          <w:noProof/>
          <w:sz w:val="22"/>
          <w:szCs w:val="22"/>
          <w:lang w:val="en-IN" w:eastAsia="en-IN"/>
        </w:rPr>
      </w:pPr>
      <w:r w:rsidRPr="00B12812">
        <w:rPr>
          <w:rFonts w:ascii="Consolas" w:hAnsi="Consolas" w:cs="Arial"/>
          <w:noProof/>
        </w:rPr>
        <w:t>Stress due to Combined Loads: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_Toc192856505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57</w:t>
      </w:r>
      <w:r>
        <w:rPr>
          <w:noProof/>
          <w:webHidden/>
        </w:rPr>
        <w:fldChar w:fldCharType="end"/>
      </w:r>
    </w:p>
    <w:p w14:paraId="1F7C08FD" w14:textId="5575D0CC" w:rsidR="000D0DAD" w:rsidRDefault="000D0DAD">
      <w:pPr>
        <w:pStyle w:val="TOC1"/>
        <w:tabs>
          <w:tab w:val="right" w:leader="dot" w:pos="10286"/>
        </w:tabs>
        <w:rPr>
          <w:rFonts w:asciiTheme="minorHAnsi" w:eastAsiaTheme="minorEastAsia" w:hAnsiTheme="minorHAnsi" w:cstheme="minorBidi"/>
          <w:noProof/>
          <w:sz w:val="22"/>
          <w:szCs w:val="22"/>
          <w:lang w:val="en-IN" w:eastAsia="en-IN"/>
        </w:rPr>
      </w:pPr>
      <w:r w:rsidRPr="00B12812">
        <w:rPr>
          <w:rFonts w:ascii="Consolas" w:hAnsi="Consolas" w:cs="Arial"/>
          <w:noProof/>
        </w:rPr>
        <w:t>Center of Gravity Calculation: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_Toc192856506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61</w:t>
      </w:r>
      <w:r>
        <w:rPr>
          <w:noProof/>
          <w:webHidden/>
        </w:rPr>
        <w:fldChar w:fldCharType="end"/>
      </w:r>
    </w:p>
    <w:p w14:paraId="74718276" w14:textId="076AB7BB" w:rsidR="000D0DAD" w:rsidRDefault="000D0DAD">
      <w:pPr>
        <w:pStyle w:val="TOC1"/>
        <w:tabs>
          <w:tab w:val="right" w:leader="dot" w:pos="10286"/>
        </w:tabs>
        <w:rPr>
          <w:rFonts w:asciiTheme="minorHAnsi" w:eastAsiaTheme="minorEastAsia" w:hAnsiTheme="minorHAnsi" w:cstheme="minorBidi"/>
          <w:noProof/>
          <w:sz w:val="22"/>
          <w:szCs w:val="22"/>
          <w:lang w:val="en-IN" w:eastAsia="en-IN"/>
        </w:rPr>
      </w:pPr>
      <w:r w:rsidRPr="00B12812">
        <w:rPr>
          <w:rFonts w:ascii="Consolas" w:hAnsi="Consolas" w:cs="Arial"/>
          <w:noProof/>
        </w:rPr>
        <w:t>Lifting Lug Calcs: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_Toc192856507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63</w:t>
      </w:r>
      <w:r>
        <w:rPr>
          <w:noProof/>
          <w:webHidden/>
        </w:rPr>
        <w:fldChar w:fldCharType="end"/>
      </w:r>
    </w:p>
    <w:p w14:paraId="41A6DDAE" w14:textId="16C09D94" w:rsidR="000D0DAD" w:rsidRDefault="000D0DAD">
      <w:pPr>
        <w:pStyle w:val="TOC1"/>
        <w:tabs>
          <w:tab w:val="right" w:leader="dot" w:pos="10286"/>
        </w:tabs>
        <w:rPr>
          <w:rFonts w:asciiTheme="minorHAnsi" w:eastAsiaTheme="minorEastAsia" w:hAnsiTheme="minorHAnsi" w:cstheme="minorBidi"/>
          <w:noProof/>
          <w:sz w:val="22"/>
          <w:szCs w:val="22"/>
          <w:lang w:val="en-IN" w:eastAsia="en-IN"/>
        </w:rPr>
      </w:pPr>
      <w:r w:rsidRPr="00B12812">
        <w:rPr>
          <w:rFonts w:ascii="Consolas" w:hAnsi="Consolas" w:cs="Arial"/>
          <w:noProof/>
        </w:rPr>
        <w:t>Leg Check, (Operating Case):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_Toc192856508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71</w:t>
      </w:r>
      <w:r>
        <w:rPr>
          <w:noProof/>
          <w:webHidden/>
        </w:rPr>
        <w:fldChar w:fldCharType="end"/>
      </w:r>
    </w:p>
    <w:p w14:paraId="39933CF2" w14:textId="788DAAD8" w:rsidR="000D0DAD" w:rsidRDefault="000D0DAD">
      <w:pPr>
        <w:pStyle w:val="TOC1"/>
        <w:tabs>
          <w:tab w:val="right" w:leader="dot" w:pos="10286"/>
        </w:tabs>
        <w:rPr>
          <w:rFonts w:asciiTheme="minorHAnsi" w:eastAsiaTheme="minorEastAsia" w:hAnsiTheme="minorHAnsi" w:cstheme="minorBidi"/>
          <w:noProof/>
          <w:sz w:val="22"/>
          <w:szCs w:val="22"/>
          <w:lang w:val="en-IN" w:eastAsia="en-IN"/>
        </w:rPr>
      </w:pPr>
      <w:r w:rsidRPr="00B12812">
        <w:rPr>
          <w:rFonts w:ascii="Consolas" w:hAnsi="Consolas" w:cs="Arial"/>
          <w:noProof/>
        </w:rPr>
        <w:t>Leg Check, (Filled w/Water):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_Toc192856509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74</w:t>
      </w:r>
      <w:r>
        <w:rPr>
          <w:noProof/>
          <w:webHidden/>
        </w:rPr>
        <w:fldChar w:fldCharType="end"/>
      </w:r>
    </w:p>
    <w:p w14:paraId="6095D67F" w14:textId="57019D19" w:rsidR="000D0DAD" w:rsidRDefault="000D0DAD">
      <w:pPr>
        <w:pStyle w:val="TOC1"/>
        <w:tabs>
          <w:tab w:val="right" w:leader="dot" w:pos="10286"/>
        </w:tabs>
        <w:rPr>
          <w:rFonts w:asciiTheme="minorHAnsi" w:eastAsiaTheme="minorEastAsia" w:hAnsiTheme="minorHAnsi" w:cstheme="minorBidi"/>
          <w:noProof/>
          <w:sz w:val="22"/>
          <w:szCs w:val="22"/>
          <w:lang w:val="en-IN" w:eastAsia="en-IN"/>
        </w:rPr>
      </w:pPr>
      <w:r w:rsidRPr="00B12812">
        <w:rPr>
          <w:rFonts w:ascii="Consolas" w:hAnsi="Consolas" w:cs="Arial"/>
          <w:noProof/>
        </w:rPr>
        <w:t>Nozzle Calcs.:  N5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_Toc192856510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77</w:t>
      </w:r>
      <w:r>
        <w:rPr>
          <w:noProof/>
          <w:webHidden/>
        </w:rPr>
        <w:fldChar w:fldCharType="end"/>
      </w:r>
    </w:p>
    <w:p w14:paraId="6F52A405" w14:textId="76DD28DC" w:rsidR="000D0DAD" w:rsidRDefault="000D0DAD">
      <w:pPr>
        <w:pStyle w:val="TOC1"/>
        <w:tabs>
          <w:tab w:val="right" w:leader="dot" w:pos="10286"/>
        </w:tabs>
        <w:rPr>
          <w:rFonts w:asciiTheme="minorHAnsi" w:eastAsiaTheme="minorEastAsia" w:hAnsiTheme="minorHAnsi" w:cstheme="minorBidi"/>
          <w:noProof/>
          <w:sz w:val="22"/>
          <w:szCs w:val="22"/>
          <w:lang w:val="en-IN" w:eastAsia="en-IN"/>
        </w:rPr>
      </w:pPr>
      <w:r w:rsidRPr="00B12812">
        <w:rPr>
          <w:rFonts w:ascii="Consolas" w:hAnsi="Consolas" w:cs="Arial"/>
          <w:noProof/>
        </w:rPr>
        <w:t>Nozzle Calcs.:  N8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_Toc192856511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84</w:t>
      </w:r>
      <w:r>
        <w:rPr>
          <w:noProof/>
          <w:webHidden/>
        </w:rPr>
        <w:fldChar w:fldCharType="end"/>
      </w:r>
    </w:p>
    <w:p w14:paraId="506B4482" w14:textId="6C87C4D3" w:rsidR="000D0DAD" w:rsidRDefault="000D0DAD">
      <w:pPr>
        <w:pStyle w:val="TOC1"/>
        <w:tabs>
          <w:tab w:val="right" w:leader="dot" w:pos="10286"/>
        </w:tabs>
        <w:rPr>
          <w:rFonts w:asciiTheme="minorHAnsi" w:eastAsiaTheme="minorEastAsia" w:hAnsiTheme="minorHAnsi" w:cstheme="minorBidi"/>
          <w:noProof/>
          <w:sz w:val="22"/>
          <w:szCs w:val="22"/>
          <w:lang w:val="en-IN" w:eastAsia="en-IN"/>
        </w:rPr>
      </w:pPr>
      <w:r w:rsidRPr="00B12812">
        <w:rPr>
          <w:rFonts w:ascii="Consolas" w:hAnsi="Consolas" w:cs="Arial"/>
          <w:noProof/>
        </w:rPr>
        <w:t>Nozzle Calcs.:  N6A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_Toc192856512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90</w:t>
      </w:r>
      <w:r>
        <w:rPr>
          <w:noProof/>
          <w:webHidden/>
        </w:rPr>
        <w:fldChar w:fldCharType="end"/>
      </w:r>
    </w:p>
    <w:p w14:paraId="3E301042" w14:textId="569386C9" w:rsidR="000D0DAD" w:rsidRDefault="000D0DAD">
      <w:pPr>
        <w:pStyle w:val="TOC1"/>
        <w:tabs>
          <w:tab w:val="right" w:leader="dot" w:pos="10286"/>
        </w:tabs>
        <w:rPr>
          <w:rFonts w:asciiTheme="minorHAnsi" w:eastAsiaTheme="minorEastAsia" w:hAnsiTheme="minorHAnsi" w:cstheme="minorBidi"/>
          <w:noProof/>
          <w:sz w:val="22"/>
          <w:szCs w:val="22"/>
          <w:lang w:val="en-IN" w:eastAsia="en-IN"/>
        </w:rPr>
      </w:pPr>
      <w:r w:rsidRPr="00B12812">
        <w:rPr>
          <w:rFonts w:ascii="Consolas" w:hAnsi="Consolas" w:cs="Arial"/>
          <w:noProof/>
        </w:rPr>
        <w:t>Nozzle Calcs.:  N6B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_Toc192856513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93</w:t>
      </w:r>
      <w:r>
        <w:rPr>
          <w:noProof/>
          <w:webHidden/>
        </w:rPr>
        <w:fldChar w:fldCharType="end"/>
      </w:r>
    </w:p>
    <w:p w14:paraId="54EC966E" w14:textId="4D523834" w:rsidR="000D0DAD" w:rsidRDefault="000D0DAD">
      <w:pPr>
        <w:pStyle w:val="TOC1"/>
        <w:tabs>
          <w:tab w:val="right" w:leader="dot" w:pos="10286"/>
        </w:tabs>
        <w:rPr>
          <w:rFonts w:asciiTheme="minorHAnsi" w:eastAsiaTheme="minorEastAsia" w:hAnsiTheme="minorHAnsi" w:cstheme="minorBidi"/>
          <w:noProof/>
          <w:sz w:val="22"/>
          <w:szCs w:val="22"/>
          <w:lang w:val="en-IN" w:eastAsia="en-IN"/>
        </w:rPr>
      </w:pPr>
      <w:r w:rsidRPr="00B12812">
        <w:rPr>
          <w:rFonts w:ascii="Consolas" w:hAnsi="Consolas" w:cs="Arial"/>
          <w:noProof/>
        </w:rPr>
        <w:t>Nozzle Calcs.:  N4A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_Toc192856514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96</w:t>
      </w:r>
      <w:r>
        <w:rPr>
          <w:noProof/>
          <w:webHidden/>
        </w:rPr>
        <w:fldChar w:fldCharType="end"/>
      </w:r>
    </w:p>
    <w:p w14:paraId="1353EDBA" w14:textId="4EF87B81" w:rsidR="000D0DAD" w:rsidRDefault="000D0DAD">
      <w:pPr>
        <w:pStyle w:val="TOC1"/>
        <w:tabs>
          <w:tab w:val="right" w:leader="dot" w:pos="10286"/>
        </w:tabs>
        <w:rPr>
          <w:rFonts w:asciiTheme="minorHAnsi" w:eastAsiaTheme="minorEastAsia" w:hAnsiTheme="minorHAnsi" w:cstheme="minorBidi"/>
          <w:noProof/>
          <w:sz w:val="22"/>
          <w:szCs w:val="22"/>
          <w:lang w:val="en-IN" w:eastAsia="en-IN"/>
        </w:rPr>
      </w:pPr>
      <w:r w:rsidRPr="00B12812">
        <w:rPr>
          <w:rFonts w:ascii="Consolas" w:hAnsi="Consolas" w:cs="Arial"/>
          <w:noProof/>
        </w:rPr>
        <w:t>Nozzle Calcs.:  N4B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_Toc192856515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99</w:t>
      </w:r>
      <w:r>
        <w:rPr>
          <w:noProof/>
          <w:webHidden/>
        </w:rPr>
        <w:fldChar w:fldCharType="end"/>
      </w:r>
    </w:p>
    <w:p w14:paraId="15D3C467" w14:textId="7FBB0A24" w:rsidR="000D0DAD" w:rsidRDefault="000D0DAD">
      <w:pPr>
        <w:pStyle w:val="TOC1"/>
        <w:tabs>
          <w:tab w:val="right" w:leader="dot" w:pos="10286"/>
        </w:tabs>
        <w:rPr>
          <w:rFonts w:asciiTheme="minorHAnsi" w:eastAsiaTheme="minorEastAsia" w:hAnsiTheme="minorHAnsi" w:cstheme="minorBidi"/>
          <w:noProof/>
          <w:sz w:val="22"/>
          <w:szCs w:val="22"/>
          <w:lang w:val="en-IN" w:eastAsia="en-IN"/>
        </w:rPr>
      </w:pPr>
      <w:r w:rsidRPr="00B12812">
        <w:rPr>
          <w:rFonts w:ascii="Consolas" w:hAnsi="Consolas" w:cs="Arial"/>
          <w:noProof/>
        </w:rPr>
        <w:t>Nozzle Calcs.:  M1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_Toc192856516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102</w:t>
      </w:r>
      <w:r>
        <w:rPr>
          <w:noProof/>
          <w:webHidden/>
        </w:rPr>
        <w:fldChar w:fldCharType="end"/>
      </w:r>
    </w:p>
    <w:p w14:paraId="78224FFF" w14:textId="1C9973D0" w:rsidR="000D0DAD" w:rsidRDefault="000D0DAD">
      <w:pPr>
        <w:pStyle w:val="TOC1"/>
        <w:tabs>
          <w:tab w:val="right" w:leader="dot" w:pos="10286"/>
        </w:tabs>
        <w:rPr>
          <w:rFonts w:asciiTheme="minorHAnsi" w:eastAsiaTheme="minorEastAsia" w:hAnsiTheme="minorHAnsi" w:cstheme="minorBidi"/>
          <w:noProof/>
          <w:sz w:val="22"/>
          <w:szCs w:val="22"/>
          <w:lang w:val="en-IN" w:eastAsia="en-IN"/>
        </w:rPr>
      </w:pPr>
      <w:r w:rsidRPr="00B12812">
        <w:rPr>
          <w:rFonts w:ascii="Consolas" w:hAnsi="Consolas" w:cs="Arial"/>
          <w:noProof/>
        </w:rPr>
        <w:t>Nozzle Calcs.:  N1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_Toc192856517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107</w:t>
      </w:r>
      <w:r>
        <w:rPr>
          <w:noProof/>
          <w:webHidden/>
        </w:rPr>
        <w:fldChar w:fldCharType="end"/>
      </w:r>
    </w:p>
    <w:p w14:paraId="5763ECC3" w14:textId="79B5ADA8" w:rsidR="000D0DAD" w:rsidRDefault="000D0DAD">
      <w:pPr>
        <w:pStyle w:val="TOC1"/>
        <w:tabs>
          <w:tab w:val="right" w:leader="dot" w:pos="10286"/>
        </w:tabs>
        <w:rPr>
          <w:rFonts w:asciiTheme="minorHAnsi" w:eastAsiaTheme="minorEastAsia" w:hAnsiTheme="minorHAnsi" w:cstheme="minorBidi"/>
          <w:noProof/>
          <w:sz w:val="22"/>
          <w:szCs w:val="22"/>
          <w:lang w:val="en-IN" w:eastAsia="en-IN"/>
        </w:rPr>
      </w:pPr>
      <w:r w:rsidRPr="00B12812">
        <w:rPr>
          <w:rFonts w:ascii="Consolas" w:hAnsi="Consolas" w:cs="Arial"/>
          <w:noProof/>
        </w:rPr>
        <w:t>Nozzle Calcs.:  N7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_Toc192856518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118</w:t>
      </w:r>
      <w:r>
        <w:rPr>
          <w:noProof/>
          <w:webHidden/>
        </w:rPr>
        <w:fldChar w:fldCharType="end"/>
      </w:r>
    </w:p>
    <w:p w14:paraId="2F7EC9E3" w14:textId="59B040BB" w:rsidR="000D0DAD" w:rsidRDefault="000D0DAD">
      <w:pPr>
        <w:pStyle w:val="TOC1"/>
        <w:tabs>
          <w:tab w:val="right" w:leader="dot" w:pos="10286"/>
        </w:tabs>
        <w:rPr>
          <w:rFonts w:asciiTheme="minorHAnsi" w:eastAsiaTheme="minorEastAsia" w:hAnsiTheme="minorHAnsi" w:cstheme="minorBidi"/>
          <w:noProof/>
          <w:sz w:val="22"/>
          <w:szCs w:val="22"/>
          <w:lang w:val="en-IN" w:eastAsia="en-IN"/>
        </w:rPr>
      </w:pPr>
      <w:r w:rsidRPr="00B12812">
        <w:rPr>
          <w:rFonts w:ascii="Consolas" w:hAnsi="Consolas" w:cs="Arial"/>
          <w:noProof/>
        </w:rPr>
        <w:t>Nozzle Calcs.:  N9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_Toc192856519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129</w:t>
      </w:r>
      <w:r>
        <w:rPr>
          <w:noProof/>
          <w:webHidden/>
        </w:rPr>
        <w:fldChar w:fldCharType="end"/>
      </w:r>
    </w:p>
    <w:p w14:paraId="2E13C329" w14:textId="5A91FEB1" w:rsidR="000D0DAD" w:rsidRDefault="000D0DAD">
      <w:pPr>
        <w:pStyle w:val="TOC1"/>
        <w:tabs>
          <w:tab w:val="right" w:leader="dot" w:pos="10286"/>
        </w:tabs>
        <w:rPr>
          <w:rFonts w:asciiTheme="minorHAnsi" w:eastAsiaTheme="minorEastAsia" w:hAnsiTheme="minorHAnsi" w:cstheme="minorBidi"/>
          <w:noProof/>
          <w:sz w:val="22"/>
          <w:szCs w:val="22"/>
          <w:lang w:val="en-IN" w:eastAsia="en-IN"/>
        </w:rPr>
      </w:pPr>
      <w:r w:rsidRPr="00B12812">
        <w:rPr>
          <w:rFonts w:ascii="Consolas" w:hAnsi="Consolas" w:cs="Arial"/>
          <w:noProof/>
        </w:rPr>
        <w:t>Nozzle Calcs.:  N10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_Toc192856520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132</w:t>
      </w:r>
      <w:r>
        <w:rPr>
          <w:noProof/>
          <w:webHidden/>
        </w:rPr>
        <w:fldChar w:fldCharType="end"/>
      </w:r>
    </w:p>
    <w:p w14:paraId="4732D07D" w14:textId="671CB4D2" w:rsidR="000D0DAD" w:rsidRDefault="000D0DAD">
      <w:pPr>
        <w:pStyle w:val="TOC1"/>
        <w:tabs>
          <w:tab w:val="right" w:leader="dot" w:pos="10286"/>
        </w:tabs>
        <w:rPr>
          <w:rFonts w:asciiTheme="minorHAnsi" w:eastAsiaTheme="minorEastAsia" w:hAnsiTheme="minorHAnsi" w:cstheme="minorBidi"/>
          <w:noProof/>
          <w:sz w:val="22"/>
          <w:szCs w:val="22"/>
          <w:lang w:val="en-IN" w:eastAsia="en-IN"/>
        </w:rPr>
      </w:pPr>
      <w:r w:rsidRPr="00B12812">
        <w:rPr>
          <w:rFonts w:ascii="Consolas" w:hAnsi="Consolas" w:cs="Arial"/>
          <w:noProof/>
        </w:rPr>
        <w:t>Nozzle Calcs.:  N3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_Toc192856521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135</w:t>
      </w:r>
      <w:r>
        <w:rPr>
          <w:noProof/>
          <w:webHidden/>
        </w:rPr>
        <w:fldChar w:fldCharType="end"/>
      </w:r>
    </w:p>
    <w:p w14:paraId="03752807" w14:textId="13F9E51B" w:rsidR="000D0DAD" w:rsidRDefault="000D0DAD">
      <w:pPr>
        <w:pStyle w:val="TOC1"/>
        <w:tabs>
          <w:tab w:val="right" w:leader="dot" w:pos="10286"/>
        </w:tabs>
        <w:rPr>
          <w:rFonts w:asciiTheme="minorHAnsi" w:eastAsiaTheme="minorEastAsia" w:hAnsiTheme="minorHAnsi" w:cstheme="minorBidi"/>
          <w:noProof/>
          <w:sz w:val="22"/>
          <w:szCs w:val="22"/>
          <w:lang w:val="en-IN" w:eastAsia="en-IN"/>
        </w:rPr>
      </w:pPr>
      <w:r w:rsidRPr="00B12812">
        <w:rPr>
          <w:rFonts w:ascii="Consolas" w:hAnsi="Consolas" w:cs="Arial"/>
          <w:noProof/>
        </w:rPr>
        <w:t>Nozzle Calcs.:  N2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_Toc192856522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140</w:t>
      </w:r>
      <w:r>
        <w:rPr>
          <w:noProof/>
          <w:webHidden/>
        </w:rPr>
        <w:fldChar w:fldCharType="end"/>
      </w:r>
    </w:p>
    <w:p w14:paraId="5C961A62" w14:textId="408D3523" w:rsidR="000D0DAD" w:rsidRDefault="000D0DAD" w:rsidP="000D0DAD">
      <w:pPr>
        <w:jc w:val="center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fldChar w:fldCharType="end"/>
      </w:r>
    </w:p>
    <w:p w14:paraId="7E64F234" w14:textId="01ACA0CB" w:rsidR="000D0DAD" w:rsidRDefault="000D0DAD" w:rsidP="000D0DAD">
      <w:pPr>
        <w:jc w:val="center"/>
        <w:rPr>
          <w:rFonts w:ascii="Arial" w:hAnsi="Arial" w:cs="Arial"/>
          <w:sz w:val="28"/>
        </w:rPr>
      </w:pPr>
    </w:p>
    <w:p w14:paraId="3106B520" w14:textId="77777777" w:rsidR="000D0DAD" w:rsidRDefault="000D0DAD" w:rsidP="000D0DAD">
      <w:pPr>
        <w:rPr>
          <w:rFonts w:ascii="Consolas" w:hAnsi="Consolas" w:cs="Arial"/>
        </w:rPr>
        <w:sectPr w:rsidR="000D0DAD" w:rsidSect="000D0DAD">
          <w:headerReference w:type="even" r:id="rId6"/>
          <w:pgSz w:w="12240" w:h="15840" w:code="1"/>
          <w:pgMar w:top="1440" w:right="504" w:bottom="720" w:left="720" w:header="720" w:footer="720" w:gutter="720"/>
          <w:pgNumType w:start="1"/>
          <w:cols w:space="720"/>
          <w:docGrid w:linePitch="272"/>
        </w:sectPr>
      </w:pPr>
    </w:p>
    <w:p w14:paraId="0482F6E0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Consolas" w:hAnsi="Consolas" w:cs="Arial"/>
          <w:sz w:val="18"/>
        </w:rPr>
        <w:lastRenderedPageBreak/>
        <w:fldChar w:fldCharType="begin"/>
      </w:r>
      <w:r w:rsidRPr="000D0DAD">
        <w:rPr>
          <w:rFonts w:ascii="Consolas" w:hAnsi="Consolas" w:cs="Arial"/>
          <w:sz w:val="18"/>
        </w:rPr>
        <w:instrText xml:space="preserve"> TC "</w:instrText>
      </w:r>
      <w:bookmarkStart w:id="0" w:name="_Toc192856478"/>
      <w:r w:rsidRPr="000D0DAD">
        <w:rPr>
          <w:rFonts w:ascii="Consolas" w:hAnsi="Consolas" w:cs="Arial"/>
          <w:sz w:val="18"/>
        </w:rPr>
        <w:instrText>Cover Sheet</w:instrText>
      </w:r>
      <w:bookmarkEnd w:id="0"/>
      <w:r w:rsidRPr="000D0DAD">
        <w:rPr>
          <w:rFonts w:ascii="Consolas" w:hAnsi="Consolas" w:cs="Arial"/>
          <w:sz w:val="18"/>
        </w:rPr>
        <w:instrText xml:space="preserve">" /f C </w:instrText>
      </w:r>
      <w:r w:rsidRPr="000D0DAD">
        <w:rPr>
          <w:rFonts w:ascii="Consolas" w:hAnsi="Consolas" w:cs="Arial"/>
          <w:sz w:val="18"/>
        </w:rPr>
        <w:fldChar w:fldCharType="end"/>
      </w:r>
    </w:p>
    <w:p w14:paraId="1D6B7809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DC2E80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2FF76D1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7E78EC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335C79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F674F4F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0A89D41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11A678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2B4A100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F9DD4B6" w14:textId="42903980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 xml:space="preserve"> Tag No.65-72-U-045P-01 </w:t>
      </w:r>
    </w:p>
    <w:p w14:paraId="10475144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 xml:space="preserve"> Corrosion Inhibitor Injection SN</w:t>
      </w:r>
    </w:p>
    <w:p w14:paraId="3977BBCF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6D59F8D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E65DDF6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329BAA6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21EB19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E06CC16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0F62000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D85836E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 xml:space="preserve"> DESIGN CALCULATION</w:t>
      </w:r>
    </w:p>
    <w:p w14:paraId="20E74D9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14BA64F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1EE0B2F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00"/>
          <w:sz w:val="18"/>
        </w:rPr>
        <w:t xml:space="preserve"> In Accordance with ASME Section VIII Division 1</w:t>
      </w:r>
    </w:p>
    <w:p w14:paraId="56B879B2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9ECE31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ASME Code Version   </w:t>
      </w:r>
      <w:proofErr w:type="gramStart"/>
      <w:r>
        <w:rPr>
          <w:rFonts w:ascii="Consolas" w:hAnsi="Consolas" w:cs="Arial"/>
          <w:sz w:val="18"/>
        </w:rPr>
        <w:t xml:space="preserve">  :</w:t>
      </w:r>
      <w:proofErr w:type="gramEnd"/>
      <w:r>
        <w:rPr>
          <w:rFonts w:ascii="Consolas" w:hAnsi="Consolas" w:cs="Arial"/>
          <w:sz w:val="18"/>
        </w:rPr>
        <w:t xml:space="preserve"> 2023</w:t>
      </w:r>
    </w:p>
    <w:p w14:paraId="52E69C3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912A415" w14:textId="3DE4B86C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Analysis Performed </w:t>
      </w:r>
      <w:proofErr w:type="gramStart"/>
      <w:r>
        <w:rPr>
          <w:rFonts w:ascii="Consolas" w:hAnsi="Consolas" w:cs="Arial"/>
          <w:sz w:val="18"/>
        </w:rPr>
        <w:t>by :</w:t>
      </w:r>
      <w:proofErr w:type="gramEnd"/>
      <w:r>
        <w:rPr>
          <w:rFonts w:ascii="Consolas" w:hAnsi="Consolas" w:cs="Arial"/>
          <w:sz w:val="18"/>
        </w:rPr>
        <w:t xml:space="preserve"> </w:t>
      </w:r>
    </w:p>
    <w:p w14:paraId="2DAD5DB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46BFE2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Job File            </w:t>
      </w:r>
      <w:proofErr w:type="gramStart"/>
      <w:r>
        <w:rPr>
          <w:rFonts w:ascii="Consolas" w:hAnsi="Consolas" w:cs="Arial"/>
          <w:sz w:val="18"/>
        </w:rPr>
        <w:t xml:space="preserve">  :</w:t>
      </w:r>
      <w:proofErr w:type="gramEnd"/>
      <w:r>
        <w:rPr>
          <w:rFonts w:ascii="Consolas" w:hAnsi="Consolas" w:cs="Arial"/>
          <w:sz w:val="18"/>
        </w:rPr>
        <w:t xml:space="preserve"> ...\Corrosion Inhibitor Injection </w:t>
      </w:r>
      <w:proofErr w:type="spellStart"/>
      <w:r>
        <w:rPr>
          <w:rFonts w:ascii="Consolas" w:hAnsi="Consolas" w:cs="Arial"/>
          <w:sz w:val="18"/>
        </w:rPr>
        <w:t>SN.pvdb</w:t>
      </w:r>
      <w:proofErr w:type="spellEnd"/>
    </w:p>
    <w:p w14:paraId="7D4366C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5034F2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Date of Analysis    </w:t>
      </w:r>
      <w:proofErr w:type="gramStart"/>
      <w:r>
        <w:rPr>
          <w:rFonts w:ascii="Consolas" w:hAnsi="Consolas" w:cs="Arial"/>
          <w:sz w:val="18"/>
        </w:rPr>
        <w:t xml:space="preserve">  :</w:t>
      </w:r>
      <w:proofErr w:type="gramEnd"/>
      <w:r>
        <w:rPr>
          <w:rFonts w:ascii="Consolas" w:hAnsi="Consolas" w:cs="Arial"/>
          <w:sz w:val="18"/>
        </w:rPr>
        <w:t xml:space="preserve"> Mar 14,2025   2:49pm</w:t>
      </w:r>
    </w:p>
    <w:p w14:paraId="1815F45D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5BD9FD4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 xml:space="preserve"> PV Elite 26 SP2, August 2024</w:t>
      </w:r>
    </w:p>
    <w:p w14:paraId="47E2E559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34EFC0C" w14:textId="77777777" w:rsidR="000D0DAD" w:rsidRDefault="000D0DAD" w:rsidP="000D0DAD">
      <w:pPr>
        <w:rPr>
          <w:rFonts w:ascii="Consolas" w:hAnsi="Consolas" w:cs="Arial"/>
          <w:sz w:val="18"/>
        </w:rPr>
        <w:sectPr w:rsidR="000D0DAD" w:rsidSect="000D0DAD">
          <w:headerReference w:type="default" r:id="rId7"/>
          <w:pgSz w:w="12240" w:h="15840" w:code="1"/>
          <w:pgMar w:top="1440" w:right="504" w:bottom="720" w:left="360" w:header="720" w:footer="720" w:gutter="720"/>
          <w:cols w:space="720"/>
          <w:docGrid w:linePitch="272"/>
        </w:sectPr>
      </w:pPr>
    </w:p>
    <w:p w14:paraId="3B5BA595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Consolas" w:hAnsi="Consolas" w:cs="Arial"/>
          <w:sz w:val="18"/>
        </w:rPr>
        <w:lastRenderedPageBreak/>
        <w:fldChar w:fldCharType="begin"/>
      </w:r>
      <w:r w:rsidRPr="000D0DAD">
        <w:rPr>
          <w:rFonts w:ascii="Consolas" w:hAnsi="Consolas" w:cs="Arial"/>
          <w:sz w:val="18"/>
        </w:rPr>
        <w:instrText xml:space="preserve"> TC "</w:instrText>
      </w:r>
      <w:bookmarkStart w:id="1" w:name="_Toc192856479"/>
      <w:r w:rsidRPr="000D0DAD">
        <w:rPr>
          <w:rFonts w:ascii="Consolas" w:hAnsi="Consolas" w:cs="Arial"/>
          <w:sz w:val="18"/>
        </w:rPr>
        <w:instrText>Vessel Design Summary:</w:instrText>
      </w:r>
      <w:bookmarkEnd w:id="1"/>
      <w:r w:rsidRPr="000D0DAD">
        <w:rPr>
          <w:rFonts w:ascii="Consolas" w:hAnsi="Consolas" w:cs="Arial"/>
          <w:sz w:val="18"/>
        </w:rPr>
        <w:instrText xml:space="preserve">" /f C </w:instrText>
      </w:r>
      <w:r w:rsidRPr="000D0DAD">
        <w:rPr>
          <w:rFonts w:ascii="Consolas" w:hAnsi="Consolas" w:cs="Arial"/>
          <w:sz w:val="18"/>
        </w:rPr>
        <w:fldChar w:fldCharType="end"/>
      </w:r>
    </w:p>
    <w:p w14:paraId="0B7603E9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Vessel Design Summary:</w:t>
      </w:r>
    </w:p>
    <w:p w14:paraId="6BB0E0E9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ACDC15F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ASME Code, Section VIII Division 1, 2023</w:t>
      </w:r>
    </w:p>
    <w:p w14:paraId="2DFC35D0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AB6FDD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Diameter </w:t>
      </w:r>
      <w:proofErr w:type="gramStart"/>
      <w:r>
        <w:rPr>
          <w:rFonts w:ascii="Consolas" w:hAnsi="Consolas" w:cs="Arial"/>
          <w:sz w:val="18"/>
        </w:rPr>
        <w:t>Spec :</w:t>
      </w:r>
      <w:proofErr w:type="gramEnd"/>
      <w:r>
        <w:rPr>
          <w:rFonts w:ascii="Consolas" w:hAnsi="Consolas" w:cs="Arial"/>
          <w:sz w:val="18"/>
        </w:rPr>
        <w:t xml:space="preserve"> 500.000 mm. ID</w:t>
      </w:r>
    </w:p>
    <w:p w14:paraId="36655C7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Vessel Design Length, Tangent to Tangent           </w:t>
      </w:r>
      <w:proofErr w:type="gramStart"/>
      <w:r>
        <w:rPr>
          <w:rFonts w:ascii="Consolas" w:hAnsi="Consolas" w:cs="Arial"/>
          <w:sz w:val="18"/>
        </w:rPr>
        <w:t>1517.35  mm.</w:t>
      </w:r>
      <w:proofErr w:type="gramEnd"/>
    </w:p>
    <w:p w14:paraId="603DFB06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511BBA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Distance of Bottom Tangent above Grade              </w:t>
      </w:r>
      <w:proofErr w:type="gramStart"/>
      <w:r>
        <w:rPr>
          <w:rFonts w:ascii="Consolas" w:hAnsi="Consolas" w:cs="Arial"/>
          <w:sz w:val="18"/>
        </w:rPr>
        <w:t>305.00  mm.</w:t>
      </w:r>
      <w:proofErr w:type="gramEnd"/>
    </w:p>
    <w:p w14:paraId="202F4D6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Specified Datum Line Distance                         </w:t>
      </w:r>
      <w:proofErr w:type="gramStart"/>
      <w:r>
        <w:rPr>
          <w:rFonts w:ascii="Consolas" w:hAnsi="Consolas" w:cs="Arial"/>
          <w:sz w:val="18"/>
        </w:rPr>
        <w:t>0.00  mm.</w:t>
      </w:r>
      <w:proofErr w:type="gramEnd"/>
    </w:p>
    <w:p w14:paraId="2DEFA08B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F68F6A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Internal Design Temperature                             </w:t>
      </w:r>
      <w:proofErr w:type="gramStart"/>
      <w:r>
        <w:rPr>
          <w:rFonts w:ascii="Consolas" w:hAnsi="Consolas" w:cs="Arial"/>
          <w:sz w:val="18"/>
        </w:rPr>
        <w:t>85  °</w:t>
      </w:r>
      <w:proofErr w:type="gramEnd"/>
      <w:r>
        <w:rPr>
          <w:rFonts w:ascii="Consolas" w:hAnsi="Consolas" w:cs="Arial"/>
          <w:sz w:val="18"/>
        </w:rPr>
        <w:t>C</w:t>
      </w:r>
    </w:p>
    <w:p w14:paraId="24CBF0D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Internal Design Pressure                             </w:t>
      </w:r>
      <w:proofErr w:type="gramStart"/>
      <w:r>
        <w:rPr>
          <w:rFonts w:ascii="Consolas" w:hAnsi="Consolas" w:cs="Arial"/>
          <w:sz w:val="18"/>
        </w:rPr>
        <w:t>0.522  bars</w:t>
      </w:r>
      <w:proofErr w:type="gramEnd"/>
    </w:p>
    <w:p w14:paraId="1E125A2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DA12C7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External Design Temperature                              </w:t>
      </w:r>
      <w:proofErr w:type="gramStart"/>
      <w:r>
        <w:rPr>
          <w:rFonts w:ascii="Consolas" w:hAnsi="Consolas" w:cs="Arial"/>
          <w:sz w:val="18"/>
        </w:rPr>
        <w:t>0  °</w:t>
      </w:r>
      <w:proofErr w:type="gramEnd"/>
      <w:r>
        <w:rPr>
          <w:rFonts w:ascii="Consolas" w:hAnsi="Consolas" w:cs="Arial"/>
          <w:sz w:val="18"/>
        </w:rPr>
        <w:t>C</w:t>
      </w:r>
    </w:p>
    <w:p w14:paraId="5E4C756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DD05B9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Maximum Allowable Working Pressure                    </w:t>
      </w:r>
      <w:proofErr w:type="gramStart"/>
      <w:r>
        <w:rPr>
          <w:rFonts w:ascii="Consolas" w:hAnsi="Consolas" w:cs="Arial"/>
          <w:sz w:val="18"/>
        </w:rPr>
        <w:t>0.52  bars</w:t>
      </w:r>
      <w:proofErr w:type="gramEnd"/>
    </w:p>
    <w:p w14:paraId="3EA4949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Shop Test Pressure                                   </w:t>
      </w:r>
      <w:proofErr w:type="gramStart"/>
      <w:r>
        <w:rPr>
          <w:rFonts w:ascii="Consolas" w:hAnsi="Consolas" w:cs="Arial"/>
          <w:sz w:val="18"/>
        </w:rPr>
        <w:t>0.777  bars</w:t>
      </w:r>
      <w:proofErr w:type="gramEnd"/>
    </w:p>
    <w:p w14:paraId="00B5EB4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Field Test Pressure                                  </w:t>
      </w:r>
      <w:proofErr w:type="gramStart"/>
      <w:r>
        <w:rPr>
          <w:rFonts w:ascii="Consolas" w:hAnsi="Consolas" w:cs="Arial"/>
          <w:sz w:val="18"/>
        </w:rPr>
        <w:t>0.777  bars</w:t>
      </w:r>
      <w:proofErr w:type="gramEnd"/>
    </w:p>
    <w:p w14:paraId="0ACA8ACD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38D8BC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Required Minimum Design Metal Temperature              </w:t>
      </w:r>
      <w:proofErr w:type="gramStart"/>
      <w:r>
        <w:rPr>
          <w:rFonts w:ascii="Consolas" w:hAnsi="Consolas" w:cs="Arial"/>
          <w:sz w:val="18"/>
        </w:rPr>
        <w:t>4.0  °</w:t>
      </w:r>
      <w:proofErr w:type="gramEnd"/>
      <w:r>
        <w:rPr>
          <w:rFonts w:ascii="Consolas" w:hAnsi="Consolas" w:cs="Arial"/>
          <w:sz w:val="18"/>
        </w:rPr>
        <w:t>C</w:t>
      </w:r>
    </w:p>
    <w:p w14:paraId="648BB24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Warmest Computed Minimum Design Metal Temperature    -48.</w:t>
      </w:r>
      <w:proofErr w:type="gramStart"/>
      <w:r>
        <w:rPr>
          <w:rFonts w:ascii="Consolas" w:hAnsi="Consolas" w:cs="Arial"/>
          <w:sz w:val="18"/>
        </w:rPr>
        <w:t>0  °</w:t>
      </w:r>
      <w:proofErr w:type="gramEnd"/>
      <w:r>
        <w:rPr>
          <w:rFonts w:ascii="Consolas" w:hAnsi="Consolas" w:cs="Arial"/>
          <w:sz w:val="18"/>
        </w:rPr>
        <w:t>C</w:t>
      </w:r>
    </w:p>
    <w:p w14:paraId="59F99FF1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282CDE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Wind Design Code                             ASCE/SEI 7-16</w:t>
      </w:r>
    </w:p>
    <w:p w14:paraId="4853DBF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Earthquake Design Code                       ASCE/SEI 7-16</w:t>
      </w:r>
    </w:p>
    <w:p w14:paraId="56D38A7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F03E4D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5B98A23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Materials of Construction:</w:t>
      </w:r>
    </w:p>
    <w:p w14:paraId="5F3BD21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58BA81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Component |                 |       |                        |         |Normal </w:t>
      </w:r>
      <w:proofErr w:type="gramStart"/>
      <w:r>
        <w:rPr>
          <w:rFonts w:ascii="Consolas" w:hAnsi="Consolas" w:cs="Arial"/>
          <w:sz w:val="18"/>
        </w:rPr>
        <w:t>|  Impact</w:t>
      </w:r>
      <w:proofErr w:type="gramEnd"/>
      <w:r>
        <w:rPr>
          <w:rFonts w:ascii="Consolas" w:hAnsi="Consolas" w:cs="Arial"/>
          <w:sz w:val="18"/>
        </w:rPr>
        <w:t xml:space="preserve"> |</w:t>
      </w:r>
    </w:p>
    <w:p w14:paraId="3CD357E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Type |        Material | Class |              Thickness |   UNS # </w:t>
      </w:r>
      <w:proofErr w:type="gramStart"/>
      <w:r>
        <w:rPr>
          <w:rFonts w:ascii="Consolas" w:hAnsi="Consolas" w:cs="Arial"/>
          <w:sz w:val="18"/>
        </w:rPr>
        <w:t xml:space="preserve">|  </w:t>
      </w:r>
      <w:proofErr w:type="spellStart"/>
      <w:r>
        <w:rPr>
          <w:rFonts w:ascii="Consolas" w:hAnsi="Consolas" w:cs="Arial"/>
          <w:sz w:val="18"/>
        </w:rPr>
        <w:t>ized</w:t>
      </w:r>
      <w:proofErr w:type="spellEnd"/>
      <w:proofErr w:type="gramEnd"/>
      <w:r>
        <w:rPr>
          <w:rFonts w:ascii="Consolas" w:hAnsi="Consolas" w:cs="Arial"/>
          <w:sz w:val="18"/>
        </w:rPr>
        <w:t xml:space="preserve"> |  Tested |</w:t>
      </w:r>
    </w:p>
    <w:p w14:paraId="5CCED47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</w:t>
      </w:r>
    </w:p>
    <w:p w14:paraId="2078DE1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Shell |     SA-240 316L |   ... |                    ... </w:t>
      </w:r>
      <w:proofErr w:type="gramStart"/>
      <w:r>
        <w:rPr>
          <w:rFonts w:ascii="Consolas" w:hAnsi="Consolas" w:cs="Arial"/>
          <w:sz w:val="18"/>
        </w:rPr>
        <w:t>|  S</w:t>
      </w:r>
      <w:proofErr w:type="gramEnd"/>
      <w:r>
        <w:rPr>
          <w:rFonts w:ascii="Consolas" w:hAnsi="Consolas" w:cs="Arial"/>
          <w:sz w:val="18"/>
        </w:rPr>
        <w:t>31603 |    No |      No |</w:t>
      </w:r>
    </w:p>
    <w:p w14:paraId="0A86668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Head |     SA-240 316L |   ... |                    ... </w:t>
      </w:r>
      <w:proofErr w:type="gramStart"/>
      <w:r>
        <w:rPr>
          <w:rFonts w:ascii="Consolas" w:hAnsi="Consolas" w:cs="Arial"/>
          <w:sz w:val="18"/>
        </w:rPr>
        <w:t>|  S</w:t>
      </w:r>
      <w:proofErr w:type="gramEnd"/>
      <w:r>
        <w:rPr>
          <w:rFonts w:ascii="Consolas" w:hAnsi="Consolas" w:cs="Arial"/>
          <w:sz w:val="18"/>
        </w:rPr>
        <w:t>31603 |    No |      No |</w:t>
      </w:r>
    </w:p>
    <w:p w14:paraId="42830F8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Flange |     SA-240 316L |   ... |                    ... </w:t>
      </w:r>
      <w:proofErr w:type="gramStart"/>
      <w:r>
        <w:rPr>
          <w:rFonts w:ascii="Consolas" w:hAnsi="Consolas" w:cs="Arial"/>
          <w:sz w:val="18"/>
        </w:rPr>
        <w:t>|  S</w:t>
      </w:r>
      <w:proofErr w:type="gramEnd"/>
      <w:r>
        <w:rPr>
          <w:rFonts w:ascii="Consolas" w:hAnsi="Consolas" w:cs="Arial"/>
          <w:sz w:val="18"/>
        </w:rPr>
        <w:t>31603 |    No |      No |</w:t>
      </w:r>
    </w:p>
    <w:p w14:paraId="66E01C7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Nozzle |   SA-312 TP316L |   ... |                    ... </w:t>
      </w:r>
      <w:proofErr w:type="gramStart"/>
      <w:r>
        <w:rPr>
          <w:rFonts w:ascii="Consolas" w:hAnsi="Consolas" w:cs="Arial"/>
          <w:sz w:val="18"/>
        </w:rPr>
        <w:t>|  S</w:t>
      </w:r>
      <w:proofErr w:type="gramEnd"/>
      <w:r>
        <w:rPr>
          <w:rFonts w:ascii="Consolas" w:hAnsi="Consolas" w:cs="Arial"/>
          <w:sz w:val="18"/>
        </w:rPr>
        <w:t>31603 |    No |      No |</w:t>
      </w:r>
    </w:p>
    <w:p w14:paraId="4F95841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Re-Pad |     SA-240 316L |   ... |                    ... </w:t>
      </w:r>
      <w:proofErr w:type="gramStart"/>
      <w:r>
        <w:rPr>
          <w:rFonts w:ascii="Consolas" w:hAnsi="Consolas" w:cs="Arial"/>
          <w:sz w:val="18"/>
        </w:rPr>
        <w:t>|  S</w:t>
      </w:r>
      <w:proofErr w:type="gramEnd"/>
      <w:r>
        <w:rPr>
          <w:rFonts w:ascii="Consolas" w:hAnsi="Consolas" w:cs="Arial"/>
          <w:sz w:val="18"/>
        </w:rPr>
        <w:t>31603 |    No |      No |</w:t>
      </w:r>
    </w:p>
    <w:p w14:paraId="1B007A6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Nozzle </w:t>
      </w:r>
      <w:proofErr w:type="spellStart"/>
      <w:r>
        <w:rPr>
          <w:rFonts w:ascii="Consolas" w:hAnsi="Consolas" w:cs="Arial"/>
          <w:sz w:val="18"/>
        </w:rPr>
        <w:t>Flg</w:t>
      </w:r>
      <w:proofErr w:type="spellEnd"/>
      <w:r>
        <w:rPr>
          <w:rFonts w:ascii="Consolas" w:hAnsi="Consolas" w:cs="Arial"/>
          <w:sz w:val="18"/>
        </w:rPr>
        <w:t xml:space="preserve"> |    SA-182 F316L |   ... |                 &lt;= 130 </w:t>
      </w:r>
      <w:proofErr w:type="gramStart"/>
      <w:r>
        <w:rPr>
          <w:rFonts w:ascii="Consolas" w:hAnsi="Consolas" w:cs="Arial"/>
          <w:sz w:val="18"/>
        </w:rPr>
        <w:t>|  S</w:t>
      </w:r>
      <w:proofErr w:type="gramEnd"/>
      <w:r>
        <w:rPr>
          <w:rFonts w:ascii="Consolas" w:hAnsi="Consolas" w:cs="Arial"/>
          <w:sz w:val="18"/>
        </w:rPr>
        <w:t>31603 |    No |      No |</w:t>
      </w:r>
    </w:p>
    <w:p w14:paraId="53D48292" w14:textId="14B6841A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Leg Baseplate |          </w:t>
      </w:r>
      <w:r w:rsidR="00CC3CF0">
        <w:rPr>
          <w:rFonts w:ascii="Consolas" w:hAnsi="Consolas" w:cs="Arial"/>
          <w:sz w:val="18"/>
        </w:rPr>
        <w:t xml:space="preserve">S275JR </w:t>
      </w:r>
      <w:r>
        <w:rPr>
          <w:rFonts w:ascii="Consolas" w:hAnsi="Consolas" w:cs="Arial"/>
          <w:sz w:val="18"/>
        </w:rPr>
        <w:t>|   ... |                    ... |  K02600 |    No |      No |</w:t>
      </w:r>
    </w:p>
    <w:p w14:paraId="527B6A9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</w:t>
      </w:r>
      <w:proofErr w:type="spellStart"/>
      <w:r>
        <w:rPr>
          <w:rFonts w:ascii="Consolas" w:hAnsi="Consolas" w:cs="Arial"/>
          <w:sz w:val="18"/>
        </w:rPr>
        <w:t>Flg</w:t>
      </w:r>
      <w:proofErr w:type="spellEnd"/>
      <w:r>
        <w:rPr>
          <w:rFonts w:ascii="Consolas" w:hAnsi="Consolas" w:cs="Arial"/>
          <w:sz w:val="18"/>
        </w:rPr>
        <w:t xml:space="preserve"> Bolting |      SA-193 B8M |     1 |                    ... </w:t>
      </w:r>
      <w:proofErr w:type="gramStart"/>
      <w:r>
        <w:rPr>
          <w:rFonts w:ascii="Consolas" w:hAnsi="Consolas" w:cs="Arial"/>
          <w:sz w:val="18"/>
        </w:rPr>
        <w:t>|  S</w:t>
      </w:r>
      <w:proofErr w:type="gramEnd"/>
      <w:r>
        <w:rPr>
          <w:rFonts w:ascii="Consolas" w:hAnsi="Consolas" w:cs="Arial"/>
          <w:sz w:val="18"/>
        </w:rPr>
        <w:t>31600 |    No |      No |</w:t>
      </w:r>
    </w:p>
    <w:p w14:paraId="3E86438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Leg Bolting |        SA-325 1 |   ... |                    ... </w:t>
      </w:r>
      <w:proofErr w:type="gramStart"/>
      <w:r>
        <w:rPr>
          <w:rFonts w:ascii="Consolas" w:hAnsi="Consolas" w:cs="Arial"/>
          <w:sz w:val="18"/>
        </w:rPr>
        <w:t>|  K</w:t>
      </w:r>
      <w:proofErr w:type="gramEnd"/>
      <w:r>
        <w:rPr>
          <w:rFonts w:ascii="Consolas" w:hAnsi="Consolas" w:cs="Arial"/>
          <w:sz w:val="18"/>
        </w:rPr>
        <w:t>02706 |    No |      No |</w:t>
      </w:r>
    </w:p>
    <w:p w14:paraId="7548459D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DB85DA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 xml:space="preserve"> Normalized is determined based on the UCS-66 material curve selection and Figure UCS-66.</w:t>
      </w:r>
    </w:p>
    <w:p w14:paraId="7C13A7E8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 xml:space="preserve"> Impact Tested is based on material selection and material data properties.</w:t>
      </w:r>
    </w:p>
    <w:p w14:paraId="174B10D1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943EED2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9AC52C4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Element Pressures and MAWP (bars &amp; mm.):</w:t>
      </w:r>
    </w:p>
    <w:p w14:paraId="3032666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0970BF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       |        Design |         |           |       Total | Str. |    In |</w:t>
      </w:r>
    </w:p>
    <w:p w14:paraId="57873C5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Element Description |      Pressure |    Ext. |   Element |   Corrosion | </w:t>
      </w:r>
      <w:proofErr w:type="spellStart"/>
      <w:r>
        <w:rPr>
          <w:rFonts w:ascii="Consolas" w:hAnsi="Consolas" w:cs="Arial"/>
          <w:sz w:val="18"/>
        </w:rPr>
        <w:t>Flg</w:t>
      </w:r>
      <w:proofErr w:type="spellEnd"/>
      <w:r>
        <w:rPr>
          <w:rFonts w:ascii="Consolas" w:hAnsi="Consolas" w:cs="Arial"/>
          <w:sz w:val="18"/>
        </w:rPr>
        <w:t>. | Creep |</w:t>
      </w:r>
    </w:p>
    <w:p w14:paraId="77EF1E3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or Type </w:t>
      </w:r>
      <w:proofErr w:type="gramStart"/>
      <w:r>
        <w:rPr>
          <w:rFonts w:ascii="Consolas" w:hAnsi="Consolas" w:cs="Arial"/>
          <w:sz w:val="18"/>
        </w:rPr>
        <w:t>|  +</w:t>
      </w:r>
      <w:proofErr w:type="gramEnd"/>
      <w:r>
        <w:rPr>
          <w:rFonts w:ascii="Consolas" w:hAnsi="Consolas" w:cs="Arial"/>
          <w:sz w:val="18"/>
        </w:rPr>
        <w:t xml:space="preserve"> Stat. head |  Press. |   M.A.W.P |   Allowance | Gov. | Range |</w:t>
      </w:r>
    </w:p>
    <w:p w14:paraId="3D1DED0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</w:t>
      </w:r>
    </w:p>
    <w:p w14:paraId="79706D3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BOTTOM DISH |         0.687 |    0.00 |    23.900 |      0.0000 |   No |    No |</w:t>
      </w:r>
    </w:p>
    <w:p w14:paraId="2F364A5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 SHELL |         0.669 |    0.00 |    23.600 |      0.0000 </w:t>
      </w:r>
      <w:proofErr w:type="gramStart"/>
      <w:r>
        <w:rPr>
          <w:rFonts w:ascii="Consolas" w:hAnsi="Consolas" w:cs="Arial"/>
          <w:sz w:val="18"/>
        </w:rPr>
        <w:t>|  N</w:t>
      </w:r>
      <w:proofErr w:type="gramEnd"/>
      <w:r>
        <w:rPr>
          <w:rFonts w:ascii="Consolas" w:hAnsi="Consolas" w:cs="Arial"/>
          <w:sz w:val="18"/>
        </w:rPr>
        <w:t>/A |    No |</w:t>
      </w:r>
    </w:p>
    <w:p w14:paraId="2FABD9A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RING FLANGE |         0.522 |    0.00 |     2.400 |      0.0000 </w:t>
      </w:r>
      <w:proofErr w:type="gramStart"/>
      <w:r>
        <w:rPr>
          <w:rFonts w:ascii="Consolas" w:hAnsi="Consolas" w:cs="Arial"/>
          <w:sz w:val="18"/>
        </w:rPr>
        <w:t>|  N</w:t>
      </w:r>
      <w:proofErr w:type="gramEnd"/>
      <w:r>
        <w:rPr>
          <w:rFonts w:ascii="Consolas" w:hAnsi="Consolas" w:cs="Arial"/>
          <w:sz w:val="18"/>
        </w:rPr>
        <w:t>/A |    No |</w:t>
      </w:r>
    </w:p>
    <w:p w14:paraId="487A824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COVER FLANGE |         0.522 |    0.00 |     3.280 |      0.0000 </w:t>
      </w:r>
      <w:proofErr w:type="gramStart"/>
      <w:r>
        <w:rPr>
          <w:rFonts w:ascii="Consolas" w:hAnsi="Consolas" w:cs="Arial"/>
          <w:sz w:val="18"/>
        </w:rPr>
        <w:t>|  N</w:t>
      </w:r>
      <w:proofErr w:type="gramEnd"/>
      <w:r>
        <w:rPr>
          <w:rFonts w:ascii="Consolas" w:hAnsi="Consolas" w:cs="Arial"/>
          <w:sz w:val="18"/>
        </w:rPr>
        <w:t>/A |    No |</w:t>
      </w:r>
    </w:p>
    <w:p w14:paraId="526694C9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2C4687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Liquid Level: 1617.00 mm.  Dens.: 0.001 </w:t>
      </w:r>
      <w:proofErr w:type="gramStart"/>
      <w:r>
        <w:rPr>
          <w:rFonts w:ascii="Consolas" w:hAnsi="Consolas" w:cs="Arial"/>
          <w:sz w:val="18"/>
        </w:rPr>
        <w:t>kg./</w:t>
      </w:r>
      <w:proofErr w:type="gramEnd"/>
      <w:r>
        <w:rPr>
          <w:rFonts w:ascii="Consolas" w:hAnsi="Consolas" w:cs="Arial"/>
          <w:sz w:val="18"/>
        </w:rPr>
        <w:t>cm³    Sp. Gr.: 1.040</w:t>
      </w:r>
    </w:p>
    <w:p w14:paraId="07890E4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2603457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Element Types and Properties:</w:t>
      </w:r>
    </w:p>
    <w:p w14:paraId="05B4F0AF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F848EB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lastRenderedPageBreak/>
        <w:t xml:space="preserve">    Element |"To" </w:t>
      </w:r>
      <w:proofErr w:type="spellStart"/>
      <w:r>
        <w:rPr>
          <w:rFonts w:ascii="Consolas" w:hAnsi="Consolas" w:cs="Arial"/>
          <w:sz w:val="18"/>
        </w:rPr>
        <w:t>Elev</w:t>
      </w:r>
      <w:proofErr w:type="spellEnd"/>
      <w:r>
        <w:rPr>
          <w:rFonts w:ascii="Consolas" w:hAnsi="Consolas" w:cs="Arial"/>
          <w:sz w:val="18"/>
        </w:rPr>
        <w:t xml:space="preserve"> </w:t>
      </w:r>
      <w:proofErr w:type="gramStart"/>
      <w:r>
        <w:rPr>
          <w:rFonts w:ascii="Consolas" w:hAnsi="Consolas" w:cs="Arial"/>
          <w:sz w:val="18"/>
        </w:rPr>
        <w:t>|  Element</w:t>
      </w:r>
      <w:proofErr w:type="gramEnd"/>
      <w:r>
        <w:rPr>
          <w:rFonts w:ascii="Consolas" w:hAnsi="Consolas" w:cs="Arial"/>
          <w:sz w:val="18"/>
        </w:rPr>
        <w:t xml:space="preserve"> |  Nominal | Finished | </w:t>
      </w:r>
      <w:proofErr w:type="spellStart"/>
      <w:r>
        <w:rPr>
          <w:rFonts w:ascii="Consolas" w:hAnsi="Consolas" w:cs="Arial"/>
          <w:sz w:val="18"/>
        </w:rPr>
        <w:t>Reqd</w:t>
      </w:r>
      <w:proofErr w:type="spellEnd"/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Thk</w:t>
      </w:r>
      <w:proofErr w:type="spellEnd"/>
      <w:r>
        <w:rPr>
          <w:rFonts w:ascii="Consolas" w:hAnsi="Consolas" w:cs="Arial"/>
          <w:sz w:val="18"/>
        </w:rPr>
        <w:t xml:space="preserve"> | </w:t>
      </w:r>
      <w:proofErr w:type="spellStart"/>
      <w:r>
        <w:rPr>
          <w:rFonts w:ascii="Consolas" w:hAnsi="Consolas" w:cs="Arial"/>
          <w:sz w:val="18"/>
        </w:rPr>
        <w:t>Reqd</w:t>
      </w:r>
      <w:proofErr w:type="spellEnd"/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Thk</w:t>
      </w:r>
      <w:proofErr w:type="spellEnd"/>
      <w:r>
        <w:rPr>
          <w:rFonts w:ascii="Consolas" w:hAnsi="Consolas" w:cs="Arial"/>
          <w:sz w:val="18"/>
        </w:rPr>
        <w:t xml:space="preserve"> |   Long |   Circ |</w:t>
      </w:r>
    </w:p>
    <w:p w14:paraId="5B15D7C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|          |   Length |Thickness |Thickness | Internal | External |    Eff |    Eff |</w:t>
      </w:r>
    </w:p>
    <w:p w14:paraId="52A0C0C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Type |      mm. |      mm. |      mm. |      mm. |      mm. |      mm. |        |        |</w:t>
      </w:r>
    </w:p>
    <w:p w14:paraId="1AB22EF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42C5912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</w:t>
      </w:r>
      <w:proofErr w:type="gramStart"/>
      <w:r>
        <w:rPr>
          <w:rFonts w:ascii="Consolas" w:hAnsi="Consolas" w:cs="Arial"/>
          <w:sz w:val="18"/>
        </w:rPr>
        <w:t>Ellipse  |</w:t>
      </w:r>
      <w:proofErr w:type="gramEnd"/>
      <w:r>
        <w:rPr>
          <w:rFonts w:ascii="Consolas" w:hAnsi="Consolas" w:cs="Arial"/>
          <w:sz w:val="18"/>
        </w:rPr>
        <w:t xml:space="preserve">     50.0 |     50.0 |      8.0 |      6.0 |      1.5 |      ... |   1.00 |   1.00 |</w:t>
      </w:r>
    </w:p>
    <w:p w14:paraId="215B039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Cylinder |   1492.0 |   1442.0 |      6.0 |      6.0 |      1.5 |      ... |   1.00 |   1.00 |</w:t>
      </w:r>
    </w:p>
    <w:p w14:paraId="2EFAB49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Body </w:t>
      </w:r>
      <w:proofErr w:type="spellStart"/>
      <w:r>
        <w:rPr>
          <w:rFonts w:ascii="Consolas" w:hAnsi="Consolas" w:cs="Arial"/>
          <w:sz w:val="18"/>
        </w:rPr>
        <w:t>Flg</w:t>
      </w:r>
      <w:proofErr w:type="spellEnd"/>
      <w:r>
        <w:rPr>
          <w:rFonts w:ascii="Consolas" w:hAnsi="Consolas" w:cs="Arial"/>
          <w:sz w:val="18"/>
        </w:rPr>
        <w:t xml:space="preserve"> |   1498.2 |     16.0 |     16.0 |     16.0 |     13.2 |     12.4 |   1.00 |   1.00 |</w:t>
      </w:r>
    </w:p>
    <w:p w14:paraId="1EA0ADC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Body </w:t>
      </w:r>
      <w:proofErr w:type="spellStart"/>
      <w:r>
        <w:rPr>
          <w:rFonts w:ascii="Consolas" w:hAnsi="Consolas" w:cs="Arial"/>
          <w:sz w:val="18"/>
        </w:rPr>
        <w:t>Flg</w:t>
      </w:r>
      <w:proofErr w:type="spellEnd"/>
      <w:r>
        <w:rPr>
          <w:rFonts w:ascii="Consolas" w:hAnsi="Consolas" w:cs="Arial"/>
          <w:sz w:val="18"/>
        </w:rPr>
        <w:t xml:space="preserve"> |   1517.4 |     16.0 |     16.0 |     16.0 |      6.4 |     12.4 |   1.00 |   1.00 |</w:t>
      </w:r>
    </w:p>
    <w:p w14:paraId="68328E3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9312AF5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Loads for Foundation/Support Design:</w:t>
      </w:r>
    </w:p>
    <w:p w14:paraId="3E78992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AD3E92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Total Wind Shear on top of all Legs                         863.  N</w:t>
      </w:r>
    </w:p>
    <w:p w14:paraId="531BFA4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Total Earthquake Shear on top of all Legs                  1233.  N</w:t>
      </w:r>
    </w:p>
    <w:p w14:paraId="525F2EC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Total Wind Moment at top of all Legs                        313.  N-m</w:t>
      </w:r>
    </w:p>
    <w:p w14:paraId="242D3BD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Total Earthquake Moment at top of all Legs                  795.  N-m</w:t>
      </w:r>
    </w:p>
    <w:p w14:paraId="3F2869A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Wind Load Case Test Moment on Support                       156.  N-m</w:t>
      </w:r>
    </w:p>
    <w:p w14:paraId="66FE2CA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Test Case Wind Shear on Support                             431.  N</w:t>
      </w:r>
    </w:p>
    <w:p w14:paraId="0276BADA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082064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Max. Wind Shear on one Leg (top &amp; </w:t>
      </w:r>
      <w:proofErr w:type="gramStart"/>
      <w:r>
        <w:rPr>
          <w:rFonts w:ascii="Consolas" w:hAnsi="Consolas" w:cs="Arial"/>
          <w:sz w:val="18"/>
        </w:rPr>
        <w:t xml:space="preserve">bottom)   </w:t>
      </w:r>
      <w:proofErr w:type="gramEnd"/>
      <w:r>
        <w:rPr>
          <w:rFonts w:ascii="Consolas" w:hAnsi="Consolas" w:cs="Arial"/>
          <w:sz w:val="18"/>
        </w:rPr>
        <w:t xml:space="preserve">                339.  N</w:t>
      </w:r>
    </w:p>
    <w:p w14:paraId="728BC80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Max. </w:t>
      </w:r>
      <w:proofErr w:type="spellStart"/>
      <w:r>
        <w:rPr>
          <w:rFonts w:ascii="Consolas" w:hAnsi="Consolas" w:cs="Arial"/>
          <w:sz w:val="18"/>
        </w:rPr>
        <w:t>Earthq</w:t>
      </w:r>
      <w:proofErr w:type="spellEnd"/>
      <w:r>
        <w:rPr>
          <w:rFonts w:ascii="Consolas" w:hAnsi="Consolas" w:cs="Arial"/>
          <w:sz w:val="18"/>
        </w:rPr>
        <w:t xml:space="preserve">. Shear on one Leg (top &amp; </w:t>
      </w:r>
      <w:proofErr w:type="gramStart"/>
      <w:r>
        <w:rPr>
          <w:rFonts w:ascii="Consolas" w:hAnsi="Consolas" w:cs="Arial"/>
          <w:sz w:val="18"/>
        </w:rPr>
        <w:t xml:space="preserve">bottom)   </w:t>
      </w:r>
      <w:proofErr w:type="gramEnd"/>
      <w:r>
        <w:rPr>
          <w:rFonts w:ascii="Consolas" w:hAnsi="Consolas" w:cs="Arial"/>
          <w:sz w:val="18"/>
        </w:rPr>
        <w:t xml:space="preserve">             484.  N</w:t>
      </w:r>
    </w:p>
    <w:p w14:paraId="33AE8B4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Max. Wind Moment at base of one Leg                         490.  N-m</w:t>
      </w:r>
    </w:p>
    <w:p w14:paraId="1A91433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Max. Earthquake Moment at base of one Leg                   700.  N-m</w:t>
      </w:r>
    </w:p>
    <w:p w14:paraId="2945F12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Max. Vertical Load (Wt. + Wind) on one Leg                 2337.  N</w:t>
      </w:r>
    </w:p>
    <w:p w14:paraId="2A81622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Max. Vertical Load (Wt. + Eq.) on one Leg                  3203.  N</w:t>
      </w:r>
    </w:p>
    <w:p w14:paraId="2A6D101A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07D1AC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</w:rPr>
        <w:t>For the Pressure Test Case:</w:t>
      </w:r>
    </w:p>
    <w:p w14:paraId="7EC5974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Max. Wind Shear on one Leg (top &amp; </w:t>
      </w:r>
      <w:proofErr w:type="gramStart"/>
      <w:r>
        <w:rPr>
          <w:rFonts w:ascii="Consolas" w:hAnsi="Consolas" w:cs="Arial"/>
          <w:sz w:val="18"/>
        </w:rPr>
        <w:t xml:space="preserve">bottom)   </w:t>
      </w:r>
      <w:proofErr w:type="gramEnd"/>
      <w:r>
        <w:rPr>
          <w:rFonts w:ascii="Consolas" w:hAnsi="Consolas" w:cs="Arial"/>
          <w:sz w:val="18"/>
        </w:rPr>
        <w:t xml:space="preserve">                169.  N</w:t>
      </w:r>
    </w:p>
    <w:p w14:paraId="2D6DFA9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Max. Wind Moment at base of one Leg                         245.  N-m</w:t>
      </w:r>
    </w:p>
    <w:p w14:paraId="3B4F499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Max. Vertical Load (Wt. + Wind) on one Leg                 2161.  N</w:t>
      </w:r>
    </w:p>
    <w:p w14:paraId="74ED12D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Max. Vertical Load (Wt. + Eq.) on one Leg                  1880.  N</w:t>
      </w:r>
    </w:p>
    <w:p w14:paraId="47813A81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ECFACBF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The Wind and Seismic loads were not load factored in this analysis.</w:t>
      </w:r>
    </w:p>
    <w:p w14:paraId="649D0C7A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E58A5DC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Wind and Earthquake moments include the effects of user defined forces and moments if any exist in</w:t>
      </w:r>
    </w:p>
    <w:p w14:paraId="015EF405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the job and were specified to act (compute loads and stresses) during these cases.  Also included</w:t>
      </w:r>
    </w:p>
    <w:p w14:paraId="29B85329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are moment effects due to eccentric weights if any are present in the input.</w:t>
      </w:r>
    </w:p>
    <w:p w14:paraId="0335A7E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E8AB019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Local Stress Analysis Results:</w:t>
      </w:r>
    </w:p>
    <w:p w14:paraId="373F448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147DF3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|        Analysis |    Max Stress |   High Stress |          Pass |</w:t>
      </w:r>
    </w:p>
    <w:p w14:paraId="6ED3BDD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Description |            Type |         Ratio |      Location |          Fail |</w:t>
      </w:r>
    </w:p>
    <w:p w14:paraId="09C3EF4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</w:t>
      </w:r>
    </w:p>
    <w:p w14:paraId="35A5695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Lift Lug |     WRC-107/537 |         0.472 |           n/a |        Passed |</w:t>
      </w:r>
    </w:p>
    <w:p w14:paraId="72F7702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N5 |     WRC-107/537 |         0.599 |           n/a |        Passed |</w:t>
      </w:r>
    </w:p>
    <w:p w14:paraId="158B937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N8 |     WRC-107/537 |         0.599 |           n/a |        Passed |</w:t>
      </w:r>
    </w:p>
    <w:p w14:paraId="3163D5D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N1 |         WRC-297 |         0.312 |         Shell |        Passed |</w:t>
      </w:r>
    </w:p>
    <w:p w14:paraId="36FB127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N7 |         WRC-297 |         0.312 |         Shell |        Passed |</w:t>
      </w:r>
    </w:p>
    <w:p w14:paraId="12D50B1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9F6429D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Weights:</w:t>
      </w:r>
    </w:p>
    <w:p w14:paraId="6DD8881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Fabricated - </w:t>
      </w:r>
      <w:proofErr w:type="gramStart"/>
      <w:r>
        <w:rPr>
          <w:rFonts w:ascii="Consolas" w:hAnsi="Consolas" w:cs="Arial"/>
          <w:sz w:val="18"/>
        </w:rPr>
        <w:t>Bare  W</w:t>
      </w:r>
      <w:proofErr w:type="gramEnd"/>
      <w:r>
        <w:rPr>
          <w:rFonts w:ascii="Consolas" w:hAnsi="Consolas" w:cs="Arial"/>
          <w:sz w:val="18"/>
        </w:rPr>
        <w:t>/O Removable Internals                 424.1  kg.</w:t>
      </w:r>
    </w:p>
    <w:p w14:paraId="129B565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Shop </w:t>
      </w:r>
      <w:proofErr w:type="gramStart"/>
      <w:r>
        <w:rPr>
          <w:rFonts w:ascii="Consolas" w:hAnsi="Consolas" w:cs="Arial"/>
          <w:sz w:val="18"/>
        </w:rPr>
        <w:t>Test  -</w:t>
      </w:r>
      <w:proofErr w:type="gramEnd"/>
      <w:r>
        <w:rPr>
          <w:rFonts w:ascii="Consolas" w:hAnsi="Consolas" w:cs="Arial"/>
          <w:sz w:val="18"/>
        </w:rPr>
        <w:t xml:space="preserve"> Fabricated + Water ( Full )                   733.3  kg.</w:t>
      </w:r>
    </w:p>
    <w:p w14:paraId="0C6F47D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Shipping   - Fab. + Rem. </w:t>
      </w:r>
      <w:proofErr w:type="spellStart"/>
      <w:proofErr w:type="gramStart"/>
      <w:r>
        <w:rPr>
          <w:rFonts w:ascii="Consolas" w:hAnsi="Consolas" w:cs="Arial"/>
          <w:sz w:val="18"/>
        </w:rPr>
        <w:t>Intls</w:t>
      </w:r>
      <w:proofErr w:type="spellEnd"/>
      <w:r>
        <w:rPr>
          <w:rFonts w:ascii="Consolas" w:hAnsi="Consolas" w:cs="Arial"/>
          <w:sz w:val="18"/>
        </w:rPr>
        <w:t>.+</w:t>
      </w:r>
      <w:proofErr w:type="gramEnd"/>
      <w:r>
        <w:rPr>
          <w:rFonts w:ascii="Consolas" w:hAnsi="Consolas" w:cs="Arial"/>
          <w:sz w:val="18"/>
        </w:rPr>
        <w:t xml:space="preserve"> Shipping App.             </w:t>
      </w:r>
      <w:proofErr w:type="gramStart"/>
      <w:r>
        <w:rPr>
          <w:rFonts w:ascii="Consolas" w:hAnsi="Consolas" w:cs="Arial"/>
          <w:sz w:val="18"/>
        </w:rPr>
        <w:t>457.7  kg</w:t>
      </w:r>
      <w:proofErr w:type="gramEnd"/>
      <w:r>
        <w:rPr>
          <w:rFonts w:ascii="Consolas" w:hAnsi="Consolas" w:cs="Arial"/>
          <w:sz w:val="18"/>
        </w:rPr>
        <w:t>.</w:t>
      </w:r>
    </w:p>
    <w:p w14:paraId="14ED5BE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Erected    - Fab. + Rem. </w:t>
      </w:r>
      <w:proofErr w:type="spellStart"/>
      <w:proofErr w:type="gramStart"/>
      <w:r>
        <w:rPr>
          <w:rFonts w:ascii="Consolas" w:hAnsi="Consolas" w:cs="Arial"/>
          <w:sz w:val="18"/>
        </w:rPr>
        <w:t>Intls</w:t>
      </w:r>
      <w:proofErr w:type="spellEnd"/>
      <w:r>
        <w:rPr>
          <w:rFonts w:ascii="Consolas" w:hAnsi="Consolas" w:cs="Arial"/>
          <w:sz w:val="18"/>
        </w:rPr>
        <w:t>.+</w:t>
      </w:r>
      <w:proofErr w:type="gramEnd"/>
      <w:r>
        <w:rPr>
          <w:rFonts w:ascii="Consolas" w:hAnsi="Consolas" w:cs="Arial"/>
          <w:sz w:val="18"/>
        </w:rPr>
        <w:t xml:space="preserve"> Insul. (</w:t>
      </w:r>
      <w:proofErr w:type="spellStart"/>
      <w:proofErr w:type="gramStart"/>
      <w:r>
        <w:rPr>
          <w:rFonts w:ascii="Consolas" w:hAnsi="Consolas" w:cs="Arial"/>
          <w:sz w:val="18"/>
        </w:rPr>
        <w:t>etc</w:t>
      </w:r>
      <w:proofErr w:type="spellEnd"/>
      <w:r>
        <w:rPr>
          <w:rFonts w:ascii="Consolas" w:hAnsi="Consolas" w:cs="Arial"/>
          <w:sz w:val="18"/>
        </w:rPr>
        <w:t xml:space="preserve">)   </w:t>
      </w:r>
      <w:proofErr w:type="gramEnd"/>
      <w:r>
        <w:rPr>
          <w:rFonts w:ascii="Consolas" w:hAnsi="Consolas" w:cs="Arial"/>
          <w:sz w:val="18"/>
        </w:rPr>
        <w:t xml:space="preserve">           457.7  kg.</w:t>
      </w:r>
    </w:p>
    <w:p w14:paraId="74A0799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Empty      - Fab. + </w:t>
      </w:r>
      <w:proofErr w:type="spellStart"/>
      <w:r>
        <w:rPr>
          <w:rFonts w:ascii="Consolas" w:hAnsi="Consolas" w:cs="Arial"/>
          <w:sz w:val="18"/>
        </w:rPr>
        <w:t>Intls</w:t>
      </w:r>
      <w:proofErr w:type="spellEnd"/>
      <w:r>
        <w:rPr>
          <w:rFonts w:ascii="Consolas" w:hAnsi="Consolas" w:cs="Arial"/>
          <w:sz w:val="18"/>
        </w:rPr>
        <w:t xml:space="preserve">. + Details + </w:t>
      </w:r>
      <w:proofErr w:type="spellStart"/>
      <w:r>
        <w:rPr>
          <w:rFonts w:ascii="Consolas" w:hAnsi="Consolas" w:cs="Arial"/>
          <w:sz w:val="18"/>
        </w:rPr>
        <w:t>Wghts</w:t>
      </w:r>
      <w:proofErr w:type="spellEnd"/>
      <w:r>
        <w:rPr>
          <w:rFonts w:ascii="Consolas" w:hAnsi="Consolas" w:cs="Arial"/>
          <w:sz w:val="18"/>
        </w:rPr>
        <w:t xml:space="preserve">.              </w:t>
      </w:r>
      <w:proofErr w:type="gramStart"/>
      <w:r>
        <w:rPr>
          <w:rFonts w:ascii="Consolas" w:hAnsi="Consolas" w:cs="Arial"/>
          <w:sz w:val="18"/>
        </w:rPr>
        <w:t>457.7  kg</w:t>
      </w:r>
      <w:proofErr w:type="gramEnd"/>
      <w:r>
        <w:rPr>
          <w:rFonts w:ascii="Consolas" w:hAnsi="Consolas" w:cs="Arial"/>
          <w:sz w:val="18"/>
        </w:rPr>
        <w:t>.</w:t>
      </w:r>
    </w:p>
    <w:p w14:paraId="0B8C18E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gramStart"/>
      <w:r>
        <w:rPr>
          <w:rFonts w:ascii="Consolas" w:hAnsi="Consolas" w:cs="Arial"/>
          <w:sz w:val="18"/>
        </w:rPr>
        <w:t>Operating  -</w:t>
      </w:r>
      <w:proofErr w:type="gramEnd"/>
      <w:r>
        <w:rPr>
          <w:rFonts w:ascii="Consolas" w:hAnsi="Consolas" w:cs="Arial"/>
          <w:sz w:val="18"/>
        </w:rPr>
        <w:t xml:space="preserve"> Empty + Operating Liquid (No CA)              779.2  kg.</w:t>
      </w:r>
    </w:p>
    <w:p w14:paraId="5EABE53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Field Test - Empty Weight + Water (</w:t>
      </w:r>
      <w:proofErr w:type="gramStart"/>
      <w:r>
        <w:rPr>
          <w:rFonts w:ascii="Consolas" w:hAnsi="Consolas" w:cs="Arial"/>
          <w:sz w:val="18"/>
        </w:rPr>
        <w:t xml:space="preserve">Full)   </w:t>
      </w:r>
      <w:proofErr w:type="gramEnd"/>
      <w:r>
        <w:rPr>
          <w:rFonts w:ascii="Consolas" w:hAnsi="Consolas" w:cs="Arial"/>
          <w:sz w:val="18"/>
        </w:rPr>
        <w:t xml:space="preserve">                766.9  kg.</w:t>
      </w:r>
    </w:p>
    <w:p w14:paraId="345A097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E9EDB89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FF"/>
          <w:sz w:val="18"/>
        </w:rPr>
        <w:t>PV Elite is a trademark of Hexagon AB, 2024, All rights reserved.</w:t>
      </w:r>
    </w:p>
    <w:p w14:paraId="39AA2F1A" w14:textId="77777777" w:rsidR="000D0DAD" w:rsidRDefault="000D0DAD" w:rsidP="000D0DAD">
      <w:pPr>
        <w:rPr>
          <w:rFonts w:ascii="Consolas" w:hAnsi="Consolas" w:cs="Arial"/>
          <w:sz w:val="18"/>
        </w:rPr>
        <w:sectPr w:rsidR="000D0DAD" w:rsidSect="000D0DAD">
          <w:headerReference w:type="default" r:id="rId8"/>
          <w:pgSz w:w="12240" w:h="15840" w:code="1"/>
          <w:pgMar w:top="1440" w:right="504" w:bottom="720" w:left="360" w:header="720" w:footer="720" w:gutter="720"/>
          <w:cols w:space="720"/>
          <w:docGrid w:linePitch="272"/>
        </w:sectPr>
      </w:pPr>
    </w:p>
    <w:p w14:paraId="3EE49EBC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Consolas" w:hAnsi="Consolas" w:cs="Arial"/>
          <w:sz w:val="18"/>
        </w:rPr>
        <w:lastRenderedPageBreak/>
        <w:fldChar w:fldCharType="begin"/>
      </w:r>
      <w:r w:rsidRPr="000D0DAD">
        <w:rPr>
          <w:rFonts w:ascii="Consolas" w:hAnsi="Consolas" w:cs="Arial"/>
          <w:sz w:val="18"/>
        </w:rPr>
        <w:instrText xml:space="preserve"> TC "</w:instrText>
      </w:r>
      <w:bookmarkStart w:id="2" w:name="_Toc192856480"/>
      <w:r w:rsidRPr="000D0DAD">
        <w:rPr>
          <w:rFonts w:ascii="Consolas" w:hAnsi="Consolas" w:cs="Arial"/>
          <w:sz w:val="18"/>
        </w:rPr>
        <w:instrText>Nozzle Summary:</w:instrText>
      </w:r>
      <w:bookmarkEnd w:id="2"/>
      <w:r w:rsidRPr="000D0DAD">
        <w:rPr>
          <w:rFonts w:ascii="Consolas" w:hAnsi="Consolas" w:cs="Arial"/>
          <w:sz w:val="18"/>
        </w:rPr>
        <w:instrText xml:space="preserve">" /f C </w:instrText>
      </w:r>
      <w:r w:rsidRPr="000D0DAD">
        <w:rPr>
          <w:rFonts w:ascii="Consolas" w:hAnsi="Consolas" w:cs="Arial"/>
          <w:sz w:val="18"/>
        </w:rPr>
        <w:fldChar w:fldCharType="end"/>
      </w:r>
    </w:p>
    <w:p w14:paraId="1B4E3489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Nozzle Calculation Summary (bars &amp; mm.):</w:t>
      </w:r>
    </w:p>
    <w:p w14:paraId="620DF382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B2B4E4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Description        |       MAWP |    Ext |      MAPNC | UG-45 </w:t>
      </w:r>
      <w:proofErr w:type="gramStart"/>
      <w:r>
        <w:rPr>
          <w:rFonts w:ascii="Consolas" w:hAnsi="Consolas" w:cs="Arial"/>
          <w:sz w:val="18"/>
        </w:rPr>
        <w:t xml:space="preserve">   [</w:t>
      </w:r>
      <w:proofErr w:type="gramEnd"/>
      <w:r>
        <w:rPr>
          <w:rFonts w:ascii="Consolas" w:hAnsi="Consolas" w:cs="Arial"/>
          <w:sz w:val="18"/>
        </w:rPr>
        <w:t>tr] |    Weld |   Areas or |</w:t>
      </w:r>
    </w:p>
    <w:p w14:paraId="51EE4B1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  |            |        |            |       |       |    Path |   Stresses |</w:t>
      </w:r>
    </w:p>
    <w:p w14:paraId="1653F6C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</w:t>
      </w:r>
    </w:p>
    <w:p w14:paraId="0672760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N5                 |       0.52 |    ... |        ... |    OK </w:t>
      </w:r>
      <w:proofErr w:type="gramStart"/>
      <w:r>
        <w:rPr>
          <w:rFonts w:ascii="Consolas" w:hAnsi="Consolas" w:cs="Arial"/>
          <w:sz w:val="18"/>
        </w:rPr>
        <w:t>|  1.50</w:t>
      </w:r>
      <w:proofErr w:type="gramEnd"/>
      <w:r>
        <w:rPr>
          <w:rFonts w:ascii="Consolas" w:hAnsi="Consolas" w:cs="Arial"/>
          <w:sz w:val="18"/>
        </w:rPr>
        <w:t xml:space="preserve"> |     OK  | No Calc[*] |</w:t>
      </w:r>
    </w:p>
    <w:p w14:paraId="5E407D8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N8                 |       0.52 |    ... |        ... |    OK </w:t>
      </w:r>
      <w:proofErr w:type="gramStart"/>
      <w:r>
        <w:rPr>
          <w:rFonts w:ascii="Consolas" w:hAnsi="Consolas" w:cs="Arial"/>
          <w:sz w:val="18"/>
        </w:rPr>
        <w:t>|  1.50</w:t>
      </w:r>
      <w:proofErr w:type="gramEnd"/>
      <w:r>
        <w:rPr>
          <w:rFonts w:ascii="Consolas" w:hAnsi="Consolas" w:cs="Arial"/>
          <w:sz w:val="18"/>
        </w:rPr>
        <w:t xml:space="preserve"> |     OK  | No Calc[*] |</w:t>
      </w:r>
    </w:p>
    <w:p w14:paraId="4B6D2AA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N6A                |       0.52 |    ... |        ... |    OK </w:t>
      </w:r>
      <w:proofErr w:type="gramStart"/>
      <w:r>
        <w:rPr>
          <w:rFonts w:ascii="Consolas" w:hAnsi="Consolas" w:cs="Arial"/>
          <w:sz w:val="18"/>
        </w:rPr>
        <w:t>|  1.50</w:t>
      </w:r>
      <w:proofErr w:type="gramEnd"/>
      <w:r>
        <w:rPr>
          <w:rFonts w:ascii="Consolas" w:hAnsi="Consolas" w:cs="Arial"/>
          <w:sz w:val="18"/>
        </w:rPr>
        <w:t xml:space="preserve"> |     OK  | No Calc[*] |</w:t>
      </w:r>
    </w:p>
    <w:p w14:paraId="31F96FB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N6B                |       0.52 |    ... |        ... |    OK </w:t>
      </w:r>
      <w:proofErr w:type="gramStart"/>
      <w:r>
        <w:rPr>
          <w:rFonts w:ascii="Consolas" w:hAnsi="Consolas" w:cs="Arial"/>
          <w:sz w:val="18"/>
        </w:rPr>
        <w:t>|  1.50</w:t>
      </w:r>
      <w:proofErr w:type="gramEnd"/>
      <w:r>
        <w:rPr>
          <w:rFonts w:ascii="Consolas" w:hAnsi="Consolas" w:cs="Arial"/>
          <w:sz w:val="18"/>
        </w:rPr>
        <w:t xml:space="preserve"> |     OK  | No Calc[*] |</w:t>
      </w:r>
    </w:p>
    <w:p w14:paraId="2F02B46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N4A                |       0.52 |    ... |        ... |    OK </w:t>
      </w:r>
      <w:proofErr w:type="gramStart"/>
      <w:r>
        <w:rPr>
          <w:rFonts w:ascii="Consolas" w:hAnsi="Consolas" w:cs="Arial"/>
          <w:sz w:val="18"/>
        </w:rPr>
        <w:t>|  1.50</w:t>
      </w:r>
      <w:proofErr w:type="gramEnd"/>
      <w:r>
        <w:rPr>
          <w:rFonts w:ascii="Consolas" w:hAnsi="Consolas" w:cs="Arial"/>
          <w:sz w:val="18"/>
        </w:rPr>
        <w:t xml:space="preserve"> |     OK  | No Calc[*] |</w:t>
      </w:r>
    </w:p>
    <w:p w14:paraId="08A1E38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N4B                |       0.52 |    ... |        ... |    OK </w:t>
      </w:r>
      <w:proofErr w:type="gramStart"/>
      <w:r>
        <w:rPr>
          <w:rFonts w:ascii="Consolas" w:hAnsi="Consolas" w:cs="Arial"/>
          <w:sz w:val="18"/>
        </w:rPr>
        <w:t>|  1.50</w:t>
      </w:r>
      <w:proofErr w:type="gramEnd"/>
      <w:r>
        <w:rPr>
          <w:rFonts w:ascii="Consolas" w:hAnsi="Consolas" w:cs="Arial"/>
          <w:sz w:val="18"/>
        </w:rPr>
        <w:t xml:space="preserve"> |     OK  | No Calc[*] |</w:t>
      </w:r>
    </w:p>
    <w:p w14:paraId="04CC721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M1                 |       0.52 |    ... |        ... |   ... |       |     </w:t>
      </w:r>
      <w:proofErr w:type="gramStart"/>
      <w:r>
        <w:rPr>
          <w:rFonts w:ascii="Consolas" w:hAnsi="Consolas" w:cs="Arial"/>
          <w:sz w:val="18"/>
        </w:rPr>
        <w:t>OK  |</w:t>
      </w:r>
      <w:proofErr w:type="gramEnd"/>
      <w:r>
        <w:rPr>
          <w:rFonts w:ascii="Consolas" w:hAnsi="Consolas" w:cs="Arial"/>
          <w:sz w:val="18"/>
        </w:rPr>
        <w:t xml:space="preserve">     Passed |</w:t>
      </w:r>
    </w:p>
    <w:p w14:paraId="6C0AC47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N1                 |       0.52 |    ... |        ... |    OK </w:t>
      </w:r>
      <w:proofErr w:type="gramStart"/>
      <w:r>
        <w:rPr>
          <w:rFonts w:ascii="Consolas" w:hAnsi="Consolas" w:cs="Arial"/>
          <w:sz w:val="18"/>
        </w:rPr>
        <w:t>|  1.50</w:t>
      </w:r>
      <w:proofErr w:type="gramEnd"/>
      <w:r>
        <w:rPr>
          <w:rFonts w:ascii="Consolas" w:hAnsi="Consolas" w:cs="Arial"/>
          <w:sz w:val="18"/>
        </w:rPr>
        <w:t xml:space="preserve"> |     OK  | No Calc[*] |</w:t>
      </w:r>
    </w:p>
    <w:p w14:paraId="0DA3673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N7                 |       0.52 |    ... |        ... |    OK </w:t>
      </w:r>
      <w:proofErr w:type="gramStart"/>
      <w:r>
        <w:rPr>
          <w:rFonts w:ascii="Consolas" w:hAnsi="Consolas" w:cs="Arial"/>
          <w:sz w:val="18"/>
        </w:rPr>
        <w:t>|  1.50</w:t>
      </w:r>
      <w:proofErr w:type="gramEnd"/>
      <w:r>
        <w:rPr>
          <w:rFonts w:ascii="Consolas" w:hAnsi="Consolas" w:cs="Arial"/>
          <w:sz w:val="18"/>
        </w:rPr>
        <w:t xml:space="preserve"> |     OK  | No Calc[*] |</w:t>
      </w:r>
    </w:p>
    <w:p w14:paraId="23EE7E5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N9                 |       0.52 |    ... |        ... |    OK </w:t>
      </w:r>
      <w:proofErr w:type="gramStart"/>
      <w:r>
        <w:rPr>
          <w:rFonts w:ascii="Consolas" w:hAnsi="Consolas" w:cs="Arial"/>
          <w:sz w:val="18"/>
        </w:rPr>
        <w:t>|  1.50</w:t>
      </w:r>
      <w:proofErr w:type="gramEnd"/>
      <w:r>
        <w:rPr>
          <w:rFonts w:ascii="Consolas" w:hAnsi="Consolas" w:cs="Arial"/>
          <w:sz w:val="18"/>
        </w:rPr>
        <w:t xml:space="preserve"> |     OK  | No Calc[*] |</w:t>
      </w:r>
    </w:p>
    <w:p w14:paraId="0D7FD3A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N10                |       0.52 |    ... |        ... |    OK </w:t>
      </w:r>
      <w:proofErr w:type="gramStart"/>
      <w:r>
        <w:rPr>
          <w:rFonts w:ascii="Consolas" w:hAnsi="Consolas" w:cs="Arial"/>
          <w:sz w:val="18"/>
        </w:rPr>
        <w:t>|  1.50</w:t>
      </w:r>
      <w:proofErr w:type="gramEnd"/>
      <w:r>
        <w:rPr>
          <w:rFonts w:ascii="Consolas" w:hAnsi="Consolas" w:cs="Arial"/>
          <w:sz w:val="18"/>
        </w:rPr>
        <w:t xml:space="preserve"> |     OK  | No Calc[*] |</w:t>
      </w:r>
    </w:p>
    <w:p w14:paraId="1EF5A86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N3                 |       0.52 |    ... |        ... |    OK </w:t>
      </w:r>
      <w:proofErr w:type="gramStart"/>
      <w:r>
        <w:rPr>
          <w:rFonts w:ascii="Consolas" w:hAnsi="Consolas" w:cs="Arial"/>
          <w:sz w:val="18"/>
        </w:rPr>
        <w:t>|  5.26</w:t>
      </w:r>
      <w:proofErr w:type="gramEnd"/>
      <w:r>
        <w:rPr>
          <w:rFonts w:ascii="Consolas" w:hAnsi="Consolas" w:cs="Arial"/>
          <w:sz w:val="18"/>
        </w:rPr>
        <w:t xml:space="preserve"> |     OK  |     Passed |</w:t>
      </w:r>
    </w:p>
    <w:p w14:paraId="3A2C628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N2                 |       0.52 |    ... |        ... |    OK </w:t>
      </w:r>
      <w:proofErr w:type="gramStart"/>
      <w:r>
        <w:rPr>
          <w:rFonts w:ascii="Consolas" w:hAnsi="Consolas" w:cs="Arial"/>
          <w:sz w:val="18"/>
        </w:rPr>
        <w:t>|  3.42</w:t>
      </w:r>
      <w:proofErr w:type="gramEnd"/>
      <w:r>
        <w:rPr>
          <w:rFonts w:ascii="Consolas" w:hAnsi="Consolas" w:cs="Arial"/>
          <w:sz w:val="18"/>
        </w:rPr>
        <w:t xml:space="preserve"> |     OK  | No Calc[*] |</w:t>
      </w:r>
    </w:p>
    <w:p w14:paraId="0E16586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</w:t>
      </w:r>
    </w:p>
    <w:p w14:paraId="033442D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25C26ED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Nozzle MAWP Summary:</w:t>
      </w:r>
    </w:p>
    <w:p w14:paraId="5A1F9C1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Minimum MAWP Nozzles       </w:t>
      </w:r>
      <w:proofErr w:type="gramStart"/>
      <w:r>
        <w:rPr>
          <w:rFonts w:ascii="Consolas" w:hAnsi="Consolas" w:cs="Arial"/>
          <w:sz w:val="18"/>
        </w:rPr>
        <w:t xml:space="preserve">  :</w:t>
      </w:r>
      <w:proofErr w:type="gramEnd"/>
      <w:r>
        <w:rPr>
          <w:rFonts w:ascii="Consolas" w:hAnsi="Consolas" w:cs="Arial"/>
          <w:sz w:val="18"/>
        </w:rPr>
        <w:t xml:space="preserve">            0.52 Nozzle  : N2</w:t>
      </w:r>
    </w:p>
    <w:p w14:paraId="23869B5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Minimum MAWP Shells/</w:t>
      </w:r>
      <w:proofErr w:type="gramStart"/>
      <w:r>
        <w:rPr>
          <w:rFonts w:ascii="Consolas" w:hAnsi="Consolas" w:cs="Arial"/>
          <w:sz w:val="18"/>
        </w:rPr>
        <w:t>Flanges  :</w:t>
      </w:r>
      <w:proofErr w:type="gramEnd"/>
      <w:r>
        <w:rPr>
          <w:rFonts w:ascii="Consolas" w:hAnsi="Consolas" w:cs="Arial"/>
          <w:sz w:val="18"/>
        </w:rPr>
        <w:t xml:space="preserve">            0.52 Element : RING FLANGE</w:t>
      </w:r>
    </w:p>
    <w:p w14:paraId="60B35DA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Minimum </w:t>
      </w:r>
      <w:proofErr w:type="spellStart"/>
      <w:r>
        <w:rPr>
          <w:rFonts w:ascii="Consolas" w:hAnsi="Consolas" w:cs="Arial"/>
          <w:sz w:val="18"/>
        </w:rPr>
        <w:t>MAPnc</w:t>
      </w:r>
      <w:proofErr w:type="spellEnd"/>
      <w:r>
        <w:rPr>
          <w:rFonts w:ascii="Consolas" w:hAnsi="Consolas" w:cs="Arial"/>
          <w:sz w:val="18"/>
        </w:rPr>
        <w:t xml:space="preserve"> Shells/</w:t>
      </w:r>
      <w:proofErr w:type="gramStart"/>
      <w:r>
        <w:rPr>
          <w:rFonts w:ascii="Consolas" w:hAnsi="Consolas" w:cs="Arial"/>
          <w:sz w:val="18"/>
        </w:rPr>
        <w:t>Flanges :</w:t>
      </w:r>
      <w:proofErr w:type="gramEnd"/>
      <w:r>
        <w:rPr>
          <w:rFonts w:ascii="Consolas" w:hAnsi="Consolas" w:cs="Arial"/>
          <w:sz w:val="18"/>
        </w:rPr>
        <w:t xml:space="preserve">            2.75 Element : RING FLANGE</w:t>
      </w:r>
    </w:p>
    <w:p w14:paraId="30D936E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</w:t>
      </w:r>
    </w:p>
    <w:p w14:paraId="14A1B93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Computed Vessel M.A.W.P.   </w:t>
      </w:r>
      <w:proofErr w:type="gramStart"/>
      <w:r>
        <w:rPr>
          <w:rFonts w:ascii="Consolas" w:hAnsi="Consolas" w:cs="Arial"/>
          <w:sz w:val="18"/>
        </w:rPr>
        <w:t xml:space="preserve">  :</w:t>
      </w:r>
      <w:proofErr w:type="gramEnd"/>
      <w:r>
        <w:rPr>
          <w:rFonts w:ascii="Consolas" w:hAnsi="Consolas" w:cs="Arial"/>
          <w:sz w:val="18"/>
        </w:rPr>
        <w:t xml:space="preserve">            0.52 bars</w:t>
      </w:r>
    </w:p>
    <w:p w14:paraId="372A33C9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3BCEF50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[*] - This was a small opening and the areas were not computed or</w:t>
      </w:r>
    </w:p>
    <w:p w14:paraId="512564D5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the MAWP of this connection could not be computed because</w:t>
      </w:r>
    </w:p>
    <w:p w14:paraId="0D9261D6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the longitudinal bending stress was greater than the hoop stress.</w:t>
      </w:r>
    </w:p>
    <w:p w14:paraId="3A35B81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E3649AF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00"/>
          <w:sz w:val="18"/>
        </w:rPr>
        <w:t>Multiple output lines for the same nozzle indicates required Code calculations in both the</w:t>
      </w:r>
    </w:p>
    <w:p w14:paraId="0477A7CB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00"/>
          <w:sz w:val="18"/>
        </w:rPr>
        <w:t>longitudinal and circumferential planes of reinforcement where applicable.</w:t>
      </w:r>
    </w:p>
    <w:p w14:paraId="537DF87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F4D4105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Check the Spatial Relationship between the Nozzles:</w:t>
      </w:r>
    </w:p>
    <w:p w14:paraId="7CAE7C8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AD87B1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From Node | Nozzle Description | Y Coordinate | Layout Angle |    Dia. Limit |</w:t>
      </w:r>
    </w:p>
    <w:p w14:paraId="670888D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|                    |          mm. |          deg |           mm. |</w:t>
      </w:r>
    </w:p>
    <w:p w14:paraId="701854B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</w:t>
      </w:r>
    </w:p>
    <w:p w14:paraId="2177533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10 |                 N5 |        0.000 |       90.000 |        85.700 |</w:t>
      </w:r>
    </w:p>
    <w:p w14:paraId="19FCBD0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10 |                 N8 |        0.000 |        0.000 |        85.700 |</w:t>
      </w:r>
    </w:p>
    <w:p w14:paraId="2414635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20 |                N6A |     1350.000 |       90.000 |        85.700 |</w:t>
      </w:r>
    </w:p>
    <w:p w14:paraId="2BB1CD1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20 |                N6B |      130.000 |       90.000 |        85.700 |</w:t>
      </w:r>
    </w:p>
    <w:p w14:paraId="739D87A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20 |                N4A |     1350.000 |      180.000 |        85.700 |</w:t>
      </w:r>
    </w:p>
    <w:p w14:paraId="46CC565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20 |                N4B |      175.000 |      180.000 |        85.700 |</w:t>
      </w:r>
    </w:p>
    <w:p w14:paraId="52C0CEF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20 |                 M1 |      520.000 |      270.000 |       409.524 |</w:t>
      </w:r>
    </w:p>
    <w:p w14:paraId="4469029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20 |                 N1 |     1370.000 |      225.000 |        85.700 |</w:t>
      </w:r>
    </w:p>
    <w:p w14:paraId="1E7AD3E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20 |                 N7 |     1370.000 |      135.000 |        85.700 |</w:t>
      </w:r>
    </w:p>
    <w:p w14:paraId="75B4DC4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20 |                 N9 |     1370.000 |       45.000 |        85.700 |</w:t>
      </w:r>
    </w:p>
    <w:p w14:paraId="6F21D59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20 |                N10 |     1370.000 |      315.000 |        85.700 |</w:t>
      </w:r>
    </w:p>
    <w:p w14:paraId="1D7F5BB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40 |                 N3 |        0.000 |      270.000 |       204.521 |</w:t>
      </w:r>
    </w:p>
    <w:p w14:paraId="2B235FA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40 |                 N2 |        0.000 |      135.000 |        92.325 |</w:t>
      </w:r>
    </w:p>
    <w:p w14:paraId="749AFD6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077675B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B8EE770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</w:rPr>
        <w:t>The nozzle spacing is computed by the following:</w:t>
      </w:r>
    </w:p>
    <w:p w14:paraId="0AB762CD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7180DFC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 xml:space="preserve"> = </w:t>
      </w:r>
      <w:proofErr w:type="gramStart"/>
      <w:r w:rsidRPr="000D0DAD">
        <w:rPr>
          <w:rFonts w:ascii="Arial" w:hAnsi="Consolas" w:cs="Arial"/>
          <w:color w:val="000000"/>
          <w:sz w:val="18"/>
        </w:rPr>
        <w:t>sqrt( ll</w:t>
      </w:r>
      <w:proofErr w:type="gramEnd"/>
      <w:r w:rsidRPr="000D0DAD">
        <w:rPr>
          <w:rFonts w:ascii="Arial" w:hAnsi="Consolas" w:cs="Arial"/>
          <w:color w:val="000000"/>
          <w:sz w:val="18"/>
        </w:rPr>
        <w:t>²</w:t>
      </w:r>
      <w:r w:rsidRPr="000D0DAD">
        <w:rPr>
          <w:rFonts w:ascii="Arial" w:hAnsi="Consolas" w:cs="Arial"/>
          <w:color w:val="000000"/>
          <w:sz w:val="18"/>
        </w:rPr>
        <w:t xml:space="preserve"> + lc</w:t>
      </w:r>
      <w:r w:rsidRPr="000D0DAD">
        <w:rPr>
          <w:rFonts w:ascii="Arial" w:hAnsi="Consolas" w:cs="Arial"/>
          <w:color w:val="000000"/>
          <w:sz w:val="18"/>
        </w:rPr>
        <w:t>²</w:t>
      </w:r>
      <w:r w:rsidRPr="000D0DAD">
        <w:rPr>
          <w:rFonts w:ascii="Arial" w:hAnsi="Consolas" w:cs="Arial"/>
          <w:color w:val="000000"/>
          <w:sz w:val="18"/>
        </w:rPr>
        <w:t xml:space="preserve"> ) where</w:t>
      </w:r>
    </w:p>
    <w:p w14:paraId="5567AFB9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3A80BBD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 xml:space="preserve"> </w:t>
      </w:r>
      <w:proofErr w:type="spellStart"/>
      <w:r w:rsidRPr="000D0DAD">
        <w:rPr>
          <w:rFonts w:ascii="Arial" w:hAnsi="Consolas" w:cs="Arial"/>
          <w:color w:val="000000"/>
          <w:sz w:val="18"/>
        </w:rPr>
        <w:t>ll</w:t>
      </w:r>
      <w:proofErr w:type="spellEnd"/>
      <w:r w:rsidRPr="000D0DAD">
        <w:rPr>
          <w:rFonts w:ascii="Arial" w:hAnsi="Consolas" w:cs="Arial"/>
          <w:color w:val="000000"/>
          <w:sz w:val="18"/>
        </w:rPr>
        <w:t xml:space="preserve"> - Arc length along the inside vessel surface in the long. direction.</w:t>
      </w:r>
    </w:p>
    <w:p w14:paraId="2CBD5BDE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 xml:space="preserve"> lc - Arc length along the inside vessel surface in the circ. direction</w:t>
      </w:r>
    </w:p>
    <w:p w14:paraId="233E9C7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E9173D6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</w:rPr>
        <w:t>If any interferences/violations are found, they will be noted below.</w:t>
      </w:r>
    </w:p>
    <w:p w14:paraId="7106F71D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D53A2B0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No interference violations have been detected!</w:t>
      </w:r>
    </w:p>
    <w:p w14:paraId="7B4D4BA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6B2F692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Checking Multiple Nozzles on Flat Head per ASME Sec. VIII Div. 1 UG-39</w:t>
      </w:r>
    </w:p>
    <w:p w14:paraId="3741E72D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95704CA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C63E8A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  <w:u w:val="single"/>
        </w:rPr>
        <w:t>Comparing Nozzles on Element: COVER FLANGE</w:t>
      </w:r>
    </w:p>
    <w:p w14:paraId="13306952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EA7D7B8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UG-39 Average Nozzle Diameter and Ligament Checks:</w:t>
      </w:r>
    </w:p>
    <w:p w14:paraId="0E134E3B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620069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Nozzle |    Avg. | Head Dia. | Ligament </w:t>
      </w:r>
      <w:proofErr w:type="gramStart"/>
      <w:r>
        <w:rPr>
          <w:rFonts w:ascii="Consolas" w:hAnsi="Consolas" w:cs="Arial"/>
          <w:sz w:val="18"/>
        </w:rPr>
        <w:t>|  Min.</w:t>
      </w:r>
      <w:proofErr w:type="gramEnd"/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dn</w:t>
      </w:r>
      <w:proofErr w:type="spellEnd"/>
      <w:r>
        <w:rPr>
          <w:rFonts w:ascii="Consolas" w:hAnsi="Consolas" w:cs="Arial"/>
          <w:sz w:val="18"/>
        </w:rPr>
        <w:t xml:space="preserve"> |</w:t>
      </w:r>
    </w:p>
    <w:p w14:paraId="242301E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Pair Description |    dia. |        /4 |    Width |       /4 |</w:t>
      </w:r>
    </w:p>
    <w:p w14:paraId="0B1D68F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    |     mm. |       mm. |      mm. |      mm. |</w:t>
      </w:r>
    </w:p>
    <w:p w14:paraId="52837CD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</w:t>
      </w:r>
    </w:p>
    <w:p w14:paraId="305F85A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N3 &amp; N2              </w:t>
      </w:r>
      <w:proofErr w:type="gramStart"/>
      <w:r>
        <w:rPr>
          <w:rFonts w:ascii="Consolas" w:hAnsi="Consolas" w:cs="Arial"/>
          <w:sz w:val="18"/>
        </w:rPr>
        <w:t>|  72.555</w:t>
      </w:r>
      <w:proofErr w:type="gramEnd"/>
      <w:r>
        <w:rPr>
          <w:rFonts w:ascii="Consolas" w:hAnsi="Consolas" w:cs="Arial"/>
          <w:sz w:val="18"/>
        </w:rPr>
        <w:t xml:space="preserve"> |       140 |   189.85 |   10.712 |</w:t>
      </w:r>
    </w:p>
    <w:p w14:paraId="036031F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</w:t>
      </w:r>
    </w:p>
    <w:p w14:paraId="19F2D50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74F4DC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1D0BF90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UG-39 Nozzle Spacing and Average Area Checks:</w:t>
      </w:r>
    </w:p>
    <w:p w14:paraId="27EF5A9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A1D9F1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Nozzle </w:t>
      </w:r>
      <w:proofErr w:type="gramStart"/>
      <w:r>
        <w:rPr>
          <w:rFonts w:ascii="Consolas" w:hAnsi="Consolas" w:cs="Arial"/>
          <w:sz w:val="18"/>
        </w:rPr>
        <w:t>|  Center</w:t>
      </w:r>
      <w:proofErr w:type="gramEnd"/>
      <w:r>
        <w:rPr>
          <w:rFonts w:ascii="Consolas" w:hAnsi="Consolas" w:cs="Arial"/>
          <w:sz w:val="18"/>
        </w:rPr>
        <w:t xml:space="preserve"> | Avg. dia. | Avg. Area | Avg. Area |</w:t>
      </w:r>
    </w:p>
    <w:p w14:paraId="6CE4472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Pair Description | Spacing |    * 1.25 | Available |     Reqd. |</w:t>
      </w:r>
    </w:p>
    <w:p w14:paraId="4B63B7C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    |     mm. |       mm. |       cm² |       cm² |</w:t>
      </w:r>
    </w:p>
    <w:p w14:paraId="0E1439D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</w:t>
      </w:r>
    </w:p>
    <w:p w14:paraId="0CA7443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N3 &amp; N2              </w:t>
      </w:r>
      <w:proofErr w:type="gramStart"/>
      <w:r>
        <w:rPr>
          <w:rFonts w:ascii="Consolas" w:hAnsi="Consolas" w:cs="Arial"/>
          <w:sz w:val="18"/>
        </w:rPr>
        <w:t>|  277.16</w:t>
      </w:r>
      <w:proofErr w:type="gramEnd"/>
      <w:r>
        <w:rPr>
          <w:rFonts w:ascii="Consolas" w:hAnsi="Consolas" w:cs="Arial"/>
          <w:sz w:val="18"/>
        </w:rPr>
        <w:t xml:space="preserve"> |    90.694 |   No Calc |   No Calc |</w:t>
      </w:r>
    </w:p>
    <w:p w14:paraId="79A71CD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</w:t>
      </w:r>
    </w:p>
    <w:p w14:paraId="26B7CA86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52B77E1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0EE79B2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UG-39 Nozzle Diameter and Distance to Edge Checks:</w:t>
      </w:r>
    </w:p>
    <w:p w14:paraId="5E698B1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6B54BC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Nozzle |   Nozzle |   Head Dia. |   Distance |    Nozzle |</w:t>
      </w:r>
    </w:p>
    <w:p w14:paraId="47B968E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Description |     dia. |          /2 </w:t>
      </w:r>
      <w:proofErr w:type="gramStart"/>
      <w:r>
        <w:rPr>
          <w:rFonts w:ascii="Consolas" w:hAnsi="Consolas" w:cs="Arial"/>
          <w:sz w:val="18"/>
        </w:rPr>
        <w:t>|  from</w:t>
      </w:r>
      <w:proofErr w:type="gramEnd"/>
      <w:r>
        <w:rPr>
          <w:rFonts w:ascii="Consolas" w:hAnsi="Consolas" w:cs="Arial"/>
          <w:sz w:val="18"/>
        </w:rPr>
        <w:t xml:space="preserve"> Edge |    dia./4 |</w:t>
      </w:r>
    </w:p>
    <w:p w14:paraId="089A010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|      mm. |         mm. |        mm. |       mm. |</w:t>
      </w:r>
    </w:p>
    <w:p w14:paraId="2F6475C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</w:t>
      </w:r>
    </w:p>
    <w:p w14:paraId="605FAE4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N3              |   102.26 |         280 |     107.85 |    25.565 |</w:t>
      </w:r>
    </w:p>
    <w:p w14:paraId="18CCB81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N2              |    42.85 |         280 |     134.84 |    10.712 |</w:t>
      </w:r>
    </w:p>
    <w:p w14:paraId="5E4B2B2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</w:t>
      </w:r>
    </w:p>
    <w:p w14:paraId="5578EAB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2986DC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No Multiple Nozzle spacing violations detected!</w:t>
      </w:r>
    </w:p>
    <w:p w14:paraId="1B0B95A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6C95D1E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FF"/>
          <w:sz w:val="18"/>
        </w:rPr>
        <w:t>PV Elite is a trademark of Hexagon AB, 2024, All rights reserved.</w:t>
      </w:r>
    </w:p>
    <w:p w14:paraId="4036C3E5" w14:textId="77777777" w:rsidR="000D0DAD" w:rsidRDefault="000D0DAD" w:rsidP="000D0DAD">
      <w:pPr>
        <w:rPr>
          <w:rFonts w:ascii="Consolas" w:hAnsi="Consolas" w:cs="Arial"/>
          <w:sz w:val="18"/>
        </w:rPr>
        <w:sectPr w:rsidR="000D0DAD" w:rsidSect="000D0DAD">
          <w:headerReference w:type="default" r:id="rId9"/>
          <w:pgSz w:w="12240" w:h="15840" w:code="1"/>
          <w:pgMar w:top="1440" w:right="504" w:bottom="720" w:left="360" w:header="720" w:footer="720" w:gutter="720"/>
          <w:cols w:space="720"/>
          <w:docGrid w:linePitch="272"/>
        </w:sectPr>
      </w:pPr>
    </w:p>
    <w:p w14:paraId="1F6CB043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Consolas" w:hAnsi="Consolas" w:cs="Arial"/>
          <w:sz w:val="18"/>
        </w:rPr>
        <w:lastRenderedPageBreak/>
        <w:fldChar w:fldCharType="begin"/>
      </w:r>
      <w:r w:rsidRPr="000D0DAD">
        <w:rPr>
          <w:rFonts w:ascii="Consolas" w:hAnsi="Consolas" w:cs="Arial"/>
          <w:sz w:val="18"/>
        </w:rPr>
        <w:instrText xml:space="preserve"> TC "</w:instrText>
      </w:r>
      <w:bookmarkStart w:id="3" w:name="_Toc192856481"/>
      <w:r w:rsidRPr="000D0DAD">
        <w:rPr>
          <w:rFonts w:ascii="Consolas" w:hAnsi="Consolas" w:cs="Arial"/>
          <w:sz w:val="18"/>
        </w:rPr>
        <w:instrText>Nozzle Schedule:</w:instrText>
      </w:r>
      <w:bookmarkEnd w:id="3"/>
      <w:r w:rsidRPr="000D0DAD">
        <w:rPr>
          <w:rFonts w:ascii="Consolas" w:hAnsi="Consolas" w:cs="Arial"/>
          <w:sz w:val="18"/>
        </w:rPr>
        <w:instrText xml:space="preserve">" /f C </w:instrText>
      </w:r>
      <w:r w:rsidRPr="000D0DAD">
        <w:rPr>
          <w:rFonts w:ascii="Consolas" w:hAnsi="Consolas" w:cs="Arial"/>
          <w:sz w:val="18"/>
        </w:rPr>
        <w:fldChar w:fldCharType="end"/>
      </w:r>
    </w:p>
    <w:p w14:paraId="10BF6EB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Nozzle Schedule:</w:t>
      </w:r>
    </w:p>
    <w:p w14:paraId="568C20AA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049234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Nominal or|   </w:t>
      </w:r>
      <w:proofErr w:type="spellStart"/>
      <w:r>
        <w:rPr>
          <w:rFonts w:ascii="Consolas" w:hAnsi="Consolas" w:cs="Arial"/>
          <w:sz w:val="18"/>
        </w:rPr>
        <w:t>Schd</w:t>
      </w:r>
      <w:proofErr w:type="spellEnd"/>
      <w:proofErr w:type="gramStart"/>
      <w:r>
        <w:rPr>
          <w:rFonts w:ascii="Consolas" w:hAnsi="Consolas" w:cs="Arial"/>
          <w:sz w:val="18"/>
        </w:rPr>
        <w:t xml:space="preserve">|  </w:t>
      </w:r>
      <w:proofErr w:type="spellStart"/>
      <w:r>
        <w:rPr>
          <w:rFonts w:ascii="Consolas" w:hAnsi="Consolas" w:cs="Arial"/>
          <w:sz w:val="18"/>
        </w:rPr>
        <w:t>Flg</w:t>
      </w:r>
      <w:proofErr w:type="spellEnd"/>
      <w:proofErr w:type="gramEnd"/>
      <w:r>
        <w:rPr>
          <w:rFonts w:ascii="Consolas" w:hAnsi="Consolas" w:cs="Arial"/>
          <w:sz w:val="18"/>
        </w:rPr>
        <w:t xml:space="preserve">|  Nozzle|    Wall| Reinforcing Pad |    Cut|   </w:t>
      </w:r>
      <w:proofErr w:type="spellStart"/>
      <w:r>
        <w:rPr>
          <w:rFonts w:ascii="Consolas" w:hAnsi="Consolas" w:cs="Arial"/>
          <w:sz w:val="18"/>
        </w:rPr>
        <w:t>Flg</w:t>
      </w:r>
      <w:proofErr w:type="spellEnd"/>
      <w:r>
        <w:rPr>
          <w:rFonts w:ascii="Consolas" w:hAnsi="Consolas" w:cs="Arial"/>
          <w:sz w:val="18"/>
        </w:rPr>
        <w:t>|</w:t>
      </w:r>
    </w:p>
    <w:p w14:paraId="3778BA4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    Actual| or FVC| Type|   O/</w:t>
      </w:r>
      <w:proofErr w:type="spellStart"/>
      <w:r>
        <w:rPr>
          <w:rFonts w:ascii="Consolas" w:hAnsi="Consolas" w:cs="Arial"/>
          <w:sz w:val="18"/>
        </w:rPr>
        <w:t>Dia</w:t>
      </w:r>
      <w:proofErr w:type="spellEnd"/>
      <w:r>
        <w:rPr>
          <w:rFonts w:ascii="Consolas" w:hAnsi="Consolas" w:cs="Arial"/>
          <w:sz w:val="18"/>
        </w:rPr>
        <w:t xml:space="preserve">|     </w:t>
      </w:r>
      <w:proofErr w:type="spellStart"/>
      <w:r>
        <w:rPr>
          <w:rFonts w:ascii="Consolas" w:hAnsi="Consolas" w:cs="Arial"/>
          <w:sz w:val="18"/>
        </w:rPr>
        <w:t>Thk</w:t>
      </w:r>
      <w:proofErr w:type="spellEnd"/>
      <w:r>
        <w:rPr>
          <w:rFonts w:ascii="Consolas" w:hAnsi="Consolas" w:cs="Arial"/>
          <w:sz w:val="18"/>
        </w:rPr>
        <w:t xml:space="preserve">| Diameter    </w:t>
      </w:r>
      <w:proofErr w:type="spellStart"/>
      <w:r>
        <w:rPr>
          <w:rFonts w:ascii="Consolas" w:hAnsi="Consolas" w:cs="Arial"/>
          <w:sz w:val="18"/>
        </w:rPr>
        <w:t>Thk</w:t>
      </w:r>
      <w:proofErr w:type="spellEnd"/>
      <w:r>
        <w:rPr>
          <w:rFonts w:ascii="Consolas" w:hAnsi="Consolas" w:cs="Arial"/>
          <w:sz w:val="18"/>
        </w:rPr>
        <w:t xml:space="preserve"> | Length| Class|</w:t>
      </w:r>
    </w:p>
    <w:p w14:paraId="373665B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Description            Size|   Type|     |      mm|      mm|              mm |     mm|      |</w:t>
      </w:r>
    </w:p>
    <w:p w14:paraId="74A3B4F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</w:t>
      </w:r>
    </w:p>
    <w:p w14:paraId="4ECB6EC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N5              |     50 mm|   160 </w:t>
      </w:r>
      <w:proofErr w:type="gramStart"/>
      <w:r>
        <w:rPr>
          <w:rFonts w:ascii="Consolas" w:hAnsi="Consolas" w:cs="Arial"/>
          <w:sz w:val="18"/>
        </w:rPr>
        <w:t>|  WNF</w:t>
      </w:r>
      <w:proofErr w:type="gramEnd"/>
      <w:r>
        <w:rPr>
          <w:rFonts w:ascii="Consolas" w:hAnsi="Consolas" w:cs="Arial"/>
          <w:sz w:val="18"/>
        </w:rPr>
        <w:t>|    60.3|   8.738|     ... |   ... |    170|   150|</w:t>
      </w:r>
    </w:p>
    <w:p w14:paraId="3A13121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N8              |     50 mm|   160 </w:t>
      </w:r>
      <w:proofErr w:type="gramStart"/>
      <w:r>
        <w:rPr>
          <w:rFonts w:ascii="Consolas" w:hAnsi="Consolas" w:cs="Arial"/>
          <w:sz w:val="18"/>
        </w:rPr>
        <w:t>|  WNF</w:t>
      </w:r>
      <w:proofErr w:type="gramEnd"/>
      <w:r>
        <w:rPr>
          <w:rFonts w:ascii="Consolas" w:hAnsi="Consolas" w:cs="Arial"/>
          <w:sz w:val="18"/>
        </w:rPr>
        <w:t>|    60.3|   8.738|     ... |   ... |    157|   150|</w:t>
      </w:r>
    </w:p>
    <w:p w14:paraId="20CBC72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N6A             |     50 mm|   160 </w:t>
      </w:r>
      <w:proofErr w:type="gramStart"/>
      <w:r>
        <w:rPr>
          <w:rFonts w:ascii="Consolas" w:hAnsi="Consolas" w:cs="Arial"/>
          <w:sz w:val="18"/>
        </w:rPr>
        <w:t>|  WNF</w:t>
      </w:r>
      <w:proofErr w:type="gramEnd"/>
      <w:r>
        <w:rPr>
          <w:rFonts w:ascii="Consolas" w:hAnsi="Consolas" w:cs="Arial"/>
          <w:sz w:val="18"/>
        </w:rPr>
        <w:t>|    60.3|   8.738|     ... |   ... |    157|   300|</w:t>
      </w:r>
    </w:p>
    <w:p w14:paraId="05A80D0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N6B             |     50 mm|   160 </w:t>
      </w:r>
      <w:proofErr w:type="gramStart"/>
      <w:r>
        <w:rPr>
          <w:rFonts w:ascii="Consolas" w:hAnsi="Consolas" w:cs="Arial"/>
          <w:sz w:val="18"/>
        </w:rPr>
        <w:t>|  WNF</w:t>
      </w:r>
      <w:proofErr w:type="gramEnd"/>
      <w:r>
        <w:rPr>
          <w:rFonts w:ascii="Consolas" w:hAnsi="Consolas" w:cs="Arial"/>
          <w:sz w:val="18"/>
        </w:rPr>
        <w:t>|    60.3|   8.738|     ... |   ... |    157|   300|</w:t>
      </w:r>
    </w:p>
    <w:p w14:paraId="5470185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N4A             |     50 mm|   160 </w:t>
      </w:r>
      <w:proofErr w:type="gramStart"/>
      <w:r>
        <w:rPr>
          <w:rFonts w:ascii="Consolas" w:hAnsi="Consolas" w:cs="Arial"/>
          <w:sz w:val="18"/>
        </w:rPr>
        <w:t>|  WNF</w:t>
      </w:r>
      <w:proofErr w:type="gramEnd"/>
      <w:r>
        <w:rPr>
          <w:rFonts w:ascii="Consolas" w:hAnsi="Consolas" w:cs="Arial"/>
          <w:sz w:val="18"/>
        </w:rPr>
        <w:t>|    60.3|   8.738|     ... |   ... |    157|   300|</w:t>
      </w:r>
    </w:p>
    <w:p w14:paraId="507C831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N4B             |     50 mm|   160 </w:t>
      </w:r>
      <w:proofErr w:type="gramStart"/>
      <w:r>
        <w:rPr>
          <w:rFonts w:ascii="Consolas" w:hAnsi="Consolas" w:cs="Arial"/>
          <w:sz w:val="18"/>
        </w:rPr>
        <w:t>|  WNF</w:t>
      </w:r>
      <w:proofErr w:type="gramEnd"/>
      <w:r>
        <w:rPr>
          <w:rFonts w:ascii="Consolas" w:hAnsi="Consolas" w:cs="Arial"/>
          <w:sz w:val="18"/>
        </w:rPr>
        <w:t>|    60.3|   8.738|     ... |   ... |    157|   300|</w:t>
      </w:r>
    </w:p>
    <w:p w14:paraId="01B93F3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N1              |     50 mm|   160 </w:t>
      </w:r>
      <w:proofErr w:type="gramStart"/>
      <w:r>
        <w:rPr>
          <w:rFonts w:ascii="Consolas" w:hAnsi="Consolas" w:cs="Arial"/>
          <w:sz w:val="18"/>
        </w:rPr>
        <w:t>|  WNF</w:t>
      </w:r>
      <w:proofErr w:type="gramEnd"/>
      <w:r>
        <w:rPr>
          <w:rFonts w:ascii="Consolas" w:hAnsi="Consolas" w:cs="Arial"/>
          <w:sz w:val="18"/>
        </w:rPr>
        <w:t>|    60.3|   8.738|  162.00 |  6.00 |    157|   150|</w:t>
      </w:r>
    </w:p>
    <w:p w14:paraId="566B5AE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N7              |     50 mm|   160 </w:t>
      </w:r>
      <w:proofErr w:type="gramStart"/>
      <w:r>
        <w:rPr>
          <w:rFonts w:ascii="Consolas" w:hAnsi="Consolas" w:cs="Arial"/>
          <w:sz w:val="18"/>
        </w:rPr>
        <w:t>|  WNF</w:t>
      </w:r>
      <w:proofErr w:type="gramEnd"/>
      <w:r>
        <w:rPr>
          <w:rFonts w:ascii="Consolas" w:hAnsi="Consolas" w:cs="Arial"/>
          <w:sz w:val="18"/>
        </w:rPr>
        <w:t>|    60.3|   8.738|  162.00 |  6.00 |    157|   150|</w:t>
      </w:r>
    </w:p>
    <w:p w14:paraId="32AF07E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N9              |     50 mm|   160 </w:t>
      </w:r>
      <w:proofErr w:type="gramStart"/>
      <w:r>
        <w:rPr>
          <w:rFonts w:ascii="Consolas" w:hAnsi="Consolas" w:cs="Arial"/>
          <w:sz w:val="18"/>
        </w:rPr>
        <w:t>|  WNF</w:t>
      </w:r>
      <w:proofErr w:type="gramEnd"/>
      <w:r>
        <w:rPr>
          <w:rFonts w:ascii="Consolas" w:hAnsi="Consolas" w:cs="Arial"/>
          <w:sz w:val="18"/>
        </w:rPr>
        <w:t>|    60.3|   8.738|  162.00 |  6.00 |    157|   150|</w:t>
      </w:r>
    </w:p>
    <w:p w14:paraId="76451F4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N10             |     50 mm|   160 </w:t>
      </w:r>
      <w:proofErr w:type="gramStart"/>
      <w:r>
        <w:rPr>
          <w:rFonts w:ascii="Consolas" w:hAnsi="Consolas" w:cs="Arial"/>
          <w:sz w:val="18"/>
        </w:rPr>
        <w:t>|  WNF</w:t>
      </w:r>
      <w:proofErr w:type="gramEnd"/>
      <w:r>
        <w:rPr>
          <w:rFonts w:ascii="Consolas" w:hAnsi="Consolas" w:cs="Arial"/>
          <w:sz w:val="18"/>
        </w:rPr>
        <w:t>|    60.3|   8.738|  162.00 |  6.00 |    157|   150|</w:t>
      </w:r>
    </w:p>
    <w:p w14:paraId="22FFDFD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N2              |     50 mm|   160 </w:t>
      </w:r>
      <w:proofErr w:type="gramStart"/>
      <w:r>
        <w:rPr>
          <w:rFonts w:ascii="Consolas" w:hAnsi="Consolas" w:cs="Arial"/>
          <w:sz w:val="18"/>
        </w:rPr>
        <w:t>|  WNF</w:t>
      </w:r>
      <w:proofErr w:type="gramEnd"/>
      <w:r>
        <w:rPr>
          <w:rFonts w:ascii="Consolas" w:hAnsi="Consolas" w:cs="Arial"/>
          <w:sz w:val="18"/>
        </w:rPr>
        <w:t>|    60.3|   8.738|  162.00 |  6.00 |    166|   150|</w:t>
      </w:r>
    </w:p>
    <w:p w14:paraId="3AAC8E1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N3              |    100 mm|   40S </w:t>
      </w:r>
      <w:proofErr w:type="gramStart"/>
      <w:r>
        <w:rPr>
          <w:rFonts w:ascii="Consolas" w:hAnsi="Consolas" w:cs="Arial"/>
          <w:sz w:val="18"/>
        </w:rPr>
        <w:t>|  WNF</w:t>
      </w:r>
      <w:proofErr w:type="gramEnd"/>
      <w:r>
        <w:rPr>
          <w:rFonts w:ascii="Consolas" w:hAnsi="Consolas" w:cs="Arial"/>
          <w:sz w:val="18"/>
        </w:rPr>
        <w:t>|   114.3|   6.020|  165.00 |  6.00 |    166|   300|</w:t>
      </w:r>
    </w:p>
    <w:p w14:paraId="1ADCBF0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M1              |    200 mm|   40S </w:t>
      </w:r>
      <w:proofErr w:type="gramStart"/>
      <w:r>
        <w:rPr>
          <w:rFonts w:ascii="Consolas" w:hAnsi="Consolas" w:cs="Arial"/>
          <w:sz w:val="18"/>
        </w:rPr>
        <w:t>|  WNF</w:t>
      </w:r>
      <w:proofErr w:type="gramEnd"/>
      <w:r>
        <w:rPr>
          <w:rFonts w:ascii="Consolas" w:hAnsi="Consolas" w:cs="Arial"/>
          <w:sz w:val="18"/>
        </w:rPr>
        <w:t>|   219.1|   8.179|  320.00 |  6.00 |    181|   150|</w:t>
      </w:r>
    </w:p>
    <w:p w14:paraId="14BD16F1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A60E4BB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General Notes for the above table:</w:t>
      </w:r>
    </w:p>
    <w:p w14:paraId="4EF8847D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C91AA4E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The cut length is the outside projection + inside projection + drop + in-plane shell</w:t>
      </w:r>
    </w:p>
    <w:p w14:paraId="50C3AA47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thickness.  This value does not include weld gaps, nor does it account for shrinkage.</w:t>
      </w:r>
    </w:p>
    <w:p w14:paraId="26D073D2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9FA17E3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In the case of oblique nozzles, the outside diameter must be increased. The re-pad width</w:t>
      </w:r>
    </w:p>
    <w:p w14:paraId="3DA46276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around the nozzle is calculated as follows:</w:t>
      </w:r>
    </w:p>
    <w:p w14:paraId="3219CD65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Width of Pad = (Pad Outside Dia. (per above) - Nozzle Outside Dia.)/2</w:t>
      </w:r>
    </w:p>
    <w:p w14:paraId="71ECCCF6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D0C0268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For hub nozzles, the thickness and diameter shown are those of the smaller and thinner section.</w:t>
      </w:r>
    </w:p>
    <w:p w14:paraId="1A3603C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EB9F055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Nozzle Material and Weld Fillet Leg Size Details (mm.):</w:t>
      </w:r>
    </w:p>
    <w:p w14:paraId="06F66662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7CE894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|                    | </w:t>
      </w:r>
      <w:proofErr w:type="spellStart"/>
      <w:r>
        <w:rPr>
          <w:rFonts w:ascii="Consolas" w:hAnsi="Consolas" w:cs="Arial"/>
          <w:sz w:val="18"/>
        </w:rPr>
        <w:t>Shl</w:t>
      </w:r>
      <w:proofErr w:type="spellEnd"/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Grve</w:t>
      </w:r>
      <w:proofErr w:type="spellEnd"/>
      <w:r>
        <w:rPr>
          <w:rFonts w:ascii="Consolas" w:hAnsi="Consolas" w:cs="Arial"/>
          <w:sz w:val="18"/>
        </w:rPr>
        <w:t xml:space="preserve"> | </w:t>
      </w:r>
      <w:proofErr w:type="spellStart"/>
      <w:r>
        <w:rPr>
          <w:rFonts w:ascii="Consolas" w:hAnsi="Consolas" w:cs="Arial"/>
          <w:sz w:val="18"/>
        </w:rPr>
        <w:t>Noz</w:t>
      </w:r>
      <w:proofErr w:type="spellEnd"/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Shl</w:t>
      </w:r>
      <w:proofErr w:type="spellEnd"/>
      <w:r>
        <w:rPr>
          <w:rFonts w:ascii="Consolas" w:hAnsi="Consolas" w:cs="Arial"/>
          <w:sz w:val="18"/>
        </w:rPr>
        <w:t xml:space="preserve">/Pad |    Pad OD |   Pad </w:t>
      </w:r>
      <w:proofErr w:type="spellStart"/>
      <w:r>
        <w:rPr>
          <w:rFonts w:ascii="Consolas" w:hAnsi="Consolas" w:cs="Arial"/>
          <w:sz w:val="18"/>
        </w:rPr>
        <w:t>Grve</w:t>
      </w:r>
      <w:proofErr w:type="spellEnd"/>
      <w:r>
        <w:rPr>
          <w:rFonts w:ascii="Consolas" w:hAnsi="Consolas" w:cs="Arial"/>
          <w:sz w:val="18"/>
        </w:rPr>
        <w:t xml:space="preserve"> |   Inside |</w:t>
      </w:r>
    </w:p>
    <w:p w14:paraId="43D1AA7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Description |           Material |     Weld |        Weld |      Weld |       Weld |     Weld |</w:t>
      </w:r>
    </w:p>
    <w:p w14:paraId="3A7BE77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</w:t>
      </w:r>
    </w:p>
    <w:p w14:paraId="6190F2B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N5          |      SA-312 TP316L |    6.000 |       8.000 |       ... |        ... |     ...  |</w:t>
      </w:r>
    </w:p>
    <w:p w14:paraId="2D5A816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N8          |      SA-312 TP316L |    6.000 |       8.000 |       ... |        ... |     ...  |</w:t>
      </w:r>
    </w:p>
    <w:p w14:paraId="4C3037D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N6A         |      SA-312 TP316L |    6.000 |       6.000 |       ... |        ... |     ...  |</w:t>
      </w:r>
    </w:p>
    <w:p w14:paraId="63A76B7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N6B         |      SA-312 TP316L |    6.000 |       6.000 |       ... |        ... |     ...  |</w:t>
      </w:r>
    </w:p>
    <w:p w14:paraId="0B232A0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N4A         |      SA-312 TP316L |    6.000 |       6.000 |       ... |        ... |     ...  |</w:t>
      </w:r>
    </w:p>
    <w:p w14:paraId="32CA7C5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N4B         |      SA-312 TP316L |    6.000 |       6.000 |       ... |        ... |     ...  |</w:t>
      </w:r>
    </w:p>
    <w:p w14:paraId="0B85444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N1          |      SA-312 TP316L |    6.000 |       6.000 |     6.000 |      6.000 |     ...  |</w:t>
      </w:r>
    </w:p>
    <w:p w14:paraId="10EE0EC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N7          |      SA-312 TP316L |    6.000 |       6.000 |     6.000 |      6.000 |     ...  |</w:t>
      </w:r>
    </w:p>
    <w:p w14:paraId="1431339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N9          |      SA-312 TP316L |    6.000 |       6.000 |     6.000 |      6.000 |     ...  |</w:t>
      </w:r>
    </w:p>
    <w:p w14:paraId="7A4B835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N10         |      SA-312 TP316L |    6.000 |       6.000 |     6.000 |      6.000 |     ...  |</w:t>
      </w:r>
    </w:p>
    <w:p w14:paraId="4A32FC0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N2          |      SA-312 TP316L |   16.000 |       6.000 |     6.000 |      6.000 |     ...  |</w:t>
      </w:r>
    </w:p>
    <w:p w14:paraId="47EC75E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N3          |      SA-312 TP316L |   16.000 |       6.000 |     6.000 |      6.000 |     ...  |</w:t>
      </w:r>
    </w:p>
    <w:p w14:paraId="6DFE39A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M1          |      SA-312 TP316L |    6.000 |       6.000 |     6.000 |      6.000 |     ...  |</w:t>
      </w:r>
    </w:p>
    <w:p w14:paraId="1C05D86D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0432BB3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Note: The Outside projections below do not include the flange thickness.</w:t>
      </w:r>
    </w:p>
    <w:p w14:paraId="697C394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83F0E90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</w:rPr>
        <w:t>Nozzle Miscellaneous Data:</w:t>
      </w:r>
    </w:p>
    <w:p w14:paraId="0260919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45089E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|   </w:t>
      </w:r>
      <w:proofErr w:type="spellStart"/>
      <w:r>
        <w:rPr>
          <w:rFonts w:ascii="Consolas" w:hAnsi="Consolas" w:cs="Arial"/>
          <w:sz w:val="18"/>
        </w:rPr>
        <w:t>Elev</w:t>
      </w:r>
      <w:proofErr w:type="spellEnd"/>
      <w:r>
        <w:rPr>
          <w:rFonts w:ascii="Consolas" w:hAnsi="Consolas" w:cs="Arial"/>
          <w:sz w:val="18"/>
        </w:rPr>
        <w:t xml:space="preserve">/Distance |   Layout |        </w:t>
      </w:r>
      <w:proofErr w:type="spellStart"/>
      <w:r>
        <w:rPr>
          <w:rFonts w:ascii="Consolas" w:hAnsi="Consolas" w:cs="Arial"/>
          <w:sz w:val="18"/>
        </w:rPr>
        <w:t>Proj</w:t>
      </w:r>
      <w:proofErr w:type="spellEnd"/>
      <w:r>
        <w:rPr>
          <w:rFonts w:ascii="Consolas" w:hAnsi="Consolas" w:cs="Arial"/>
          <w:sz w:val="18"/>
        </w:rPr>
        <w:t xml:space="preserve"> |    </w:t>
      </w:r>
      <w:proofErr w:type="spellStart"/>
      <w:r>
        <w:rPr>
          <w:rFonts w:ascii="Consolas" w:hAnsi="Consolas" w:cs="Arial"/>
          <w:sz w:val="18"/>
        </w:rPr>
        <w:t>Proj</w:t>
      </w:r>
      <w:proofErr w:type="spellEnd"/>
      <w:r>
        <w:rPr>
          <w:rFonts w:ascii="Consolas" w:hAnsi="Consolas" w:cs="Arial"/>
          <w:sz w:val="18"/>
        </w:rPr>
        <w:t xml:space="preserve"> |        Installed in |</w:t>
      </w:r>
    </w:p>
    <w:p w14:paraId="2FEC739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Description      |      From Datum |    Angle |     Outside </w:t>
      </w:r>
      <w:proofErr w:type="gramStart"/>
      <w:r>
        <w:rPr>
          <w:rFonts w:ascii="Consolas" w:hAnsi="Consolas" w:cs="Arial"/>
          <w:sz w:val="18"/>
        </w:rPr>
        <w:t>|  Inside</w:t>
      </w:r>
      <w:proofErr w:type="gramEnd"/>
      <w:r>
        <w:rPr>
          <w:rFonts w:ascii="Consolas" w:hAnsi="Consolas" w:cs="Arial"/>
          <w:sz w:val="18"/>
        </w:rPr>
        <w:t xml:space="preserve"> |           Component |</w:t>
      </w:r>
    </w:p>
    <w:p w14:paraId="355758E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|              mm.|      deg |          mm.|      mm.|                     |</w:t>
      </w:r>
    </w:p>
    <w:p w14:paraId="64D5E15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</w:t>
      </w:r>
    </w:p>
    <w:p w14:paraId="4C1FDBD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N5              |             ... |     90.0 |      150.00 |    0.00 |         BOTTOM DISH |</w:t>
      </w:r>
    </w:p>
    <w:p w14:paraId="7FDDDA3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N8              |             ... |      0.0 |      150.00 |    0.00 |         BOTTOM DISH |</w:t>
      </w:r>
    </w:p>
    <w:p w14:paraId="1B7E825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lastRenderedPageBreak/>
        <w:t xml:space="preserve">  N6A             |        1350.000 |     90.0 |      150.00 |    0.00 |               SHELL |</w:t>
      </w:r>
    </w:p>
    <w:p w14:paraId="126552E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N6B             |         130.000 |     90.0 |      150.00 |    0.00 |               SHELL |</w:t>
      </w:r>
    </w:p>
    <w:p w14:paraId="77CFB71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N4A             |        1350.000 |    180.0 |      150.00 |    0.00 |               SHELL |</w:t>
      </w:r>
    </w:p>
    <w:p w14:paraId="7927E66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N4B             |         175.000 |    180.0 |      150.00 |    0.00 |               SHELL |</w:t>
      </w:r>
    </w:p>
    <w:p w14:paraId="3164F08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N1              |        1370.000 |    225.0 |      150.00 |    0.00 |               SHELL |</w:t>
      </w:r>
    </w:p>
    <w:p w14:paraId="6735391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N7              |        1370.000 |    135.0 |      150.00 |    0.00 |               SHELL |</w:t>
      </w:r>
    </w:p>
    <w:p w14:paraId="555DC54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N9              |        1370.000 |     45.0 |      150.00 |    0.00 |               SHELL |</w:t>
      </w:r>
    </w:p>
    <w:p w14:paraId="4DDC001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N10             |        1370.000 |    315.0 |      150.00 |    0.00 |               SHELL |</w:t>
      </w:r>
    </w:p>
    <w:p w14:paraId="02DA224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N2              |             ... |    135.0 |      150.00 |    0.00 |        COVER FLANGE |</w:t>
      </w:r>
    </w:p>
    <w:p w14:paraId="4EE6849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N3              |             ... |    270.0 |      150.00 |    0.00 |        COVER FLANGE |</w:t>
      </w:r>
    </w:p>
    <w:p w14:paraId="3D8637A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M1              |         520.000 |    270.0 |      150.00 |    0.00 |               SHELL |</w:t>
      </w:r>
    </w:p>
    <w:p w14:paraId="0283F9E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601661A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FF"/>
          <w:sz w:val="18"/>
        </w:rPr>
        <w:t>PV Elite is a trademark of Hexagon AB, 2024, All rights reserved.</w:t>
      </w:r>
    </w:p>
    <w:p w14:paraId="70B6B1B2" w14:textId="77777777" w:rsidR="000D0DAD" w:rsidRDefault="000D0DAD" w:rsidP="000D0DAD">
      <w:pPr>
        <w:rPr>
          <w:rFonts w:ascii="Consolas" w:hAnsi="Consolas" w:cs="Arial"/>
          <w:sz w:val="18"/>
        </w:rPr>
        <w:sectPr w:rsidR="000D0DAD" w:rsidSect="000D0DAD">
          <w:headerReference w:type="default" r:id="rId10"/>
          <w:pgSz w:w="12240" w:h="15840" w:code="1"/>
          <w:pgMar w:top="1440" w:right="504" w:bottom="720" w:left="360" w:header="720" w:footer="720" w:gutter="720"/>
          <w:cols w:space="720"/>
          <w:docGrid w:linePitch="272"/>
        </w:sectPr>
      </w:pPr>
    </w:p>
    <w:p w14:paraId="5BDAE6A4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Consolas" w:hAnsi="Consolas" w:cs="Arial"/>
          <w:sz w:val="18"/>
        </w:rPr>
        <w:lastRenderedPageBreak/>
        <w:fldChar w:fldCharType="begin"/>
      </w:r>
      <w:r w:rsidRPr="000D0DAD">
        <w:rPr>
          <w:rFonts w:ascii="Consolas" w:hAnsi="Consolas" w:cs="Arial"/>
          <w:sz w:val="18"/>
        </w:rPr>
        <w:instrText xml:space="preserve"> TC "</w:instrText>
      </w:r>
      <w:bookmarkStart w:id="4" w:name="_Toc192856482"/>
      <w:r w:rsidRPr="000D0DAD">
        <w:rPr>
          <w:rFonts w:ascii="Consolas" w:hAnsi="Consolas" w:cs="Arial"/>
          <w:sz w:val="18"/>
        </w:rPr>
        <w:instrText>Bill of Material:</w:instrText>
      </w:r>
      <w:bookmarkEnd w:id="4"/>
      <w:r w:rsidRPr="000D0DAD">
        <w:rPr>
          <w:rFonts w:ascii="Consolas" w:hAnsi="Consolas" w:cs="Arial"/>
          <w:sz w:val="18"/>
        </w:rPr>
        <w:instrText xml:space="preserve">" /f C </w:instrText>
      </w:r>
      <w:r w:rsidRPr="000D0DAD">
        <w:rPr>
          <w:rFonts w:ascii="Consolas" w:hAnsi="Consolas" w:cs="Arial"/>
          <w:sz w:val="18"/>
        </w:rPr>
        <w:fldChar w:fldCharType="end"/>
      </w:r>
    </w:p>
    <w:p w14:paraId="5D44CA60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Bill of Materials:</w:t>
      </w:r>
    </w:p>
    <w:p w14:paraId="39AF1D6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1E897B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QTY |                                                     DESCRIPTION |        MATERIAL |</w:t>
      </w:r>
    </w:p>
    <w:p w14:paraId="5828DF8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</w:t>
      </w:r>
    </w:p>
    <w:p w14:paraId="7BDBA76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1 |    ELLIPTICAL HEAD: 2.0 X 1, 8.0mm. THK X 500.0mm. ID X 50.0mm. |     SA-240 316L |</w:t>
      </w:r>
    </w:p>
    <w:p w14:paraId="59B8739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</w:t>
      </w:r>
    </w:p>
    <w:p w14:paraId="0B43B95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1 |                  CYLINDER: 6.0mm. THK X 500.0mm. ID X 1442.0mm. |     SA-240 316L |</w:t>
      </w:r>
    </w:p>
    <w:p w14:paraId="712AD6A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</w:t>
      </w:r>
    </w:p>
    <w:p w14:paraId="43C156E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1 |                       SLIP ON FLANGE: 16.0mm. THK X 630.0mm. OD |     SA-240 316L |</w:t>
      </w:r>
    </w:p>
    <w:p w14:paraId="130E5E6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</w:t>
      </w:r>
    </w:p>
    <w:p w14:paraId="56C4F7F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1 |                         BLIND FLANGE: 16.0mm. THK X 630.0mm. OD |     SA-240 316L |</w:t>
      </w:r>
    </w:p>
    <w:p w14:paraId="4FCE4DA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</w:t>
      </w:r>
    </w:p>
    <w:p w14:paraId="7BEACD2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1 |                                   PLATFORM: 1100mm X 914mm WIDE |                 |</w:t>
      </w:r>
    </w:p>
    <w:p w14:paraId="5999E31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</w:t>
      </w:r>
    </w:p>
    <w:p w14:paraId="1B4B065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1 |                                                LADDER: 1998.0mm |             ... |</w:t>
      </w:r>
    </w:p>
    <w:p w14:paraId="7594DEA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</w:t>
      </w:r>
    </w:p>
    <w:p w14:paraId="142D3BE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4 |                               LEGS, SHAPE: L2X2X0.3750 1446.0mm |             ... |</w:t>
      </w:r>
    </w:p>
    <w:p w14:paraId="5392AE7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</w:t>
      </w:r>
    </w:p>
    <w:p w14:paraId="4F502EB8" w14:textId="461D95C6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4 |                          BASEPLATES: 170.0mm X 170.0mm X 16.0mm |           </w:t>
      </w:r>
      <w:r w:rsidR="00FF3E72">
        <w:rPr>
          <w:rFonts w:ascii="Consolas" w:hAnsi="Consolas" w:cs="Arial"/>
          <w:sz w:val="18"/>
        </w:rPr>
        <w:t>S275JR</w:t>
      </w:r>
      <w:r>
        <w:rPr>
          <w:rFonts w:ascii="Consolas" w:hAnsi="Consolas" w:cs="Arial"/>
          <w:sz w:val="18"/>
        </w:rPr>
        <w:t>|</w:t>
      </w:r>
    </w:p>
    <w:p w14:paraId="41FC4E6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</w:t>
      </w:r>
    </w:p>
    <w:p w14:paraId="21D64D5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16 |                                         BASEPLATE BOLTS: 20.0mm |        SA-325 1 |</w:t>
      </w:r>
    </w:p>
    <w:p w14:paraId="3303505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</w:t>
      </w:r>
    </w:p>
    <w:p w14:paraId="25B480D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4 |                    LEG RE-PADS: 150.000mm X 200.000mm X 6.000mm |     SA-240 316L |</w:t>
      </w:r>
    </w:p>
    <w:p w14:paraId="4B53961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</w:t>
      </w:r>
    </w:p>
    <w:p w14:paraId="487D3B7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2 |                                                   LIFTING LUGS: |     SA-240 316L |</w:t>
      </w:r>
    </w:p>
    <w:p w14:paraId="7A02B00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</w:t>
      </w:r>
    </w:p>
    <w:p w14:paraId="134058E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2 |                  LIFTING LUG PADS: 40.0mm X 200.0mm X 5.0mm THK |                 |</w:t>
      </w:r>
    </w:p>
    <w:p w14:paraId="39A3DC9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</w:t>
      </w:r>
    </w:p>
    <w:p w14:paraId="00AC32B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1 |                       CLASS 150 GR 2.3, 200.0mm BLIND FLANGE(S) |    SA-182 F316L |</w:t>
      </w:r>
    </w:p>
    <w:p w14:paraId="3A310BA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</w:t>
      </w:r>
    </w:p>
    <w:p w14:paraId="2B62995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1 |                               GASKET: 630.0mm. OD X 513.0mm. ID |             ... |</w:t>
      </w:r>
    </w:p>
    <w:p w14:paraId="31723C3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</w:t>
      </w:r>
    </w:p>
    <w:p w14:paraId="2891F06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30 |                                  BODY FLANGE BOLTS: 16.0mm. DIA |      SA-193 B8M |</w:t>
      </w:r>
    </w:p>
    <w:p w14:paraId="6D75170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</w:t>
      </w:r>
    </w:p>
    <w:p w14:paraId="79D48AD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60 |                         NUTS FOR BODY FLANGE BOLTS: 16.0mm. DIA |             ... |</w:t>
      </w:r>
    </w:p>
    <w:p w14:paraId="50CDC39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</w:t>
      </w:r>
    </w:p>
    <w:p w14:paraId="3E2E963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1 |                                                       NAMEPLATE |             ... |</w:t>
      </w:r>
    </w:p>
    <w:p w14:paraId="37EE661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</w:t>
      </w:r>
    </w:p>
    <w:p w14:paraId="6037282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14BB4A3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FF"/>
          <w:sz w:val="18"/>
        </w:rPr>
        <w:t>PV Elite is a trademark of Hexagon AB, 2024, All rights reserved.</w:t>
      </w:r>
    </w:p>
    <w:p w14:paraId="460AAEB5" w14:textId="77777777" w:rsidR="000D0DAD" w:rsidRDefault="000D0DAD" w:rsidP="000D0DAD">
      <w:pPr>
        <w:rPr>
          <w:rFonts w:ascii="Consolas" w:hAnsi="Consolas" w:cs="Arial"/>
          <w:sz w:val="18"/>
        </w:rPr>
        <w:sectPr w:rsidR="000D0DAD" w:rsidSect="000D0DAD">
          <w:headerReference w:type="default" r:id="rId11"/>
          <w:pgSz w:w="12240" w:h="15840" w:code="1"/>
          <w:pgMar w:top="1440" w:right="504" w:bottom="720" w:left="360" w:header="720" w:footer="720" w:gutter="720"/>
          <w:cols w:space="720"/>
          <w:docGrid w:linePitch="272"/>
        </w:sectPr>
      </w:pPr>
    </w:p>
    <w:p w14:paraId="482176C6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Consolas" w:hAnsi="Consolas" w:cs="Arial"/>
          <w:sz w:val="18"/>
        </w:rPr>
        <w:lastRenderedPageBreak/>
        <w:fldChar w:fldCharType="begin"/>
      </w:r>
      <w:r w:rsidRPr="000D0DAD">
        <w:rPr>
          <w:rFonts w:ascii="Consolas" w:hAnsi="Consolas" w:cs="Arial"/>
          <w:sz w:val="18"/>
        </w:rPr>
        <w:instrText xml:space="preserve"> TC "</w:instrText>
      </w:r>
      <w:bookmarkStart w:id="5" w:name="_Toc192856483"/>
      <w:r w:rsidRPr="000D0DAD">
        <w:rPr>
          <w:rFonts w:ascii="Consolas" w:hAnsi="Consolas" w:cs="Arial"/>
          <w:sz w:val="18"/>
        </w:rPr>
        <w:instrText>MDMT Summary:</w:instrText>
      </w:r>
      <w:bookmarkEnd w:id="5"/>
      <w:r w:rsidRPr="000D0DAD">
        <w:rPr>
          <w:rFonts w:ascii="Consolas" w:hAnsi="Consolas" w:cs="Arial"/>
          <w:sz w:val="18"/>
        </w:rPr>
        <w:instrText xml:space="preserve">" /f C </w:instrText>
      </w:r>
      <w:r w:rsidRPr="000D0DAD">
        <w:rPr>
          <w:rFonts w:ascii="Consolas" w:hAnsi="Consolas" w:cs="Arial"/>
          <w:sz w:val="18"/>
        </w:rPr>
        <w:fldChar w:fldCharType="end"/>
      </w:r>
    </w:p>
    <w:p w14:paraId="297F1116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Minimum Design Metal Temperature Results Summary (</w:t>
      </w:r>
      <w:r w:rsidRPr="000D0DAD">
        <w:rPr>
          <w:rFonts w:ascii="Tahoma" w:hAnsi="Consolas" w:cs="Arial"/>
          <w:b/>
          <w:color w:val="000000"/>
          <w:sz w:val="18"/>
        </w:rPr>
        <w:t>°</w:t>
      </w:r>
      <w:r w:rsidRPr="000D0DAD">
        <w:rPr>
          <w:rFonts w:ascii="Tahoma" w:hAnsi="Consolas" w:cs="Arial"/>
          <w:b/>
          <w:color w:val="000000"/>
          <w:sz w:val="18"/>
        </w:rPr>
        <w:t>C):</w:t>
      </w:r>
    </w:p>
    <w:p w14:paraId="651F31F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F373E7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 </w:t>
      </w:r>
      <w:proofErr w:type="gramStart"/>
      <w:r>
        <w:rPr>
          <w:rFonts w:ascii="Consolas" w:hAnsi="Consolas" w:cs="Arial"/>
          <w:sz w:val="18"/>
        </w:rPr>
        <w:t>Curve  Basic</w:t>
      </w:r>
      <w:proofErr w:type="gramEnd"/>
      <w:r>
        <w:rPr>
          <w:rFonts w:ascii="Consolas" w:hAnsi="Consolas" w:cs="Arial"/>
          <w:sz w:val="18"/>
        </w:rPr>
        <w:t xml:space="preserve">  Reduced  UG-20(f)  Thickness     Gov      E*   PWHT</w:t>
      </w:r>
    </w:p>
    <w:p w14:paraId="4E774B5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Description               MDMT     </w:t>
      </w:r>
      <w:proofErr w:type="spellStart"/>
      <w:r>
        <w:rPr>
          <w:rFonts w:ascii="Consolas" w:hAnsi="Consolas" w:cs="Arial"/>
          <w:sz w:val="18"/>
        </w:rPr>
        <w:t>MDMT</w:t>
      </w:r>
      <w:proofErr w:type="spellEnd"/>
      <w:r>
        <w:rPr>
          <w:rFonts w:ascii="Consolas" w:hAnsi="Consolas" w:cs="Arial"/>
          <w:sz w:val="18"/>
        </w:rPr>
        <w:t xml:space="preserve">      </w:t>
      </w:r>
      <w:proofErr w:type="spellStart"/>
      <w:r>
        <w:rPr>
          <w:rFonts w:ascii="Consolas" w:hAnsi="Consolas" w:cs="Arial"/>
          <w:sz w:val="18"/>
        </w:rPr>
        <w:t>MDMT</w:t>
      </w:r>
      <w:proofErr w:type="spellEnd"/>
      <w:r>
        <w:rPr>
          <w:rFonts w:ascii="Consolas" w:hAnsi="Consolas" w:cs="Arial"/>
          <w:sz w:val="18"/>
        </w:rPr>
        <w:t xml:space="preserve">      ratio     </w:t>
      </w:r>
      <w:proofErr w:type="spellStart"/>
      <w:r>
        <w:rPr>
          <w:rFonts w:ascii="Consolas" w:hAnsi="Consolas" w:cs="Arial"/>
          <w:sz w:val="18"/>
        </w:rPr>
        <w:t>Thk</w:t>
      </w:r>
      <w:proofErr w:type="spellEnd"/>
      <w:r>
        <w:rPr>
          <w:rFonts w:ascii="Consolas" w:hAnsi="Consolas" w:cs="Arial"/>
          <w:sz w:val="18"/>
        </w:rPr>
        <w:t xml:space="preserve">           </w:t>
      </w:r>
      <w:proofErr w:type="spellStart"/>
      <w:r>
        <w:rPr>
          <w:rFonts w:ascii="Consolas" w:hAnsi="Consolas" w:cs="Arial"/>
          <w:sz w:val="18"/>
        </w:rPr>
        <w:t>reqd</w:t>
      </w:r>
      <w:proofErr w:type="spellEnd"/>
    </w:p>
    <w:p w14:paraId="2020DFB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Notes                                                mm.</w:t>
      </w:r>
    </w:p>
    <w:p w14:paraId="4403481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</w:t>
      </w:r>
    </w:p>
    <w:p w14:paraId="44B5B36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RING </w:t>
      </w:r>
      <w:proofErr w:type="gramStart"/>
      <w:r>
        <w:rPr>
          <w:rFonts w:ascii="Consolas" w:hAnsi="Consolas" w:cs="Arial"/>
          <w:sz w:val="18"/>
        </w:rPr>
        <w:t>FLANGE  [</w:t>
      </w:r>
      <w:proofErr w:type="gramEnd"/>
      <w:r>
        <w:rPr>
          <w:rFonts w:ascii="Consolas" w:hAnsi="Consolas" w:cs="Arial"/>
          <w:sz w:val="18"/>
        </w:rPr>
        <w:t>11]         -196</w:t>
      </w:r>
    </w:p>
    <w:p w14:paraId="60B8572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COVER FLANGE [11]         -196</w:t>
      </w:r>
    </w:p>
    <w:p w14:paraId="456A12C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BOTTOM </w:t>
      </w:r>
      <w:proofErr w:type="gramStart"/>
      <w:r>
        <w:rPr>
          <w:rFonts w:ascii="Consolas" w:hAnsi="Consolas" w:cs="Arial"/>
          <w:sz w:val="18"/>
        </w:rPr>
        <w:t>DISH  [</w:t>
      </w:r>
      <w:proofErr w:type="gramEnd"/>
      <w:r>
        <w:rPr>
          <w:rFonts w:ascii="Consolas" w:hAnsi="Consolas" w:cs="Arial"/>
          <w:sz w:val="18"/>
        </w:rPr>
        <w:t>16]         -196</w:t>
      </w:r>
    </w:p>
    <w:p w14:paraId="1FFCA99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SHELL     </w:t>
      </w:r>
      <w:proofErr w:type="gramStart"/>
      <w:r>
        <w:rPr>
          <w:rFonts w:ascii="Consolas" w:hAnsi="Consolas" w:cs="Arial"/>
          <w:sz w:val="18"/>
        </w:rPr>
        <w:t xml:space="preserve">   [</w:t>
      </w:r>
      <w:proofErr w:type="gramEnd"/>
      <w:r>
        <w:rPr>
          <w:rFonts w:ascii="Consolas" w:hAnsi="Consolas" w:cs="Arial"/>
          <w:sz w:val="18"/>
        </w:rPr>
        <w:t>16]         -196</w:t>
      </w:r>
    </w:p>
    <w:p w14:paraId="6E14B70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N5        </w:t>
      </w:r>
      <w:proofErr w:type="gramStart"/>
      <w:r>
        <w:rPr>
          <w:rFonts w:ascii="Consolas" w:hAnsi="Consolas" w:cs="Arial"/>
          <w:sz w:val="18"/>
        </w:rPr>
        <w:t xml:space="preserve">   [</w:t>
      </w:r>
      <w:proofErr w:type="gramEnd"/>
      <w:r>
        <w:rPr>
          <w:rFonts w:ascii="Consolas" w:hAnsi="Consolas" w:cs="Arial"/>
          <w:sz w:val="18"/>
        </w:rPr>
        <w:t>15]         -196</w:t>
      </w:r>
    </w:p>
    <w:p w14:paraId="3A6F91A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N8        </w:t>
      </w:r>
      <w:proofErr w:type="gramStart"/>
      <w:r>
        <w:rPr>
          <w:rFonts w:ascii="Consolas" w:hAnsi="Consolas" w:cs="Arial"/>
          <w:sz w:val="18"/>
        </w:rPr>
        <w:t xml:space="preserve">   [</w:t>
      </w:r>
      <w:proofErr w:type="gramEnd"/>
      <w:r>
        <w:rPr>
          <w:rFonts w:ascii="Consolas" w:hAnsi="Consolas" w:cs="Arial"/>
          <w:sz w:val="18"/>
        </w:rPr>
        <w:t>15]         -196</w:t>
      </w:r>
    </w:p>
    <w:p w14:paraId="6B0C59D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N6A       </w:t>
      </w:r>
      <w:proofErr w:type="gramStart"/>
      <w:r>
        <w:rPr>
          <w:rFonts w:ascii="Consolas" w:hAnsi="Consolas" w:cs="Arial"/>
          <w:sz w:val="18"/>
        </w:rPr>
        <w:t xml:space="preserve">   [</w:t>
      </w:r>
      <w:proofErr w:type="gramEnd"/>
      <w:r>
        <w:rPr>
          <w:rFonts w:ascii="Consolas" w:hAnsi="Consolas" w:cs="Arial"/>
          <w:sz w:val="18"/>
        </w:rPr>
        <w:t>15]         -196</w:t>
      </w:r>
    </w:p>
    <w:p w14:paraId="241C9C5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N6B       </w:t>
      </w:r>
      <w:proofErr w:type="gramStart"/>
      <w:r>
        <w:rPr>
          <w:rFonts w:ascii="Consolas" w:hAnsi="Consolas" w:cs="Arial"/>
          <w:sz w:val="18"/>
        </w:rPr>
        <w:t xml:space="preserve">   [</w:t>
      </w:r>
      <w:proofErr w:type="gramEnd"/>
      <w:r>
        <w:rPr>
          <w:rFonts w:ascii="Consolas" w:hAnsi="Consolas" w:cs="Arial"/>
          <w:sz w:val="18"/>
        </w:rPr>
        <w:t>15]         -196</w:t>
      </w:r>
    </w:p>
    <w:p w14:paraId="3B41261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N4A       </w:t>
      </w:r>
      <w:proofErr w:type="gramStart"/>
      <w:r>
        <w:rPr>
          <w:rFonts w:ascii="Consolas" w:hAnsi="Consolas" w:cs="Arial"/>
          <w:sz w:val="18"/>
        </w:rPr>
        <w:t xml:space="preserve">   [</w:t>
      </w:r>
      <w:proofErr w:type="gramEnd"/>
      <w:r>
        <w:rPr>
          <w:rFonts w:ascii="Consolas" w:hAnsi="Consolas" w:cs="Arial"/>
          <w:sz w:val="18"/>
        </w:rPr>
        <w:t>15]         -196</w:t>
      </w:r>
    </w:p>
    <w:p w14:paraId="020D750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N4B       </w:t>
      </w:r>
      <w:proofErr w:type="gramStart"/>
      <w:r>
        <w:rPr>
          <w:rFonts w:ascii="Consolas" w:hAnsi="Consolas" w:cs="Arial"/>
          <w:sz w:val="18"/>
        </w:rPr>
        <w:t xml:space="preserve">   [</w:t>
      </w:r>
      <w:proofErr w:type="gramEnd"/>
      <w:r>
        <w:rPr>
          <w:rFonts w:ascii="Consolas" w:hAnsi="Consolas" w:cs="Arial"/>
          <w:sz w:val="18"/>
        </w:rPr>
        <w:t>15]         -196</w:t>
      </w:r>
    </w:p>
    <w:p w14:paraId="5C65256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M1        </w:t>
      </w:r>
      <w:proofErr w:type="gramStart"/>
      <w:r>
        <w:rPr>
          <w:rFonts w:ascii="Consolas" w:hAnsi="Consolas" w:cs="Arial"/>
          <w:sz w:val="18"/>
        </w:rPr>
        <w:t xml:space="preserve">   [</w:t>
      </w:r>
      <w:proofErr w:type="gramEnd"/>
      <w:r>
        <w:rPr>
          <w:rFonts w:ascii="Consolas" w:hAnsi="Consolas" w:cs="Arial"/>
          <w:sz w:val="18"/>
        </w:rPr>
        <w:t>15]         -196</w:t>
      </w:r>
    </w:p>
    <w:p w14:paraId="38BE265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N1        </w:t>
      </w:r>
      <w:proofErr w:type="gramStart"/>
      <w:r>
        <w:rPr>
          <w:rFonts w:ascii="Consolas" w:hAnsi="Consolas" w:cs="Arial"/>
          <w:sz w:val="18"/>
        </w:rPr>
        <w:t xml:space="preserve">   [</w:t>
      </w:r>
      <w:proofErr w:type="gramEnd"/>
      <w:r>
        <w:rPr>
          <w:rFonts w:ascii="Consolas" w:hAnsi="Consolas" w:cs="Arial"/>
          <w:sz w:val="18"/>
        </w:rPr>
        <w:t>15]         -196</w:t>
      </w:r>
    </w:p>
    <w:p w14:paraId="21D11B7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N7        </w:t>
      </w:r>
      <w:proofErr w:type="gramStart"/>
      <w:r>
        <w:rPr>
          <w:rFonts w:ascii="Consolas" w:hAnsi="Consolas" w:cs="Arial"/>
          <w:sz w:val="18"/>
        </w:rPr>
        <w:t xml:space="preserve">   [</w:t>
      </w:r>
      <w:proofErr w:type="gramEnd"/>
      <w:r>
        <w:rPr>
          <w:rFonts w:ascii="Consolas" w:hAnsi="Consolas" w:cs="Arial"/>
          <w:sz w:val="18"/>
        </w:rPr>
        <w:t>15]         -196</w:t>
      </w:r>
    </w:p>
    <w:p w14:paraId="2EA431D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N9        </w:t>
      </w:r>
      <w:proofErr w:type="gramStart"/>
      <w:r>
        <w:rPr>
          <w:rFonts w:ascii="Consolas" w:hAnsi="Consolas" w:cs="Arial"/>
          <w:sz w:val="18"/>
        </w:rPr>
        <w:t xml:space="preserve">   [</w:t>
      </w:r>
      <w:proofErr w:type="gramEnd"/>
      <w:r>
        <w:rPr>
          <w:rFonts w:ascii="Consolas" w:hAnsi="Consolas" w:cs="Arial"/>
          <w:sz w:val="18"/>
        </w:rPr>
        <w:t>15]         -196</w:t>
      </w:r>
    </w:p>
    <w:p w14:paraId="0643B94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N10       </w:t>
      </w:r>
      <w:proofErr w:type="gramStart"/>
      <w:r>
        <w:rPr>
          <w:rFonts w:ascii="Consolas" w:hAnsi="Consolas" w:cs="Arial"/>
          <w:sz w:val="18"/>
        </w:rPr>
        <w:t xml:space="preserve">   [</w:t>
      </w:r>
      <w:proofErr w:type="gramEnd"/>
      <w:r>
        <w:rPr>
          <w:rFonts w:ascii="Consolas" w:hAnsi="Consolas" w:cs="Arial"/>
          <w:sz w:val="18"/>
        </w:rPr>
        <w:t>15]         -196</w:t>
      </w:r>
    </w:p>
    <w:p w14:paraId="7491E0F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N3        </w:t>
      </w:r>
      <w:proofErr w:type="gramStart"/>
      <w:r>
        <w:rPr>
          <w:rFonts w:ascii="Consolas" w:hAnsi="Consolas" w:cs="Arial"/>
          <w:sz w:val="18"/>
        </w:rPr>
        <w:t xml:space="preserve">   [</w:t>
      </w:r>
      <w:proofErr w:type="gramEnd"/>
      <w:r>
        <w:rPr>
          <w:rFonts w:ascii="Consolas" w:hAnsi="Consolas" w:cs="Arial"/>
          <w:sz w:val="18"/>
        </w:rPr>
        <w:t>15]         -196</w:t>
      </w:r>
    </w:p>
    <w:p w14:paraId="50F06A3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N2        </w:t>
      </w:r>
      <w:proofErr w:type="gramStart"/>
      <w:r>
        <w:rPr>
          <w:rFonts w:ascii="Consolas" w:hAnsi="Consolas" w:cs="Arial"/>
          <w:sz w:val="18"/>
        </w:rPr>
        <w:t xml:space="preserve">   [</w:t>
      </w:r>
      <w:proofErr w:type="gramEnd"/>
      <w:r>
        <w:rPr>
          <w:rFonts w:ascii="Consolas" w:hAnsi="Consolas" w:cs="Arial"/>
          <w:sz w:val="18"/>
        </w:rPr>
        <w:t>15]         -196</w:t>
      </w:r>
    </w:p>
    <w:p w14:paraId="25EE241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Nozl</w:t>
      </w:r>
      <w:proofErr w:type="spellEnd"/>
      <w:r>
        <w:rPr>
          <w:rFonts w:ascii="Consolas" w:hAnsi="Consolas" w:cs="Arial"/>
          <w:sz w:val="18"/>
        </w:rPr>
        <w:t xml:space="preserve">. </w:t>
      </w:r>
      <w:proofErr w:type="gramStart"/>
      <w:r>
        <w:rPr>
          <w:rFonts w:ascii="Consolas" w:hAnsi="Consolas" w:cs="Arial"/>
          <w:sz w:val="18"/>
        </w:rPr>
        <w:t>Bolting[</w:t>
      </w:r>
      <w:proofErr w:type="gramEnd"/>
      <w:r>
        <w:rPr>
          <w:rFonts w:ascii="Consolas" w:hAnsi="Consolas" w:cs="Arial"/>
          <w:sz w:val="18"/>
        </w:rPr>
        <w:t>22]          -48                         1.000  64.000    1.00     No</w:t>
      </w:r>
    </w:p>
    <w:p w14:paraId="447A0EF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</w:t>
      </w:r>
    </w:p>
    <w:p w14:paraId="0A48E84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Warmest MDMT:              -48</w:t>
      </w:r>
    </w:p>
    <w:p w14:paraId="49F0061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E3D40F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Required Minimum Design Metal Temperature              </w:t>
      </w:r>
      <w:proofErr w:type="gramStart"/>
      <w:r>
        <w:rPr>
          <w:rFonts w:ascii="Consolas" w:hAnsi="Consolas" w:cs="Arial"/>
          <w:sz w:val="18"/>
        </w:rPr>
        <w:t>4.0  °</w:t>
      </w:r>
      <w:proofErr w:type="gramEnd"/>
      <w:r>
        <w:rPr>
          <w:rFonts w:ascii="Consolas" w:hAnsi="Consolas" w:cs="Arial"/>
          <w:sz w:val="18"/>
        </w:rPr>
        <w:t>C</w:t>
      </w:r>
    </w:p>
    <w:p w14:paraId="53D32C8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Warmest Computed Minimum Design Metal Temperature    -48.</w:t>
      </w:r>
      <w:proofErr w:type="gramStart"/>
      <w:r>
        <w:rPr>
          <w:rFonts w:ascii="Consolas" w:hAnsi="Consolas" w:cs="Arial"/>
          <w:sz w:val="18"/>
        </w:rPr>
        <w:t>0  °</w:t>
      </w:r>
      <w:proofErr w:type="gramEnd"/>
      <w:r>
        <w:rPr>
          <w:rFonts w:ascii="Consolas" w:hAnsi="Consolas" w:cs="Arial"/>
          <w:sz w:val="18"/>
        </w:rPr>
        <w:t>C</w:t>
      </w:r>
    </w:p>
    <w:p w14:paraId="522E02E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A7EE796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</w:rPr>
        <w:t>Notes:</w:t>
      </w:r>
    </w:p>
    <w:p w14:paraId="6FE0B2A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[  ! ] - This was an impact tested material.</w:t>
      </w:r>
    </w:p>
    <w:p w14:paraId="036D77B9" w14:textId="77777777" w:rsidR="000D0DAD" w:rsidRDefault="000D0DAD" w:rsidP="000D0DAD">
      <w:pPr>
        <w:rPr>
          <w:rFonts w:ascii="Consolas" w:hAnsi="Consolas" w:cs="Arial"/>
          <w:sz w:val="18"/>
        </w:rPr>
      </w:pPr>
      <w:proofErr w:type="gramStart"/>
      <w:r w:rsidRPr="000D0DAD">
        <w:rPr>
          <w:rFonts w:ascii="Arial" w:hAnsi="Consolas" w:cs="Arial"/>
          <w:color w:val="000000"/>
          <w:sz w:val="18"/>
        </w:rPr>
        <w:t>[  1</w:t>
      </w:r>
      <w:proofErr w:type="gramEnd"/>
      <w:r w:rsidRPr="000D0DAD">
        <w:rPr>
          <w:rFonts w:ascii="Arial" w:hAnsi="Consolas" w:cs="Arial"/>
          <w:color w:val="000000"/>
          <w:sz w:val="18"/>
        </w:rPr>
        <w:t>] - Governing Nozzle Weld.</w:t>
      </w:r>
    </w:p>
    <w:p w14:paraId="45078699" w14:textId="77777777" w:rsidR="000D0DAD" w:rsidRDefault="000D0DAD" w:rsidP="000D0DAD">
      <w:pPr>
        <w:rPr>
          <w:rFonts w:ascii="Consolas" w:hAnsi="Consolas" w:cs="Arial"/>
          <w:sz w:val="18"/>
        </w:rPr>
      </w:pPr>
      <w:proofErr w:type="gramStart"/>
      <w:r w:rsidRPr="000D0DAD">
        <w:rPr>
          <w:rFonts w:ascii="Arial" w:hAnsi="Consolas" w:cs="Arial"/>
          <w:color w:val="000000"/>
          <w:sz w:val="18"/>
        </w:rPr>
        <w:t>[  4</w:t>
      </w:r>
      <w:proofErr w:type="gramEnd"/>
      <w:r w:rsidRPr="000D0DAD">
        <w:rPr>
          <w:rFonts w:ascii="Arial" w:hAnsi="Consolas" w:cs="Arial"/>
          <w:color w:val="000000"/>
          <w:sz w:val="18"/>
        </w:rPr>
        <w:t>] - ASME Flange MDMT Calcs; Thickness ratio per UCS-66(b)(1)(-c).</w:t>
      </w:r>
    </w:p>
    <w:p w14:paraId="016E228F" w14:textId="77777777" w:rsidR="000D0DAD" w:rsidRDefault="000D0DAD" w:rsidP="000D0DAD">
      <w:pPr>
        <w:rPr>
          <w:rFonts w:ascii="Consolas" w:hAnsi="Consolas" w:cs="Arial"/>
          <w:sz w:val="18"/>
        </w:rPr>
      </w:pPr>
      <w:proofErr w:type="gramStart"/>
      <w:r w:rsidRPr="000D0DAD">
        <w:rPr>
          <w:rFonts w:ascii="Arial" w:hAnsi="Consolas" w:cs="Arial"/>
          <w:color w:val="000000"/>
          <w:sz w:val="18"/>
        </w:rPr>
        <w:t>[  5</w:t>
      </w:r>
      <w:proofErr w:type="gramEnd"/>
      <w:r w:rsidRPr="000D0DAD">
        <w:rPr>
          <w:rFonts w:ascii="Arial" w:hAnsi="Consolas" w:cs="Arial"/>
          <w:color w:val="000000"/>
          <w:sz w:val="18"/>
        </w:rPr>
        <w:t>] - ASME Flange MDMT Calcs; Thickness ratio per UCS-66(b)(1)(-b).</w:t>
      </w:r>
    </w:p>
    <w:p w14:paraId="528176A3" w14:textId="77777777" w:rsidR="000D0DAD" w:rsidRDefault="000D0DAD" w:rsidP="000D0DAD">
      <w:pPr>
        <w:rPr>
          <w:rFonts w:ascii="Consolas" w:hAnsi="Consolas" w:cs="Arial"/>
          <w:sz w:val="18"/>
        </w:rPr>
      </w:pPr>
      <w:proofErr w:type="gramStart"/>
      <w:r w:rsidRPr="000D0DAD">
        <w:rPr>
          <w:rFonts w:ascii="Arial" w:hAnsi="Consolas" w:cs="Arial"/>
          <w:color w:val="000000"/>
          <w:sz w:val="18"/>
        </w:rPr>
        <w:t>[  6</w:t>
      </w:r>
      <w:proofErr w:type="gramEnd"/>
      <w:r w:rsidRPr="000D0DAD">
        <w:rPr>
          <w:rFonts w:ascii="Arial" w:hAnsi="Consolas" w:cs="Arial"/>
          <w:color w:val="000000"/>
          <w:sz w:val="18"/>
        </w:rPr>
        <w:t>] - MDMT Calculations at the Shell/Head Joint.</w:t>
      </w:r>
    </w:p>
    <w:p w14:paraId="68A79C12" w14:textId="77777777" w:rsidR="000D0DAD" w:rsidRDefault="000D0DAD" w:rsidP="000D0DAD">
      <w:pPr>
        <w:rPr>
          <w:rFonts w:ascii="Consolas" w:hAnsi="Consolas" w:cs="Arial"/>
          <w:sz w:val="18"/>
        </w:rPr>
      </w:pPr>
      <w:proofErr w:type="gramStart"/>
      <w:r w:rsidRPr="000D0DAD">
        <w:rPr>
          <w:rFonts w:ascii="Arial" w:hAnsi="Consolas" w:cs="Arial"/>
          <w:color w:val="000000"/>
          <w:sz w:val="18"/>
        </w:rPr>
        <w:t>[  7</w:t>
      </w:r>
      <w:proofErr w:type="gramEnd"/>
      <w:r w:rsidRPr="000D0DAD">
        <w:rPr>
          <w:rFonts w:ascii="Arial" w:hAnsi="Consolas" w:cs="Arial"/>
          <w:color w:val="000000"/>
          <w:sz w:val="18"/>
        </w:rPr>
        <w:t>] - MDMT Calculations for the Straight Flange.</w:t>
      </w:r>
    </w:p>
    <w:p w14:paraId="1028A68E" w14:textId="77777777" w:rsidR="000D0DAD" w:rsidRDefault="000D0DAD" w:rsidP="000D0DAD">
      <w:pPr>
        <w:rPr>
          <w:rFonts w:ascii="Consolas" w:hAnsi="Consolas" w:cs="Arial"/>
          <w:sz w:val="18"/>
        </w:rPr>
      </w:pPr>
      <w:proofErr w:type="gramStart"/>
      <w:r w:rsidRPr="000D0DAD">
        <w:rPr>
          <w:rFonts w:ascii="Arial" w:hAnsi="Consolas" w:cs="Arial"/>
          <w:color w:val="000000"/>
          <w:sz w:val="18"/>
        </w:rPr>
        <w:t>[  8</w:t>
      </w:r>
      <w:proofErr w:type="gramEnd"/>
      <w:r w:rsidRPr="000D0DAD">
        <w:rPr>
          <w:rFonts w:ascii="Arial" w:hAnsi="Consolas" w:cs="Arial"/>
          <w:color w:val="000000"/>
          <w:sz w:val="18"/>
        </w:rPr>
        <w:t>] - Cylinder/Cone/Flange Junction MDMT.</w:t>
      </w:r>
    </w:p>
    <w:p w14:paraId="0EF39E8C" w14:textId="77777777" w:rsidR="000D0DAD" w:rsidRDefault="000D0DAD" w:rsidP="000D0DAD">
      <w:pPr>
        <w:rPr>
          <w:rFonts w:ascii="Consolas" w:hAnsi="Consolas" w:cs="Arial"/>
          <w:sz w:val="18"/>
        </w:rPr>
      </w:pPr>
      <w:proofErr w:type="gramStart"/>
      <w:r w:rsidRPr="000D0DAD">
        <w:rPr>
          <w:rFonts w:ascii="Arial" w:hAnsi="Consolas" w:cs="Arial"/>
          <w:color w:val="000000"/>
          <w:sz w:val="18"/>
        </w:rPr>
        <w:t>[  9</w:t>
      </w:r>
      <w:proofErr w:type="gramEnd"/>
      <w:r w:rsidRPr="000D0DAD">
        <w:rPr>
          <w:rFonts w:ascii="Arial" w:hAnsi="Consolas" w:cs="Arial"/>
          <w:color w:val="000000"/>
          <w:sz w:val="18"/>
        </w:rPr>
        <w:t>] - Calculations in the Spherical Portion of the Head.</w:t>
      </w:r>
    </w:p>
    <w:p w14:paraId="74209CEE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[10] - Calculations in the Knuckle Portion of the Head.</w:t>
      </w:r>
    </w:p>
    <w:p w14:paraId="72C59246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[11] - Calculated (Body Flange) Flange MDMT.</w:t>
      </w:r>
    </w:p>
    <w:p w14:paraId="5730A314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[12] - Calculated Flat Head MDMT per UCS-66.3</w:t>
      </w:r>
    </w:p>
    <w:p w14:paraId="48D11C77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 xml:space="preserve">[13] - </w:t>
      </w:r>
      <w:proofErr w:type="spellStart"/>
      <w:r w:rsidRPr="000D0DAD">
        <w:rPr>
          <w:rFonts w:ascii="Arial" w:hAnsi="Consolas" w:cs="Arial"/>
          <w:color w:val="000000"/>
          <w:sz w:val="18"/>
        </w:rPr>
        <w:t>Tubesheet</w:t>
      </w:r>
      <w:proofErr w:type="spellEnd"/>
      <w:r w:rsidRPr="000D0DAD">
        <w:rPr>
          <w:rFonts w:ascii="Arial" w:hAnsi="Consolas" w:cs="Arial"/>
          <w:color w:val="000000"/>
          <w:sz w:val="18"/>
        </w:rPr>
        <w:t xml:space="preserve"> MDMT, shell side, if applicable</w:t>
      </w:r>
    </w:p>
    <w:p w14:paraId="76A240D8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 xml:space="preserve">[14] - </w:t>
      </w:r>
      <w:proofErr w:type="spellStart"/>
      <w:r w:rsidRPr="000D0DAD">
        <w:rPr>
          <w:rFonts w:ascii="Arial" w:hAnsi="Consolas" w:cs="Arial"/>
          <w:color w:val="000000"/>
          <w:sz w:val="18"/>
        </w:rPr>
        <w:t>Tubesheet</w:t>
      </w:r>
      <w:proofErr w:type="spellEnd"/>
      <w:r w:rsidRPr="000D0DAD">
        <w:rPr>
          <w:rFonts w:ascii="Arial" w:hAnsi="Consolas" w:cs="Arial"/>
          <w:color w:val="000000"/>
          <w:sz w:val="18"/>
        </w:rPr>
        <w:t xml:space="preserve"> MDMT, tube side, if applicable</w:t>
      </w:r>
    </w:p>
    <w:p w14:paraId="63B30FD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[15] - Nozzle Material</w:t>
      </w:r>
    </w:p>
    <w:p w14:paraId="37BC8346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[16] - Shell or Head Material</w:t>
      </w:r>
    </w:p>
    <w:p w14:paraId="16F07656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[17] - Impact Testing required</w:t>
      </w:r>
    </w:p>
    <w:p w14:paraId="682F4703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[18] - Impact Testing not required, see UCS-66(b)(3)</w:t>
      </w:r>
    </w:p>
    <w:p w14:paraId="1A042707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[20] - Cylinder/Cone Junction MDMT based on Longitudinal Stress considerations</w:t>
      </w:r>
    </w:p>
    <w:p w14:paraId="10C7EE6C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[21] - Body Flange Bolting Material</w:t>
      </w:r>
    </w:p>
    <w:p w14:paraId="196EBDF2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[22] - Nozzle Flange Bolting Material</w:t>
      </w:r>
    </w:p>
    <w:p w14:paraId="7DFC6322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[23] - Stiffening Ring to Shell Weld</w:t>
      </w:r>
    </w:p>
    <w:p w14:paraId="3D51CEA9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[24] - Saddle to Shell Weld</w:t>
      </w:r>
    </w:p>
    <w:p w14:paraId="5F8B3F9D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782AD50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UG-84(b)(2) was not considered.</w:t>
      </w:r>
    </w:p>
    <w:p w14:paraId="57544B2E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UCS-66(g) was not considered.</w:t>
      </w:r>
    </w:p>
    <w:p w14:paraId="2434B7AF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UCS-66(</w:t>
      </w:r>
      <w:proofErr w:type="spellStart"/>
      <w:r w:rsidRPr="000D0DAD">
        <w:rPr>
          <w:rFonts w:ascii="Arial" w:hAnsi="Consolas" w:cs="Arial"/>
          <w:color w:val="000000"/>
          <w:sz w:val="18"/>
        </w:rPr>
        <w:t>i</w:t>
      </w:r>
      <w:proofErr w:type="spellEnd"/>
      <w:r w:rsidRPr="000D0DAD">
        <w:rPr>
          <w:rFonts w:ascii="Arial" w:hAnsi="Consolas" w:cs="Arial"/>
          <w:color w:val="000000"/>
          <w:sz w:val="18"/>
        </w:rPr>
        <w:t>) was not considered.</w:t>
      </w:r>
    </w:p>
    <w:p w14:paraId="261B1021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A6D6A57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Notes:</w:t>
      </w:r>
    </w:p>
    <w:p w14:paraId="3D525F2F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Impact test temps were not entered in and not considered in the analysis.</w:t>
      </w:r>
    </w:p>
    <w:p w14:paraId="3A79370C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UCS-66(</w:t>
      </w:r>
      <w:proofErr w:type="spellStart"/>
      <w:r w:rsidRPr="000D0DAD">
        <w:rPr>
          <w:rFonts w:ascii="Arial" w:hAnsi="Consolas" w:cs="Arial"/>
          <w:color w:val="0000FF"/>
          <w:sz w:val="18"/>
        </w:rPr>
        <w:t>i</w:t>
      </w:r>
      <w:proofErr w:type="spellEnd"/>
      <w:r w:rsidRPr="000D0DAD">
        <w:rPr>
          <w:rFonts w:ascii="Arial" w:hAnsi="Consolas" w:cs="Arial"/>
          <w:color w:val="0000FF"/>
          <w:sz w:val="18"/>
        </w:rPr>
        <w:t>) applies to impact tested materials not by specification and</w:t>
      </w:r>
    </w:p>
    <w:p w14:paraId="5B3F0296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lastRenderedPageBreak/>
        <w:t>UCS-66(g) applies to materials impact tested per UG-84.1 General Note (c).</w:t>
      </w:r>
    </w:p>
    <w:p w14:paraId="6086F47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The Basic MDMT includes the (30F) PWHT credit if applicable.</w:t>
      </w:r>
    </w:p>
    <w:p w14:paraId="58F276B0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F25DEE5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FF"/>
          <w:sz w:val="18"/>
        </w:rPr>
        <w:t>PV Elite is a trademark of Hexagon AB, 2024, All rights reserved.</w:t>
      </w:r>
    </w:p>
    <w:p w14:paraId="788BFB32" w14:textId="77777777" w:rsidR="000D0DAD" w:rsidRDefault="000D0DAD" w:rsidP="000D0DAD">
      <w:pPr>
        <w:rPr>
          <w:rFonts w:ascii="Consolas" w:hAnsi="Consolas" w:cs="Arial"/>
          <w:sz w:val="18"/>
        </w:rPr>
        <w:sectPr w:rsidR="000D0DAD" w:rsidSect="000D0DAD">
          <w:headerReference w:type="default" r:id="rId12"/>
          <w:pgSz w:w="12240" w:h="15840" w:code="1"/>
          <w:pgMar w:top="1440" w:right="504" w:bottom="720" w:left="360" w:header="720" w:footer="720" w:gutter="720"/>
          <w:cols w:space="720"/>
          <w:docGrid w:linePitch="272"/>
        </w:sectPr>
      </w:pPr>
    </w:p>
    <w:p w14:paraId="2F574D48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Consolas" w:hAnsi="Consolas" w:cs="Arial"/>
          <w:sz w:val="18"/>
        </w:rPr>
        <w:lastRenderedPageBreak/>
        <w:fldChar w:fldCharType="begin"/>
      </w:r>
      <w:r w:rsidRPr="000D0DAD">
        <w:rPr>
          <w:rFonts w:ascii="Consolas" w:hAnsi="Consolas" w:cs="Arial"/>
          <w:sz w:val="18"/>
        </w:rPr>
        <w:instrText xml:space="preserve"> TC "</w:instrText>
      </w:r>
      <w:bookmarkStart w:id="6" w:name="_Toc192856484"/>
      <w:r w:rsidRPr="000D0DAD">
        <w:rPr>
          <w:rFonts w:ascii="Consolas" w:hAnsi="Consolas" w:cs="Arial"/>
          <w:sz w:val="18"/>
        </w:rPr>
        <w:instrText>Warnings and Errors:</w:instrText>
      </w:r>
      <w:bookmarkEnd w:id="6"/>
      <w:r w:rsidRPr="000D0DAD">
        <w:rPr>
          <w:rFonts w:ascii="Consolas" w:hAnsi="Consolas" w:cs="Arial"/>
          <w:sz w:val="18"/>
        </w:rPr>
        <w:instrText xml:space="preserve">" /f C </w:instrText>
      </w:r>
      <w:r w:rsidRPr="000D0DAD">
        <w:rPr>
          <w:rFonts w:ascii="Consolas" w:hAnsi="Consolas" w:cs="Arial"/>
          <w:sz w:val="18"/>
        </w:rPr>
        <w:fldChar w:fldCharType="end"/>
      </w:r>
    </w:p>
    <w:p w14:paraId="0811EC4B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 xml:space="preserve">Class From </w:t>
      </w:r>
      <w:proofErr w:type="gramStart"/>
      <w:r w:rsidRPr="000D0DAD">
        <w:rPr>
          <w:rFonts w:ascii="Arial" w:hAnsi="Consolas" w:cs="Arial"/>
          <w:color w:val="000000"/>
          <w:sz w:val="18"/>
        </w:rPr>
        <w:t>To :</w:t>
      </w:r>
      <w:proofErr w:type="gramEnd"/>
      <w:r w:rsidRPr="000D0DAD">
        <w:rPr>
          <w:rFonts w:ascii="Arial" w:hAnsi="Consolas" w:cs="Arial"/>
          <w:color w:val="000000"/>
          <w:sz w:val="18"/>
        </w:rPr>
        <w:t xml:space="preserve"> Basic Element Checks.</w:t>
      </w:r>
    </w:p>
    <w:p w14:paraId="27ABF12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</w:t>
      </w:r>
    </w:p>
    <w:p w14:paraId="1CDAC54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6A7A08F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Class From To: Check of Additional Element Data</w:t>
      </w:r>
    </w:p>
    <w:p w14:paraId="745EEAA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</w:t>
      </w:r>
    </w:p>
    <w:p w14:paraId="2E0BB2F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0B15492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</w:rPr>
        <w:t>There were no geometry errors or warnings.</w:t>
      </w:r>
    </w:p>
    <w:p w14:paraId="3A54B839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DC417F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7792529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i/>
          <w:color w:val="FF8E55"/>
          <w:sz w:val="18"/>
        </w:rPr>
        <w:t>PV Elite performs all calculations internally in Imperial Units</w:t>
      </w:r>
    </w:p>
    <w:p w14:paraId="59E22B9C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i/>
          <w:color w:val="FF8E55"/>
          <w:sz w:val="18"/>
        </w:rPr>
        <w:t xml:space="preserve">to remain compliant with the ASME Code and any </w:t>
      </w:r>
      <w:proofErr w:type="gramStart"/>
      <w:r w:rsidRPr="000D0DAD">
        <w:rPr>
          <w:rFonts w:ascii="Arial" w:hAnsi="Consolas" w:cs="Arial"/>
          <w:b/>
          <w:i/>
          <w:color w:val="FF8E55"/>
          <w:sz w:val="18"/>
        </w:rPr>
        <w:t>built in</w:t>
      </w:r>
      <w:proofErr w:type="gramEnd"/>
      <w:r w:rsidRPr="000D0DAD">
        <w:rPr>
          <w:rFonts w:ascii="Arial" w:hAnsi="Consolas" w:cs="Arial"/>
          <w:b/>
          <w:i/>
          <w:color w:val="FF8E55"/>
          <w:sz w:val="18"/>
        </w:rPr>
        <w:t xml:space="preserve"> assumptions</w:t>
      </w:r>
    </w:p>
    <w:p w14:paraId="79E4C080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i/>
          <w:color w:val="FF8E55"/>
          <w:sz w:val="18"/>
        </w:rPr>
        <w:t>in the ASME Code formulas. The finalized results are reflected to show</w:t>
      </w:r>
    </w:p>
    <w:p w14:paraId="4BFDF1A8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i/>
          <w:color w:val="FF8E55"/>
          <w:sz w:val="18"/>
        </w:rPr>
        <w:t>the set of selected units for this analysis.</w:t>
      </w:r>
    </w:p>
    <w:p w14:paraId="12F20F8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9E0369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A1B63DC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Information Regarding Nozzle Loads</w:t>
      </w:r>
    </w:p>
    <w:p w14:paraId="0B4D3F7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D0D2B22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FF8E55"/>
          <w:sz w:val="18"/>
        </w:rPr>
        <w:t>Please note that nozzle loadings, if included, are assumed to be local in nature</w:t>
      </w:r>
    </w:p>
    <w:p w14:paraId="6686E2E3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FF8E55"/>
          <w:sz w:val="18"/>
        </w:rPr>
        <w:t>and will not contribute to or create a net section bending moment.  Therefore, the</w:t>
      </w:r>
    </w:p>
    <w:p w14:paraId="2780CB48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FF8E55"/>
          <w:sz w:val="18"/>
        </w:rPr>
        <w:t>addition of nozzle loads will not affect the support load calculation.  If you wish</w:t>
      </w:r>
    </w:p>
    <w:p w14:paraId="7F61F733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FF8E55"/>
          <w:sz w:val="18"/>
        </w:rPr>
        <w:t>to create a load on the support(s) from nozzle loads, you can enable that feature in</w:t>
      </w:r>
    </w:p>
    <w:p w14:paraId="21D63FA7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FF8E55"/>
          <w:sz w:val="18"/>
        </w:rPr>
        <w:t>tools-&gt;configuration-&gt;Job Specific Settings.</w:t>
      </w:r>
    </w:p>
    <w:p w14:paraId="5125DA3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28507FA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FF"/>
          <w:sz w:val="18"/>
        </w:rPr>
        <w:t>PV Elite is a trademark of Hexagon AB, 2024, All rights reserved.</w:t>
      </w:r>
    </w:p>
    <w:p w14:paraId="29A1264B" w14:textId="77777777" w:rsidR="000D0DAD" w:rsidRDefault="000D0DAD" w:rsidP="000D0DAD">
      <w:pPr>
        <w:rPr>
          <w:rFonts w:ascii="Consolas" w:hAnsi="Consolas" w:cs="Arial"/>
          <w:sz w:val="18"/>
        </w:rPr>
        <w:sectPr w:rsidR="000D0DAD" w:rsidSect="000D0DAD">
          <w:headerReference w:type="default" r:id="rId13"/>
          <w:pgSz w:w="12240" w:h="15840" w:code="1"/>
          <w:pgMar w:top="1440" w:right="504" w:bottom="720" w:left="360" w:header="720" w:footer="720" w:gutter="720"/>
          <w:cols w:space="720"/>
          <w:docGrid w:linePitch="272"/>
        </w:sectPr>
      </w:pPr>
    </w:p>
    <w:p w14:paraId="4E5C0C98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Consolas" w:hAnsi="Consolas" w:cs="Arial"/>
          <w:sz w:val="18"/>
        </w:rPr>
        <w:lastRenderedPageBreak/>
        <w:fldChar w:fldCharType="begin"/>
      </w:r>
      <w:r w:rsidRPr="000D0DAD">
        <w:rPr>
          <w:rFonts w:ascii="Consolas" w:hAnsi="Consolas" w:cs="Arial"/>
          <w:sz w:val="18"/>
        </w:rPr>
        <w:instrText xml:space="preserve"> TC "</w:instrText>
      </w:r>
      <w:bookmarkStart w:id="7" w:name="_Toc192856485"/>
      <w:r w:rsidRPr="000D0DAD">
        <w:rPr>
          <w:rFonts w:ascii="Consolas" w:hAnsi="Consolas" w:cs="Arial"/>
          <w:sz w:val="18"/>
        </w:rPr>
        <w:instrText>Input Echo:</w:instrText>
      </w:r>
      <w:bookmarkEnd w:id="7"/>
      <w:r w:rsidRPr="000D0DAD">
        <w:rPr>
          <w:rFonts w:ascii="Consolas" w:hAnsi="Consolas" w:cs="Arial"/>
          <w:sz w:val="18"/>
        </w:rPr>
        <w:instrText xml:space="preserve">" /f C </w:instrText>
      </w:r>
      <w:r w:rsidRPr="000D0DAD">
        <w:rPr>
          <w:rFonts w:ascii="Consolas" w:hAnsi="Consolas" w:cs="Arial"/>
          <w:sz w:val="18"/>
        </w:rPr>
        <w:fldChar w:fldCharType="end"/>
      </w:r>
    </w:p>
    <w:p w14:paraId="32695EB5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Units used in this Analysis (bars 1):</w:t>
      </w:r>
    </w:p>
    <w:p w14:paraId="643C4FE1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03DA80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Name            System Unit         Constant        User Unit</w:t>
      </w:r>
    </w:p>
    <w:p w14:paraId="4814841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</w:t>
      </w:r>
    </w:p>
    <w:p w14:paraId="7FCCC23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Length          Feet                304.8000        mm.</w:t>
      </w:r>
    </w:p>
    <w:p w14:paraId="151323F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Force           Pounds                4.4480        N</w:t>
      </w:r>
    </w:p>
    <w:p w14:paraId="2E6405C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Mass            Pounds                0.4536        kg.</w:t>
      </w:r>
    </w:p>
    <w:p w14:paraId="42583D0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Area            sq. inches            6.4516        cm²</w:t>
      </w:r>
    </w:p>
    <w:p w14:paraId="2B1BF4E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Moment          ft. lbs.              1.3563        N-m</w:t>
      </w:r>
    </w:p>
    <w:p w14:paraId="1DFDE85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Stress          lbs./sq.in.           0.0069        N./mm²</w:t>
      </w:r>
    </w:p>
    <w:p w14:paraId="708C5C8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Temperature     Degrees F             0.5556        °C</w:t>
      </w:r>
    </w:p>
    <w:p w14:paraId="7C37EA4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Pressure        </w:t>
      </w:r>
      <w:proofErr w:type="spellStart"/>
      <w:r>
        <w:rPr>
          <w:rFonts w:ascii="Consolas" w:hAnsi="Consolas" w:cs="Arial"/>
          <w:sz w:val="18"/>
        </w:rPr>
        <w:t>psig</w:t>
      </w:r>
      <w:proofErr w:type="spellEnd"/>
      <w:r>
        <w:rPr>
          <w:rFonts w:ascii="Consolas" w:hAnsi="Consolas" w:cs="Arial"/>
          <w:sz w:val="18"/>
        </w:rPr>
        <w:t xml:space="preserve">                  0.0689        bars</w:t>
      </w:r>
    </w:p>
    <w:p w14:paraId="7B8D1E6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Elast</w:t>
      </w:r>
      <w:proofErr w:type="spellEnd"/>
      <w:r>
        <w:rPr>
          <w:rFonts w:ascii="Consolas" w:hAnsi="Consolas" w:cs="Arial"/>
          <w:sz w:val="18"/>
        </w:rPr>
        <w:t xml:space="preserve">. </w:t>
      </w:r>
      <w:proofErr w:type="gramStart"/>
      <w:r>
        <w:rPr>
          <w:rFonts w:ascii="Consolas" w:hAnsi="Consolas" w:cs="Arial"/>
          <w:sz w:val="18"/>
        </w:rPr>
        <w:t>Modulus  lbs./sq.in</w:t>
      </w:r>
      <w:proofErr w:type="gramEnd"/>
      <w:r>
        <w:rPr>
          <w:rFonts w:ascii="Consolas" w:hAnsi="Consolas" w:cs="Arial"/>
          <w:sz w:val="18"/>
        </w:rPr>
        <w:t>.           6.8946        KPa.</w:t>
      </w:r>
    </w:p>
    <w:p w14:paraId="3D02C7D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Pipe Density    lbs./cu.in.           0.0277        </w:t>
      </w:r>
      <w:proofErr w:type="gramStart"/>
      <w:r>
        <w:rPr>
          <w:rFonts w:ascii="Consolas" w:hAnsi="Consolas" w:cs="Arial"/>
          <w:sz w:val="18"/>
        </w:rPr>
        <w:t>kg./</w:t>
      </w:r>
      <w:proofErr w:type="gramEnd"/>
      <w:r>
        <w:rPr>
          <w:rFonts w:ascii="Consolas" w:hAnsi="Consolas" w:cs="Arial"/>
          <w:sz w:val="18"/>
        </w:rPr>
        <w:t>cm³</w:t>
      </w:r>
    </w:p>
    <w:p w14:paraId="13E802F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Ins. Density    lbs./</w:t>
      </w:r>
      <w:proofErr w:type="spellStart"/>
      <w:r>
        <w:rPr>
          <w:rFonts w:ascii="Consolas" w:hAnsi="Consolas" w:cs="Arial"/>
          <w:sz w:val="18"/>
        </w:rPr>
        <w:t>cu.ft</w:t>
      </w:r>
      <w:proofErr w:type="spellEnd"/>
      <w:r>
        <w:rPr>
          <w:rFonts w:ascii="Consolas" w:hAnsi="Consolas" w:cs="Arial"/>
          <w:sz w:val="18"/>
        </w:rPr>
        <w:t xml:space="preserve">.       0.1600E-04        </w:t>
      </w:r>
      <w:proofErr w:type="gramStart"/>
      <w:r>
        <w:rPr>
          <w:rFonts w:ascii="Consolas" w:hAnsi="Consolas" w:cs="Arial"/>
          <w:sz w:val="18"/>
        </w:rPr>
        <w:t>kg./</w:t>
      </w:r>
      <w:proofErr w:type="gramEnd"/>
      <w:r>
        <w:rPr>
          <w:rFonts w:ascii="Consolas" w:hAnsi="Consolas" w:cs="Arial"/>
          <w:sz w:val="18"/>
        </w:rPr>
        <w:t>cm³</w:t>
      </w:r>
    </w:p>
    <w:p w14:paraId="5456EA2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Fluid Density   lbs./</w:t>
      </w:r>
      <w:proofErr w:type="spellStart"/>
      <w:r>
        <w:rPr>
          <w:rFonts w:ascii="Consolas" w:hAnsi="Consolas" w:cs="Arial"/>
          <w:sz w:val="18"/>
        </w:rPr>
        <w:t>cu.ft</w:t>
      </w:r>
      <w:proofErr w:type="spellEnd"/>
      <w:r>
        <w:rPr>
          <w:rFonts w:ascii="Consolas" w:hAnsi="Consolas" w:cs="Arial"/>
          <w:sz w:val="18"/>
        </w:rPr>
        <w:t xml:space="preserve">.       0.1600E-04        </w:t>
      </w:r>
      <w:proofErr w:type="gramStart"/>
      <w:r>
        <w:rPr>
          <w:rFonts w:ascii="Consolas" w:hAnsi="Consolas" w:cs="Arial"/>
          <w:sz w:val="18"/>
        </w:rPr>
        <w:t>kg./</w:t>
      </w:r>
      <w:proofErr w:type="gramEnd"/>
      <w:r>
        <w:rPr>
          <w:rFonts w:ascii="Consolas" w:hAnsi="Consolas" w:cs="Arial"/>
          <w:sz w:val="18"/>
        </w:rPr>
        <w:t>cm³</w:t>
      </w:r>
    </w:p>
    <w:p w14:paraId="0F577D9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Wind Speed      miles/</w:t>
      </w:r>
      <w:proofErr w:type="spellStart"/>
      <w:r>
        <w:rPr>
          <w:rFonts w:ascii="Consolas" w:hAnsi="Consolas" w:cs="Arial"/>
          <w:sz w:val="18"/>
        </w:rPr>
        <w:t>hr</w:t>
      </w:r>
      <w:proofErr w:type="spellEnd"/>
      <w:r>
        <w:rPr>
          <w:rFonts w:ascii="Consolas" w:hAnsi="Consolas" w:cs="Arial"/>
          <w:sz w:val="18"/>
        </w:rPr>
        <w:t xml:space="preserve">              1.6093        Km/</w:t>
      </w:r>
      <w:proofErr w:type="spellStart"/>
      <w:r>
        <w:rPr>
          <w:rFonts w:ascii="Consolas" w:hAnsi="Consolas" w:cs="Arial"/>
          <w:sz w:val="18"/>
        </w:rPr>
        <w:t>hr</w:t>
      </w:r>
      <w:proofErr w:type="spellEnd"/>
    </w:p>
    <w:p w14:paraId="1556BD2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Tray Weight     lbs./</w:t>
      </w:r>
      <w:proofErr w:type="spellStart"/>
      <w:r>
        <w:rPr>
          <w:rFonts w:ascii="Consolas" w:hAnsi="Consolas" w:cs="Arial"/>
          <w:sz w:val="18"/>
        </w:rPr>
        <w:t>sq.ft</w:t>
      </w:r>
      <w:proofErr w:type="spellEnd"/>
      <w:r>
        <w:rPr>
          <w:rFonts w:ascii="Consolas" w:hAnsi="Consolas" w:cs="Arial"/>
          <w:sz w:val="18"/>
        </w:rPr>
        <w:t>.           0.0005        Kgs/cm²</w:t>
      </w:r>
    </w:p>
    <w:p w14:paraId="2800779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Inertia         in.^4                 41.6231        cm^4</w:t>
      </w:r>
    </w:p>
    <w:p w14:paraId="2B18C27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G Load          G's                   1.0000        g's</w:t>
      </w:r>
    </w:p>
    <w:p w14:paraId="46AC9FA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Wind Load       lbs./</w:t>
      </w:r>
      <w:proofErr w:type="spellStart"/>
      <w:r>
        <w:rPr>
          <w:rFonts w:ascii="Consolas" w:hAnsi="Consolas" w:cs="Arial"/>
          <w:sz w:val="18"/>
        </w:rPr>
        <w:t>sq.ft</w:t>
      </w:r>
      <w:proofErr w:type="spellEnd"/>
      <w:r>
        <w:rPr>
          <w:rFonts w:ascii="Consolas" w:hAnsi="Consolas" w:cs="Arial"/>
          <w:sz w:val="18"/>
        </w:rPr>
        <w:t>.           4.8825        Kgs/m²</w:t>
      </w:r>
    </w:p>
    <w:p w14:paraId="22DB744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Elevation       Feet                304.8000        mm.</w:t>
      </w:r>
    </w:p>
    <w:p w14:paraId="4DDFD14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Volume          in.^3                 16.3900        cm³</w:t>
      </w:r>
    </w:p>
    <w:p w14:paraId="684E0D5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Diameter        inches               25.4000        mm.</w:t>
      </w:r>
    </w:p>
    <w:p w14:paraId="0E2513D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Thickness       inches               25.4000        mm.</w:t>
      </w:r>
    </w:p>
    <w:p w14:paraId="429DA159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517AE7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88EDD18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PV Elite Vessel Analysis Program: Input Data</w:t>
      </w:r>
    </w:p>
    <w:p w14:paraId="71685C2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58115D5" w14:textId="204FBE8F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Tag No.</w:t>
      </w:r>
      <w:r w:rsidR="009F2A6D">
        <w:rPr>
          <w:rFonts w:ascii="Consolas" w:hAnsi="Consolas" w:cs="Arial"/>
          <w:sz w:val="18"/>
        </w:rPr>
        <w:t>65-72-U-045P-01</w:t>
      </w:r>
    </w:p>
    <w:p w14:paraId="4EAFA79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Corrosion Inhibitor Injection SN</w:t>
      </w:r>
    </w:p>
    <w:p w14:paraId="77544962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979CBA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Design Internal Pressure (for </w:t>
      </w:r>
      <w:proofErr w:type="gramStart"/>
      <w:r>
        <w:rPr>
          <w:rFonts w:ascii="Consolas" w:hAnsi="Consolas" w:cs="Arial"/>
          <w:sz w:val="18"/>
        </w:rPr>
        <w:t xml:space="preserve">Hydrotest)   </w:t>
      </w:r>
      <w:proofErr w:type="gramEnd"/>
      <w:r>
        <w:rPr>
          <w:rFonts w:ascii="Consolas" w:hAnsi="Consolas" w:cs="Arial"/>
          <w:sz w:val="18"/>
        </w:rPr>
        <w:t xml:space="preserve">            0.522  bars</w:t>
      </w:r>
    </w:p>
    <w:p w14:paraId="65EA6B7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Design Internal Temperature                             </w:t>
      </w:r>
      <w:proofErr w:type="gramStart"/>
      <w:r>
        <w:rPr>
          <w:rFonts w:ascii="Consolas" w:hAnsi="Consolas" w:cs="Arial"/>
          <w:sz w:val="18"/>
        </w:rPr>
        <w:t>85.0  °</w:t>
      </w:r>
      <w:proofErr w:type="gramEnd"/>
      <w:r>
        <w:rPr>
          <w:rFonts w:ascii="Consolas" w:hAnsi="Consolas" w:cs="Arial"/>
          <w:sz w:val="18"/>
        </w:rPr>
        <w:t>C</w:t>
      </w:r>
    </w:p>
    <w:p w14:paraId="7706D4F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Projection of Nozzle from Vessel Top                       </w:t>
      </w:r>
      <w:proofErr w:type="gramStart"/>
      <w:r>
        <w:rPr>
          <w:rFonts w:ascii="Consolas" w:hAnsi="Consolas" w:cs="Arial"/>
          <w:sz w:val="18"/>
        </w:rPr>
        <w:t>0  mm.</w:t>
      </w:r>
      <w:proofErr w:type="gramEnd"/>
    </w:p>
    <w:p w14:paraId="763D40A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Projection of Nozzle from Vessel Bottom                    </w:t>
      </w:r>
      <w:proofErr w:type="gramStart"/>
      <w:r>
        <w:rPr>
          <w:rFonts w:ascii="Consolas" w:hAnsi="Consolas" w:cs="Arial"/>
          <w:sz w:val="18"/>
        </w:rPr>
        <w:t>0  mm.</w:t>
      </w:r>
      <w:proofErr w:type="gramEnd"/>
    </w:p>
    <w:p w14:paraId="3E0F688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Minimum Design Metal Temperature                         </w:t>
      </w:r>
      <w:proofErr w:type="gramStart"/>
      <w:r>
        <w:rPr>
          <w:rFonts w:ascii="Consolas" w:hAnsi="Consolas" w:cs="Arial"/>
          <w:sz w:val="18"/>
        </w:rPr>
        <w:t>4.0  °</w:t>
      </w:r>
      <w:proofErr w:type="gramEnd"/>
      <w:r>
        <w:rPr>
          <w:rFonts w:ascii="Consolas" w:hAnsi="Consolas" w:cs="Arial"/>
          <w:sz w:val="18"/>
        </w:rPr>
        <w:t>C</w:t>
      </w:r>
    </w:p>
    <w:p w14:paraId="7EF1EC3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Type of Construction                                  Welded</w:t>
      </w:r>
    </w:p>
    <w:p w14:paraId="1D51D4F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Special Service                                         None</w:t>
      </w:r>
    </w:p>
    <w:p w14:paraId="06E1275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Degree of Radiography                                   RT-1</w:t>
      </w:r>
    </w:p>
    <w:p w14:paraId="48E81FA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Use Higher Longitudinal Stresses (</w:t>
      </w:r>
      <w:proofErr w:type="gramStart"/>
      <w:r>
        <w:rPr>
          <w:rFonts w:ascii="Consolas" w:hAnsi="Consolas" w:cs="Arial"/>
          <w:sz w:val="18"/>
        </w:rPr>
        <w:t xml:space="preserve">Flag)   </w:t>
      </w:r>
      <w:proofErr w:type="gramEnd"/>
      <w:r>
        <w:rPr>
          <w:rFonts w:ascii="Consolas" w:hAnsi="Consolas" w:cs="Arial"/>
          <w:sz w:val="18"/>
        </w:rPr>
        <w:t xml:space="preserve">                 Y</w:t>
      </w:r>
    </w:p>
    <w:p w14:paraId="731E6C2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Select t for Internal Pressure (</w:t>
      </w:r>
      <w:proofErr w:type="gramStart"/>
      <w:r>
        <w:rPr>
          <w:rFonts w:ascii="Consolas" w:hAnsi="Consolas" w:cs="Arial"/>
          <w:sz w:val="18"/>
        </w:rPr>
        <w:t xml:space="preserve">Flag)   </w:t>
      </w:r>
      <w:proofErr w:type="gramEnd"/>
      <w:r>
        <w:rPr>
          <w:rFonts w:ascii="Consolas" w:hAnsi="Consolas" w:cs="Arial"/>
          <w:sz w:val="18"/>
        </w:rPr>
        <w:t xml:space="preserve">                   N</w:t>
      </w:r>
    </w:p>
    <w:p w14:paraId="20C9382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Select t for External Pressure (</w:t>
      </w:r>
      <w:proofErr w:type="gramStart"/>
      <w:r>
        <w:rPr>
          <w:rFonts w:ascii="Consolas" w:hAnsi="Consolas" w:cs="Arial"/>
          <w:sz w:val="18"/>
        </w:rPr>
        <w:t xml:space="preserve">Flag)   </w:t>
      </w:r>
      <w:proofErr w:type="gramEnd"/>
      <w:r>
        <w:rPr>
          <w:rFonts w:ascii="Consolas" w:hAnsi="Consolas" w:cs="Arial"/>
          <w:sz w:val="18"/>
        </w:rPr>
        <w:t xml:space="preserve">                   N</w:t>
      </w:r>
    </w:p>
    <w:p w14:paraId="618F436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Select t for Axial Stress (</w:t>
      </w:r>
      <w:proofErr w:type="gramStart"/>
      <w:r>
        <w:rPr>
          <w:rFonts w:ascii="Consolas" w:hAnsi="Consolas" w:cs="Arial"/>
          <w:sz w:val="18"/>
        </w:rPr>
        <w:t xml:space="preserve">Flag)   </w:t>
      </w:r>
      <w:proofErr w:type="gramEnd"/>
      <w:r>
        <w:rPr>
          <w:rFonts w:ascii="Consolas" w:hAnsi="Consolas" w:cs="Arial"/>
          <w:sz w:val="18"/>
        </w:rPr>
        <w:t xml:space="preserve">                        N</w:t>
      </w:r>
    </w:p>
    <w:p w14:paraId="05CCD61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Select Location for Stiff. Rings (</w:t>
      </w:r>
      <w:proofErr w:type="gramStart"/>
      <w:r>
        <w:rPr>
          <w:rFonts w:ascii="Consolas" w:hAnsi="Consolas" w:cs="Arial"/>
          <w:sz w:val="18"/>
        </w:rPr>
        <w:t xml:space="preserve">Flag)   </w:t>
      </w:r>
      <w:proofErr w:type="gramEnd"/>
      <w:r>
        <w:rPr>
          <w:rFonts w:ascii="Consolas" w:hAnsi="Consolas" w:cs="Arial"/>
          <w:sz w:val="18"/>
        </w:rPr>
        <w:t xml:space="preserve">                 N</w:t>
      </w:r>
    </w:p>
    <w:p w14:paraId="47A7D08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Consider Vortex Shedding                                   N</w:t>
      </w:r>
    </w:p>
    <w:p w14:paraId="64FC8C3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2875BAB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</w:rPr>
        <w:t>Shop Pressure Test:</w:t>
      </w:r>
    </w:p>
    <w:p w14:paraId="6079D5C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Type of Pressure Test                               UG-99(b)</w:t>
      </w:r>
    </w:p>
    <w:p w14:paraId="1D71B94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Pressure Test Position                              Vertical</w:t>
      </w:r>
    </w:p>
    <w:p w14:paraId="6B20075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Test Performed in Corroded Condition                     Yes</w:t>
      </w:r>
    </w:p>
    <w:p w14:paraId="3C21E97B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2570DE5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</w:rPr>
        <w:t>Field Pressure Test:</w:t>
      </w:r>
    </w:p>
    <w:p w14:paraId="7693BA7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Type of Pressure Test                               UG-99(b)</w:t>
      </w:r>
    </w:p>
    <w:p w14:paraId="6E81DAB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Pressure Test Position                              Vertical</w:t>
      </w:r>
    </w:p>
    <w:p w14:paraId="6BC9348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Test Performed in Corroded Condition                     Yes</w:t>
      </w:r>
    </w:p>
    <w:p w14:paraId="33F0A1D0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EE5EF2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Load Case 1                                   NP+EW+WI+FW+BW</w:t>
      </w:r>
    </w:p>
    <w:p w14:paraId="632CB02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Load Case 2                                   NP+EW+EE+FS+BS</w:t>
      </w:r>
    </w:p>
    <w:p w14:paraId="107BCFD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Load Case 3                                   NP+OW+WI+FW+BW</w:t>
      </w:r>
    </w:p>
    <w:p w14:paraId="29EF8C9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lastRenderedPageBreak/>
        <w:t xml:space="preserve"> Load Case 4                                   NP+OW+EQ+FS+BS</w:t>
      </w:r>
    </w:p>
    <w:p w14:paraId="18D4120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Load Case 5                                         NP+HW+HI</w:t>
      </w:r>
    </w:p>
    <w:p w14:paraId="743C374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Load Case 6                                         NP+HW+HE</w:t>
      </w:r>
    </w:p>
    <w:p w14:paraId="6262CD8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Load Case 7                                   IP+OW+WI+FW+BW</w:t>
      </w:r>
    </w:p>
    <w:p w14:paraId="084767F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Load Case 8                                   IP+OW+EQ+FS+BS</w:t>
      </w:r>
    </w:p>
    <w:p w14:paraId="5C29E39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Load Case 9                                   EP+OW+WI+FW+BW</w:t>
      </w:r>
    </w:p>
    <w:p w14:paraId="44D1173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Load Case 10                                  EP+OW+EQ+FS+BS</w:t>
      </w:r>
    </w:p>
    <w:p w14:paraId="780B1BC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Load Case 11                                        HP+HW+HI</w:t>
      </w:r>
    </w:p>
    <w:p w14:paraId="68CFCCF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Load Case 12                                        HP+HW+HE</w:t>
      </w:r>
    </w:p>
    <w:p w14:paraId="5523E85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Load Case 13                                        IP+WE+EW</w:t>
      </w:r>
    </w:p>
    <w:p w14:paraId="44C67FF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Load Case 14                                        IP+WF+CW</w:t>
      </w:r>
    </w:p>
    <w:p w14:paraId="568FF2B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Load Case 15                                        IP+VO+OW</w:t>
      </w:r>
    </w:p>
    <w:p w14:paraId="4E5A8CD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Load Case 16                                        IP+VE+EW</w:t>
      </w:r>
    </w:p>
    <w:p w14:paraId="22D3CD8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Load Case 17                                        NP+VO+OW</w:t>
      </w:r>
    </w:p>
    <w:p w14:paraId="22E83C3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Load Case 18                                     FS+BS+IP+OW</w:t>
      </w:r>
    </w:p>
    <w:p w14:paraId="3B96A83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Load Case 19                                     FS+BS+EP+OW</w:t>
      </w:r>
    </w:p>
    <w:p w14:paraId="1884A9C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Load Case 20                                        BL+IP+OW</w:t>
      </w:r>
    </w:p>
    <w:p w14:paraId="3792603D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45F04C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Wind Design Code                               ASCE/SEI 7-16</w:t>
      </w:r>
    </w:p>
    <w:p w14:paraId="4873942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Wind Load Reduction Scale Factor                       1.000</w:t>
      </w:r>
    </w:p>
    <w:p w14:paraId="06AF9CE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Basic Wind Speed                  </w:t>
      </w:r>
      <w:proofErr w:type="gramStart"/>
      <w:r>
        <w:rPr>
          <w:rFonts w:ascii="Consolas" w:hAnsi="Consolas" w:cs="Arial"/>
          <w:sz w:val="18"/>
        </w:rPr>
        <w:t xml:space="preserve">   [</w:t>
      </w:r>
      <w:proofErr w:type="gramEnd"/>
      <w:r>
        <w:rPr>
          <w:rFonts w:ascii="Consolas" w:hAnsi="Consolas" w:cs="Arial"/>
          <w:sz w:val="18"/>
        </w:rPr>
        <w:t>V]              216.72  Km/</w:t>
      </w:r>
      <w:proofErr w:type="spellStart"/>
      <w:r>
        <w:rPr>
          <w:rFonts w:ascii="Consolas" w:hAnsi="Consolas" w:cs="Arial"/>
          <w:sz w:val="18"/>
        </w:rPr>
        <w:t>hr</w:t>
      </w:r>
      <w:proofErr w:type="spellEnd"/>
    </w:p>
    <w:p w14:paraId="63252B9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Surface Roughness Category                   C: Open Terrain</w:t>
      </w:r>
    </w:p>
    <w:p w14:paraId="320DD15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Type of Surface                            Moderately Smooth</w:t>
      </w:r>
    </w:p>
    <w:p w14:paraId="1B31DE1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Base Elevation                                           </w:t>
      </w:r>
      <w:proofErr w:type="gramStart"/>
      <w:r>
        <w:rPr>
          <w:rFonts w:ascii="Consolas" w:hAnsi="Consolas" w:cs="Arial"/>
          <w:sz w:val="18"/>
        </w:rPr>
        <w:t>305  mm.</w:t>
      </w:r>
      <w:proofErr w:type="gramEnd"/>
    </w:p>
    <w:p w14:paraId="2F2EAAF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Percent Wind for Hydrotest                              50.0</w:t>
      </w:r>
    </w:p>
    <w:p w14:paraId="1E1B224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Using User defined Wind Press. Vs Elev.                    N</w:t>
      </w:r>
    </w:p>
    <w:p w14:paraId="62582D5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Height of Hill or Escarpment     H or </w:t>
      </w:r>
      <w:proofErr w:type="spellStart"/>
      <w:r>
        <w:rPr>
          <w:rFonts w:ascii="Consolas" w:hAnsi="Consolas" w:cs="Arial"/>
          <w:sz w:val="18"/>
        </w:rPr>
        <w:t>Hh</w:t>
      </w:r>
      <w:proofErr w:type="spellEnd"/>
      <w:r>
        <w:rPr>
          <w:rFonts w:ascii="Consolas" w:hAnsi="Consolas" w:cs="Arial"/>
          <w:sz w:val="18"/>
        </w:rPr>
        <w:t xml:space="preserve">                   </w:t>
      </w:r>
      <w:proofErr w:type="gramStart"/>
      <w:r>
        <w:rPr>
          <w:rFonts w:ascii="Consolas" w:hAnsi="Consolas" w:cs="Arial"/>
          <w:sz w:val="18"/>
        </w:rPr>
        <w:t>0  mm.</w:t>
      </w:r>
      <w:proofErr w:type="gramEnd"/>
    </w:p>
    <w:p w14:paraId="397BD68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Distance Upwind of Crest              </w:t>
      </w:r>
      <w:proofErr w:type="spellStart"/>
      <w:r>
        <w:rPr>
          <w:rFonts w:ascii="Consolas" w:hAnsi="Consolas" w:cs="Arial"/>
          <w:sz w:val="18"/>
        </w:rPr>
        <w:t>Lh</w:t>
      </w:r>
      <w:proofErr w:type="spellEnd"/>
      <w:r>
        <w:rPr>
          <w:rFonts w:ascii="Consolas" w:hAnsi="Consolas" w:cs="Arial"/>
          <w:sz w:val="18"/>
        </w:rPr>
        <w:t xml:space="preserve">                   </w:t>
      </w:r>
      <w:proofErr w:type="gramStart"/>
      <w:r>
        <w:rPr>
          <w:rFonts w:ascii="Consolas" w:hAnsi="Consolas" w:cs="Arial"/>
          <w:sz w:val="18"/>
        </w:rPr>
        <w:t>0  mm.</w:t>
      </w:r>
      <w:proofErr w:type="gramEnd"/>
    </w:p>
    <w:p w14:paraId="32820CF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Distance from Crest to the Vessel      x                   </w:t>
      </w:r>
      <w:proofErr w:type="gramStart"/>
      <w:r>
        <w:rPr>
          <w:rFonts w:ascii="Consolas" w:hAnsi="Consolas" w:cs="Arial"/>
          <w:sz w:val="18"/>
        </w:rPr>
        <w:t>0  mm.</w:t>
      </w:r>
      <w:proofErr w:type="gramEnd"/>
    </w:p>
    <w:p w14:paraId="7CFDA1A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Type of Terrain </w:t>
      </w:r>
      <w:proofErr w:type="gramStart"/>
      <w:r>
        <w:rPr>
          <w:rFonts w:ascii="Consolas" w:hAnsi="Consolas" w:cs="Arial"/>
          <w:sz w:val="18"/>
        </w:rPr>
        <w:t>( Hill</w:t>
      </w:r>
      <w:proofErr w:type="gramEnd"/>
      <w:r>
        <w:rPr>
          <w:rFonts w:ascii="Consolas" w:hAnsi="Consolas" w:cs="Arial"/>
          <w:sz w:val="18"/>
        </w:rPr>
        <w:t>, Escarpment )                    Flat</w:t>
      </w:r>
    </w:p>
    <w:p w14:paraId="612F077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Damping Factor (Beta) for Wind (</w:t>
      </w:r>
      <w:proofErr w:type="spellStart"/>
      <w:proofErr w:type="gramStart"/>
      <w:r>
        <w:rPr>
          <w:rFonts w:ascii="Consolas" w:hAnsi="Consolas" w:cs="Arial"/>
          <w:sz w:val="18"/>
        </w:rPr>
        <w:t>Ope</w:t>
      </w:r>
      <w:proofErr w:type="spellEnd"/>
      <w:r>
        <w:rPr>
          <w:rFonts w:ascii="Consolas" w:hAnsi="Consolas" w:cs="Arial"/>
          <w:sz w:val="18"/>
        </w:rPr>
        <w:t xml:space="preserve">)   </w:t>
      </w:r>
      <w:proofErr w:type="gramEnd"/>
      <w:r>
        <w:rPr>
          <w:rFonts w:ascii="Consolas" w:hAnsi="Consolas" w:cs="Arial"/>
          <w:sz w:val="18"/>
        </w:rPr>
        <w:t xml:space="preserve">               0.0100</w:t>
      </w:r>
    </w:p>
    <w:p w14:paraId="31ED528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Damping Factor (Beta) for Wind (</w:t>
      </w:r>
      <w:proofErr w:type="gramStart"/>
      <w:r>
        <w:rPr>
          <w:rFonts w:ascii="Consolas" w:hAnsi="Consolas" w:cs="Arial"/>
          <w:sz w:val="18"/>
        </w:rPr>
        <w:t xml:space="preserve">Empty)   </w:t>
      </w:r>
      <w:proofErr w:type="gramEnd"/>
      <w:r>
        <w:rPr>
          <w:rFonts w:ascii="Consolas" w:hAnsi="Consolas" w:cs="Arial"/>
          <w:sz w:val="18"/>
        </w:rPr>
        <w:t xml:space="preserve">             0.0000</w:t>
      </w:r>
    </w:p>
    <w:p w14:paraId="5B9046B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Damping Factor (Beta) for Wind (</w:t>
      </w:r>
      <w:proofErr w:type="gramStart"/>
      <w:r>
        <w:rPr>
          <w:rFonts w:ascii="Consolas" w:hAnsi="Consolas" w:cs="Arial"/>
          <w:sz w:val="18"/>
        </w:rPr>
        <w:t xml:space="preserve">Filled)   </w:t>
      </w:r>
      <w:proofErr w:type="gramEnd"/>
      <w:r>
        <w:rPr>
          <w:rFonts w:ascii="Consolas" w:hAnsi="Consolas" w:cs="Arial"/>
          <w:sz w:val="18"/>
        </w:rPr>
        <w:t xml:space="preserve">            0.0000</w:t>
      </w:r>
    </w:p>
    <w:p w14:paraId="223C67E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Site Elevation above Sea Level                          </w:t>
      </w:r>
      <w:proofErr w:type="gramStart"/>
      <w:r>
        <w:rPr>
          <w:rFonts w:ascii="Consolas" w:hAnsi="Consolas" w:cs="Arial"/>
          <w:sz w:val="18"/>
        </w:rPr>
        <w:t>1100  mm.</w:t>
      </w:r>
      <w:proofErr w:type="gramEnd"/>
    </w:p>
    <w:p w14:paraId="48CEFED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360719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Seismic Design Code                            ASCE/SEI 7-16</w:t>
      </w:r>
    </w:p>
    <w:p w14:paraId="3D08956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Seismic Load Reduction Scale Factor                    1.000</w:t>
      </w:r>
    </w:p>
    <w:p w14:paraId="6A4037D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Importance Factor                                      1.250</w:t>
      </w:r>
    </w:p>
    <w:p w14:paraId="02799E0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Table Value Fa                                         1.400</w:t>
      </w:r>
    </w:p>
    <w:p w14:paraId="741E223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Table Value </w:t>
      </w:r>
      <w:proofErr w:type="spellStart"/>
      <w:r>
        <w:rPr>
          <w:rFonts w:ascii="Consolas" w:hAnsi="Consolas" w:cs="Arial"/>
          <w:sz w:val="18"/>
        </w:rPr>
        <w:t>Fv</w:t>
      </w:r>
      <w:proofErr w:type="spellEnd"/>
      <w:r>
        <w:rPr>
          <w:rFonts w:ascii="Consolas" w:hAnsi="Consolas" w:cs="Arial"/>
          <w:sz w:val="18"/>
        </w:rPr>
        <w:t xml:space="preserve">                                         2.300</w:t>
      </w:r>
    </w:p>
    <w:p w14:paraId="3E4F4D2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Max. Mapped Res. Acceleration    </w:t>
      </w:r>
      <w:proofErr w:type="gramStart"/>
      <w:r>
        <w:rPr>
          <w:rFonts w:ascii="Consolas" w:hAnsi="Consolas" w:cs="Arial"/>
          <w:sz w:val="18"/>
        </w:rPr>
        <w:t xml:space="preserve">   [</w:t>
      </w:r>
      <w:proofErr w:type="gramEnd"/>
      <w:r>
        <w:rPr>
          <w:rFonts w:ascii="Consolas" w:hAnsi="Consolas" w:cs="Arial"/>
          <w:sz w:val="18"/>
        </w:rPr>
        <w:t>Ss]               0.500</w:t>
      </w:r>
    </w:p>
    <w:p w14:paraId="47A4B02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Max. Eff. Ground Acceleration     </w:t>
      </w:r>
      <w:proofErr w:type="gramStart"/>
      <w:r>
        <w:rPr>
          <w:rFonts w:ascii="Consolas" w:hAnsi="Consolas" w:cs="Arial"/>
          <w:sz w:val="18"/>
        </w:rPr>
        <w:t xml:space="preserve">   [</w:t>
      </w:r>
      <w:proofErr w:type="gramEnd"/>
      <w:r>
        <w:rPr>
          <w:rFonts w:ascii="Consolas" w:hAnsi="Consolas" w:cs="Arial"/>
          <w:sz w:val="18"/>
        </w:rPr>
        <w:t>S]               0.150</w:t>
      </w:r>
    </w:p>
    <w:p w14:paraId="715F0A9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Force Modification Factor R                            3.000</w:t>
      </w:r>
    </w:p>
    <w:p w14:paraId="5824AA3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Site Class                                                 D</w:t>
      </w:r>
    </w:p>
    <w:p w14:paraId="1F76D82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Component Elevation Ratio            z/h               0.000</w:t>
      </w:r>
    </w:p>
    <w:p w14:paraId="55BCEA5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Amplification Factor                  Ap               0.000</w:t>
      </w:r>
    </w:p>
    <w:p w14:paraId="2BCB926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Force Factor                                           0.000</w:t>
      </w:r>
    </w:p>
    <w:p w14:paraId="4D9B830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Consider Vertical Acceleration                            No</w:t>
      </w:r>
    </w:p>
    <w:p w14:paraId="58A7172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Minimum Acceleration Multiplier                        0.000</w:t>
      </w:r>
    </w:p>
    <w:p w14:paraId="7802C03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User Value of </w:t>
      </w:r>
      <w:proofErr w:type="spellStart"/>
      <w:r>
        <w:rPr>
          <w:rFonts w:ascii="Consolas" w:hAnsi="Consolas" w:cs="Arial"/>
          <w:sz w:val="18"/>
        </w:rPr>
        <w:t>Sds</w:t>
      </w:r>
      <w:proofErr w:type="spellEnd"/>
      <w:r>
        <w:rPr>
          <w:rFonts w:ascii="Consolas" w:hAnsi="Consolas" w:cs="Arial"/>
          <w:sz w:val="18"/>
        </w:rPr>
        <w:t xml:space="preserve"> (used if &gt; </w:t>
      </w:r>
      <w:proofErr w:type="gramStart"/>
      <w:r>
        <w:rPr>
          <w:rFonts w:ascii="Consolas" w:hAnsi="Consolas" w:cs="Arial"/>
          <w:sz w:val="18"/>
        </w:rPr>
        <w:t>0 )</w:t>
      </w:r>
      <w:proofErr w:type="gramEnd"/>
      <w:r>
        <w:rPr>
          <w:rFonts w:ascii="Consolas" w:hAnsi="Consolas" w:cs="Arial"/>
          <w:sz w:val="18"/>
        </w:rPr>
        <w:t xml:space="preserve">                       0.000</w:t>
      </w:r>
    </w:p>
    <w:p w14:paraId="22B5E90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User Value of Sd1 (used if &gt; </w:t>
      </w:r>
      <w:proofErr w:type="gramStart"/>
      <w:r>
        <w:rPr>
          <w:rFonts w:ascii="Consolas" w:hAnsi="Consolas" w:cs="Arial"/>
          <w:sz w:val="18"/>
        </w:rPr>
        <w:t>0 )</w:t>
      </w:r>
      <w:proofErr w:type="gramEnd"/>
      <w:r>
        <w:rPr>
          <w:rFonts w:ascii="Consolas" w:hAnsi="Consolas" w:cs="Arial"/>
          <w:sz w:val="18"/>
        </w:rPr>
        <w:t xml:space="preserve">                       0.000</w:t>
      </w:r>
    </w:p>
    <w:p w14:paraId="32DE0DE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Moment Reduction Factor Tau                            1.000</w:t>
      </w:r>
    </w:p>
    <w:p w14:paraId="3D733BFF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7E07F5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M.A.W.P + Static Head to Nozzle                            Y</w:t>
      </w:r>
    </w:p>
    <w:p w14:paraId="3C0C655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Consider MAP New and Cold in </w:t>
      </w:r>
      <w:proofErr w:type="spellStart"/>
      <w:r>
        <w:rPr>
          <w:rFonts w:ascii="Consolas" w:hAnsi="Consolas" w:cs="Arial"/>
          <w:sz w:val="18"/>
        </w:rPr>
        <w:t>Noz</w:t>
      </w:r>
      <w:proofErr w:type="spellEnd"/>
      <w:r>
        <w:rPr>
          <w:rFonts w:ascii="Consolas" w:hAnsi="Consolas" w:cs="Arial"/>
          <w:sz w:val="18"/>
        </w:rPr>
        <w:t>. Design                   N</w:t>
      </w:r>
    </w:p>
    <w:p w14:paraId="68A7DCA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Consider External Loads for Nozzle Des.                    Y</w:t>
      </w:r>
    </w:p>
    <w:p w14:paraId="1E3CB7C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Use ASME VIII-1 Appendix 1-9                               N</w:t>
      </w:r>
    </w:p>
    <w:p w14:paraId="7B651FC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8462DC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Perform Blast Load Analysis                               No</w:t>
      </w:r>
    </w:p>
    <w:p w14:paraId="0E44D3D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Material Database Year        Current w/Addenda or Code Year</w:t>
      </w:r>
    </w:p>
    <w:p w14:paraId="30ACBE56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31A8AF2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lastRenderedPageBreak/>
        <w:t>Configuration Directives:</w:t>
      </w:r>
    </w:p>
    <w:p w14:paraId="0521541D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8DBF63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g0 is taken as </w:t>
      </w:r>
      <w:proofErr w:type="gramStart"/>
      <w:r>
        <w:rPr>
          <w:rFonts w:ascii="Consolas" w:hAnsi="Consolas" w:cs="Arial"/>
          <w:sz w:val="18"/>
        </w:rPr>
        <w:t>min( g</w:t>
      </w:r>
      <w:proofErr w:type="gramEnd"/>
      <w:r>
        <w:rPr>
          <w:rFonts w:ascii="Consolas" w:hAnsi="Consolas" w:cs="Arial"/>
          <w:sz w:val="18"/>
        </w:rPr>
        <w:t xml:space="preserve">0, attached shell </w:t>
      </w:r>
      <w:proofErr w:type="spellStart"/>
      <w:r>
        <w:rPr>
          <w:rFonts w:ascii="Consolas" w:hAnsi="Consolas" w:cs="Arial"/>
          <w:sz w:val="18"/>
        </w:rPr>
        <w:t>thk</w:t>
      </w:r>
      <w:proofErr w:type="spellEnd"/>
      <w:r>
        <w:rPr>
          <w:rFonts w:ascii="Consolas" w:hAnsi="Consolas" w:cs="Arial"/>
          <w:sz w:val="18"/>
        </w:rPr>
        <w:t xml:space="preserve"> )             Yes</w:t>
      </w:r>
    </w:p>
    <w:p w14:paraId="5CB9538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4C729B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CBAB69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Do not use Nozzle MDMT Interpretation VIII-1 01-37        No</w:t>
      </w:r>
    </w:p>
    <w:p w14:paraId="18F3428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Use Table G instead of exact equation for "A"            Yes</w:t>
      </w:r>
    </w:p>
    <w:p w14:paraId="3BD25ED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Shell Head Joints are Tapered                            Yes</w:t>
      </w:r>
    </w:p>
    <w:p w14:paraId="12FBC3D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Compute "K" in corroded condition                        Yes</w:t>
      </w:r>
    </w:p>
    <w:p w14:paraId="40C3FF4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Use Code Case 2286                                        No</w:t>
      </w:r>
    </w:p>
    <w:p w14:paraId="4CB847D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Use the MAWP to compute the MDMT                         Yes</w:t>
      </w:r>
    </w:p>
    <w:p w14:paraId="111F63B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For thickness ratios &lt;= 0.35, MDMT will be -155F (-104C) Yes</w:t>
      </w:r>
    </w:p>
    <w:p w14:paraId="1777252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For PWHT &amp; P1 Materials the MDMT can be &lt; -55F (-48C)     No</w:t>
      </w:r>
    </w:p>
    <w:p w14:paraId="5CB28DA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E0461A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Using Metric Material Databases, ASME II D               Yes</w:t>
      </w:r>
    </w:p>
    <w:p w14:paraId="0F2833C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Calculate B31.3 type stress for Nozzles with Loads       Yes</w:t>
      </w:r>
    </w:p>
    <w:p w14:paraId="44A0C83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Reduce the MDMT due to lower membrane stress             Yes</w:t>
      </w:r>
    </w:p>
    <w:p w14:paraId="77F2C64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Consider Longitudinal Stress in MDMT Calculations        Yes</w:t>
      </w:r>
    </w:p>
    <w:p w14:paraId="3474568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4DFDD87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Complete Listing of Vessel Elements and Details:</w:t>
      </w:r>
    </w:p>
    <w:p w14:paraId="40F520C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52E28A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Element#                                                 1/4</w:t>
      </w:r>
    </w:p>
    <w:p w14:paraId="609E51E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Element From Node                                         10</w:t>
      </w:r>
    </w:p>
    <w:p w14:paraId="52445D8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Element To Node                                           20</w:t>
      </w:r>
    </w:p>
    <w:p w14:paraId="1C5FC3F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Element Type                                      Elliptical</w:t>
      </w:r>
    </w:p>
    <w:p w14:paraId="7DC77D0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Description                                      BOTTOM DISH</w:t>
      </w:r>
    </w:p>
    <w:p w14:paraId="2C9A54E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Distance "FROM" to "TO"                                   </w:t>
      </w:r>
      <w:proofErr w:type="gramStart"/>
      <w:r>
        <w:rPr>
          <w:rFonts w:ascii="Consolas" w:hAnsi="Consolas" w:cs="Arial"/>
          <w:sz w:val="18"/>
        </w:rPr>
        <w:t>50  mm.</w:t>
      </w:r>
      <w:proofErr w:type="gramEnd"/>
    </w:p>
    <w:p w14:paraId="1705B9A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Inside Diameter                                          </w:t>
      </w:r>
      <w:proofErr w:type="gramStart"/>
      <w:r>
        <w:rPr>
          <w:rFonts w:ascii="Consolas" w:hAnsi="Consolas" w:cs="Arial"/>
          <w:sz w:val="18"/>
        </w:rPr>
        <w:t>500  mm.</w:t>
      </w:r>
      <w:proofErr w:type="gramEnd"/>
    </w:p>
    <w:p w14:paraId="6EA886A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Element Thickness                                          </w:t>
      </w:r>
      <w:proofErr w:type="gramStart"/>
      <w:r>
        <w:rPr>
          <w:rFonts w:ascii="Consolas" w:hAnsi="Consolas" w:cs="Arial"/>
          <w:sz w:val="18"/>
        </w:rPr>
        <w:t>6  mm.</w:t>
      </w:r>
      <w:proofErr w:type="gramEnd"/>
    </w:p>
    <w:p w14:paraId="7BB6112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Internal Corrosion Allowance                               </w:t>
      </w:r>
      <w:proofErr w:type="gramStart"/>
      <w:r>
        <w:rPr>
          <w:rFonts w:ascii="Consolas" w:hAnsi="Consolas" w:cs="Arial"/>
          <w:sz w:val="18"/>
        </w:rPr>
        <w:t>0  mm.</w:t>
      </w:r>
      <w:proofErr w:type="gramEnd"/>
    </w:p>
    <w:p w14:paraId="12DE4FC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Nominal Thickness                                          </w:t>
      </w:r>
      <w:proofErr w:type="gramStart"/>
      <w:r>
        <w:rPr>
          <w:rFonts w:ascii="Consolas" w:hAnsi="Consolas" w:cs="Arial"/>
          <w:sz w:val="18"/>
        </w:rPr>
        <w:t>8  mm.</w:t>
      </w:r>
      <w:proofErr w:type="gramEnd"/>
    </w:p>
    <w:p w14:paraId="5A8DAE2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External Corrosion Allowance                               </w:t>
      </w:r>
      <w:proofErr w:type="gramStart"/>
      <w:r>
        <w:rPr>
          <w:rFonts w:ascii="Consolas" w:hAnsi="Consolas" w:cs="Arial"/>
          <w:sz w:val="18"/>
        </w:rPr>
        <w:t>0  mm.</w:t>
      </w:r>
      <w:proofErr w:type="gramEnd"/>
    </w:p>
    <w:p w14:paraId="795158B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Design Internal Pressure                               </w:t>
      </w:r>
      <w:proofErr w:type="gramStart"/>
      <w:r>
        <w:rPr>
          <w:rFonts w:ascii="Consolas" w:hAnsi="Consolas" w:cs="Arial"/>
          <w:sz w:val="18"/>
        </w:rPr>
        <w:t>0.522  bars</w:t>
      </w:r>
      <w:proofErr w:type="gramEnd"/>
    </w:p>
    <w:p w14:paraId="0AE9460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Design Temperature Internal Pressure                      </w:t>
      </w:r>
      <w:proofErr w:type="gramStart"/>
      <w:r>
        <w:rPr>
          <w:rFonts w:ascii="Consolas" w:hAnsi="Consolas" w:cs="Arial"/>
          <w:sz w:val="18"/>
        </w:rPr>
        <w:t>85  °</w:t>
      </w:r>
      <w:proofErr w:type="gramEnd"/>
      <w:r>
        <w:rPr>
          <w:rFonts w:ascii="Consolas" w:hAnsi="Consolas" w:cs="Arial"/>
          <w:sz w:val="18"/>
        </w:rPr>
        <w:t>C</w:t>
      </w:r>
    </w:p>
    <w:p w14:paraId="14C5DA1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Design External Pressure                                   </w:t>
      </w:r>
      <w:proofErr w:type="gramStart"/>
      <w:r>
        <w:rPr>
          <w:rFonts w:ascii="Consolas" w:hAnsi="Consolas" w:cs="Arial"/>
          <w:sz w:val="18"/>
        </w:rPr>
        <w:t>0  bars</w:t>
      </w:r>
      <w:proofErr w:type="gramEnd"/>
    </w:p>
    <w:p w14:paraId="7521A00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Design Temperature External Pressure                       </w:t>
      </w:r>
      <w:proofErr w:type="gramStart"/>
      <w:r>
        <w:rPr>
          <w:rFonts w:ascii="Consolas" w:hAnsi="Consolas" w:cs="Arial"/>
          <w:sz w:val="18"/>
        </w:rPr>
        <w:t>0  °</w:t>
      </w:r>
      <w:proofErr w:type="gramEnd"/>
      <w:r>
        <w:rPr>
          <w:rFonts w:ascii="Consolas" w:hAnsi="Consolas" w:cs="Arial"/>
          <w:sz w:val="18"/>
        </w:rPr>
        <w:t>C</w:t>
      </w:r>
    </w:p>
    <w:p w14:paraId="1661D83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Effective Diameter Multiplier                            1.2</w:t>
      </w:r>
    </w:p>
    <w:p w14:paraId="02635AD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Material Name                                    SA-240 316L</w:t>
      </w:r>
    </w:p>
    <w:p w14:paraId="1BA6A78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Allowable Stress, Ambient                            </w:t>
      </w:r>
      <w:proofErr w:type="gramStart"/>
      <w:r>
        <w:rPr>
          <w:rFonts w:ascii="Consolas" w:hAnsi="Consolas" w:cs="Arial"/>
          <w:sz w:val="18"/>
        </w:rPr>
        <w:t>115  N.</w:t>
      </w:r>
      <w:proofErr w:type="gramEnd"/>
      <w:r>
        <w:rPr>
          <w:rFonts w:ascii="Consolas" w:hAnsi="Consolas" w:cs="Arial"/>
          <w:sz w:val="18"/>
        </w:rPr>
        <w:t>/mm²</w:t>
      </w:r>
    </w:p>
    <w:p w14:paraId="089C0CA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Allowable Stress, Operating                        </w:t>
      </w:r>
      <w:proofErr w:type="gramStart"/>
      <w:r>
        <w:rPr>
          <w:rFonts w:ascii="Consolas" w:hAnsi="Consolas" w:cs="Arial"/>
          <w:sz w:val="18"/>
        </w:rPr>
        <w:t>100.5  N.</w:t>
      </w:r>
      <w:proofErr w:type="gramEnd"/>
      <w:r>
        <w:rPr>
          <w:rFonts w:ascii="Consolas" w:hAnsi="Consolas" w:cs="Arial"/>
          <w:sz w:val="18"/>
        </w:rPr>
        <w:t>/mm²</w:t>
      </w:r>
    </w:p>
    <w:p w14:paraId="21DEFC8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Allowable Stress, Hydrotest                          </w:t>
      </w:r>
      <w:proofErr w:type="gramStart"/>
      <w:r>
        <w:rPr>
          <w:rFonts w:ascii="Consolas" w:hAnsi="Consolas" w:cs="Arial"/>
          <w:sz w:val="18"/>
        </w:rPr>
        <w:t>153  N.</w:t>
      </w:r>
      <w:proofErr w:type="gramEnd"/>
      <w:r>
        <w:rPr>
          <w:rFonts w:ascii="Consolas" w:hAnsi="Consolas" w:cs="Arial"/>
          <w:sz w:val="18"/>
        </w:rPr>
        <w:t>/mm²</w:t>
      </w:r>
    </w:p>
    <w:p w14:paraId="4086A2E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Material Density                                </w:t>
      </w:r>
      <w:proofErr w:type="gramStart"/>
      <w:r>
        <w:rPr>
          <w:rFonts w:ascii="Consolas" w:hAnsi="Consolas" w:cs="Arial"/>
          <w:sz w:val="18"/>
        </w:rPr>
        <w:t>0.008027  kg</w:t>
      </w:r>
      <w:proofErr w:type="gramEnd"/>
      <w:r>
        <w:rPr>
          <w:rFonts w:ascii="Consolas" w:hAnsi="Consolas" w:cs="Arial"/>
          <w:sz w:val="18"/>
        </w:rPr>
        <w:t>./cm³</w:t>
      </w:r>
    </w:p>
    <w:p w14:paraId="1B57E76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P Number Thickness                                     </w:t>
      </w:r>
      <w:proofErr w:type="gramStart"/>
      <w:r>
        <w:rPr>
          <w:rFonts w:ascii="Consolas" w:hAnsi="Consolas" w:cs="Arial"/>
          <w:sz w:val="18"/>
        </w:rPr>
        <w:t>0  mm.</w:t>
      </w:r>
      <w:proofErr w:type="gramEnd"/>
    </w:p>
    <w:p w14:paraId="78CB8CB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Yield Stress, Operating                            </w:t>
      </w:r>
      <w:proofErr w:type="gramStart"/>
      <w:r>
        <w:rPr>
          <w:rFonts w:ascii="Consolas" w:hAnsi="Consolas" w:cs="Arial"/>
          <w:sz w:val="18"/>
        </w:rPr>
        <w:t>150.1  N.</w:t>
      </w:r>
      <w:proofErr w:type="gramEnd"/>
      <w:r>
        <w:rPr>
          <w:rFonts w:ascii="Consolas" w:hAnsi="Consolas" w:cs="Arial"/>
          <w:sz w:val="18"/>
        </w:rPr>
        <w:t>/mm²</w:t>
      </w:r>
    </w:p>
    <w:p w14:paraId="317D788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External Pressure Chart Name                        HA-4</w:t>
      </w:r>
    </w:p>
    <w:p w14:paraId="49957F2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UNS Number                                        S31603</w:t>
      </w:r>
    </w:p>
    <w:p w14:paraId="478B7A0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Product Form                                       Plate</w:t>
      </w:r>
    </w:p>
    <w:p w14:paraId="18165B2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Efficiency, Longitudinal Seam                            1.0</w:t>
      </w:r>
    </w:p>
    <w:p w14:paraId="22FB791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Efficiency, Circumferential Seam                         1.0</w:t>
      </w:r>
    </w:p>
    <w:p w14:paraId="6BFC49E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Elliptical Head Factor                                   2.0</w:t>
      </w:r>
    </w:p>
    <w:p w14:paraId="365266C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Weld is pre-Heated                                        No</w:t>
      </w:r>
    </w:p>
    <w:p w14:paraId="6B1C56D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9FF08D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Element From Node                                     10</w:t>
      </w:r>
    </w:p>
    <w:p w14:paraId="1F1D683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Detail Type                                       Liquid</w:t>
      </w:r>
    </w:p>
    <w:p w14:paraId="39DFC1A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Detail ID                                      Liquid 10</w:t>
      </w:r>
    </w:p>
    <w:p w14:paraId="2E21EB1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Dist. from "FROM" Node / Offset </w:t>
      </w:r>
      <w:proofErr w:type="spellStart"/>
      <w:r>
        <w:rPr>
          <w:rFonts w:ascii="Consolas" w:hAnsi="Consolas" w:cs="Arial"/>
          <w:sz w:val="18"/>
        </w:rPr>
        <w:t>dist</w:t>
      </w:r>
      <w:proofErr w:type="spellEnd"/>
      <w:r>
        <w:rPr>
          <w:rFonts w:ascii="Consolas" w:hAnsi="Consolas" w:cs="Arial"/>
          <w:sz w:val="18"/>
        </w:rPr>
        <w:t xml:space="preserve">                -</w:t>
      </w:r>
      <w:proofErr w:type="gramStart"/>
      <w:r>
        <w:rPr>
          <w:rFonts w:ascii="Consolas" w:hAnsi="Consolas" w:cs="Arial"/>
          <w:sz w:val="18"/>
        </w:rPr>
        <w:t>125  mm.</w:t>
      </w:r>
      <w:proofErr w:type="gramEnd"/>
    </w:p>
    <w:p w14:paraId="277C5F8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Height/Length of Liquid                              </w:t>
      </w:r>
      <w:proofErr w:type="gramStart"/>
      <w:r>
        <w:rPr>
          <w:rFonts w:ascii="Consolas" w:hAnsi="Consolas" w:cs="Arial"/>
          <w:sz w:val="18"/>
        </w:rPr>
        <w:t>175  mm.</w:t>
      </w:r>
      <w:proofErr w:type="gramEnd"/>
    </w:p>
    <w:p w14:paraId="08F35E0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Liquid Density                                  </w:t>
      </w:r>
      <w:proofErr w:type="gramStart"/>
      <w:r>
        <w:rPr>
          <w:rFonts w:ascii="Consolas" w:hAnsi="Consolas" w:cs="Arial"/>
          <w:sz w:val="18"/>
        </w:rPr>
        <w:t>0.001038  kg</w:t>
      </w:r>
      <w:proofErr w:type="gramEnd"/>
      <w:r>
        <w:rPr>
          <w:rFonts w:ascii="Consolas" w:hAnsi="Consolas" w:cs="Arial"/>
          <w:sz w:val="18"/>
        </w:rPr>
        <w:t>./cm³</w:t>
      </w:r>
    </w:p>
    <w:p w14:paraId="30909E5A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15B8B7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Element From Node                                     10</w:t>
      </w:r>
    </w:p>
    <w:p w14:paraId="7C35D6A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Detail Type                                       Nozzle</w:t>
      </w:r>
    </w:p>
    <w:p w14:paraId="1BAEF41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lastRenderedPageBreak/>
        <w:t xml:space="preserve">     Detail ID                                             N5</w:t>
      </w:r>
    </w:p>
    <w:p w14:paraId="4649563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Dist. from "FROM" Node / Offset </w:t>
      </w:r>
      <w:proofErr w:type="spellStart"/>
      <w:r>
        <w:rPr>
          <w:rFonts w:ascii="Consolas" w:hAnsi="Consolas" w:cs="Arial"/>
          <w:sz w:val="18"/>
        </w:rPr>
        <w:t>dist</w:t>
      </w:r>
      <w:proofErr w:type="spellEnd"/>
      <w:r>
        <w:rPr>
          <w:rFonts w:ascii="Consolas" w:hAnsi="Consolas" w:cs="Arial"/>
          <w:sz w:val="18"/>
        </w:rPr>
        <w:t xml:space="preserve">                 </w:t>
      </w:r>
      <w:proofErr w:type="gramStart"/>
      <w:r>
        <w:rPr>
          <w:rFonts w:ascii="Consolas" w:hAnsi="Consolas" w:cs="Arial"/>
          <w:sz w:val="18"/>
        </w:rPr>
        <w:t>180  mm.</w:t>
      </w:r>
      <w:proofErr w:type="gramEnd"/>
    </w:p>
    <w:p w14:paraId="211BB52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Nozzle Diameter                                       </w:t>
      </w:r>
      <w:proofErr w:type="gramStart"/>
      <w:r>
        <w:rPr>
          <w:rFonts w:ascii="Consolas" w:hAnsi="Consolas" w:cs="Arial"/>
          <w:sz w:val="18"/>
        </w:rPr>
        <w:t>50  mm</w:t>
      </w:r>
      <w:proofErr w:type="gramEnd"/>
    </w:p>
    <w:p w14:paraId="12E275C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Nozzle Schedule                                      160</w:t>
      </w:r>
    </w:p>
    <w:p w14:paraId="0DDC62E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Nozzle Class                                         150</w:t>
      </w:r>
    </w:p>
    <w:p w14:paraId="557F053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Layout Angle                                        90.0</w:t>
      </w:r>
    </w:p>
    <w:p w14:paraId="5D34AA9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Blind Flange (Y/</w:t>
      </w:r>
      <w:proofErr w:type="gramStart"/>
      <w:r>
        <w:rPr>
          <w:rFonts w:ascii="Consolas" w:hAnsi="Consolas" w:cs="Arial"/>
          <w:sz w:val="18"/>
        </w:rPr>
        <w:t xml:space="preserve">N)   </w:t>
      </w:r>
      <w:proofErr w:type="gramEnd"/>
      <w:r>
        <w:rPr>
          <w:rFonts w:ascii="Consolas" w:hAnsi="Consolas" w:cs="Arial"/>
          <w:sz w:val="18"/>
        </w:rPr>
        <w:t xml:space="preserve">                                  N</w:t>
      </w:r>
    </w:p>
    <w:p w14:paraId="3699F1A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Weight of Nozzle </w:t>
      </w:r>
      <w:proofErr w:type="gramStart"/>
      <w:r>
        <w:rPr>
          <w:rFonts w:ascii="Consolas" w:hAnsi="Consolas" w:cs="Arial"/>
          <w:sz w:val="18"/>
        </w:rPr>
        <w:t>( Used</w:t>
      </w:r>
      <w:proofErr w:type="gramEnd"/>
      <w:r>
        <w:rPr>
          <w:rFonts w:ascii="Consolas" w:hAnsi="Consolas" w:cs="Arial"/>
          <w:sz w:val="18"/>
        </w:rPr>
        <w:t xml:space="preserve"> if &gt; 0 )                  45.725  N</w:t>
      </w:r>
    </w:p>
    <w:p w14:paraId="3AB4449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Grade of Attached Flange                          GR 2.3</w:t>
      </w:r>
    </w:p>
    <w:p w14:paraId="2F1BFEA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Nozzle </w:t>
      </w:r>
      <w:proofErr w:type="spellStart"/>
      <w:r>
        <w:rPr>
          <w:rFonts w:ascii="Consolas" w:hAnsi="Consolas" w:cs="Arial"/>
          <w:sz w:val="18"/>
        </w:rPr>
        <w:t>Matl</w:t>
      </w:r>
      <w:proofErr w:type="spellEnd"/>
      <w:r>
        <w:rPr>
          <w:rFonts w:ascii="Consolas" w:hAnsi="Consolas" w:cs="Arial"/>
          <w:sz w:val="18"/>
        </w:rPr>
        <w:t xml:space="preserve">                                SA-312 TP316L</w:t>
      </w:r>
    </w:p>
    <w:p w14:paraId="3C3C4D9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4A7BCA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Element From Node                                     10</w:t>
      </w:r>
    </w:p>
    <w:p w14:paraId="5C2DA00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Detail Type                                       Nozzle</w:t>
      </w:r>
    </w:p>
    <w:p w14:paraId="743DAA3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Detail ID                                             N8</w:t>
      </w:r>
    </w:p>
    <w:p w14:paraId="66E011B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Dist. from "FROM" Node / Offset </w:t>
      </w:r>
      <w:proofErr w:type="spellStart"/>
      <w:r>
        <w:rPr>
          <w:rFonts w:ascii="Consolas" w:hAnsi="Consolas" w:cs="Arial"/>
          <w:sz w:val="18"/>
        </w:rPr>
        <w:t>dist</w:t>
      </w:r>
      <w:proofErr w:type="spellEnd"/>
      <w:r>
        <w:rPr>
          <w:rFonts w:ascii="Consolas" w:hAnsi="Consolas" w:cs="Arial"/>
          <w:sz w:val="18"/>
        </w:rPr>
        <w:t xml:space="preserve">                   </w:t>
      </w:r>
      <w:proofErr w:type="gramStart"/>
      <w:r>
        <w:rPr>
          <w:rFonts w:ascii="Consolas" w:hAnsi="Consolas" w:cs="Arial"/>
          <w:sz w:val="18"/>
        </w:rPr>
        <w:t>0  mm.</w:t>
      </w:r>
      <w:proofErr w:type="gramEnd"/>
    </w:p>
    <w:p w14:paraId="3741D46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Nozzle Diameter                                       </w:t>
      </w:r>
      <w:proofErr w:type="gramStart"/>
      <w:r>
        <w:rPr>
          <w:rFonts w:ascii="Consolas" w:hAnsi="Consolas" w:cs="Arial"/>
          <w:sz w:val="18"/>
        </w:rPr>
        <w:t>50  mm</w:t>
      </w:r>
      <w:proofErr w:type="gramEnd"/>
    </w:p>
    <w:p w14:paraId="3C52EA6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Nozzle Schedule                                      160</w:t>
      </w:r>
    </w:p>
    <w:p w14:paraId="2598018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Nozzle Class                                         150</w:t>
      </w:r>
    </w:p>
    <w:p w14:paraId="7921C4A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Layout Angle                                         0.0</w:t>
      </w:r>
    </w:p>
    <w:p w14:paraId="4626B0B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Blind Flange (Y/</w:t>
      </w:r>
      <w:proofErr w:type="gramStart"/>
      <w:r>
        <w:rPr>
          <w:rFonts w:ascii="Consolas" w:hAnsi="Consolas" w:cs="Arial"/>
          <w:sz w:val="18"/>
        </w:rPr>
        <w:t xml:space="preserve">N)   </w:t>
      </w:r>
      <w:proofErr w:type="gramEnd"/>
      <w:r>
        <w:rPr>
          <w:rFonts w:ascii="Consolas" w:hAnsi="Consolas" w:cs="Arial"/>
          <w:sz w:val="18"/>
        </w:rPr>
        <w:t xml:space="preserve">                                  N</w:t>
      </w:r>
    </w:p>
    <w:p w14:paraId="7718A50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Weight of Nozzle </w:t>
      </w:r>
      <w:proofErr w:type="gramStart"/>
      <w:r>
        <w:rPr>
          <w:rFonts w:ascii="Consolas" w:hAnsi="Consolas" w:cs="Arial"/>
          <w:sz w:val="18"/>
        </w:rPr>
        <w:t>( Used</w:t>
      </w:r>
      <w:proofErr w:type="gramEnd"/>
      <w:r>
        <w:rPr>
          <w:rFonts w:ascii="Consolas" w:hAnsi="Consolas" w:cs="Arial"/>
          <w:sz w:val="18"/>
        </w:rPr>
        <w:t xml:space="preserve"> if &gt; 0 )                  45.725  N</w:t>
      </w:r>
    </w:p>
    <w:p w14:paraId="71BB660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Grade of Attached Flange                          GR 2.3</w:t>
      </w:r>
    </w:p>
    <w:p w14:paraId="5013CD7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Nozzle </w:t>
      </w:r>
      <w:proofErr w:type="spellStart"/>
      <w:r>
        <w:rPr>
          <w:rFonts w:ascii="Consolas" w:hAnsi="Consolas" w:cs="Arial"/>
          <w:sz w:val="18"/>
        </w:rPr>
        <w:t>Matl</w:t>
      </w:r>
      <w:proofErr w:type="spellEnd"/>
      <w:r>
        <w:rPr>
          <w:rFonts w:ascii="Consolas" w:hAnsi="Consolas" w:cs="Arial"/>
          <w:sz w:val="18"/>
        </w:rPr>
        <w:t xml:space="preserve">                                SA-312 TP316L</w:t>
      </w:r>
    </w:p>
    <w:p w14:paraId="7070B61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572925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</w:t>
      </w:r>
    </w:p>
    <w:p w14:paraId="47EA01DF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3B1012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Element#                                                 2/4</w:t>
      </w:r>
    </w:p>
    <w:p w14:paraId="6DF16B7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Element From Node                                         20</w:t>
      </w:r>
    </w:p>
    <w:p w14:paraId="5B301F3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Element To Node                                           30</w:t>
      </w:r>
    </w:p>
    <w:p w14:paraId="6E5C6B6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Element Type                                        Cylinder</w:t>
      </w:r>
    </w:p>
    <w:p w14:paraId="5810DF3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Description                                            SHELL</w:t>
      </w:r>
    </w:p>
    <w:p w14:paraId="10B9BE1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Distance "FROM" to "TO"                                 </w:t>
      </w:r>
      <w:proofErr w:type="gramStart"/>
      <w:r>
        <w:rPr>
          <w:rFonts w:ascii="Consolas" w:hAnsi="Consolas" w:cs="Arial"/>
          <w:sz w:val="18"/>
        </w:rPr>
        <w:t>1442  mm.</w:t>
      </w:r>
      <w:proofErr w:type="gramEnd"/>
    </w:p>
    <w:p w14:paraId="44E7086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Inside Diameter                                          </w:t>
      </w:r>
      <w:proofErr w:type="gramStart"/>
      <w:r>
        <w:rPr>
          <w:rFonts w:ascii="Consolas" w:hAnsi="Consolas" w:cs="Arial"/>
          <w:sz w:val="18"/>
        </w:rPr>
        <w:t>500  mm.</w:t>
      </w:r>
      <w:proofErr w:type="gramEnd"/>
    </w:p>
    <w:p w14:paraId="2A43AA6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Element Thickness                                          </w:t>
      </w:r>
      <w:proofErr w:type="gramStart"/>
      <w:r>
        <w:rPr>
          <w:rFonts w:ascii="Consolas" w:hAnsi="Consolas" w:cs="Arial"/>
          <w:sz w:val="18"/>
        </w:rPr>
        <w:t>6  mm.</w:t>
      </w:r>
      <w:proofErr w:type="gramEnd"/>
    </w:p>
    <w:p w14:paraId="4DE22DC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Internal Corrosion Allowance                               </w:t>
      </w:r>
      <w:proofErr w:type="gramStart"/>
      <w:r>
        <w:rPr>
          <w:rFonts w:ascii="Consolas" w:hAnsi="Consolas" w:cs="Arial"/>
          <w:sz w:val="18"/>
        </w:rPr>
        <w:t>0  mm.</w:t>
      </w:r>
      <w:proofErr w:type="gramEnd"/>
    </w:p>
    <w:p w14:paraId="5D09164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Nominal Thickness                                          </w:t>
      </w:r>
      <w:proofErr w:type="gramStart"/>
      <w:r>
        <w:rPr>
          <w:rFonts w:ascii="Consolas" w:hAnsi="Consolas" w:cs="Arial"/>
          <w:sz w:val="18"/>
        </w:rPr>
        <w:t>6  mm.</w:t>
      </w:r>
      <w:proofErr w:type="gramEnd"/>
    </w:p>
    <w:p w14:paraId="1D7E864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External Corrosion Allowance                               </w:t>
      </w:r>
      <w:proofErr w:type="gramStart"/>
      <w:r>
        <w:rPr>
          <w:rFonts w:ascii="Consolas" w:hAnsi="Consolas" w:cs="Arial"/>
          <w:sz w:val="18"/>
        </w:rPr>
        <w:t>0  mm.</w:t>
      </w:r>
      <w:proofErr w:type="gramEnd"/>
    </w:p>
    <w:p w14:paraId="0830B9E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Design Internal Pressure                               </w:t>
      </w:r>
      <w:proofErr w:type="gramStart"/>
      <w:r>
        <w:rPr>
          <w:rFonts w:ascii="Consolas" w:hAnsi="Consolas" w:cs="Arial"/>
          <w:sz w:val="18"/>
        </w:rPr>
        <w:t>0.522  bars</w:t>
      </w:r>
      <w:proofErr w:type="gramEnd"/>
    </w:p>
    <w:p w14:paraId="4CE68CF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Design Temperature Internal Pressure                      </w:t>
      </w:r>
      <w:proofErr w:type="gramStart"/>
      <w:r>
        <w:rPr>
          <w:rFonts w:ascii="Consolas" w:hAnsi="Consolas" w:cs="Arial"/>
          <w:sz w:val="18"/>
        </w:rPr>
        <w:t>85  °</w:t>
      </w:r>
      <w:proofErr w:type="gramEnd"/>
      <w:r>
        <w:rPr>
          <w:rFonts w:ascii="Consolas" w:hAnsi="Consolas" w:cs="Arial"/>
          <w:sz w:val="18"/>
        </w:rPr>
        <w:t>C</w:t>
      </w:r>
    </w:p>
    <w:p w14:paraId="4EE5E75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Design External Pressure                                   </w:t>
      </w:r>
      <w:proofErr w:type="gramStart"/>
      <w:r>
        <w:rPr>
          <w:rFonts w:ascii="Consolas" w:hAnsi="Consolas" w:cs="Arial"/>
          <w:sz w:val="18"/>
        </w:rPr>
        <w:t>0  bars</w:t>
      </w:r>
      <w:proofErr w:type="gramEnd"/>
    </w:p>
    <w:p w14:paraId="5FD520D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Design Temperature External Pressure                       </w:t>
      </w:r>
      <w:proofErr w:type="gramStart"/>
      <w:r>
        <w:rPr>
          <w:rFonts w:ascii="Consolas" w:hAnsi="Consolas" w:cs="Arial"/>
          <w:sz w:val="18"/>
        </w:rPr>
        <w:t>0  °</w:t>
      </w:r>
      <w:proofErr w:type="gramEnd"/>
      <w:r>
        <w:rPr>
          <w:rFonts w:ascii="Consolas" w:hAnsi="Consolas" w:cs="Arial"/>
          <w:sz w:val="18"/>
        </w:rPr>
        <w:t>C</w:t>
      </w:r>
    </w:p>
    <w:p w14:paraId="4012C8C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Effective Diameter Multiplier                            1.2</w:t>
      </w:r>
    </w:p>
    <w:p w14:paraId="2686838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Material Name                                    SA-240 316L</w:t>
      </w:r>
    </w:p>
    <w:p w14:paraId="5CA325E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Efficiency, Longitudinal Seam                            1.0</w:t>
      </w:r>
    </w:p>
    <w:p w14:paraId="48122D0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Efficiency, Circumferential Seam                         1.0</w:t>
      </w:r>
    </w:p>
    <w:p w14:paraId="7F608F6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Weld is pre-Heated                                        No</w:t>
      </w:r>
    </w:p>
    <w:p w14:paraId="0F3577F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E6BE0B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Element From Node                                     20</w:t>
      </w:r>
    </w:p>
    <w:p w14:paraId="1183A78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Detail Type                                     Platform</w:t>
      </w:r>
    </w:p>
    <w:p w14:paraId="52C6E7C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Detail ID                                  </w:t>
      </w:r>
      <w:proofErr w:type="gramStart"/>
      <w:r>
        <w:rPr>
          <w:rFonts w:ascii="Consolas" w:hAnsi="Consolas" w:cs="Arial"/>
          <w:sz w:val="18"/>
        </w:rPr>
        <w:t>PLAT:[</w:t>
      </w:r>
      <w:proofErr w:type="gramEnd"/>
      <w:r>
        <w:rPr>
          <w:rFonts w:ascii="Consolas" w:hAnsi="Consolas" w:cs="Arial"/>
          <w:sz w:val="18"/>
        </w:rPr>
        <w:t>1 OF 1]</w:t>
      </w:r>
    </w:p>
    <w:p w14:paraId="108E8FB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Dist. from "FROM" Node / Offset </w:t>
      </w:r>
      <w:proofErr w:type="spellStart"/>
      <w:r>
        <w:rPr>
          <w:rFonts w:ascii="Consolas" w:hAnsi="Consolas" w:cs="Arial"/>
          <w:sz w:val="18"/>
        </w:rPr>
        <w:t>dist</w:t>
      </w:r>
      <w:proofErr w:type="spellEnd"/>
      <w:r>
        <w:rPr>
          <w:rFonts w:ascii="Consolas" w:hAnsi="Consolas" w:cs="Arial"/>
          <w:sz w:val="18"/>
        </w:rPr>
        <w:t xml:space="preserve">                </w:t>
      </w:r>
      <w:proofErr w:type="gramStart"/>
      <w:r>
        <w:rPr>
          <w:rFonts w:ascii="Consolas" w:hAnsi="Consolas" w:cs="Arial"/>
          <w:sz w:val="18"/>
        </w:rPr>
        <w:t>1400  mm.</w:t>
      </w:r>
      <w:proofErr w:type="gramEnd"/>
    </w:p>
    <w:p w14:paraId="4146BC1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Platform Start Angle (</w:t>
      </w:r>
      <w:proofErr w:type="gramStart"/>
      <w:r>
        <w:rPr>
          <w:rFonts w:ascii="Consolas" w:hAnsi="Consolas" w:cs="Arial"/>
          <w:sz w:val="18"/>
        </w:rPr>
        <w:t xml:space="preserve">degrees)   </w:t>
      </w:r>
      <w:proofErr w:type="gramEnd"/>
      <w:r>
        <w:rPr>
          <w:rFonts w:ascii="Consolas" w:hAnsi="Consolas" w:cs="Arial"/>
          <w:sz w:val="18"/>
        </w:rPr>
        <w:t xml:space="preserve">                    0.0</w:t>
      </w:r>
    </w:p>
    <w:p w14:paraId="26D19AE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Platform End Angle</w:t>
      </w:r>
      <w:proofErr w:type="gramStart"/>
      <w:r>
        <w:rPr>
          <w:rFonts w:ascii="Consolas" w:hAnsi="Consolas" w:cs="Arial"/>
          <w:sz w:val="18"/>
        </w:rPr>
        <w:t xml:space="preserve">   (</w:t>
      </w:r>
      <w:proofErr w:type="gramEnd"/>
      <w:r>
        <w:rPr>
          <w:rFonts w:ascii="Consolas" w:hAnsi="Consolas" w:cs="Arial"/>
          <w:sz w:val="18"/>
        </w:rPr>
        <w:t>degrees)                     360.0</w:t>
      </w:r>
    </w:p>
    <w:p w14:paraId="0D5D28C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Platform Wind Area                                  </w:t>
      </w:r>
      <w:proofErr w:type="gramStart"/>
      <w:r>
        <w:rPr>
          <w:rFonts w:ascii="Consolas" w:hAnsi="Consolas" w:cs="Arial"/>
          <w:sz w:val="18"/>
        </w:rPr>
        <w:t>27.5  cm</w:t>
      </w:r>
      <w:proofErr w:type="gramEnd"/>
      <w:r>
        <w:rPr>
          <w:rFonts w:ascii="Consolas" w:hAnsi="Consolas" w:cs="Arial"/>
          <w:sz w:val="18"/>
        </w:rPr>
        <w:t>²</w:t>
      </w:r>
    </w:p>
    <w:p w14:paraId="5FAC196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Platform Weight                                   </w:t>
      </w:r>
      <w:proofErr w:type="gramStart"/>
      <w:r>
        <w:rPr>
          <w:rFonts w:ascii="Consolas" w:hAnsi="Consolas" w:cs="Arial"/>
          <w:sz w:val="18"/>
        </w:rPr>
        <w:t>299.71  N</w:t>
      </w:r>
      <w:proofErr w:type="gramEnd"/>
    </w:p>
    <w:p w14:paraId="2D4F15A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Platform Railing Weight                              </w:t>
      </w:r>
      <w:proofErr w:type="gramStart"/>
      <w:r>
        <w:rPr>
          <w:rFonts w:ascii="Consolas" w:hAnsi="Consolas" w:cs="Arial"/>
          <w:sz w:val="18"/>
        </w:rPr>
        <w:t>0.2  N</w:t>
      </w:r>
      <w:proofErr w:type="gramEnd"/>
      <w:r>
        <w:rPr>
          <w:rFonts w:ascii="Consolas" w:hAnsi="Consolas" w:cs="Arial"/>
          <w:sz w:val="18"/>
        </w:rPr>
        <w:t>/mm.</w:t>
      </w:r>
    </w:p>
    <w:p w14:paraId="131E991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Platform Grating Weight                            </w:t>
      </w:r>
      <w:proofErr w:type="gramStart"/>
      <w:r>
        <w:rPr>
          <w:rFonts w:ascii="Consolas" w:hAnsi="Consolas" w:cs="Arial"/>
          <w:sz w:val="18"/>
        </w:rPr>
        <w:t>0.005  Kgs</w:t>
      </w:r>
      <w:proofErr w:type="gramEnd"/>
      <w:r>
        <w:rPr>
          <w:rFonts w:ascii="Consolas" w:hAnsi="Consolas" w:cs="Arial"/>
          <w:sz w:val="18"/>
        </w:rPr>
        <w:t>/cm²</w:t>
      </w:r>
    </w:p>
    <w:p w14:paraId="71FC93B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Platform Width                                        </w:t>
      </w:r>
      <w:proofErr w:type="gramStart"/>
      <w:r>
        <w:rPr>
          <w:rFonts w:ascii="Consolas" w:hAnsi="Consolas" w:cs="Arial"/>
          <w:sz w:val="18"/>
        </w:rPr>
        <w:t>25  mm.</w:t>
      </w:r>
      <w:proofErr w:type="gramEnd"/>
    </w:p>
    <w:p w14:paraId="486E262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Platform Height                                     </w:t>
      </w:r>
      <w:proofErr w:type="gramStart"/>
      <w:r>
        <w:rPr>
          <w:rFonts w:ascii="Consolas" w:hAnsi="Consolas" w:cs="Arial"/>
          <w:sz w:val="18"/>
        </w:rPr>
        <w:t>1100  mm.</w:t>
      </w:r>
      <w:proofErr w:type="gramEnd"/>
    </w:p>
    <w:p w14:paraId="4EBA408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Platform Clearance or End Offset                       </w:t>
      </w:r>
      <w:proofErr w:type="gramStart"/>
      <w:r>
        <w:rPr>
          <w:rFonts w:ascii="Consolas" w:hAnsi="Consolas" w:cs="Arial"/>
          <w:sz w:val="18"/>
        </w:rPr>
        <w:t>0  mm.</w:t>
      </w:r>
      <w:proofErr w:type="gramEnd"/>
    </w:p>
    <w:p w14:paraId="39041E4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Platform Force Coefficient                           0.1</w:t>
      </w:r>
    </w:p>
    <w:p w14:paraId="3803568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lastRenderedPageBreak/>
        <w:t xml:space="preserve">     Ladder Layout Angle                                  0.0</w:t>
      </w:r>
    </w:p>
    <w:p w14:paraId="4F85663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Ladder Start Elevation                                 </w:t>
      </w:r>
      <w:proofErr w:type="gramStart"/>
      <w:r>
        <w:rPr>
          <w:rFonts w:ascii="Consolas" w:hAnsi="Consolas" w:cs="Arial"/>
          <w:sz w:val="18"/>
        </w:rPr>
        <w:t>2  mm.</w:t>
      </w:r>
      <w:proofErr w:type="gramEnd"/>
    </w:p>
    <w:p w14:paraId="4799259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Ladder End Elevation                                </w:t>
      </w:r>
      <w:proofErr w:type="gramStart"/>
      <w:r>
        <w:rPr>
          <w:rFonts w:ascii="Consolas" w:hAnsi="Consolas" w:cs="Arial"/>
          <w:sz w:val="18"/>
        </w:rPr>
        <w:t>2000  mm.</w:t>
      </w:r>
      <w:proofErr w:type="gramEnd"/>
    </w:p>
    <w:p w14:paraId="7CD722E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Unit Weight of Ladder                              </w:t>
      </w:r>
      <w:proofErr w:type="gramStart"/>
      <w:r>
        <w:rPr>
          <w:rFonts w:ascii="Consolas" w:hAnsi="Consolas" w:cs="Arial"/>
          <w:sz w:val="18"/>
        </w:rPr>
        <w:t>0.145  N</w:t>
      </w:r>
      <w:proofErr w:type="gramEnd"/>
      <w:r>
        <w:rPr>
          <w:rFonts w:ascii="Consolas" w:hAnsi="Consolas" w:cs="Arial"/>
          <w:sz w:val="18"/>
        </w:rPr>
        <w:t>/mm.</w:t>
      </w:r>
    </w:p>
    <w:p w14:paraId="1F09D6E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Platform Length (top head </w:t>
      </w:r>
      <w:proofErr w:type="gramStart"/>
      <w:r>
        <w:rPr>
          <w:rFonts w:ascii="Consolas" w:hAnsi="Consolas" w:cs="Arial"/>
          <w:sz w:val="18"/>
        </w:rPr>
        <w:t xml:space="preserve">platform)   </w:t>
      </w:r>
      <w:proofErr w:type="gramEnd"/>
      <w:r>
        <w:rPr>
          <w:rFonts w:ascii="Consolas" w:hAnsi="Consolas" w:cs="Arial"/>
          <w:sz w:val="18"/>
        </w:rPr>
        <w:t xml:space="preserve">                 0  mm.</w:t>
      </w:r>
    </w:p>
    <w:p w14:paraId="382F7786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77FA80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Element From Node                                     20</w:t>
      </w:r>
    </w:p>
    <w:p w14:paraId="45A10C4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Detail Type                                       Liquid</w:t>
      </w:r>
    </w:p>
    <w:p w14:paraId="7195BC6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Detail ID                                     Liquid: 20</w:t>
      </w:r>
    </w:p>
    <w:p w14:paraId="7EBBD5E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Dist. from "FROM" Node / Offset </w:t>
      </w:r>
      <w:proofErr w:type="spellStart"/>
      <w:r>
        <w:rPr>
          <w:rFonts w:ascii="Consolas" w:hAnsi="Consolas" w:cs="Arial"/>
          <w:sz w:val="18"/>
        </w:rPr>
        <w:t>dist</w:t>
      </w:r>
      <w:proofErr w:type="spellEnd"/>
      <w:r>
        <w:rPr>
          <w:rFonts w:ascii="Consolas" w:hAnsi="Consolas" w:cs="Arial"/>
          <w:sz w:val="18"/>
        </w:rPr>
        <w:t xml:space="preserve">                   </w:t>
      </w:r>
      <w:proofErr w:type="gramStart"/>
      <w:r>
        <w:rPr>
          <w:rFonts w:ascii="Consolas" w:hAnsi="Consolas" w:cs="Arial"/>
          <w:sz w:val="18"/>
        </w:rPr>
        <w:t>0  mm.</w:t>
      </w:r>
      <w:proofErr w:type="gramEnd"/>
    </w:p>
    <w:p w14:paraId="4BB1C29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Height/Length of Liquid                             </w:t>
      </w:r>
      <w:proofErr w:type="gramStart"/>
      <w:r>
        <w:rPr>
          <w:rFonts w:ascii="Consolas" w:hAnsi="Consolas" w:cs="Arial"/>
          <w:sz w:val="18"/>
        </w:rPr>
        <w:t>1442  mm.</w:t>
      </w:r>
      <w:proofErr w:type="gramEnd"/>
    </w:p>
    <w:p w14:paraId="46E0B00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Liquid Density                                  </w:t>
      </w:r>
      <w:proofErr w:type="gramStart"/>
      <w:r>
        <w:rPr>
          <w:rFonts w:ascii="Consolas" w:hAnsi="Consolas" w:cs="Arial"/>
          <w:sz w:val="18"/>
        </w:rPr>
        <w:t>0.001038  kg</w:t>
      </w:r>
      <w:proofErr w:type="gramEnd"/>
      <w:r>
        <w:rPr>
          <w:rFonts w:ascii="Consolas" w:hAnsi="Consolas" w:cs="Arial"/>
          <w:sz w:val="18"/>
        </w:rPr>
        <w:t>./cm³</w:t>
      </w:r>
    </w:p>
    <w:p w14:paraId="340299C1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CB3858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Element From Node                                     20</w:t>
      </w:r>
    </w:p>
    <w:p w14:paraId="07C02D9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Detail Type                                       Nozzle</w:t>
      </w:r>
    </w:p>
    <w:p w14:paraId="26AA25C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Detail ID                                            N6A</w:t>
      </w:r>
    </w:p>
    <w:p w14:paraId="3920956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Dist. from "FROM" Node / Offset </w:t>
      </w:r>
      <w:proofErr w:type="spellStart"/>
      <w:r>
        <w:rPr>
          <w:rFonts w:ascii="Consolas" w:hAnsi="Consolas" w:cs="Arial"/>
          <w:sz w:val="18"/>
        </w:rPr>
        <w:t>dist</w:t>
      </w:r>
      <w:proofErr w:type="spellEnd"/>
      <w:r>
        <w:rPr>
          <w:rFonts w:ascii="Consolas" w:hAnsi="Consolas" w:cs="Arial"/>
          <w:sz w:val="18"/>
        </w:rPr>
        <w:t xml:space="preserve">                </w:t>
      </w:r>
      <w:proofErr w:type="gramStart"/>
      <w:r>
        <w:rPr>
          <w:rFonts w:ascii="Consolas" w:hAnsi="Consolas" w:cs="Arial"/>
          <w:sz w:val="18"/>
        </w:rPr>
        <w:t>1300  mm.</w:t>
      </w:r>
      <w:proofErr w:type="gramEnd"/>
    </w:p>
    <w:p w14:paraId="0FDAC71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Nozzle Diameter                                       </w:t>
      </w:r>
      <w:proofErr w:type="gramStart"/>
      <w:r>
        <w:rPr>
          <w:rFonts w:ascii="Consolas" w:hAnsi="Consolas" w:cs="Arial"/>
          <w:sz w:val="18"/>
        </w:rPr>
        <w:t>50  mm</w:t>
      </w:r>
      <w:proofErr w:type="gramEnd"/>
    </w:p>
    <w:p w14:paraId="5D8BC07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Nozzle Schedule                                      160</w:t>
      </w:r>
    </w:p>
    <w:p w14:paraId="3F6F8CE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Nozzle Class                                         300</w:t>
      </w:r>
    </w:p>
    <w:p w14:paraId="2997AAE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Layout Angle                                        90.0</w:t>
      </w:r>
    </w:p>
    <w:p w14:paraId="1FDADC7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Blind Flange (Y/</w:t>
      </w:r>
      <w:proofErr w:type="gramStart"/>
      <w:r>
        <w:rPr>
          <w:rFonts w:ascii="Consolas" w:hAnsi="Consolas" w:cs="Arial"/>
          <w:sz w:val="18"/>
        </w:rPr>
        <w:t xml:space="preserve">N)   </w:t>
      </w:r>
      <w:proofErr w:type="gramEnd"/>
      <w:r>
        <w:rPr>
          <w:rFonts w:ascii="Consolas" w:hAnsi="Consolas" w:cs="Arial"/>
          <w:sz w:val="18"/>
        </w:rPr>
        <w:t xml:space="preserve">                                  N</w:t>
      </w:r>
    </w:p>
    <w:p w14:paraId="4830E2F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Weight of Nozzle </w:t>
      </w:r>
      <w:proofErr w:type="gramStart"/>
      <w:r>
        <w:rPr>
          <w:rFonts w:ascii="Consolas" w:hAnsi="Consolas" w:cs="Arial"/>
          <w:sz w:val="18"/>
        </w:rPr>
        <w:t>( Used</w:t>
      </w:r>
      <w:proofErr w:type="gramEnd"/>
      <w:r>
        <w:rPr>
          <w:rFonts w:ascii="Consolas" w:hAnsi="Consolas" w:cs="Arial"/>
          <w:sz w:val="18"/>
        </w:rPr>
        <w:t xml:space="preserve"> if &gt; 0 )                  45.725  N</w:t>
      </w:r>
    </w:p>
    <w:p w14:paraId="395442F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Grade of Attached Flange                          GR 2.3</w:t>
      </w:r>
    </w:p>
    <w:p w14:paraId="476B977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Nozzle </w:t>
      </w:r>
      <w:proofErr w:type="spellStart"/>
      <w:r>
        <w:rPr>
          <w:rFonts w:ascii="Consolas" w:hAnsi="Consolas" w:cs="Arial"/>
          <w:sz w:val="18"/>
        </w:rPr>
        <w:t>Matl</w:t>
      </w:r>
      <w:proofErr w:type="spellEnd"/>
      <w:r>
        <w:rPr>
          <w:rFonts w:ascii="Consolas" w:hAnsi="Consolas" w:cs="Arial"/>
          <w:sz w:val="18"/>
        </w:rPr>
        <w:t xml:space="preserve">                                SA-312 TP316L</w:t>
      </w:r>
    </w:p>
    <w:p w14:paraId="25EB84E1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7A8734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Element From Node                                     20</w:t>
      </w:r>
    </w:p>
    <w:p w14:paraId="2C81B2F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Detail Type                                       Nozzle</w:t>
      </w:r>
    </w:p>
    <w:p w14:paraId="3FDFB5B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Detail ID                                            N6B</w:t>
      </w:r>
    </w:p>
    <w:p w14:paraId="699681B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Dist. from "FROM" Node / Offset </w:t>
      </w:r>
      <w:proofErr w:type="spellStart"/>
      <w:r>
        <w:rPr>
          <w:rFonts w:ascii="Consolas" w:hAnsi="Consolas" w:cs="Arial"/>
          <w:sz w:val="18"/>
        </w:rPr>
        <w:t>dist</w:t>
      </w:r>
      <w:proofErr w:type="spellEnd"/>
      <w:r>
        <w:rPr>
          <w:rFonts w:ascii="Consolas" w:hAnsi="Consolas" w:cs="Arial"/>
          <w:sz w:val="18"/>
        </w:rPr>
        <w:t xml:space="preserve">                  </w:t>
      </w:r>
      <w:proofErr w:type="gramStart"/>
      <w:r>
        <w:rPr>
          <w:rFonts w:ascii="Consolas" w:hAnsi="Consolas" w:cs="Arial"/>
          <w:sz w:val="18"/>
        </w:rPr>
        <w:t>80  mm.</w:t>
      </w:r>
      <w:proofErr w:type="gramEnd"/>
    </w:p>
    <w:p w14:paraId="1867BE3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Nozzle Diameter                                       </w:t>
      </w:r>
      <w:proofErr w:type="gramStart"/>
      <w:r>
        <w:rPr>
          <w:rFonts w:ascii="Consolas" w:hAnsi="Consolas" w:cs="Arial"/>
          <w:sz w:val="18"/>
        </w:rPr>
        <w:t>50  mm</w:t>
      </w:r>
      <w:proofErr w:type="gramEnd"/>
    </w:p>
    <w:p w14:paraId="733C231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Nozzle Schedule                                      160</w:t>
      </w:r>
    </w:p>
    <w:p w14:paraId="601B8D6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Nozzle Class                                         300</w:t>
      </w:r>
    </w:p>
    <w:p w14:paraId="3CF891C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Layout Angle                                        90.0</w:t>
      </w:r>
    </w:p>
    <w:p w14:paraId="7B86A5E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Blind Flange (Y/</w:t>
      </w:r>
      <w:proofErr w:type="gramStart"/>
      <w:r>
        <w:rPr>
          <w:rFonts w:ascii="Consolas" w:hAnsi="Consolas" w:cs="Arial"/>
          <w:sz w:val="18"/>
        </w:rPr>
        <w:t xml:space="preserve">N)   </w:t>
      </w:r>
      <w:proofErr w:type="gramEnd"/>
      <w:r>
        <w:rPr>
          <w:rFonts w:ascii="Consolas" w:hAnsi="Consolas" w:cs="Arial"/>
          <w:sz w:val="18"/>
        </w:rPr>
        <w:t xml:space="preserve">                                  N</w:t>
      </w:r>
    </w:p>
    <w:p w14:paraId="1F48CFF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Weight of Nozzle </w:t>
      </w:r>
      <w:proofErr w:type="gramStart"/>
      <w:r>
        <w:rPr>
          <w:rFonts w:ascii="Consolas" w:hAnsi="Consolas" w:cs="Arial"/>
          <w:sz w:val="18"/>
        </w:rPr>
        <w:t>( Used</w:t>
      </w:r>
      <w:proofErr w:type="gramEnd"/>
      <w:r>
        <w:rPr>
          <w:rFonts w:ascii="Consolas" w:hAnsi="Consolas" w:cs="Arial"/>
          <w:sz w:val="18"/>
        </w:rPr>
        <w:t xml:space="preserve"> if &gt; 0 )                  45.725  N</w:t>
      </w:r>
    </w:p>
    <w:p w14:paraId="2561BED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Grade of Attached Flange                          GR 2.3</w:t>
      </w:r>
    </w:p>
    <w:p w14:paraId="6342048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Nozzle </w:t>
      </w:r>
      <w:proofErr w:type="spellStart"/>
      <w:r>
        <w:rPr>
          <w:rFonts w:ascii="Consolas" w:hAnsi="Consolas" w:cs="Arial"/>
          <w:sz w:val="18"/>
        </w:rPr>
        <w:t>Matl</w:t>
      </w:r>
      <w:proofErr w:type="spellEnd"/>
      <w:r>
        <w:rPr>
          <w:rFonts w:ascii="Consolas" w:hAnsi="Consolas" w:cs="Arial"/>
          <w:sz w:val="18"/>
        </w:rPr>
        <w:t xml:space="preserve">                                SA-312 TP316L</w:t>
      </w:r>
    </w:p>
    <w:p w14:paraId="11C15B5D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2744E2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Element From Node                                     20</w:t>
      </w:r>
    </w:p>
    <w:p w14:paraId="2C1031E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Detail Type                                       Nozzle</w:t>
      </w:r>
    </w:p>
    <w:p w14:paraId="292E108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Detail ID                                            N4A</w:t>
      </w:r>
    </w:p>
    <w:p w14:paraId="00A4B3B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Dist. from "FROM" Node / Offset </w:t>
      </w:r>
      <w:proofErr w:type="spellStart"/>
      <w:r>
        <w:rPr>
          <w:rFonts w:ascii="Consolas" w:hAnsi="Consolas" w:cs="Arial"/>
          <w:sz w:val="18"/>
        </w:rPr>
        <w:t>dist</w:t>
      </w:r>
      <w:proofErr w:type="spellEnd"/>
      <w:r>
        <w:rPr>
          <w:rFonts w:ascii="Consolas" w:hAnsi="Consolas" w:cs="Arial"/>
          <w:sz w:val="18"/>
        </w:rPr>
        <w:t xml:space="preserve">                </w:t>
      </w:r>
      <w:proofErr w:type="gramStart"/>
      <w:r>
        <w:rPr>
          <w:rFonts w:ascii="Consolas" w:hAnsi="Consolas" w:cs="Arial"/>
          <w:sz w:val="18"/>
        </w:rPr>
        <w:t>1300  mm.</w:t>
      </w:r>
      <w:proofErr w:type="gramEnd"/>
    </w:p>
    <w:p w14:paraId="2BE8403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Nozzle Diameter                                       </w:t>
      </w:r>
      <w:proofErr w:type="gramStart"/>
      <w:r>
        <w:rPr>
          <w:rFonts w:ascii="Consolas" w:hAnsi="Consolas" w:cs="Arial"/>
          <w:sz w:val="18"/>
        </w:rPr>
        <w:t>50  mm</w:t>
      </w:r>
      <w:proofErr w:type="gramEnd"/>
    </w:p>
    <w:p w14:paraId="518147B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Nozzle Schedule                                      160</w:t>
      </w:r>
    </w:p>
    <w:p w14:paraId="4721F94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Nozzle Class                                         300</w:t>
      </w:r>
    </w:p>
    <w:p w14:paraId="138948A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Layout Angle                                       180.0</w:t>
      </w:r>
    </w:p>
    <w:p w14:paraId="24A18D7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Blind Flange (Y/</w:t>
      </w:r>
      <w:proofErr w:type="gramStart"/>
      <w:r>
        <w:rPr>
          <w:rFonts w:ascii="Consolas" w:hAnsi="Consolas" w:cs="Arial"/>
          <w:sz w:val="18"/>
        </w:rPr>
        <w:t xml:space="preserve">N)   </w:t>
      </w:r>
      <w:proofErr w:type="gramEnd"/>
      <w:r>
        <w:rPr>
          <w:rFonts w:ascii="Consolas" w:hAnsi="Consolas" w:cs="Arial"/>
          <w:sz w:val="18"/>
        </w:rPr>
        <w:t xml:space="preserve">                                  N</w:t>
      </w:r>
    </w:p>
    <w:p w14:paraId="1312FC0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Weight of Nozzle </w:t>
      </w:r>
      <w:proofErr w:type="gramStart"/>
      <w:r>
        <w:rPr>
          <w:rFonts w:ascii="Consolas" w:hAnsi="Consolas" w:cs="Arial"/>
          <w:sz w:val="18"/>
        </w:rPr>
        <w:t>( Used</w:t>
      </w:r>
      <w:proofErr w:type="gramEnd"/>
      <w:r>
        <w:rPr>
          <w:rFonts w:ascii="Consolas" w:hAnsi="Consolas" w:cs="Arial"/>
          <w:sz w:val="18"/>
        </w:rPr>
        <w:t xml:space="preserve"> if &gt; 0 )                  45.725  N</w:t>
      </w:r>
    </w:p>
    <w:p w14:paraId="1D18AA8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Grade of Attached Flange                          GR 2.3</w:t>
      </w:r>
    </w:p>
    <w:p w14:paraId="5D61FE6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Nozzle </w:t>
      </w:r>
      <w:proofErr w:type="spellStart"/>
      <w:r>
        <w:rPr>
          <w:rFonts w:ascii="Consolas" w:hAnsi="Consolas" w:cs="Arial"/>
          <w:sz w:val="18"/>
        </w:rPr>
        <w:t>Matl</w:t>
      </w:r>
      <w:proofErr w:type="spellEnd"/>
      <w:r>
        <w:rPr>
          <w:rFonts w:ascii="Consolas" w:hAnsi="Consolas" w:cs="Arial"/>
          <w:sz w:val="18"/>
        </w:rPr>
        <w:t xml:space="preserve">                                SA-312 TP316L</w:t>
      </w:r>
    </w:p>
    <w:p w14:paraId="2B48F9B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0148EA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Element From Node                                     20</w:t>
      </w:r>
    </w:p>
    <w:p w14:paraId="73567A4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Detail Type                                       Nozzle</w:t>
      </w:r>
    </w:p>
    <w:p w14:paraId="47567BE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Detail ID                                            N4B</w:t>
      </w:r>
    </w:p>
    <w:p w14:paraId="0F672AE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Dist. from "FROM" Node / Offset </w:t>
      </w:r>
      <w:proofErr w:type="spellStart"/>
      <w:r>
        <w:rPr>
          <w:rFonts w:ascii="Consolas" w:hAnsi="Consolas" w:cs="Arial"/>
          <w:sz w:val="18"/>
        </w:rPr>
        <w:t>dist</w:t>
      </w:r>
      <w:proofErr w:type="spellEnd"/>
      <w:r>
        <w:rPr>
          <w:rFonts w:ascii="Consolas" w:hAnsi="Consolas" w:cs="Arial"/>
          <w:sz w:val="18"/>
        </w:rPr>
        <w:t xml:space="preserve">                 </w:t>
      </w:r>
      <w:proofErr w:type="gramStart"/>
      <w:r>
        <w:rPr>
          <w:rFonts w:ascii="Consolas" w:hAnsi="Consolas" w:cs="Arial"/>
          <w:sz w:val="18"/>
        </w:rPr>
        <w:t>125  mm.</w:t>
      </w:r>
      <w:proofErr w:type="gramEnd"/>
    </w:p>
    <w:p w14:paraId="65E592F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Nozzle Diameter                                       </w:t>
      </w:r>
      <w:proofErr w:type="gramStart"/>
      <w:r>
        <w:rPr>
          <w:rFonts w:ascii="Consolas" w:hAnsi="Consolas" w:cs="Arial"/>
          <w:sz w:val="18"/>
        </w:rPr>
        <w:t>50  mm</w:t>
      </w:r>
      <w:proofErr w:type="gramEnd"/>
    </w:p>
    <w:p w14:paraId="75A0E1D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Nozzle Schedule                                      160</w:t>
      </w:r>
    </w:p>
    <w:p w14:paraId="4FD4096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Nozzle Class                                         300</w:t>
      </w:r>
    </w:p>
    <w:p w14:paraId="31BBEFF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Layout Angle                                       180.0</w:t>
      </w:r>
    </w:p>
    <w:p w14:paraId="0CB3944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Blind Flange (Y/</w:t>
      </w:r>
      <w:proofErr w:type="gramStart"/>
      <w:r>
        <w:rPr>
          <w:rFonts w:ascii="Consolas" w:hAnsi="Consolas" w:cs="Arial"/>
          <w:sz w:val="18"/>
        </w:rPr>
        <w:t xml:space="preserve">N)   </w:t>
      </w:r>
      <w:proofErr w:type="gramEnd"/>
      <w:r>
        <w:rPr>
          <w:rFonts w:ascii="Consolas" w:hAnsi="Consolas" w:cs="Arial"/>
          <w:sz w:val="18"/>
        </w:rPr>
        <w:t xml:space="preserve">                                  N</w:t>
      </w:r>
    </w:p>
    <w:p w14:paraId="086DC5B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lastRenderedPageBreak/>
        <w:t xml:space="preserve">     Weight of Nozzle </w:t>
      </w:r>
      <w:proofErr w:type="gramStart"/>
      <w:r>
        <w:rPr>
          <w:rFonts w:ascii="Consolas" w:hAnsi="Consolas" w:cs="Arial"/>
          <w:sz w:val="18"/>
        </w:rPr>
        <w:t>( Used</w:t>
      </w:r>
      <w:proofErr w:type="gramEnd"/>
      <w:r>
        <w:rPr>
          <w:rFonts w:ascii="Consolas" w:hAnsi="Consolas" w:cs="Arial"/>
          <w:sz w:val="18"/>
        </w:rPr>
        <w:t xml:space="preserve"> if &gt; 0 )                  45.725  N</w:t>
      </w:r>
    </w:p>
    <w:p w14:paraId="1F42146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Grade of Attached Flange                          GR 2.3</w:t>
      </w:r>
    </w:p>
    <w:p w14:paraId="1252F9E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Nozzle </w:t>
      </w:r>
      <w:proofErr w:type="spellStart"/>
      <w:r>
        <w:rPr>
          <w:rFonts w:ascii="Consolas" w:hAnsi="Consolas" w:cs="Arial"/>
          <w:sz w:val="18"/>
        </w:rPr>
        <w:t>Matl</w:t>
      </w:r>
      <w:proofErr w:type="spellEnd"/>
      <w:r>
        <w:rPr>
          <w:rFonts w:ascii="Consolas" w:hAnsi="Consolas" w:cs="Arial"/>
          <w:sz w:val="18"/>
        </w:rPr>
        <w:t xml:space="preserve">                                SA-312 TP316L</w:t>
      </w:r>
    </w:p>
    <w:p w14:paraId="6D979F00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2DAA9B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Element From Node                                     20</w:t>
      </w:r>
    </w:p>
    <w:p w14:paraId="1863961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Detail Type                                       Nozzle</w:t>
      </w:r>
    </w:p>
    <w:p w14:paraId="7327FB7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Detail ID                                             M1</w:t>
      </w:r>
    </w:p>
    <w:p w14:paraId="337571C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Dist. from "FROM" Node / Offset </w:t>
      </w:r>
      <w:proofErr w:type="spellStart"/>
      <w:r>
        <w:rPr>
          <w:rFonts w:ascii="Consolas" w:hAnsi="Consolas" w:cs="Arial"/>
          <w:sz w:val="18"/>
        </w:rPr>
        <w:t>dist</w:t>
      </w:r>
      <w:proofErr w:type="spellEnd"/>
      <w:r>
        <w:rPr>
          <w:rFonts w:ascii="Consolas" w:hAnsi="Consolas" w:cs="Arial"/>
          <w:sz w:val="18"/>
        </w:rPr>
        <w:t xml:space="preserve">                 </w:t>
      </w:r>
      <w:proofErr w:type="gramStart"/>
      <w:r>
        <w:rPr>
          <w:rFonts w:ascii="Consolas" w:hAnsi="Consolas" w:cs="Arial"/>
          <w:sz w:val="18"/>
        </w:rPr>
        <w:t>470  mm.</w:t>
      </w:r>
      <w:proofErr w:type="gramEnd"/>
    </w:p>
    <w:p w14:paraId="6B60E24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Nozzle Diameter                                      </w:t>
      </w:r>
      <w:proofErr w:type="gramStart"/>
      <w:r>
        <w:rPr>
          <w:rFonts w:ascii="Consolas" w:hAnsi="Consolas" w:cs="Arial"/>
          <w:sz w:val="18"/>
        </w:rPr>
        <w:t>200  mm</w:t>
      </w:r>
      <w:proofErr w:type="gramEnd"/>
    </w:p>
    <w:p w14:paraId="423AEEC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Nozzle Schedule                                      40S</w:t>
      </w:r>
    </w:p>
    <w:p w14:paraId="6998790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Nozzle Class                                         150</w:t>
      </w:r>
    </w:p>
    <w:p w14:paraId="2D472BD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Layout Angle                                       270.0</w:t>
      </w:r>
    </w:p>
    <w:p w14:paraId="7DCE572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Blind Flange (Y/</w:t>
      </w:r>
      <w:proofErr w:type="gramStart"/>
      <w:r>
        <w:rPr>
          <w:rFonts w:ascii="Consolas" w:hAnsi="Consolas" w:cs="Arial"/>
          <w:sz w:val="18"/>
        </w:rPr>
        <w:t xml:space="preserve">N)   </w:t>
      </w:r>
      <w:proofErr w:type="gramEnd"/>
      <w:r>
        <w:rPr>
          <w:rFonts w:ascii="Consolas" w:hAnsi="Consolas" w:cs="Arial"/>
          <w:sz w:val="18"/>
        </w:rPr>
        <w:t xml:space="preserve">                                  Y</w:t>
      </w:r>
    </w:p>
    <w:p w14:paraId="3B7EA5A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Weight of Nozzle </w:t>
      </w:r>
      <w:proofErr w:type="gramStart"/>
      <w:r>
        <w:rPr>
          <w:rFonts w:ascii="Consolas" w:hAnsi="Consolas" w:cs="Arial"/>
          <w:sz w:val="18"/>
        </w:rPr>
        <w:t>( Used</w:t>
      </w:r>
      <w:proofErr w:type="gramEnd"/>
      <w:r>
        <w:rPr>
          <w:rFonts w:ascii="Consolas" w:hAnsi="Consolas" w:cs="Arial"/>
          <w:sz w:val="18"/>
        </w:rPr>
        <w:t xml:space="preserve"> if &gt; 0 )                  682.16  N</w:t>
      </w:r>
    </w:p>
    <w:p w14:paraId="41167E8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Grade of Attached Flange                          GR 2.3</w:t>
      </w:r>
    </w:p>
    <w:p w14:paraId="27E55D7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Nozzle </w:t>
      </w:r>
      <w:proofErr w:type="spellStart"/>
      <w:r>
        <w:rPr>
          <w:rFonts w:ascii="Consolas" w:hAnsi="Consolas" w:cs="Arial"/>
          <w:sz w:val="18"/>
        </w:rPr>
        <w:t>Matl</w:t>
      </w:r>
      <w:proofErr w:type="spellEnd"/>
      <w:r>
        <w:rPr>
          <w:rFonts w:ascii="Consolas" w:hAnsi="Consolas" w:cs="Arial"/>
          <w:sz w:val="18"/>
        </w:rPr>
        <w:t xml:space="preserve">                                SA-312 TP316L</w:t>
      </w:r>
    </w:p>
    <w:p w14:paraId="02FBA5D1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13589C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Element From Node                                     20</w:t>
      </w:r>
    </w:p>
    <w:p w14:paraId="3C56D8E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Detail Type                                       Nozzle</w:t>
      </w:r>
    </w:p>
    <w:p w14:paraId="333CEC2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Detail ID                                             N1</w:t>
      </w:r>
    </w:p>
    <w:p w14:paraId="6D49EFB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Dist. from "FROM" Node / Offset </w:t>
      </w:r>
      <w:proofErr w:type="spellStart"/>
      <w:r>
        <w:rPr>
          <w:rFonts w:ascii="Consolas" w:hAnsi="Consolas" w:cs="Arial"/>
          <w:sz w:val="18"/>
        </w:rPr>
        <w:t>dist</w:t>
      </w:r>
      <w:proofErr w:type="spellEnd"/>
      <w:r>
        <w:rPr>
          <w:rFonts w:ascii="Consolas" w:hAnsi="Consolas" w:cs="Arial"/>
          <w:sz w:val="18"/>
        </w:rPr>
        <w:t xml:space="preserve">                </w:t>
      </w:r>
      <w:proofErr w:type="gramStart"/>
      <w:r>
        <w:rPr>
          <w:rFonts w:ascii="Consolas" w:hAnsi="Consolas" w:cs="Arial"/>
          <w:sz w:val="18"/>
        </w:rPr>
        <w:t>1320  mm.</w:t>
      </w:r>
      <w:proofErr w:type="gramEnd"/>
    </w:p>
    <w:p w14:paraId="5C9CFA6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Nozzle Diameter                                       </w:t>
      </w:r>
      <w:proofErr w:type="gramStart"/>
      <w:r>
        <w:rPr>
          <w:rFonts w:ascii="Consolas" w:hAnsi="Consolas" w:cs="Arial"/>
          <w:sz w:val="18"/>
        </w:rPr>
        <w:t>50  mm</w:t>
      </w:r>
      <w:proofErr w:type="gramEnd"/>
    </w:p>
    <w:p w14:paraId="2EF8B0B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Nozzle Schedule                                      160</w:t>
      </w:r>
    </w:p>
    <w:p w14:paraId="11837D7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Nozzle Class                                         150</w:t>
      </w:r>
    </w:p>
    <w:p w14:paraId="22EA522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Layout Angle                                       225.0</w:t>
      </w:r>
    </w:p>
    <w:p w14:paraId="0C56E1C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Blind Flange (Y/</w:t>
      </w:r>
      <w:proofErr w:type="gramStart"/>
      <w:r>
        <w:rPr>
          <w:rFonts w:ascii="Consolas" w:hAnsi="Consolas" w:cs="Arial"/>
          <w:sz w:val="18"/>
        </w:rPr>
        <w:t xml:space="preserve">N)   </w:t>
      </w:r>
      <w:proofErr w:type="gramEnd"/>
      <w:r>
        <w:rPr>
          <w:rFonts w:ascii="Consolas" w:hAnsi="Consolas" w:cs="Arial"/>
          <w:sz w:val="18"/>
        </w:rPr>
        <w:t xml:space="preserve">                                  N</w:t>
      </w:r>
    </w:p>
    <w:p w14:paraId="5B802F6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Weight of Nozzle </w:t>
      </w:r>
      <w:proofErr w:type="gramStart"/>
      <w:r>
        <w:rPr>
          <w:rFonts w:ascii="Consolas" w:hAnsi="Consolas" w:cs="Arial"/>
          <w:sz w:val="18"/>
        </w:rPr>
        <w:t>( Used</w:t>
      </w:r>
      <w:proofErr w:type="gramEnd"/>
      <w:r>
        <w:rPr>
          <w:rFonts w:ascii="Consolas" w:hAnsi="Consolas" w:cs="Arial"/>
          <w:sz w:val="18"/>
        </w:rPr>
        <w:t xml:space="preserve"> if &gt; 0 )                  45.725  N</w:t>
      </w:r>
    </w:p>
    <w:p w14:paraId="29788A2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Grade of Attached Flange                          GR 2.3</w:t>
      </w:r>
    </w:p>
    <w:p w14:paraId="2E0E750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Nozzle </w:t>
      </w:r>
      <w:proofErr w:type="spellStart"/>
      <w:r>
        <w:rPr>
          <w:rFonts w:ascii="Consolas" w:hAnsi="Consolas" w:cs="Arial"/>
          <w:sz w:val="18"/>
        </w:rPr>
        <w:t>Matl</w:t>
      </w:r>
      <w:proofErr w:type="spellEnd"/>
      <w:r>
        <w:rPr>
          <w:rFonts w:ascii="Consolas" w:hAnsi="Consolas" w:cs="Arial"/>
          <w:sz w:val="18"/>
        </w:rPr>
        <w:t xml:space="preserve">                                SA-312 TP316L</w:t>
      </w:r>
    </w:p>
    <w:p w14:paraId="4725A9B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46D011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Element From Node                                     20</w:t>
      </w:r>
    </w:p>
    <w:p w14:paraId="3D3B89A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Detail Type                                       Nozzle</w:t>
      </w:r>
    </w:p>
    <w:p w14:paraId="023840E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Detail ID                                             N7</w:t>
      </w:r>
    </w:p>
    <w:p w14:paraId="5F81253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Dist. from "FROM" Node / Offset </w:t>
      </w:r>
      <w:proofErr w:type="spellStart"/>
      <w:r>
        <w:rPr>
          <w:rFonts w:ascii="Consolas" w:hAnsi="Consolas" w:cs="Arial"/>
          <w:sz w:val="18"/>
        </w:rPr>
        <w:t>dist</w:t>
      </w:r>
      <w:proofErr w:type="spellEnd"/>
      <w:r>
        <w:rPr>
          <w:rFonts w:ascii="Consolas" w:hAnsi="Consolas" w:cs="Arial"/>
          <w:sz w:val="18"/>
        </w:rPr>
        <w:t xml:space="preserve">                </w:t>
      </w:r>
      <w:proofErr w:type="gramStart"/>
      <w:r>
        <w:rPr>
          <w:rFonts w:ascii="Consolas" w:hAnsi="Consolas" w:cs="Arial"/>
          <w:sz w:val="18"/>
        </w:rPr>
        <w:t>1320  mm.</w:t>
      </w:r>
      <w:proofErr w:type="gramEnd"/>
    </w:p>
    <w:p w14:paraId="571E2E6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Nozzle Diameter                                       </w:t>
      </w:r>
      <w:proofErr w:type="gramStart"/>
      <w:r>
        <w:rPr>
          <w:rFonts w:ascii="Consolas" w:hAnsi="Consolas" w:cs="Arial"/>
          <w:sz w:val="18"/>
        </w:rPr>
        <w:t>50  mm</w:t>
      </w:r>
      <w:proofErr w:type="gramEnd"/>
    </w:p>
    <w:p w14:paraId="195C5F9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Nozzle Schedule                                      160</w:t>
      </w:r>
    </w:p>
    <w:p w14:paraId="52A9521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Nozzle Class                                         150</w:t>
      </w:r>
    </w:p>
    <w:p w14:paraId="1AD354E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Layout Angle                                       135.0</w:t>
      </w:r>
    </w:p>
    <w:p w14:paraId="61281FE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Blind Flange (Y/</w:t>
      </w:r>
      <w:proofErr w:type="gramStart"/>
      <w:r>
        <w:rPr>
          <w:rFonts w:ascii="Consolas" w:hAnsi="Consolas" w:cs="Arial"/>
          <w:sz w:val="18"/>
        </w:rPr>
        <w:t xml:space="preserve">N)   </w:t>
      </w:r>
      <w:proofErr w:type="gramEnd"/>
      <w:r>
        <w:rPr>
          <w:rFonts w:ascii="Consolas" w:hAnsi="Consolas" w:cs="Arial"/>
          <w:sz w:val="18"/>
        </w:rPr>
        <w:t xml:space="preserve">                                  N</w:t>
      </w:r>
    </w:p>
    <w:p w14:paraId="3FEBC7F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Weight of Nozzle </w:t>
      </w:r>
      <w:proofErr w:type="gramStart"/>
      <w:r>
        <w:rPr>
          <w:rFonts w:ascii="Consolas" w:hAnsi="Consolas" w:cs="Arial"/>
          <w:sz w:val="18"/>
        </w:rPr>
        <w:t>( Used</w:t>
      </w:r>
      <w:proofErr w:type="gramEnd"/>
      <w:r>
        <w:rPr>
          <w:rFonts w:ascii="Consolas" w:hAnsi="Consolas" w:cs="Arial"/>
          <w:sz w:val="18"/>
        </w:rPr>
        <w:t xml:space="preserve"> if &gt; 0 )                  52.545  N</w:t>
      </w:r>
    </w:p>
    <w:p w14:paraId="31629C8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Grade of Attached Flange                          GR 2.3</w:t>
      </w:r>
    </w:p>
    <w:p w14:paraId="594752C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Nozzle </w:t>
      </w:r>
      <w:proofErr w:type="spellStart"/>
      <w:r>
        <w:rPr>
          <w:rFonts w:ascii="Consolas" w:hAnsi="Consolas" w:cs="Arial"/>
          <w:sz w:val="18"/>
        </w:rPr>
        <w:t>Matl</w:t>
      </w:r>
      <w:proofErr w:type="spellEnd"/>
      <w:r>
        <w:rPr>
          <w:rFonts w:ascii="Consolas" w:hAnsi="Consolas" w:cs="Arial"/>
          <w:sz w:val="18"/>
        </w:rPr>
        <w:t xml:space="preserve">                                SA-312 TP316L</w:t>
      </w:r>
    </w:p>
    <w:p w14:paraId="6574BD6F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1D2A0E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Element From Node                                     20</w:t>
      </w:r>
    </w:p>
    <w:p w14:paraId="3718D54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Detail Type                                       Nozzle</w:t>
      </w:r>
    </w:p>
    <w:p w14:paraId="6839CEE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Detail ID                                             N9</w:t>
      </w:r>
    </w:p>
    <w:p w14:paraId="433BE48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Dist. from "FROM" Node / Offset </w:t>
      </w:r>
      <w:proofErr w:type="spellStart"/>
      <w:r>
        <w:rPr>
          <w:rFonts w:ascii="Consolas" w:hAnsi="Consolas" w:cs="Arial"/>
          <w:sz w:val="18"/>
        </w:rPr>
        <w:t>dist</w:t>
      </w:r>
      <w:proofErr w:type="spellEnd"/>
      <w:r>
        <w:rPr>
          <w:rFonts w:ascii="Consolas" w:hAnsi="Consolas" w:cs="Arial"/>
          <w:sz w:val="18"/>
        </w:rPr>
        <w:t xml:space="preserve">                </w:t>
      </w:r>
      <w:proofErr w:type="gramStart"/>
      <w:r>
        <w:rPr>
          <w:rFonts w:ascii="Consolas" w:hAnsi="Consolas" w:cs="Arial"/>
          <w:sz w:val="18"/>
        </w:rPr>
        <w:t>1320  mm.</w:t>
      </w:r>
      <w:proofErr w:type="gramEnd"/>
    </w:p>
    <w:p w14:paraId="25B01FE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Nozzle Diameter                                       </w:t>
      </w:r>
      <w:proofErr w:type="gramStart"/>
      <w:r>
        <w:rPr>
          <w:rFonts w:ascii="Consolas" w:hAnsi="Consolas" w:cs="Arial"/>
          <w:sz w:val="18"/>
        </w:rPr>
        <w:t>50  mm</w:t>
      </w:r>
      <w:proofErr w:type="gramEnd"/>
    </w:p>
    <w:p w14:paraId="5CA9D3E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Nozzle Schedule                                      160</w:t>
      </w:r>
    </w:p>
    <w:p w14:paraId="7C22F62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Nozzle Class                                         150</w:t>
      </w:r>
    </w:p>
    <w:p w14:paraId="37894EC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Layout Angle                                        45.0</w:t>
      </w:r>
    </w:p>
    <w:p w14:paraId="094299F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Blind Flange (Y/</w:t>
      </w:r>
      <w:proofErr w:type="gramStart"/>
      <w:r>
        <w:rPr>
          <w:rFonts w:ascii="Consolas" w:hAnsi="Consolas" w:cs="Arial"/>
          <w:sz w:val="18"/>
        </w:rPr>
        <w:t xml:space="preserve">N)   </w:t>
      </w:r>
      <w:proofErr w:type="gramEnd"/>
      <w:r>
        <w:rPr>
          <w:rFonts w:ascii="Consolas" w:hAnsi="Consolas" w:cs="Arial"/>
          <w:sz w:val="18"/>
        </w:rPr>
        <w:t xml:space="preserve">                                  N</w:t>
      </w:r>
    </w:p>
    <w:p w14:paraId="72FDD0E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Weight of Nozzle </w:t>
      </w:r>
      <w:proofErr w:type="gramStart"/>
      <w:r>
        <w:rPr>
          <w:rFonts w:ascii="Consolas" w:hAnsi="Consolas" w:cs="Arial"/>
          <w:sz w:val="18"/>
        </w:rPr>
        <w:t>( Used</w:t>
      </w:r>
      <w:proofErr w:type="gramEnd"/>
      <w:r>
        <w:rPr>
          <w:rFonts w:ascii="Consolas" w:hAnsi="Consolas" w:cs="Arial"/>
          <w:sz w:val="18"/>
        </w:rPr>
        <w:t xml:space="preserve"> if &gt; 0 )                  52.712  N</w:t>
      </w:r>
    </w:p>
    <w:p w14:paraId="6274949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Grade of Attached Flange                          GR 2.3</w:t>
      </w:r>
    </w:p>
    <w:p w14:paraId="15CAEDD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Nozzle </w:t>
      </w:r>
      <w:proofErr w:type="spellStart"/>
      <w:r>
        <w:rPr>
          <w:rFonts w:ascii="Consolas" w:hAnsi="Consolas" w:cs="Arial"/>
          <w:sz w:val="18"/>
        </w:rPr>
        <w:t>Matl</w:t>
      </w:r>
      <w:proofErr w:type="spellEnd"/>
      <w:r>
        <w:rPr>
          <w:rFonts w:ascii="Consolas" w:hAnsi="Consolas" w:cs="Arial"/>
          <w:sz w:val="18"/>
        </w:rPr>
        <w:t xml:space="preserve">                                SA-312 TP316L</w:t>
      </w:r>
    </w:p>
    <w:p w14:paraId="04C6932F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7907CC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Element From Node                                     20</w:t>
      </w:r>
    </w:p>
    <w:p w14:paraId="1395F71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Detail Type                                       Nozzle</w:t>
      </w:r>
    </w:p>
    <w:p w14:paraId="53F08B8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Detail ID                                            N10</w:t>
      </w:r>
    </w:p>
    <w:p w14:paraId="7974B8F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Dist. from "FROM" Node / Offset </w:t>
      </w:r>
      <w:proofErr w:type="spellStart"/>
      <w:r>
        <w:rPr>
          <w:rFonts w:ascii="Consolas" w:hAnsi="Consolas" w:cs="Arial"/>
          <w:sz w:val="18"/>
        </w:rPr>
        <w:t>dist</w:t>
      </w:r>
      <w:proofErr w:type="spellEnd"/>
      <w:r>
        <w:rPr>
          <w:rFonts w:ascii="Consolas" w:hAnsi="Consolas" w:cs="Arial"/>
          <w:sz w:val="18"/>
        </w:rPr>
        <w:t xml:space="preserve">                </w:t>
      </w:r>
      <w:proofErr w:type="gramStart"/>
      <w:r>
        <w:rPr>
          <w:rFonts w:ascii="Consolas" w:hAnsi="Consolas" w:cs="Arial"/>
          <w:sz w:val="18"/>
        </w:rPr>
        <w:t>1320  mm.</w:t>
      </w:r>
      <w:proofErr w:type="gramEnd"/>
    </w:p>
    <w:p w14:paraId="4AC8A81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Nozzle Diameter                                       </w:t>
      </w:r>
      <w:proofErr w:type="gramStart"/>
      <w:r>
        <w:rPr>
          <w:rFonts w:ascii="Consolas" w:hAnsi="Consolas" w:cs="Arial"/>
          <w:sz w:val="18"/>
        </w:rPr>
        <w:t>50  mm</w:t>
      </w:r>
      <w:proofErr w:type="gramEnd"/>
    </w:p>
    <w:p w14:paraId="63780EE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lastRenderedPageBreak/>
        <w:t xml:space="preserve">     Nozzle Schedule                                      160</w:t>
      </w:r>
    </w:p>
    <w:p w14:paraId="4A1D7D2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Nozzle Class                                         150</w:t>
      </w:r>
    </w:p>
    <w:p w14:paraId="5D04F01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Layout Angle                                       315.0</w:t>
      </w:r>
    </w:p>
    <w:p w14:paraId="320F1F3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Blind Flange (Y/</w:t>
      </w:r>
      <w:proofErr w:type="gramStart"/>
      <w:r>
        <w:rPr>
          <w:rFonts w:ascii="Consolas" w:hAnsi="Consolas" w:cs="Arial"/>
          <w:sz w:val="18"/>
        </w:rPr>
        <w:t xml:space="preserve">N)   </w:t>
      </w:r>
      <w:proofErr w:type="gramEnd"/>
      <w:r>
        <w:rPr>
          <w:rFonts w:ascii="Consolas" w:hAnsi="Consolas" w:cs="Arial"/>
          <w:sz w:val="18"/>
        </w:rPr>
        <w:t xml:space="preserve">                                  N</w:t>
      </w:r>
    </w:p>
    <w:p w14:paraId="71387CA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Weight of Nozzle </w:t>
      </w:r>
      <w:proofErr w:type="gramStart"/>
      <w:r>
        <w:rPr>
          <w:rFonts w:ascii="Consolas" w:hAnsi="Consolas" w:cs="Arial"/>
          <w:sz w:val="18"/>
        </w:rPr>
        <w:t>( Used</w:t>
      </w:r>
      <w:proofErr w:type="gramEnd"/>
      <w:r>
        <w:rPr>
          <w:rFonts w:ascii="Consolas" w:hAnsi="Consolas" w:cs="Arial"/>
          <w:sz w:val="18"/>
        </w:rPr>
        <w:t xml:space="preserve"> if &gt; 0 )                  52.545  N</w:t>
      </w:r>
    </w:p>
    <w:p w14:paraId="592CDD2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Grade of Attached Flange                          GR 2.3</w:t>
      </w:r>
    </w:p>
    <w:p w14:paraId="4DDA32C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Nozzle </w:t>
      </w:r>
      <w:proofErr w:type="spellStart"/>
      <w:r>
        <w:rPr>
          <w:rFonts w:ascii="Consolas" w:hAnsi="Consolas" w:cs="Arial"/>
          <w:sz w:val="18"/>
        </w:rPr>
        <w:t>Matl</w:t>
      </w:r>
      <w:proofErr w:type="spellEnd"/>
      <w:r>
        <w:rPr>
          <w:rFonts w:ascii="Consolas" w:hAnsi="Consolas" w:cs="Arial"/>
          <w:sz w:val="18"/>
        </w:rPr>
        <w:t xml:space="preserve">                                SA-312 TP316L</w:t>
      </w:r>
    </w:p>
    <w:p w14:paraId="59F5C73B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A1CEFD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Element From Node                                     20</w:t>
      </w:r>
    </w:p>
    <w:p w14:paraId="1C739EF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Detail Type                                          Leg</w:t>
      </w:r>
    </w:p>
    <w:p w14:paraId="6369F4D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Detail ID                                           LEGS</w:t>
      </w:r>
    </w:p>
    <w:p w14:paraId="0138065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Dist. from "FROM" Node / Offset </w:t>
      </w:r>
      <w:proofErr w:type="spellStart"/>
      <w:r>
        <w:rPr>
          <w:rFonts w:ascii="Consolas" w:hAnsi="Consolas" w:cs="Arial"/>
          <w:sz w:val="18"/>
        </w:rPr>
        <w:t>dist</w:t>
      </w:r>
      <w:proofErr w:type="spellEnd"/>
      <w:r>
        <w:rPr>
          <w:rFonts w:ascii="Consolas" w:hAnsi="Consolas" w:cs="Arial"/>
          <w:sz w:val="18"/>
        </w:rPr>
        <w:t xml:space="preserve">                 </w:t>
      </w:r>
      <w:proofErr w:type="gramStart"/>
      <w:r>
        <w:rPr>
          <w:rFonts w:ascii="Consolas" w:hAnsi="Consolas" w:cs="Arial"/>
          <w:sz w:val="18"/>
        </w:rPr>
        <w:t>300  mm.</w:t>
      </w:r>
      <w:proofErr w:type="gramEnd"/>
    </w:p>
    <w:p w14:paraId="2F3EF89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Diameter at Leg Centerline                        </w:t>
      </w:r>
      <w:proofErr w:type="gramStart"/>
      <w:r>
        <w:rPr>
          <w:rFonts w:ascii="Consolas" w:hAnsi="Consolas" w:cs="Arial"/>
          <w:sz w:val="18"/>
        </w:rPr>
        <w:t>556.26  mm.</w:t>
      </w:r>
      <w:proofErr w:type="gramEnd"/>
    </w:p>
    <w:p w14:paraId="04C8CCE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Leg Orientation                                        3</w:t>
      </w:r>
    </w:p>
    <w:p w14:paraId="17A1666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Number of Legs                                         4</w:t>
      </w:r>
    </w:p>
    <w:p w14:paraId="7A9E699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Section Identifier                           L2X2X0.3750</w:t>
      </w:r>
    </w:p>
    <w:p w14:paraId="4F311D3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Length of Legs                                      </w:t>
      </w:r>
      <w:proofErr w:type="gramStart"/>
      <w:r>
        <w:rPr>
          <w:rFonts w:ascii="Consolas" w:hAnsi="Consolas" w:cs="Arial"/>
          <w:sz w:val="18"/>
        </w:rPr>
        <w:t>1446  mm.</w:t>
      </w:r>
      <w:proofErr w:type="gramEnd"/>
    </w:p>
    <w:p w14:paraId="0FC08CBF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4F2AEC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</w:t>
      </w:r>
    </w:p>
    <w:p w14:paraId="461F67AF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D7CE70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Element#                                                 3/4</w:t>
      </w:r>
    </w:p>
    <w:p w14:paraId="07ABE1A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Element From Node                                         30</w:t>
      </w:r>
    </w:p>
    <w:p w14:paraId="09B6834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Element To Node                                           40</w:t>
      </w:r>
    </w:p>
    <w:p w14:paraId="350B8F2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Element Type                                          Flange</w:t>
      </w:r>
    </w:p>
    <w:p w14:paraId="2C76373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Description                                      RING FLANGE</w:t>
      </w:r>
    </w:p>
    <w:p w14:paraId="564839B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Distance "FROM" to "TO"                                   </w:t>
      </w:r>
      <w:proofErr w:type="gramStart"/>
      <w:r>
        <w:rPr>
          <w:rFonts w:ascii="Consolas" w:hAnsi="Consolas" w:cs="Arial"/>
          <w:sz w:val="18"/>
        </w:rPr>
        <w:t>16  mm.</w:t>
      </w:r>
      <w:proofErr w:type="gramEnd"/>
    </w:p>
    <w:p w14:paraId="3BA0B95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Inside Diameter                                   </w:t>
      </w:r>
      <w:proofErr w:type="gramStart"/>
      <w:r>
        <w:rPr>
          <w:rFonts w:ascii="Consolas" w:hAnsi="Consolas" w:cs="Arial"/>
          <w:sz w:val="18"/>
        </w:rPr>
        <w:t>513  mm.</w:t>
      </w:r>
      <w:proofErr w:type="gramEnd"/>
    </w:p>
    <w:p w14:paraId="249BD0B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Element Thickness                                         </w:t>
      </w:r>
      <w:proofErr w:type="gramStart"/>
      <w:r>
        <w:rPr>
          <w:rFonts w:ascii="Consolas" w:hAnsi="Consolas" w:cs="Arial"/>
          <w:sz w:val="18"/>
        </w:rPr>
        <w:t>16  mm.</w:t>
      </w:r>
      <w:proofErr w:type="gramEnd"/>
    </w:p>
    <w:p w14:paraId="6AB7117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Internal Corrosion Allowance                               </w:t>
      </w:r>
      <w:proofErr w:type="gramStart"/>
      <w:r>
        <w:rPr>
          <w:rFonts w:ascii="Consolas" w:hAnsi="Consolas" w:cs="Arial"/>
          <w:sz w:val="18"/>
        </w:rPr>
        <w:t>0  mm.</w:t>
      </w:r>
      <w:proofErr w:type="gramEnd"/>
    </w:p>
    <w:p w14:paraId="02DCE7C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Nominal Thickness                                         </w:t>
      </w:r>
      <w:proofErr w:type="gramStart"/>
      <w:r>
        <w:rPr>
          <w:rFonts w:ascii="Consolas" w:hAnsi="Consolas" w:cs="Arial"/>
          <w:sz w:val="18"/>
        </w:rPr>
        <w:t>16  mm.</w:t>
      </w:r>
      <w:proofErr w:type="gramEnd"/>
    </w:p>
    <w:p w14:paraId="517D36E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External Corrosion Allowance                               </w:t>
      </w:r>
      <w:proofErr w:type="gramStart"/>
      <w:r>
        <w:rPr>
          <w:rFonts w:ascii="Consolas" w:hAnsi="Consolas" w:cs="Arial"/>
          <w:sz w:val="18"/>
        </w:rPr>
        <w:t>0  mm.</w:t>
      </w:r>
      <w:proofErr w:type="gramEnd"/>
    </w:p>
    <w:p w14:paraId="4504ABA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Design Internal Pressure                               </w:t>
      </w:r>
      <w:proofErr w:type="gramStart"/>
      <w:r>
        <w:rPr>
          <w:rFonts w:ascii="Consolas" w:hAnsi="Consolas" w:cs="Arial"/>
          <w:sz w:val="18"/>
        </w:rPr>
        <w:t>0.522  bars</w:t>
      </w:r>
      <w:proofErr w:type="gramEnd"/>
    </w:p>
    <w:p w14:paraId="52CC04B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Design Temperature Internal Pressure                      </w:t>
      </w:r>
      <w:proofErr w:type="gramStart"/>
      <w:r>
        <w:rPr>
          <w:rFonts w:ascii="Consolas" w:hAnsi="Consolas" w:cs="Arial"/>
          <w:sz w:val="18"/>
        </w:rPr>
        <w:t>85  °</w:t>
      </w:r>
      <w:proofErr w:type="gramEnd"/>
      <w:r>
        <w:rPr>
          <w:rFonts w:ascii="Consolas" w:hAnsi="Consolas" w:cs="Arial"/>
          <w:sz w:val="18"/>
        </w:rPr>
        <w:t>C</w:t>
      </w:r>
    </w:p>
    <w:p w14:paraId="7FA36CD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Design External Pressure                                   </w:t>
      </w:r>
      <w:proofErr w:type="gramStart"/>
      <w:r>
        <w:rPr>
          <w:rFonts w:ascii="Consolas" w:hAnsi="Consolas" w:cs="Arial"/>
          <w:sz w:val="18"/>
        </w:rPr>
        <w:t>0  bars</w:t>
      </w:r>
      <w:proofErr w:type="gramEnd"/>
    </w:p>
    <w:p w14:paraId="6043032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Design Temperature External Pressure                       </w:t>
      </w:r>
      <w:proofErr w:type="gramStart"/>
      <w:r>
        <w:rPr>
          <w:rFonts w:ascii="Consolas" w:hAnsi="Consolas" w:cs="Arial"/>
          <w:sz w:val="18"/>
        </w:rPr>
        <w:t>0  °</w:t>
      </w:r>
      <w:proofErr w:type="gramEnd"/>
      <w:r>
        <w:rPr>
          <w:rFonts w:ascii="Consolas" w:hAnsi="Consolas" w:cs="Arial"/>
          <w:sz w:val="18"/>
        </w:rPr>
        <w:t>C</w:t>
      </w:r>
    </w:p>
    <w:p w14:paraId="2D0DF49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Effective Diameter Multiplier                            1.2</w:t>
      </w:r>
    </w:p>
    <w:p w14:paraId="7FB3606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Material Name                                    SA-240 316L</w:t>
      </w:r>
    </w:p>
    <w:p w14:paraId="180F73F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Perform Flange Stress Calculation (Y/</w:t>
      </w:r>
      <w:proofErr w:type="gramStart"/>
      <w:r>
        <w:rPr>
          <w:rFonts w:ascii="Consolas" w:hAnsi="Consolas" w:cs="Arial"/>
          <w:sz w:val="18"/>
        </w:rPr>
        <w:t xml:space="preserve">N)   </w:t>
      </w:r>
      <w:proofErr w:type="gramEnd"/>
      <w:r>
        <w:rPr>
          <w:rFonts w:ascii="Consolas" w:hAnsi="Consolas" w:cs="Arial"/>
          <w:sz w:val="18"/>
        </w:rPr>
        <w:t xml:space="preserve">                 Y</w:t>
      </w:r>
    </w:p>
    <w:p w14:paraId="26DF956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Weld is pre-Heated                                        No</w:t>
      </w:r>
    </w:p>
    <w:p w14:paraId="43FD1F10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3DE270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</w:t>
      </w:r>
    </w:p>
    <w:p w14:paraId="3B46206B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FB8BC9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Element#                                                 4/4</w:t>
      </w:r>
    </w:p>
    <w:p w14:paraId="0AE15A7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Element From Node                                         40</w:t>
      </w:r>
    </w:p>
    <w:p w14:paraId="779F158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Element To Node                                           50</w:t>
      </w:r>
    </w:p>
    <w:p w14:paraId="115E7AF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Element Type                                          Flange</w:t>
      </w:r>
    </w:p>
    <w:p w14:paraId="1CBA89A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Description                                     COVER FLANGE</w:t>
      </w:r>
    </w:p>
    <w:p w14:paraId="25C5AE3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Distance "FROM" to "TO"                                   </w:t>
      </w:r>
      <w:proofErr w:type="gramStart"/>
      <w:r>
        <w:rPr>
          <w:rFonts w:ascii="Consolas" w:hAnsi="Consolas" w:cs="Arial"/>
          <w:sz w:val="18"/>
        </w:rPr>
        <w:t>16  mm.</w:t>
      </w:r>
      <w:proofErr w:type="gramEnd"/>
    </w:p>
    <w:p w14:paraId="5128D67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Outside Diameter                                  </w:t>
      </w:r>
      <w:proofErr w:type="gramStart"/>
      <w:r>
        <w:rPr>
          <w:rFonts w:ascii="Consolas" w:hAnsi="Consolas" w:cs="Arial"/>
          <w:sz w:val="18"/>
        </w:rPr>
        <w:t>630  mm.</w:t>
      </w:r>
      <w:proofErr w:type="gramEnd"/>
    </w:p>
    <w:p w14:paraId="643B49F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Element Thickness                                         </w:t>
      </w:r>
      <w:proofErr w:type="gramStart"/>
      <w:r>
        <w:rPr>
          <w:rFonts w:ascii="Consolas" w:hAnsi="Consolas" w:cs="Arial"/>
          <w:sz w:val="18"/>
        </w:rPr>
        <w:t>16  mm.</w:t>
      </w:r>
      <w:proofErr w:type="gramEnd"/>
    </w:p>
    <w:p w14:paraId="03B32A8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Internal Corrosion Allowance                               </w:t>
      </w:r>
      <w:proofErr w:type="gramStart"/>
      <w:r>
        <w:rPr>
          <w:rFonts w:ascii="Consolas" w:hAnsi="Consolas" w:cs="Arial"/>
          <w:sz w:val="18"/>
        </w:rPr>
        <w:t>0  mm.</w:t>
      </w:r>
      <w:proofErr w:type="gramEnd"/>
    </w:p>
    <w:p w14:paraId="3328F30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Nominal Thickness                                         </w:t>
      </w:r>
      <w:proofErr w:type="gramStart"/>
      <w:r>
        <w:rPr>
          <w:rFonts w:ascii="Consolas" w:hAnsi="Consolas" w:cs="Arial"/>
          <w:sz w:val="18"/>
        </w:rPr>
        <w:t>16  mm.</w:t>
      </w:r>
      <w:proofErr w:type="gramEnd"/>
    </w:p>
    <w:p w14:paraId="685E3B1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External Corrosion Allowance                               </w:t>
      </w:r>
      <w:proofErr w:type="gramStart"/>
      <w:r>
        <w:rPr>
          <w:rFonts w:ascii="Consolas" w:hAnsi="Consolas" w:cs="Arial"/>
          <w:sz w:val="18"/>
        </w:rPr>
        <w:t>0  mm.</w:t>
      </w:r>
      <w:proofErr w:type="gramEnd"/>
    </w:p>
    <w:p w14:paraId="56D8545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Design Internal Pressure                               </w:t>
      </w:r>
      <w:proofErr w:type="gramStart"/>
      <w:r>
        <w:rPr>
          <w:rFonts w:ascii="Consolas" w:hAnsi="Consolas" w:cs="Arial"/>
          <w:sz w:val="18"/>
        </w:rPr>
        <w:t>0.522  bars</w:t>
      </w:r>
      <w:proofErr w:type="gramEnd"/>
    </w:p>
    <w:p w14:paraId="584CE02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Design Temperature Internal Pressure                      </w:t>
      </w:r>
      <w:proofErr w:type="gramStart"/>
      <w:r>
        <w:rPr>
          <w:rFonts w:ascii="Consolas" w:hAnsi="Consolas" w:cs="Arial"/>
          <w:sz w:val="18"/>
        </w:rPr>
        <w:t>85  °</w:t>
      </w:r>
      <w:proofErr w:type="gramEnd"/>
      <w:r>
        <w:rPr>
          <w:rFonts w:ascii="Consolas" w:hAnsi="Consolas" w:cs="Arial"/>
          <w:sz w:val="18"/>
        </w:rPr>
        <w:t>C</w:t>
      </w:r>
    </w:p>
    <w:p w14:paraId="1831D6E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Design External Pressure                                   </w:t>
      </w:r>
      <w:proofErr w:type="gramStart"/>
      <w:r>
        <w:rPr>
          <w:rFonts w:ascii="Consolas" w:hAnsi="Consolas" w:cs="Arial"/>
          <w:sz w:val="18"/>
        </w:rPr>
        <w:t>0  bars</w:t>
      </w:r>
      <w:proofErr w:type="gramEnd"/>
    </w:p>
    <w:p w14:paraId="40263CD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Design Temperature External Pressure                       </w:t>
      </w:r>
      <w:proofErr w:type="gramStart"/>
      <w:r>
        <w:rPr>
          <w:rFonts w:ascii="Consolas" w:hAnsi="Consolas" w:cs="Arial"/>
          <w:sz w:val="18"/>
        </w:rPr>
        <w:t>0  °</w:t>
      </w:r>
      <w:proofErr w:type="gramEnd"/>
      <w:r>
        <w:rPr>
          <w:rFonts w:ascii="Consolas" w:hAnsi="Consolas" w:cs="Arial"/>
          <w:sz w:val="18"/>
        </w:rPr>
        <w:t>C</w:t>
      </w:r>
    </w:p>
    <w:p w14:paraId="2093FCA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Effective Diameter Multiplier                            1.2</w:t>
      </w:r>
    </w:p>
    <w:p w14:paraId="5A3B07E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Material Name                                    SA-240 316L</w:t>
      </w:r>
    </w:p>
    <w:p w14:paraId="53D11A4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Perform Flange Stress Calculation (Y/</w:t>
      </w:r>
      <w:proofErr w:type="gramStart"/>
      <w:r>
        <w:rPr>
          <w:rFonts w:ascii="Consolas" w:hAnsi="Consolas" w:cs="Arial"/>
          <w:sz w:val="18"/>
        </w:rPr>
        <w:t xml:space="preserve">N)   </w:t>
      </w:r>
      <w:proofErr w:type="gramEnd"/>
      <w:r>
        <w:rPr>
          <w:rFonts w:ascii="Consolas" w:hAnsi="Consolas" w:cs="Arial"/>
          <w:sz w:val="18"/>
        </w:rPr>
        <w:t xml:space="preserve">                 Y</w:t>
      </w:r>
    </w:p>
    <w:p w14:paraId="0F89105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Weld is pre-Heated                                        No</w:t>
      </w:r>
    </w:p>
    <w:p w14:paraId="2FC488D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045920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Element From Node                                     40</w:t>
      </w:r>
    </w:p>
    <w:p w14:paraId="7B665DD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Detail Type                                       Nozzle</w:t>
      </w:r>
    </w:p>
    <w:p w14:paraId="2A542FA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Detail ID                                             N3</w:t>
      </w:r>
    </w:p>
    <w:p w14:paraId="1C4FF17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Dist. from "FROM" Node / Offset </w:t>
      </w:r>
      <w:proofErr w:type="spellStart"/>
      <w:r>
        <w:rPr>
          <w:rFonts w:ascii="Consolas" w:hAnsi="Consolas" w:cs="Arial"/>
          <w:sz w:val="18"/>
        </w:rPr>
        <w:t>dist</w:t>
      </w:r>
      <w:proofErr w:type="spellEnd"/>
      <w:r>
        <w:rPr>
          <w:rFonts w:ascii="Consolas" w:hAnsi="Consolas" w:cs="Arial"/>
          <w:sz w:val="18"/>
        </w:rPr>
        <w:t xml:space="preserve">                 </w:t>
      </w:r>
      <w:proofErr w:type="gramStart"/>
      <w:r>
        <w:rPr>
          <w:rFonts w:ascii="Consolas" w:hAnsi="Consolas" w:cs="Arial"/>
          <w:sz w:val="18"/>
        </w:rPr>
        <w:t>150  mm.</w:t>
      </w:r>
      <w:proofErr w:type="gramEnd"/>
    </w:p>
    <w:p w14:paraId="6E8D271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Nozzle Diameter                                      </w:t>
      </w:r>
      <w:proofErr w:type="gramStart"/>
      <w:r>
        <w:rPr>
          <w:rFonts w:ascii="Consolas" w:hAnsi="Consolas" w:cs="Arial"/>
          <w:sz w:val="18"/>
        </w:rPr>
        <w:t>100  mm</w:t>
      </w:r>
      <w:proofErr w:type="gramEnd"/>
    </w:p>
    <w:p w14:paraId="59CBDA1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Nozzle Schedule                                      40S</w:t>
      </w:r>
    </w:p>
    <w:p w14:paraId="33C3FBE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Nozzle Class                                         300</w:t>
      </w:r>
    </w:p>
    <w:p w14:paraId="217D689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Layout Angle                                       270.0</w:t>
      </w:r>
    </w:p>
    <w:p w14:paraId="1CDDF75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Blind Flange (Y/</w:t>
      </w:r>
      <w:proofErr w:type="gramStart"/>
      <w:r>
        <w:rPr>
          <w:rFonts w:ascii="Consolas" w:hAnsi="Consolas" w:cs="Arial"/>
          <w:sz w:val="18"/>
        </w:rPr>
        <w:t xml:space="preserve">N)   </w:t>
      </w:r>
      <w:proofErr w:type="gramEnd"/>
      <w:r>
        <w:rPr>
          <w:rFonts w:ascii="Consolas" w:hAnsi="Consolas" w:cs="Arial"/>
          <w:sz w:val="18"/>
        </w:rPr>
        <w:t xml:space="preserve">                                  N</w:t>
      </w:r>
    </w:p>
    <w:p w14:paraId="1B80881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Weight of Nozzle </w:t>
      </w:r>
      <w:proofErr w:type="gramStart"/>
      <w:r>
        <w:rPr>
          <w:rFonts w:ascii="Consolas" w:hAnsi="Consolas" w:cs="Arial"/>
          <w:sz w:val="18"/>
        </w:rPr>
        <w:t>( Used</w:t>
      </w:r>
      <w:proofErr w:type="gramEnd"/>
      <w:r>
        <w:rPr>
          <w:rFonts w:ascii="Consolas" w:hAnsi="Consolas" w:cs="Arial"/>
          <w:sz w:val="18"/>
        </w:rPr>
        <w:t xml:space="preserve"> if &gt; 0 )                       0  N</w:t>
      </w:r>
    </w:p>
    <w:p w14:paraId="749FE97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Grade of Attached Flange                          GR 2.3</w:t>
      </w:r>
    </w:p>
    <w:p w14:paraId="3DE400D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Nozzle </w:t>
      </w:r>
      <w:proofErr w:type="spellStart"/>
      <w:r>
        <w:rPr>
          <w:rFonts w:ascii="Consolas" w:hAnsi="Consolas" w:cs="Arial"/>
          <w:sz w:val="18"/>
        </w:rPr>
        <w:t>Matl</w:t>
      </w:r>
      <w:proofErr w:type="spellEnd"/>
      <w:r>
        <w:rPr>
          <w:rFonts w:ascii="Consolas" w:hAnsi="Consolas" w:cs="Arial"/>
          <w:sz w:val="18"/>
        </w:rPr>
        <w:t xml:space="preserve">                                SA-312 TP316L</w:t>
      </w:r>
    </w:p>
    <w:p w14:paraId="14A79EC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AB1592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Element From Node                                     40</w:t>
      </w:r>
    </w:p>
    <w:p w14:paraId="67F4102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Detail Type                                       Nozzle</w:t>
      </w:r>
    </w:p>
    <w:p w14:paraId="1FD5732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Detail ID                                             N2</w:t>
      </w:r>
    </w:p>
    <w:p w14:paraId="2F7DC0C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Dist. from "FROM" Node / Offset </w:t>
      </w:r>
      <w:proofErr w:type="spellStart"/>
      <w:r>
        <w:rPr>
          <w:rFonts w:ascii="Consolas" w:hAnsi="Consolas" w:cs="Arial"/>
          <w:sz w:val="18"/>
        </w:rPr>
        <w:t>dist</w:t>
      </w:r>
      <w:proofErr w:type="spellEnd"/>
      <w:r>
        <w:rPr>
          <w:rFonts w:ascii="Consolas" w:hAnsi="Consolas" w:cs="Arial"/>
          <w:sz w:val="18"/>
        </w:rPr>
        <w:t xml:space="preserve">                 </w:t>
      </w:r>
      <w:proofErr w:type="gramStart"/>
      <w:r>
        <w:rPr>
          <w:rFonts w:ascii="Consolas" w:hAnsi="Consolas" w:cs="Arial"/>
          <w:sz w:val="18"/>
        </w:rPr>
        <w:t>150  mm.</w:t>
      </w:r>
      <w:proofErr w:type="gramEnd"/>
    </w:p>
    <w:p w14:paraId="54679DF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Nozzle Diameter                                       </w:t>
      </w:r>
      <w:proofErr w:type="gramStart"/>
      <w:r>
        <w:rPr>
          <w:rFonts w:ascii="Consolas" w:hAnsi="Consolas" w:cs="Arial"/>
          <w:sz w:val="18"/>
        </w:rPr>
        <w:t>50  mm</w:t>
      </w:r>
      <w:proofErr w:type="gramEnd"/>
    </w:p>
    <w:p w14:paraId="48E4312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Nozzle Schedule                                      160</w:t>
      </w:r>
    </w:p>
    <w:p w14:paraId="607D02B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Nozzle Class                                         150</w:t>
      </w:r>
    </w:p>
    <w:p w14:paraId="118042C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Layout Angle                                       135.0</w:t>
      </w:r>
    </w:p>
    <w:p w14:paraId="7C76CD4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Blind Flange (Y/</w:t>
      </w:r>
      <w:proofErr w:type="gramStart"/>
      <w:r>
        <w:rPr>
          <w:rFonts w:ascii="Consolas" w:hAnsi="Consolas" w:cs="Arial"/>
          <w:sz w:val="18"/>
        </w:rPr>
        <w:t xml:space="preserve">N)   </w:t>
      </w:r>
      <w:proofErr w:type="gramEnd"/>
      <w:r>
        <w:rPr>
          <w:rFonts w:ascii="Consolas" w:hAnsi="Consolas" w:cs="Arial"/>
          <w:sz w:val="18"/>
        </w:rPr>
        <w:t xml:space="preserve">                                  N</w:t>
      </w:r>
    </w:p>
    <w:p w14:paraId="628516A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Weight of Nozzle </w:t>
      </w:r>
      <w:proofErr w:type="gramStart"/>
      <w:r>
        <w:rPr>
          <w:rFonts w:ascii="Consolas" w:hAnsi="Consolas" w:cs="Arial"/>
          <w:sz w:val="18"/>
        </w:rPr>
        <w:t>( Used</w:t>
      </w:r>
      <w:proofErr w:type="gramEnd"/>
      <w:r>
        <w:rPr>
          <w:rFonts w:ascii="Consolas" w:hAnsi="Consolas" w:cs="Arial"/>
          <w:sz w:val="18"/>
        </w:rPr>
        <w:t xml:space="preserve"> if &gt; 0 )                       0  N</w:t>
      </w:r>
    </w:p>
    <w:p w14:paraId="000EFEC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Grade of Attached Flange                          GR 2.3</w:t>
      </w:r>
    </w:p>
    <w:p w14:paraId="7E03959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Nozzle </w:t>
      </w:r>
      <w:proofErr w:type="spellStart"/>
      <w:r>
        <w:rPr>
          <w:rFonts w:ascii="Consolas" w:hAnsi="Consolas" w:cs="Arial"/>
          <w:sz w:val="18"/>
        </w:rPr>
        <w:t>Matl</w:t>
      </w:r>
      <w:proofErr w:type="spellEnd"/>
      <w:r>
        <w:rPr>
          <w:rFonts w:ascii="Consolas" w:hAnsi="Consolas" w:cs="Arial"/>
          <w:sz w:val="18"/>
        </w:rPr>
        <w:t xml:space="preserve">                                SA-312 TP316L</w:t>
      </w:r>
    </w:p>
    <w:p w14:paraId="2F3F9EDB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346F7E5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FF"/>
          <w:sz w:val="18"/>
        </w:rPr>
        <w:t>PV Elite is a trademark of Hexagon AB, 2024, All rights reserved.</w:t>
      </w:r>
    </w:p>
    <w:p w14:paraId="3182367C" w14:textId="77777777" w:rsidR="000D0DAD" w:rsidRDefault="000D0DAD" w:rsidP="000D0DAD">
      <w:pPr>
        <w:rPr>
          <w:rFonts w:ascii="Consolas" w:hAnsi="Consolas" w:cs="Arial"/>
          <w:sz w:val="18"/>
        </w:rPr>
        <w:sectPr w:rsidR="000D0DAD" w:rsidSect="000D0DAD">
          <w:headerReference w:type="default" r:id="rId14"/>
          <w:pgSz w:w="12240" w:h="15840" w:code="1"/>
          <w:pgMar w:top="1440" w:right="504" w:bottom="720" w:left="360" w:header="720" w:footer="720" w:gutter="720"/>
          <w:cols w:space="720"/>
          <w:docGrid w:linePitch="272"/>
        </w:sectPr>
      </w:pPr>
    </w:p>
    <w:p w14:paraId="7C102DD3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Consolas" w:hAnsi="Consolas" w:cs="Arial"/>
          <w:sz w:val="18"/>
        </w:rPr>
        <w:lastRenderedPageBreak/>
        <w:fldChar w:fldCharType="begin"/>
      </w:r>
      <w:r w:rsidRPr="000D0DAD">
        <w:rPr>
          <w:rFonts w:ascii="Consolas" w:hAnsi="Consolas" w:cs="Arial"/>
          <w:sz w:val="18"/>
        </w:rPr>
        <w:instrText xml:space="preserve"> TC "</w:instrText>
      </w:r>
      <w:bookmarkStart w:id="8" w:name="_Toc192856486"/>
      <w:r w:rsidRPr="000D0DAD">
        <w:rPr>
          <w:rFonts w:ascii="Consolas" w:hAnsi="Consolas" w:cs="Arial"/>
          <w:sz w:val="18"/>
        </w:rPr>
        <w:instrText>XY Coordinate Calculations:</w:instrText>
      </w:r>
      <w:bookmarkEnd w:id="8"/>
      <w:r w:rsidRPr="000D0DAD">
        <w:rPr>
          <w:rFonts w:ascii="Consolas" w:hAnsi="Consolas" w:cs="Arial"/>
          <w:sz w:val="18"/>
        </w:rPr>
        <w:instrText xml:space="preserve">" /f C </w:instrText>
      </w:r>
      <w:r w:rsidRPr="000D0DAD">
        <w:rPr>
          <w:rFonts w:ascii="Consolas" w:hAnsi="Consolas" w:cs="Arial"/>
          <w:sz w:val="18"/>
        </w:rPr>
        <w:fldChar w:fldCharType="end"/>
      </w:r>
    </w:p>
    <w:p w14:paraId="06F9FBED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XY Coordinate Calculations:</w:t>
      </w:r>
    </w:p>
    <w:p w14:paraId="732EF282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E2AE4B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|    |            |            |             |             |</w:t>
      </w:r>
    </w:p>
    <w:p w14:paraId="33994D2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From     | To </w:t>
      </w:r>
      <w:proofErr w:type="gramStart"/>
      <w:r>
        <w:rPr>
          <w:rFonts w:ascii="Consolas" w:hAnsi="Consolas" w:cs="Arial"/>
          <w:sz w:val="18"/>
        </w:rPr>
        <w:t>|  X</w:t>
      </w:r>
      <w:proofErr w:type="gramEnd"/>
      <w:r>
        <w:rPr>
          <w:rFonts w:ascii="Consolas" w:hAnsi="Consolas" w:cs="Arial"/>
          <w:sz w:val="18"/>
        </w:rPr>
        <w:t xml:space="preserve"> (</w:t>
      </w:r>
      <w:proofErr w:type="spellStart"/>
      <w:r>
        <w:rPr>
          <w:rFonts w:ascii="Consolas" w:hAnsi="Consolas" w:cs="Arial"/>
          <w:sz w:val="18"/>
        </w:rPr>
        <w:t>Horiz</w:t>
      </w:r>
      <w:proofErr w:type="spellEnd"/>
      <w:r>
        <w:rPr>
          <w:rFonts w:ascii="Consolas" w:hAnsi="Consolas" w:cs="Arial"/>
          <w:sz w:val="18"/>
        </w:rPr>
        <w:t>.)|  Y (Vert.) |  DX (</w:t>
      </w:r>
      <w:proofErr w:type="spellStart"/>
      <w:r>
        <w:rPr>
          <w:rFonts w:ascii="Consolas" w:hAnsi="Consolas" w:cs="Arial"/>
          <w:sz w:val="18"/>
        </w:rPr>
        <w:t>Horiz</w:t>
      </w:r>
      <w:proofErr w:type="spellEnd"/>
      <w:r>
        <w:rPr>
          <w:rFonts w:ascii="Consolas" w:hAnsi="Consolas" w:cs="Arial"/>
          <w:sz w:val="18"/>
        </w:rPr>
        <w:t>.)|  DY (Vert.) |</w:t>
      </w:r>
    </w:p>
    <w:p w14:paraId="6CDBF53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|    |        mm. |        mm. |         mm. |         mm. |</w:t>
      </w:r>
    </w:p>
    <w:p w14:paraId="7587E86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</w:t>
      </w:r>
    </w:p>
    <w:p w14:paraId="636E9AD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BOTTOM DISH|        ... |         50 |         ... |          50 |</w:t>
      </w:r>
    </w:p>
    <w:p w14:paraId="2AB01C6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SHELL|        ... |       1492 |         ... |        1442 |</w:t>
      </w:r>
    </w:p>
    <w:p w14:paraId="293C47D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RING FLANGE|        ... |    1498.18 |         ... |         -16 |</w:t>
      </w:r>
    </w:p>
    <w:p w14:paraId="0B9A616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COVER FLANGE|        ... |    1517.35 |         ... |          16 |</w:t>
      </w:r>
    </w:p>
    <w:p w14:paraId="08ADA27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</w:t>
      </w:r>
    </w:p>
    <w:p w14:paraId="73CC9D8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6D3684E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PV Elite includes an 1/8 inch (3.175mm) raised face and gasket thicknesses for girth</w:t>
      </w:r>
    </w:p>
    <w:p w14:paraId="1456FE05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 xml:space="preserve">flanges and </w:t>
      </w:r>
      <w:proofErr w:type="spellStart"/>
      <w:r w:rsidRPr="000D0DAD">
        <w:rPr>
          <w:rFonts w:ascii="Arial" w:hAnsi="Consolas" w:cs="Arial"/>
          <w:color w:val="000000"/>
          <w:sz w:val="18"/>
        </w:rPr>
        <w:t>tubesheet</w:t>
      </w:r>
      <w:proofErr w:type="spellEnd"/>
      <w:r w:rsidRPr="000D0DAD">
        <w:rPr>
          <w:rFonts w:ascii="Arial" w:hAnsi="Consolas" w:cs="Arial"/>
          <w:color w:val="000000"/>
          <w:sz w:val="18"/>
        </w:rPr>
        <w:t xml:space="preserve"> thicknesses where applicable in the </w:t>
      </w:r>
      <w:proofErr w:type="gramStart"/>
      <w:r w:rsidRPr="000D0DAD">
        <w:rPr>
          <w:rFonts w:ascii="Arial" w:hAnsi="Consolas" w:cs="Arial"/>
          <w:color w:val="000000"/>
          <w:sz w:val="18"/>
        </w:rPr>
        <w:t>Tangent to Tangent</w:t>
      </w:r>
      <w:proofErr w:type="gramEnd"/>
      <w:r w:rsidRPr="000D0DAD">
        <w:rPr>
          <w:rFonts w:ascii="Arial" w:hAnsi="Consolas" w:cs="Arial"/>
          <w:color w:val="000000"/>
          <w:sz w:val="18"/>
        </w:rPr>
        <w:t xml:space="preserve"> length calculation.</w:t>
      </w:r>
    </w:p>
    <w:p w14:paraId="206A94BC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The calculated dimensions are based on the given element lengths.  Due to variability in</w:t>
      </w:r>
    </w:p>
    <w:p w14:paraId="33F663F6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 xml:space="preserve">manufacturing (weld gaps etc.), the </w:t>
      </w:r>
      <w:proofErr w:type="gramStart"/>
      <w:r w:rsidRPr="000D0DAD">
        <w:rPr>
          <w:rFonts w:ascii="Arial" w:hAnsi="Consolas" w:cs="Arial"/>
          <w:color w:val="000000"/>
          <w:sz w:val="18"/>
        </w:rPr>
        <w:t>Tangent to Tangent</w:t>
      </w:r>
      <w:proofErr w:type="gramEnd"/>
      <w:r w:rsidRPr="000D0DAD">
        <w:rPr>
          <w:rFonts w:ascii="Arial" w:hAnsi="Consolas" w:cs="Arial"/>
          <w:color w:val="000000"/>
          <w:sz w:val="18"/>
        </w:rPr>
        <w:t xml:space="preserve"> length may not be exact.</w:t>
      </w:r>
    </w:p>
    <w:p w14:paraId="6AC27C7D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4F7E2E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FF"/>
          <w:sz w:val="18"/>
        </w:rPr>
        <w:t>PV Elite is a trademark of Hexagon AB, 2024, All rights reserved.</w:t>
      </w:r>
    </w:p>
    <w:p w14:paraId="1734D2A5" w14:textId="77777777" w:rsidR="000D0DAD" w:rsidRDefault="000D0DAD" w:rsidP="000D0DAD">
      <w:pPr>
        <w:rPr>
          <w:rFonts w:ascii="Consolas" w:hAnsi="Consolas" w:cs="Arial"/>
          <w:sz w:val="18"/>
        </w:rPr>
        <w:sectPr w:rsidR="000D0DAD" w:rsidSect="000D0DAD">
          <w:headerReference w:type="default" r:id="rId15"/>
          <w:pgSz w:w="12240" w:h="15840" w:code="1"/>
          <w:pgMar w:top="1440" w:right="504" w:bottom="720" w:left="360" w:header="720" w:footer="720" w:gutter="720"/>
          <w:cols w:space="720"/>
          <w:docGrid w:linePitch="272"/>
        </w:sectPr>
      </w:pPr>
    </w:p>
    <w:p w14:paraId="6100B8B0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Consolas" w:hAnsi="Consolas" w:cs="Arial"/>
          <w:sz w:val="18"/>
        </w:rPr>
        <w:lastRenderedPageBreak/>
        <w:fldChar w:fldCharType="begin"/>
      </w:r>
      <w:r w:rsidRPr="000D0DAD">
        <w:rPr>
          <w:rFonts w:ascii="Consolas" w:hAnsi="Consolas" w:cs="Arial"/>
          <w:sz w:val="18"/>
        </w:rPr>
        <w:instrText xml:space="preserve"> TC "</w:instrText>
      </w:r>
      <w:bookmarkStart w:id="9" w:name="_Toc192856487"/>
      <w:r w:rsidRPr="000D0DAD">
        <w:rPr>
          <w:rFonts w:ascii="Consolas" w:hAnsi="Consolas" w:cs="Arial"/>
          <w:sz w:val="18"/>
        </w:rPr>
        <w:instrText>Flg Calc [Int P]:   FLANGE</w:instrText>
      </w:r>
      <w:bookmarkEnd w:id="9"/>
      <w:r w:rsidRPr="000D0DAD">
        <w:rPr>
          <w:rFonts w:ascii="Consolas" w:hAnsi="Consolas" w:cs="Arial"/>
          <w:sz w:val="18"/>
        </w:rPr>
        <w:instrText xml:space="preserve">" /f C </w:instrText>
      </w:r>
      <w:r w:rsidRPr="000D0DAD">
        <w:rPr>
          <w:rFonts w:ascii="Consolas" w:hAnsi="Consolas" w:cs="Arial"/>
          <w:sz w:val="18"/>
        </w:rPr>
        <w:fldChar w:fldCharType="end"/>
      </w:r>
    </w:p>
    <w:p w14:paraId="44658FAC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 xml:space="preserve">Flange Input Data Values                         Description: FLANGE      </w:t>
      </w:r>
      <w:proofErr w:type="gramStart"/>
      <w:r w:rsidRPr="000D0DAD">
        <w:rPr>
          <w:rFonts w:ascii="Tahoma" w:hAnsi="Consolas" w:cs="Arial"/>
          <w:b/>
          <w:color w:val="000000"/>
          <w:sz w:val="18"/>
        </w:rPr>
        <w:t xml:space="preserve">  :</w:t>
      </w:r>
      <w:proofErr w:type="gramEnd"/>
    </w:p>
    <w:p w14:paraId="12B32E8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5ED2B4D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FF"/>
          <w:sz w:val="18"/>
        </w:rPr>
        <w:t>RING FLANGE</w:t>
      </w:r>
    </w:p>
    <w:p w14:paraId="74CCCCF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8EA27A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Type                                    Integral Ring</w:t>
      </w:r>
    </w:p>
    <w:p w14:paraId="1CE3B120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117AED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Design Pressure                            P            </w:t>
      </w:r>
      <w:proofErr w:type="gramStart"/>
      <w:r>
        <w:rPr>
          <w:rFonts w:ascii="Consolas" w:hAnsi="Consolas" w:cs="Arial"/>
          <w:sz w:val="18"/>
        </w:rPr>
        <w:t>0.52  bars</w:t>
      </w:r>
      <w:proofErr w:type="gramEnd"/>
    </w:p>
    <w:p w14:paraId="4183291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Design Temperature                                        </w:t>
      </w:r>
      <w:proofErr w:type="gramStart"/>
      <w:r>
        <w:rPr>
          <w:rFonts w:ascii="Consolas" w:hAnsi="Consolas" w:cs="Arial"/>
          <w:sz w:val="18"/>
        </w:rPr>
        <w:t>85  °</w:t>
      </w:r>
      <w:proofErr w:type="gramEnd"/>
      <w:r>
        <w:rPr>
          <w:rFonts w:ascii="Consolas" w:hAnsi="Consolas" w:cs="Arial"/>
          <w:sz w:val="18"/>
        </w:rPr>
        <w:t>C</w:t>
      </w:r>
    </w:p>
    <w:p w14:paraId="4848DBE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Internal Corrosion Allowance              ci          </w:t>
      </w:r>
      <w:proofErr w:type="gramStart"/>
      <w:r>
        <w:rPr>
          <w:rFonts w:ascii="Consolas" w:hAnsi="Consolas" w:cs="Arial"/>
          <w:sz w:val="18"/>
        </w:rPr>
        <w:t>0.0000  mm.</w:t>
      </w:r>
      <w:proofErr w:type="gramEnd"/>
    </w:p>
    <w:p w14:paraId="5892B01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External Corrosion Allowance              </w:t>
      </w:r>
      <w:proofErr w:type="spellStart"/>
      <w:r>
        <w:rPr>
          <w:rFonts w:ascii="Consolas" w:hAnsi="Consolas" w:cs="Arial"/>
          <w:sz w:val="18"/>
        </w:rPr>
        <w:t>ce</w:t>
      </w:r>
      <w:proofErr w:type="spellEnd"/>
      <w:r>
        <w:rPr>
          <w:rFonts w:ascii="Consolas" w:hAnsi="Consolas" w:cs="Arial"/>
          <w:sz w:val="18"/>
        </w:rPr>
        <w:t xml:space="preserve">          </w:t>
      </w:r>
      <w:proofErr w:type="gramStart"/>
      <w:r>
        <w:rPr>
          <w:rFonts w:ascii="Consolas" w:hAnsi="Consolas" w:cs="Arial"/>
          <w:sz w:val="18"/>
        </w:rPr>
        <w:t>0.0000  mm.</w:t>
      </w:r>
      <w:proofErr w:type="gramEnd"/>
    </w:p>
    <w:p w14:paraId="178028B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Use Corrosion Allowance in Thickness Calcs.              Yes</w:t>
      </w:r>
    </w:p>
    <w:p w14:paraId="1CC52F3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Attached Shell Inside Diameter             B        </w:t>
      </w:r>
      <w:proofErr w:type="gramStart"/>
      <w:r>
        <w:rPr>
          <w:rFonts w:ascii="Consolas" w:hAnsi="Consolas" w:cs="Arial"/>
          <w:sz w:val="18"/>
        </w:rPr>
        <w:t>513.0000  mm.</w:t>
      </w:r>
      <w:proofErr w:type="gramEnd"/>
    </w:p>
    <w:p w14:paraId="6508AB8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Integral Ring Inside Diameter                       </w:t>
      </w:r>
      <w:proofErr w:type="gramStart"/>
      <w:r>
        <w:rPr>
          <w:rFonts w:ascii="Consolas" w:hAnsi="Consolas" w:cs="Arial"/>
          <w:sz w:val="18"/>
        </w:rPr>
        <w:t>525.0000  mm.</w:t>
      </w:r>
      <w:proofErr w:type="gramEnd"/>
    </w:p>
    <w:p w14:paraId="114E63C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Outside Diameter                    A         </w:t>
      </w:r>
      <w:proofErr w:type="gramStart"/>
      <w:r>
        <w:rPr>
          <w:rFonts w:ascii="Consolas" w:hAnsi="Consolas" w:cs="Arial"/>
          <w:sz w:val="18"/>
        </w:rPr>
        <w:t>630.000  mm.</w:t>
      </w:r>
      <w:proofErr w:type="gramEnd"/>
    </w:p>
    <w:p w14:paraId="30AF14E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Thickness                           t         </w:t>
      </w:r>
      <w:proofErr w:type="gramStart"/>
      <w:r>
        <w:rPr>
          <w:rFonts w:ascii="Consolas" w:hAnsi="Consolas" w:cs="Arial"/>
          <w:sz w:val="18"/>
        </w:rPr>
        <w:t>16.0000  mm.</w:t>
      </w:r>
      <w:proofErr w:type="gramEnd"/>
    </w:p>
    <w:p w14:paraId="5D1BF92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D61A42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Material                                  SA-240 316L</w:t>
      </w:r>
    </w:p>
    <w:p w14:paraId="24FCD1B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Material UNS number                            S31603</w:t>
      </w:r>
    </w:p>
    <w:p w14:paraId="1632FCB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Allowable Stress At Temperature   </w:t>
      </w:r>
      <w:proofErr w:type="spellStart"/>
      <w:r>
        <w:rPr>
          <w:rFonts w:ascii="Consolas" w:hAnsi="Consolas" w:cs="Arial"/>
          <w:sz w:val="18"/>
        </w:rPr>
        <w:t>Sfo</w:t>
      </w:r>
      <w:proofErr w:type="spellEnd"/>
      <w:r>
        <w:rPr>
          <w:rFonts w:ascii="Consolas" w:hAnsi="Consolas" w:cs="Arial"/>
          <w:sz w:val="18"/>
        </w:rPr>
        <w:t xml:space="preserve">          </w:t>
      </w:r>
      <w:proofErr w:type="gramStart"/>
      <w:r>
        <w:rPr>
          <w:rFonts w:ascii="Consolas" w:hAnsi="Consolas" w:cs="Arial"/>
          <w:sz w:val="18"/>
        </w:rPr>
        <w:t>100.50  N.</w:t>
      </w:r>
      <w:proofErr w:type="gramEnd"/>
      <w:r>
        <w:rPr>
          <w:rFonts w:ascii="Consolas" w:hAnsi="Consolas" w:cs="Arial"/>
          <w:sz w:val="18"/>
        </w:rPr>
        <w:t>/mm²</w:t>
      </w:r>
    </w:p>
    <w:p w14:paraId="7005C76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Allowable Stress At Ambient       </w:t>
      </w:r>
      <w:proofErr w:type="spellStart"/>
      <w:r>
        <w:rPr>
          <w:rFonts w:ascii="Consolas" w:hAnsi="Consolas" w:cs="Arial"/>
          <w:sz w:val="18"/>
        </w:rPr>
        <w:t>Sfa</w:t>
      </w:r>
      <w:proofErr w:type="spellEnd"/>
      <w:r>
        <w:rPr>
          <w:rFonts w:ascii="Consolas" w:hAnsi="Consolas" w:cs="Arial"/>
          <w:sz w:val="18"/>
        </w:rPr>
        <w:t xml:space="preserve">          </w:t>
      </w:r>
      <w:proofErr w:type="gramStart"/>
      <w:r>
        <w:rPr>
          <w:rFonts w:ascii="Consolas" w:hAnsi="Consolas" w:cs="Arial"/>
          <w:sz w:val="18"/>
        </w:rPr>
        <w:t>115.00  N.</w:t>
      </w:r>
      <w:proofErr w:type="gramEnd"/>
      <w:r>
        <w:rPr>
          <w:rFonts w:ascii="Consolas" w:hAnsi="Consolas" w:cs="Arial"/>
          <w:sz w:val="18"/>
        </w:rPr>
        <w:t>/mm²</w:t>
      </w:r>
    </w:p>
    <w:p w14:paraId="632A00A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570589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Bolt Material                                     SA-193 B8M</w:t>
      </w:r>
    </w:p>
    <w:p w14:paraId="0AFA25E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Bolt Allowable Stress At Temperature      Sb          </w:t>
      </w:r>
      <w:proofErr w:type="gramStart"/>
      <w:r>
        <w:rPr>
          <w:rFonts w:ascii="Consolas" w:hAnsi="Consolas" w:cs="Arial"/>
          <w:sz w:val="18"/>
        </w:rPr>
        <w:t>123.57  N.</w:t>
      </w:r>
      <w:proofErr w:type="gramEnd"/>
      <w:r>
        <w:rPr>
          <w:rFonts w:ascii="Consolas" w:hAnsi="Consolas" w:cs="Arial"/>
          <w:sz w:val="18"/>
        </w:rPr>
        <w:t>/mm²</w:t>
      </w:r>
    </w:p>
    <w:p w14:paraId="6FCCB4F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Bolt Allowable Stress At Ambient          Sa          </w:t>
      </w:r>
      <w:proofErr w:type="gramStart"/>
      <w:r>
        <w:rPr>
          <w:rFonts w:ascii="Consolas" w:hAnsi="Consolas" w:cs="Arial"/>
          <w:sz w:val="18"/>
        </w:rPr>
        <w:t>130.00  N.</w:t>
      </w:r>
      <w:proofErr w:type="gramEnd"/>
      <w:r>
        <w:rPr>
          <w:rFonts w:ascii="Consolas" w:hAnsi="Consolas" w:cs="Arial"/>
          <w:sz w:val="18"/>
        </w:rPr>
        <w:t>/mm²</w:t>
      </w:r>
    </w:p>
    <w:p w14:paraId="4A076BAF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BFFBED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Length of Weld Leg at Back of Ring        </w:t>
      </w:r>
      <w:proofErr w:type="spellStart"/>
      <w:r>
        <w:rPr>
          <w:rFonts w:ascii="Consolas" w:hAnsi="Consolas" w:cs="Arial"/>
          <w:sz w:val="18"/>
        </w:rPr>
        <w:t>tw</w:t>
      </w:r>
      <w:proofErr w:type="spellEnd"/>
      <w:r>
        <w:rPr>
          <w:rFonts w:ascii="Consolas" w:hAnsi="Consolas" w:cs="Arial"/>
          <w:sz w:val="18"/>
        </w:rPr>
        <w:t xml:space="preserve">          </w:t>
      </w:r>
      <w:proofErr w:type="gramStart"/>
      <w:r>
        <w:rPr>
          <w:rFonts w:ascii="Consolas" w:hAnsi="Consolas" w:cs="Arial"/>
          <w:sz w:val="18"/>
        </w:rPr>
        <w:t>0.0000  mm.</w:t>
      </w:r>
      <w:proofErr w:type="gramEnd"/>
    </w:p>
    <w:p w14:paraId="7673843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27BE45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Diameter of Bolt Circle                    C         </w:t>
      </w:r>
      <w:proofErr w:type="gramStart"/>
      <w:r>
        <w:rPr>
          <w:rFonts w:ascii="Consolas" w:hAnsi="Consolas" w:cs="Arial"/>
          <w:sz w:val="18"/>
        </w:rPr>
        <w:t>560.000  mm.</w:t>
      </w:r>
      <w:proofErr w:type="gramEnd"/>
    </w:p>
    <w:p w14:paraId="3840289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Nominal Bolt Diameter                      a         </w:t>
      </w:r>
      <w:proofErr w:type="gramStart"/>
      <w:r>
        <w:rPr>
          <w:rFonts w:ascii="Consolas" w:hAnsi="Consolas" w:cs="Arial"/>
          <w:sz w:val="18"/>
        </w:rPr>
        <w:t>16.0000  mm.</w:t>
      </w:r>
      <w:proofErr w:type="gramEnd"/>
    </w:p>
    <w:p w14:paraId="73E3FB6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Type of Threads                                  TEMA Metric</w:t>
      </w:r>
    </w:p>
    <w:p w14:paraId="7F3A98D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Number of Bolts                                           30</w:t>
      </w:r>
    </w:p>
    <w:p w14:paraId="2EA22129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0C8545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Face Outside Diameter             </w:t>
      </w:r>
      <w:proofErr w:type="spellStart"/>
      <w:r>
        <w:rPr>
          <w:rFonts w:ascii="Consolas" w:hAnsi="Consolas" w:cs="Arial"/>
          <w:sz w:val="18"/>
        </w:rPr>
        <w:t>Fod</w:t>
      </w:r>
      <w:proofErr w:type="spellEnd"/>
      <w:r>
        <w:rPr>
          <w:rFonts w:ascii="Consolas" w:hAnsi="Consolas" w:cs="Arial"/>
          <w:sz w:val="18"/>
        </w:rPr>
        <w:t xml:space="preserve">         </w:t>
      </w:r>
      <w:proofErr w:type="gramStart"/>
      <w:r>
        <w:rPr>
          <w:rFonts w:ascii="Consolas" w:hAnsi="Consolas" w:cs="Arial"/>
          <w:sz w:val="18"/>
        </w:rPr>
        <w:t>630.000  mm.</w:t>
      </w:r>
      <w:proofErr w:type="gramEnd"/>
    </w:p>
    <w:p w14:paraId="2B292AB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Face Inside Diameter              Fid         </w:t>
      </w:r>
      <w:proofErr w:type="gramStart"/>
      <w:r>
        <w:rPr>
          <w:rFonts w:ascii="Consolas" w:hAnsi="Consolas" w:cs="Arial"/>
          <w:sz w:val="18"/>
        </w:rPr>
        <w:t>513.000  mm.</w:t>
      </w:r>
      <w:proofErr w:type="gramEnd"/>
    </w:p>
    <w:p w14:paraId="0FAC2C6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Facing Sketch                       1, Code Sketch 1a</w:t>
      </w:r>
    </w:p>
    <w:p w14:paraId="4B6C5736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E3D2D9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Gasket Outside Diameter                   Go         </w:t>
      </w:r>
      <w:proofErr w:type="gramStart"/>
      <w:r>
        <w:rPr>
          <w:rFonts w:ascii="Consolas" w:hAnsi="Consolas" w:cs="Arial"/>
          <w:sz w:val="18"/>
        </w:rPr>
        <w:t>630.000  mm.</w:t>
      </w:r>
      <w:proofErr w:type="gramEnd"/>
    </w:p>
    <w:p w14:paraId="1F35C00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Gasket Inside Diameter                    Gi         </w:t>
      </w:r>
      <w:proofErr w:type="gramStart"/>
      <w:r>
        <w:rPr>
          <w:rFonts w:ascii="Consolas" w:hAnsi="Consolas" w:cs="Arial"/>
          <w:sz w:val="18"/>
        </w:rPr>
        <w:t>513.000  mm.</w:t>
      </w:r>
      <w:proofErr w:type="gramEnd"/>
    </w:p>
    <w:p w14:paraId="637876E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Gasket Factor                              m          3.0000</w:t>
      </w:r>
    </w:p>
    <w:p w14:paraId="4BA546A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Gasket Design Seating Stress               y            </w:t>
      </w:r>
      <w:proofErr w:type="gramStart"/>
      <w:r>
        <w:rPr>
          <w:rFonts w:ascii="Consolas" w:hAnsi="Consolas" w:cs="Arial"/>
          <w:sz w:val="18"/>
        </w:rPr>
        <w:t>1.38  N.</w:t>
      </w:r>
      <w:proofErr w:type="gramEnd"/>
      <w:r>
        <w:rPr>
          <w:rFonts w:ascii="Consolas" w:hAnsi="Consolas" w:cs="Arial"/>
          <w:sz w:val="18"/>
        </w:rPr>
        <w:t>/mm²</w:t>
      </w:r>
    </w:p>
    <w:p w14:paraId="678A1D1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FE7364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Column for Gasket Seating                  2, Code Column II</w:t>
      </w:r>
    </w:p>
    <w:p w14:paraId="1A2FBD6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Gasket Thickness                          </w:t>
      </w:r>
      <w:proofErr w:type="spellStart"/>
      <w:r>
        <w:rPr>
          <w:rFonts w:ascii="Consolas" w:hAnsi="Consolas" w:cs="Arial"/>
          <w:sz w:val="18"/>
        </w:rPr>
        <w:t>tg</w:t>
      </w:r>
      <w:proofErr w:type="spellEnd"/>
      <w:r>
        <w:rPr>
          <w:rFonts w:ascii="Consolas" w:hAnsi="Consolas" w:cs="Arial"/>
          <w:sz w:val="18"/>
        </w:rPr>
        <w:t xml:space="preserve">          </w:t>
      </w:r>
      <w:proofErr w:type="gramStart"/>
      <w:r>
        <w:rPr>
          <w:rFonts w:ascii="Consolas" w:hAnsi="Consolas" w:cs="Arial"/>
          <w:sz w:val="18"/>
        </w:rPr>
        <w:t>3.0000  mm.</w:t>
      </w:r>
      <w:proofErr w:type="gramEnd"/>
    </w:p>
    <w:p w14:paraId="61BA02B0" w14:textId="78FBDA58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noProof/>
          <w:sz w:val="18"/>
        </w:rPr>
        <w:drawing>
          <wp:inline distT="0" distB="0" distL="0" distR="0" wp14:anchorId="0EA430EA" wp14:editId="3DD03E89">
            <wp:extent cx="2971800" cy="166116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166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900BF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A50368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ASME Code, Section VIII Division 1, 2023</w:t>
      </w:r>
    </w:p>
    <w:p w14:paraId="29B56DD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4FDF2A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0659E6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Distance to Full Face Gasket ID </w:t>
      </w:r>
      <w:proofErr w:type="gramStart"/>
      <w:r>
        <w:rPr>
          <w:rFonts w:ascii="Consolas" w:hAnsi="Consolas" w:cs="Arial"/>
          <w:sz w:val="18"/>
        </w:rPr>
        <w:t>Centroid  hg</w:t>
      </w:r>
      <w:proofErr w:type="gramEnd"/>
      <w:r>
        <w:rPr>
          <w:rFonts w:ascii="Consolas" w:hAnsi="Consolas" w:cs="Arial"/>
          <w:sz w:val="18"/>
        </w:rPr>
        <w:t xml:space="preserve">             11.578  mm.</w:t>
      </w:r>
    </w:p>
    <w:p w14:paraId="47416C3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lastRenderedPageBreak/>
        <w:t xml:space="preserve"> Distance to Full Face Gasket OD Centroid </w:t>
      </w:r>
      <w:proofErr w:type="spellStart"/>
      <w:r>
        <w:rPr>
          <w:rFonts w:ascii="Consolas" w:hAnsi="Consolas" w:cs="Arial"/>
          <w:sz w:val="18"/>
        </w:rPr>
        <w:t>h'g</w:t>
      </w:r>
      <w:proofErr w:type="spellEnd"/>
      <w:r>
        <w:rPr>
          <w:rFonts w:ascii="Consolas" w:hAnsi="Consolas" w:cs="Arial"/>
          <w:sz w:val="18"/>
        </w:rPr>
        <w:t xml:space="preserve">             </w:t>
      </w:r>
      <w:proofErr w:type="gramStart"/>
      <w:r>
        <w:rPr>
          <w:rFonts w:ascii="Consolas" w:hAnsi="Consolas" w:cs="Arial"/>
          <w:sz w:val="18"/>
        </w:rPr>
        <w:t>17.843  mm.</w:t>
      </w:r>
      <w:proofErr w:type="gramEnd"/>
    </w:p>
    <w:p w14:paraId="5661E8D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F406E5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Corroded Flange </w:t>
      </w:r>
      <w:proofErr w:type="gramStart"/>
      <w:r>
        <w:rPr>
          <w:rFonts w:ascii="Consolas" w:hAnsi="Consolas" w:cs="Arial"/>
          <w:sz w:val="18"/>
        </w:rPr>
        <w:t xml:space="preserve">ID,   </w:t>
      </w:r>
      <w:proofErr w:type="gramEnd"/>
      <w:r>
        <w:rPr>
          <w:rFonts w:ascii="Consolas" w:hAnsi="Consolas" w:cs="Arial"/>
          <w:sz w:val="18"/>
        </w:rPr>
        <w:t xml:space="preserve">   </w:t>
      </w:r>
      <w:proofErr w:type="spellStart"/>
      <w:r>
        <w:rPr>
          <w:rFonts w:ascii="Consolas" w:hAnsi="Consolas" w:cs="Arial"/>
          <w:sz w:val="18"/>
        </w:rPr>
        <w:t>Bcor</w:t>
      </w:r>
      <w:proofErr w:type="spellEnd"/>
      <w:r>
        <w:rPr>
          <w:rFonts w:ascii="Consolas" w:hAnsi="Consolas" w:cs="Arial"/>
          <w:sz w:val="18"/>
        </w:rPr>
        <w:t xml:space="preserve"> = B+2*ci                  513.000  mm.</w:t>
      </w:r>
    </w:p>
    <w:p w14:paraId="0139218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Corroded Large </w:t>
      </w:r>
      <w:proofErr w:type="gramStart"/>
      <w:r>
        <w:rPr>
          <w:rFonts w:ascii="Consolas" w:hAnsi="Consolas" w:cs="Arial"/>
          <w:sz w:val="18"/>
        </w:rPr>
        <w:t xml:space="preserve">Hub,   </w:t>
      </w:r>
      <w:proofErr w:type="gramEnd"/>
      <w:r>
        <w:rPr>
          <w:rFonts w:ascii="Consolas" w:hAnsi="Consolas" w:cs="Arial"/>
          <w:sz w:val="18"/>
        </w:rPr>
        <w:t xml:space="preserve">  g1Cor = g1-ci                     0.000  mm.</w:t>
      </w:r>
    </w:p>
    <w:p w14:paraId="2C7DBCD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Corroded Small </w:t>
      </w:r>
      <w:proofErr w:type="gramStart"/>
      <w:r>
        <w:rPr>
          <w:rFonts w:ascii="Consolas" w:hAnsi="Consolas" w:cs="Arial"/>
          <w:sz w:val="18"/>
        </w:rPr>
        <w:t xml:space="preserve">Hub,   </w:t>
      </w:r>
      <w:proofErr w:type="gramEnd"/>
      <w:r>
        <w:rPr>
          <w:rFonts w:ascii="Consolas" w:hAnsi="Consolas" w:cs="Arial"/>
          <w:sz w:val="18"/>
        </w:rPr>
        <w:t xml:space="preserve">  g0Cor = go-ci                     0.000  mm.</w:t>
      </w:r>
    </w:p>
    <w:p w14:paraId="11B55C7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Code R </w:t>
      </w:r>
      <w:proofErr w:type="gramStart"/>
      <w:r>
        <w:rPr>
          <w:rFonts w:ascii="Consolas" w:hAnsi="Consolas" w:cs="Arial"/>
          <w:sz w:val="18"/>
        </w:rPr>
        <w:t xml:space="preserve">Dimension,   </w:t>
      </w:r>
      <w:proofErr w:type="gramEnd"/>
      <w:r>
        <w:rPr>
          <w:rFonts w:ascii="Consolas" w:hAnsi="Consolas" w:cs="Arial"/>
          <w:sz w:val="18"/>
        </w:rPr>
        <w:t xml:space="preserve">        R = (C-B)/2 - g1             23.500  mm.</w:t>
      </w:r>
    </w:p>
    <w:p w14:paraId="7D53820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D4FD45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Basic Gasket </w:t>
      </w:r>
      <w:proofErr w:type="gramStart"/>
      <w:r>
        <w:rPr>
          <w:rFonts w:ascii="Consolas" w:hAnsi="Consolas" w:cs="Arial"/>
          <w:sz w:val="18"/>
        </w:rPr>
        <w:t xml:space="preserve">Width,   </w:t>
      </w:r>
      <w:proofErr w:type="gramEnd"/>
      <w:r>
        <w:rPr>
          <w:rFonts w:ascii="Consolas" w:hAnsi="Consolas" w:cs="Arial"/>
          <w:sz w:val="18"/>
        </w:rPr>
        <w:t xml:space="preserve">     </w:t>
      </w:r>
      <w:proofErr w:type="spellStart"/>
      <w:r>
        <w:rPr>
          <w:rFonts w:ascii="Consolas" w:hAnsi="Consolas" w:cs="Arial"/>
          <w:sz w:val="18"/>
        </w:rPr>
        <w:t>bo</w:t>
      </w:r>
      <w:proofErr w:type="spellEnd"/>
      <w:r>
        <w:rPr>
          <w:rFonts w:ascii="Consolas" w:hAnsi="Consolas" w:cs="Arial"/>
          <w:sz w:val="18"/>
        </w:rPr>
        <w:t xml:space="preserve"> = Full Face                29.250 mm.</w:t>
      </w:r>
    </w:p>
    <w:p w14:paraId="5A20A5E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Effective Gasket </w:t>
      </w:r>
      <w:proofErr w:type="gramStart"/>
      <w:r>
        <w:rPr>
          <w:rFonts w:ascii="Consolas" w:hAnsi="Consolas" w:cs="Arial"/>
          <w:sz w:val="18"/>
        </w:rPr>
        <w:t xml:space="preserve">Width,   </w:t>
      </w:r>
      <w:proofErr w:type="gramEnd"/>
      <w:r>
        <w:rPr>
          <w:rFonts w:ascii="Consolas" w:hAnsi="Consolas" w:cs="Arial"/>
          <w:sz w:val="18"/>
        </w:rPr>
        <w:t xml:space="preserve">  b = (C-Gi)/4                 11.750 mm.</w:t>
      </w:r>
    </w:p>
    <w:p w14:paraId="3C7E6EE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Gasket Reaction </w:t>
      </w:r>
      <w:proofErr w:type="gramStart"/>
      <w:r>
        <w:rPr>
          <w:rFonts w:ascii="Consolas" w:hAnsi="Consolas" w:cs="Arial"/>
          <w:sz w:val="18"/>
        </w:rPr>
        <w:t xml:space="preserve">Diameter,   </w:t>
      </w:r>
      <w:proofErr w:type="gramEnd"/>
      <w:r>
        <w:rPr>
          <w:rFonts w:ascii="Consolas" w:hAnsi="Consolas" w:cs="Arial"/>
          <w:sz w:val="18"/>
        </w:rPr>
        <w:t>G = C - 2 * HG              536.843 mm.</w:t>
      </w:r>
    </w:p>
    <w:p w14:paraId="744F4650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86EC670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The gasket extends beyond the Bolt circle diameter. This flange will be designed as a full</w:t>
      </w:r>
    </w:p>
    <w:p w14:paraId="2B7A43D4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face flange per Taylor Forge bulletin 502.</w:t>
      </w:r>
    </w:p>
    <w:p w14:paraId="7CB44B1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DA1862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  <w:u w:val="single"/>
        </w:rPr>
        <w:t>Basic Flange and Bolt Loads:</w:t>
      </w:r>
    </w:p>
    <w:p w14:paraId="45628AB6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B4C2073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Hydrostatic End Load due to Pressure [H]:</w:t>
      </w:r>
    </w:p>
    <w:p w14:paraId="6A22F34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pi/4 * G^2 * </w:t>
      </w:r>
      <w:proofErr w:type="spellStart"/>
      <w:r>
        <w:rPr>
          <w:rFonts w:ascii="Consolas" w:hAnsi="Consolas" w:cs="Arial"/>
          <w:sz w:val="18"/>
        </w:rPr>
        <w:t>Peq</w:t>
      </w:r>
      <w:proofErr w:type="spellEnd"/>
    </w:p>
    <w:p w14:paraId="5D83009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pi/4 * 537^2 * 0.52</w:t>
      </w:r>
    </w:p>
    <w:p w14:paraId="3D6EE78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11815.265 N</w:t>
      </w:r>
    </w:p>
    <w:p w14:paraId="3B99D4DA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5421436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Contact Load on Gasket Surfaces [Hp]:</w:t>
      </w:r>
    </w:p>
    <w:p w14:paraId="20769A1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2 * b * pi * G * m * P</w:t>
      </w:r>
    </w:p>
    <w:p w14:paraId="4667CE6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2 * 11.8 * pi * 537 * 3 * 0.52</w:t>
      </w:r>
    </w:p>
    <w:p w14:paraId="63D2F32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6206.482 N</w:t>
      </w:r>
    </w:p>
    <w:p w14:paraId="188C83A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87FB8A3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Full Face ID Gasket Compression [</w:t>
      </w:r>
      <w:proofErr w:type="spellStart"/>
      <w:r w:rsidRPr="000D0DAD">
        <w:rPr>
          <w:rFonts w:ascii="Arial" w:hAnsi="Consolas" w:cs="Arial"/>
          <w:color w:val="000000"/>
          <w:sz w:val="18"/>
        </w:rPr>
        <w:t>H'p</w:t>
      </w:r>
      <w:proofErr w:type="spellEnd"/>
      <w:r w:rsidRPr="000D0DAD">
        <w:rPr>
          <w:rFonts w:ascii="Arial" w:hAnsi="Consolas" w:cs="Arial"/>
          <w:color w:val="000000"/>
          <w:sz w:val="18"/>
        </w:rPr>
        <w:t>]:</w:t>
      </w:r>
    </w:p>
    <w:p w14:paraId="110F191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Hp * hg / </w:t>
      </w:r>
      <w:proofErr w:type="spellStart"/>
      <w:r>
        <w:rPr>
          <w:rFonts w:ascii="Consolas" w:hAnsi="Consolas" w:cs="Arial"/>
          <w:sz w:val="18"/>
        </w:rPr>
        <w:t>h'g</w:t>
      </w:r>
      <w:proofErr w:type="spellEnd"/>
    </w:p>
    <w:p w14:paraId="68F3E75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</w:t>
      </w:r>
      <w:proofErr w:type="gramStart"/>
      <w:r>
        <w:rPr>
          <w:rFonts w:ascii="Consolas" w:hAnsi="Consolas" w:cs="Arial"/>
          <w:sz w:val="18"/>
        </w:rPr>
        <w:t>( 6206</w:t>
      </w:r>
      <w:proofErr w:type="gramEnd"/>
      <w:r>
        <w:rPr>
          <w:rFonts w:ascii="Consolas" w:hAnsi="Consolas" w:cs="Arial"/>
          <w:sz w:val="18"/>
        </w:rPr>
        <w:t xml:space="preserve"> * 11.6/17.8 )</w:t>
      </w:r>
    </w:p>
    <w:p w14:paraId="7A73CDF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4027.400 N</w:t>
      </w:r>
    </w:p>
    <w:p w14:paraId="2750DF12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DF2F180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Full Face ID Pressure Load [H'GY]:</w:t>
      </w:r>
    </w:p>
    <w:p w14:paraId="28BDD81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b * pi * G * y * hg / </w:t>
      </w:r>
      <w:proofErr w:type="spellStart"/>
      <w:r>
        <w:rPr>
          <w:rFonts w:ascii="Consolas" w:hAnsi="Consolas" w:cs="Arial"/>
          <w:sz w:val="18"/>
        </w:rPr>
        <w:t>h'g</w:t>
      </w:r>
      <w:proofErr w:type="spellEnd"/>
    </w:p>
    <w:p w14:paraId="05CBD71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11.8 * pi * 537 * 1.38 * 11.6/17.8</w:t>
      </w:r>
    </w:p>
    <w:p w14:paraId="37A8485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17744.219 N</w:t>
      </w:r>
    </w:p>
    <w:p w14:paraId="03F028C2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81B2DAD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Hydrostatic End Load at Flange ID [</w:t>
      </w:r>
      <w:proofErr w:type="spellStart"/>
      <w:r w:rsidRPr="000D0DAD">
        <w:rPr>
          <w:rFonts w:ascii="Arial" w:hAnsi="Consolas" w:cs="Arial"/>
          <w:color w:val="000000"/>
          <w:sz w:val="18"/>
        </w:rPr>
        <w:t>Hd</w:t>
      </w:r>
      <w:proofErr w:type="spellEnd"/>
      <w:r w:rsidRPr="000D0DAD">
        <w:rPr>
          <w:rFonts w:ascii="Arial" w:hAnsi="Consolas" w:cs="Arial"/>
          <w:color w:val="000000"/>
          <w:sz w:val="18"/>
        </w:rPr>
        <w:t>]:</w:t>
      </w:r>
    </w:p>
    <w:p w14:paraId="1B94E49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pi/4 * Bcor^2 * P</w:t>
      </w:r>
    </w:p>
    <w:p w14:paraId="527FF2E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pi/4 * 513^2 * 0.52</w:t>
      </w:r>
    </w:p>
    <w:p w14:paraId="6E2393B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10789.055 N</w:t>
      </w:r>
    </w:p>
    <w:p w14:paraId="0BE25F3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D4F1C4D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Pressure Force on Flange Face [</w:t>
      </w:r>
      <w:proofErr w:type="spellStart"/>
      <w:r w:rsidRPr="000D0DAD">
        <w:rPr>
          <w:rFonts w:ascii="Arial" w:hAnsi="Consolas" w:cs="Arial"/>
          <w:color w:val="000000"/>
          <w:sz w:val="18"/>
        </w:rPr>
        <w:t>Ht</w:t>
      </w:r>
      <w:proofErr w:type="spellEnd"/>
      <w:r w:rsidRPr="000D0DAD">
        <w:rPr>
          <w:rFonts w:ascii="Arial" w:hAnsi="Consolas" w:cs="Arial"/>
          <w:color w:val="000000"/>
          <w:sz w:val="18"/>
        </w:rPr>
        <w:t>]:</w:t>
      </w:r>
    </w:p>
    <w:p w14:paraId="7A74553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H - </w:t>
      </w:r>
      <w:proofErr w:type="spellStart"/>
      <w:r>
        <w:rPr>
          <w:rFonts w:ascii="Consolas" w:hAnsi="Consolas" w:cs="Arial"/>
          <w:sz w:val="18"/>
        </w:rPr>
        <w:t>Hd</w:t>
      </w:r>
      <w:proofErr w:type="spellEnd"/>
    </w:p>
    <w:p w14:paraId="07B8F23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11815 - 10789</w:t>
      </w:r>
    </w:p>
    <w:p w14:paraId="2BAC846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1026.210 N</w:t>
      </w:r>
    </w:p>
    <w:p w14:paraId="69ED5BA6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E97FA7B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Operating Bolt Load [Wm1]:</w:t>
      </w:r>
    </w:p>
    <w:p w14:paraId="1CD08D4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</w:t>
      </w:r>
      <w:proofErr w:type="gramStart"/>
      <w:r>
        <w:rPr>
          <w:rFonts w:ascii="Consolas" w:hAnsi="Consolas" w:cs="Arial"/>
          <w:sz w:val="18"/>
        </w:rPr>
        <w:t>max( H</w:t>
      </w:r>
      <w:proofErr w:type="gramEnd"/>
      <w:r>
        <w:rPr>
          <w:rFonts w:ascii="Consolas" w:hAnsi="Consolas" w:cs="Arial"/>
          <w:sz w:val="18"/>
        </w:rPr>
        <w:t xml:space="preserve"> + Hp + </w:t>
      </w:r>
      <w:proofErr w:type="spellStart"/>
      <w:r>
        <w:rPr>
          <w:rFonts w:ascii="Consolas" w:hAnsi="Consolas" w:cs="Arial"/>
          <w:sz w:val="18"/>
        </w:rPr>
        <w:t>H'p</w:t>
      </w:r>
      <w:proofErr w:type="spellEnd"/>
      <w:r>
        <w:rPr>
          <w:rFonts w:ascii="Consolas" w:hAnsi="Consolas" w:cs="Arial"/>
          <w:sz w:val="18"/>
        </w:rPr>
        <w:t>, 0 )</w:t>
      </w:r>
    </w:p>
    <w:p w14:paraId="46D1C3B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</w:t>
      </w:r>
      <w:proofErr w:type="gramStart"/>
      <w:r>
        <w:rPr>
          <w:rFonts w:ascii="Consolas" w:hAnsi="Consolas" w:cs="Arial"/>
          <w:sz w:val="18"/>
        </w:rPr>
        <w:t>max( 11815</w:t>
      </w:r>
      <w:proofErr w:type="gramEnd"/>
      <w:r>
        <w:rPr>
          <w:rFonts w:ascii="Consolas" w:hAnsi="Consolas" w:cs="Arial"/>
          <w:sz w:val="18"/>
        </w:rPr>
        <w:t xml:space="preserve"> + 6206 + 4027, 0 )</w:t>
      </w:r>
    </w:p>
    <w:p w14:paraId="0AA4F2E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22049.146 N</w:t>
      </w:r>
    </w:p>
    <w:p w14:paraId="39CD83AA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E94E25C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Gasket Seating Bolt Load [Wm2]:</w:t>
      </w:r>
    </w:p>
    <w:p w14:paraId="568424C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y * b * pi * </w:t>
      </w:r>
      <w:proofErr w:type="gramStart"/>
      <w:r>
        <w:rPr>
          <w:rFonts w:ascii="Consolas" w:hAnsi="Consolas" w:cs="Arial"/>
          <w:sz w:val="18"/>
        </w:rPr>
        <w:t>G  +</w:t>
      </w:r>
      <w:proofErr w:type="gramEnd"/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yPart</w:t>
      </w:r>
      <w:proofErr w:type="spellEnd"/>
      <w:r>
        <w:rPr>
          <w:rFonts w:ascii="Consolas" w:hAnsi="Consolas" w:cs="Arial"/>
          <w:sz w:val="18"/>
        </w:rPr>
        <w:t xml:space="preserve"> * </w:t>
      </w:r>
      <w:proofErr w:type="spellStart"/>
      <w:r>
        <w:rPr>
          <w:rFonts w:ascii="Consolas" w:hAnsi="Consolas" w:cs="Arial"/>
          <w:sz w:val="18"/>
        </w:rPr>
        <w:t>bPart</w:t>
      </w:r>
      <w:proofErr w:type="spellEnd"/>
      <w:r>
        <w:rPr>
          <w:rFonts w:ascii="Consolas" w:hAnsi="Consolas" w:cs="Arial"/>
          <w:sz w:val="18"/>
        </w:rPr>
        <w:t xml:space="preserve"> * </w:t>
      </w:r>
      <w:proofErr w:type="spellStart"/>
      <w:r>
        <w:rPr>
          <w:rFonts w:ascii="Consolas" w:hAnsi="Consolas" w:cs="Arial"/>
          <w:sz w:val="18"/>
        </w:rPr>
        <w:t>lp</w:t>
      </w:r>
      <w:proofErr w:type="spellEnd"/>
      <w:r>
        <w:rPr>
          <w:rFonts w:ascii="Consolas" w:hAnsi="Consolas" w:cs="Arial"/>
          <w:sz w:val="18"/>
        </w:rPr>
        <w:t xml:space="preserve"> + H'GY</w:t>
      </w:r>
    </w:p>
    <w:p w14:paraId="06BF027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1.38*11.8*pi*537+0*0*0+17744</w:t>
      </w:r>
    </w:p>
    <w:p w14:paraId="7A80DD4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45089.203 N</w:t>
      </w:r>
    </w:p>
    <w:p w14:paraId="53816A0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0C2A639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Required Bolt Area [Am]:</w:t>
      </w:r>
    </w:p>
    <w:p w14:paraId="5FFD1D4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</w:t>
      </w:r>
      <w:proofErr w:type="gramStart"/>
      <w:r>
        <w:rPr>
          <w:rFonts w:ascii="Consolas" w:hAnsi="Consolas" w:cs="Arial"/>
          <w:sz w:val="18"/>
        </w:rPr>
        <w:t>max( Wm</w:t>
      </w:r>
      <w:proofErr w:type="gramEnd"/>
      <w:r>
        <w:rPr>
          <w:rFonts w:ascii="Consolas" w:hAnsi="Consolas" w:cs="Arial"/>
          <w:sz w:val="18"/>
        </w:rPr>
        <w:t>1/Sb, Wm2/Sa )</w:t>
      </w:r>
    </w:p>
    <w:p w14:paraId="472DB96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</w:t>
      </w:r>
      <w:proofErr w:type="gramStart"/>
      <w:r>
        <w:rPr>
          <w:rFonts w:ascii="Consolas" w:hAnsi="Consolas" w:cs="Arial"/>
          <w:sz w:val="18"/>
        </w:rPr>
        <w:t>max( 22049</w:t>
      </w:r>
      <w:proofErr w:type="gramEnd"/>
      <w:r>
        <w:rPr>
          <w:rFonts w:ascii="Consolas" w:hAnsi="Consolas" w:cs="Arial"/>
          <w:sz w:val="18"/>
        </w:rPr>
        <w:t>/124, 45089/130 )</w:t>
      </w:r>
    </w:p>
    <w:p w14:paraId="6E8A1AC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3.469 cm²</w:t>
      </w:r>
    </w:p>
    <w:p w14:paraId="08B48A1B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3968EC5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lastRenderedPageBreak/>
        <w:t>ASME Maximum Circumferential Spacing between Bolts per App. 2 eq. (3) [</w:t>
      </w:r>
      <w:proofErr w:type="spellStart"/>
      <w:r w:rsidRPr="000D0DAD">
        <w:rPr>
          <w:rFonts w:ascii="Arial" w:hAnsi="Consolas" w:cs="Arial"/>
          <w:color w:val="000000"/>
          <w:sz w:val="18"/>
        </w:rPr>
        <w:t>Bsmax</w:t>
      </w:r>
      <w:proofErr w:type="spellEnd"/>
      <w:r w:rsidRPr="000D0DAD">
        <w:rPr>
          <w:rFonts w:ascii="Arial" w:hAnsi="Consolas" w:cs="Arial"/>
          <w:color w:val="000000"/>
          <w:sz w:val="18"/>
        </w:rPr>
        <w:t>]:</w:t>
      </w:r>
    </w:p>
    <w:p w14:paraId="29E373C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2a + 6t</w:t>
      </w:r>
      <w:proofErr w:type="gramStart"/>
      <w:r>
        <w:rPr>
          <w:rFonts w:ascii="Consolas" w:hAnsi="Consolas" w:cs="Arial"/>
          <w:sz w:val="18"/>
        </w:rPr>
        <w:t>/(</w:t>
      </w:r>
      <w:proofErr w:type="gramEnd"/>
      <w:r>
        <w:rPr>
          <w:rFonts w:ascii="Consolas" w:hAnsi="Consolas" w:cs="Arial"/>
          <w:sz w:val="18"/>
        </w:rPr>
        <w:t>m + 0.5)</w:t>
      </w:r>
    </w:p>
    <w:p w14:paraId="6B7152B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2 * 16 + 6 * 16</w:t>
      </w:r>
      <w:proofErr w:type="gramStart"/>
      <w:r>
        <w:rPr>
          <w:rFonts w:ascii="Consolas" w:hAnsi="Consolas" w:cs="Arial"/>
          <w:sz w:val="18"/>
        </w:rPr>
        <w:t>/(</w:t>
      </w:r>
      <w:proofErr w:type="gramEnd"/>
      <w:r>
        <w:rPr>
          <w:rFonts w:ascii="Consolas" w:hAnsi="Consolas" w:cs="Arial"/>
          <w:sz w:val="18"/>
        </w:rPr>
        <w:t>3 + 0.5)</w:t>
      </w:r>
    </w:p>
    <w:p w14:paraId="62870BB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59.429 mm.</w:t>
      </w:r>
    </w:p>
    <w:p w14:paraId="52E18E7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632E8AC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Actual Circumferential Bolt Spacing [Bs]:</w:t>
      </w:r>
    </w:p>
    <w:p w14:paraId="33B6552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C * </w:t>
      </w:r>
      <w:proofErr w:type="gramStart"/>
      <w:r>
        <w:rPr>
          <w:rFonts w:ascii="Consolas" w:hAnsi="Consolas" w:cs="Arial"/>
          <w:sz w:val="18"/>
        </w:rPr>
        <w:t>sin( pi</w:t>
      </w:r>
      <w:proofErr w:type="gramEnd"/>
      <w:r>
        <w:rPr>
          <w:rFonts w:ascii="Consolas" w:hAnsi="Consolas" w:cs="Arial"/>
          <w:sz w:val="18"/>
        </w:rPr>
        <w:t xml:space="preserve"> / n )</w:t>
      </w:r>
    </w:p>
    <w:p w14:paraId="3E65D9D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560 * </w:t>
      </w:r>
      <w:proofErr w:type="gramStart"/>
      <w:r>
        <w:rPr>
          <w:rFonts w:ascii="Consolas" w:hAnsi="Consolas" w:cs="Arial"/>
          <w:sz w:val="18"/>
        </w:rPr>
        <w:t>sin( pi</w:t>
      </w:r>
      <w:proofErr w:type="gramEnd"/>
      <w:r>
        <w:rPr>
          <w:rFonts w:ascii="Consolas" w:hAnsi="Consolas" w:cs="Arial"/>
          <w:sz w:val="18"/>
        </w:rPr>
        <w:t>/30 )</w:t>
      </w:r>
    </w:p>
    <w:p w14:paraId="425C56E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58.536 mm.</w:t>
      </w:r>
    </w:p>
    <w:p w14:paraId="0535823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02CD79F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ASME Moment Multiplier for Bolt Spacing per App. 2 eq. (7) [</w:t>
      </w:r>
      <w:proofErr w:type="spellStart"/>
      <w:r w:rsidRPr="000D0DAD">
        <w:rPr>
          <w:rFonts w:ascii="Arial" w:hAnsi="Consolas" w:cs="Arial"/>
          <w:color w:val="000000"/>
          <w:sz w:val="18"/>
        </w:rPr>
        <w:t>Bsc</w:t>
      </w:r>
      <w:proofErr w:type="spellEnd"/>
      <w:r w:rsidRPr="000D0DAD">
        <w:rPr>
          <w:rFonts w:ascii="Arial" w:hAnsi="Consolas" w:cs="Arial"/>
          <w:color w:val="000000"/>
          <w:sz w:val="18"/>
        </w:rPr>
        <w:t>]:</w:t>
      </w:r>
    </w:p>
    <w:p w14:paraId="18F05FD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</w:t>
      </w:r>
      <w:proofErr w:type="gramStart"/>
      <w:r>
        <w:rPr>
          <w:rFonts w:ascii="Consolas" w:hAnsi="Consolas" w:cs="Arial"/>
          <w:sz w:val="18"/>
        </w:rPr>
        <w:t>max( sqrt</w:t>
      </w:r>
      <w:proofErr w:type="gramEnd"/>
      <w:r>
        <w:rPr>
          <w:rFonts w:ascii="Consolas" w:hAnsi="Consolas" w:cs="Arial"/>
          <w:sz w:val="18"/>
        </w:rPr>
        <w:t>( Bs/( 2a + t )), 1 )</w:t>
      </w:r>
    </w:p>
    <w:p w14:paraId="40F835A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</w:t>
      </w:r>
      <w:proofErr w:type="gramStart"/>
      <w:r>
        <w:rPr>
          <w:rFonts w:ascii="Consolas" w:hAnsi="Consolas" w:cs="Arial"/>
          <w:sz w:val="18"/>
        </w:rPr>
        <w:t>max( sqrt</w:t>
      </w:r>
      <w:proofErr w:type="gramEnd"/>
      <w:r>
        <w:rPr>
          <w:rFonts w:ascii="Consolas" w:hAnsi="Consolas" w:cs="Arial"/>
          <w:sz w:val="18"/>
        </w:rPr>
        <w:t>( 58.5/( 2 * 16 + 16 )), 1 )</w:t>
      </w:r>
    </w:p>
    <w:p w14:paraId="6AF05D0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1.1043</w:t>
      </w:r>
    </w:p>
    <w:p w14:paraId="6EE1F5DB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056A03E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</w:rPr>
        <w:t>Bolting Information for TEMA Metric Thread Series (</w:t>
      </w:r>
      <w:proofErr w:type="gramStart"/>
      <w:r w:rsidRPr="000D0DAD">
        <w:rPr>
          <w:rFonts w:ascii="Arial" w:hAnsi="Consolas" w:cs="Arial"/>
          <w:b/>
          <w:color w:val="000000"/>
          <w:sz w:val="18"/>
        </w:rPr>
        <w:t>Non Mandatory</w:t>
      </w:r>
      <w:proofErr w:type="gramEnd"/>
      <w:r w:rsidRPr="000D0DAD">
        <w:rPr>
          <w:rFonts w:ascii="Arial" w:hAnsi="Consolas" w:cs="Arial"/>
          <w:b/>
          <w:color w:val="000000"/>
          <w:sz w:val="18"/>
        </w:rPr>
        <w:t>):</w:t>
      </w:r>
    </w:p>
    <w:p w14:paraId="46D1D0C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Distance Across Corners for Nuts                      </w:t>
      </w:r>
      <w:proofErr w:type="gramStart"/>
      <w:r>
        <w:rPr>
          <w:rFonts w:ascii="Consolas" w:hAnsi="Consolas" w:cs="Arial"/>
          <w:sz w:val="18"/>
        </w:rPr>
        <w:t>31.180  mm.</w:t>
      </w:r>
      <w:proofErr w:type="gramEnd"/>
    </w:p>
    <w:p w14:paraId="26B39CE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Circular Wrench End Diameter                     a    </w:t>
      </w:r>
      <w:proofErr w:type="gramStart"/>
      <w:r>
        <w:rPr>
          <w:rFonts w:ascii="Consolas" w:hAnsi="Consolas" w:cs="Arial"/>
          <w:sz w:val="18"/>
        </w:rPr>
        <w:t>47.000  mm.</w:t>
      </w:r>
      <w:proofErr w:type="gramEnd"/>
    </w:p>
    <w:p w14:paraId="03061DF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</w:t>
      </w:r>
    </w:p>
    <w:p w14:paraId="0F06ADC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                          Minimum     Actual    Maximum</w:t>
      </w:r>
    </w:p>
    <w:p w14:paraId="2F335EA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</w:t>
      </w:r>
    </w:p>
    <w:p w14:paraId="34873EC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Bolt Area:                                   3.469     41.497</w:t>
      </w:r>
    </w:p>
    <w:p w14:paraId="1191AFC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Radial Distance between Hub and Bolts:      19.500     23.500</w:t>
      </w:r>
    </w:p>
    <w:p w14:paraId="2143C64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Radial Distance between Bolts and Edge:     19.500     35.000</w:t>
      </w:r>
    </w:p>
    <w:p w14:paraId="7C7E9E3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Spacing between the Bolts:            39.700     58.536     59.429</w:t>
      </w:r>
    </w:p>
    <w:p w14:paraId="352B429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</w:t>
      </w:r>
    </w:p>
    <w:p w14:paraId="56B5C68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492416C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Flange Design Bolt Load, Gasket Seating [W]:</w:t>
      </w:r>
    </w:p>
    <w:p w14:paraId="367B994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Sa * Ab</w:t>
      </w:r>
    </w:p>
    <w:p w14:paraId="1D30230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130 * 41.5</w:t>
      </w:r>
    </w:p>
    <w:p w14:paraId="2494E7F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539408.00 N</w:t>
      </w:r>
    </w:p>
    <w:p w14:paraId="5243215B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73CBEBF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Gasket Load for the Operating Condition [HG]:</w:t>
      </w:r>
    </w:p>
    <w:p w14:paraId="06C0CC0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W - H</w:t>
      </w:r>
    </w:p>
    <w:p w14:paraId="504C4BB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539408 - 11815</w:t>
      </w:r>
    </w:p>
    <w:p w14:paraId="4644F96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527592.69 N</w:t>
      </w:r>
    </w:p>
    <w:p w14:paraId="792391E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676775A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Moment Arm Calculations:</w:t>
      </w:r>
    </w:p>
    <w:p w14:paraId="5B5B48B6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6D2F56A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Distance to Gasket Load Reaction [hg]:</w:t>
      </w:r>
    </w:p>
    <w:p w14:paraId="7D787D0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(C - Gi) * (2 * Gi + C) / (6 * (Gi + C))</w:t>
      </w:r>
    </w:p>
    <w:p w14:paraId="6DAAC35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(560 - </w:t>
      </w:r>
      <w:proofErr w:type="gramStart"/>
      <w:r>
        <w:rPr>
          <w:rFonts w:ascii="Consolas" w:hAnsi="Consolas" w:cs="Arial"/>
          <w:sz w:val="18"/>
        </w:rPr>
        <w:t>513 )</w:t>
      </w:r>
      <w:proofErr w:type="gramEnd"/>
      <w:r>
        <w:rPr>
          <w:rFonts w:ascii="Consolas" w:hAnsi="Consolas" w:cs="Arial"/>
          <w:sz w:val="18"/>
        </w:rPr>
        <w:t xml:space="preserve"> * (2 * 513 + 560 )/</w:t>
      </w:r>
    </w:p>
    <w:p w14:paraId="4FA6CA5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(6 * (513 + </w:t>
      </w:r>
      <w:proofErr w:type="gramStart"/>
      <w:r>
        <w:rPr>
          <w:rFonts w:ascii="Consolas" w:hAnsi="Consolas" w:cs="Arial"/>
          <w:sz w:val="18"/>
        </w:rPr>
        <w:t>560 )</w:t>
      </w:r>
      <w:proofErr w:type="gramEnd"/>
      <w:r>
        <w:rPr>
          <w:rFonts w:ascii="Consolas" w:hAnsi="Consolas" w:cs="Arial"/>
          <w:sz w:val="18"/>
        </w:rPr>
        <w:t>)</w:t>
      </w:r>
    </w:p>
    <w:p w14:paraId="3A6B8C8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11.5785 mm.</w:t>
      </w:r>
    </w:p>
    <w:p w14:paraId="2F6CB19D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544F797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Reverse Moment arm[</w:t>
      </w:r>
      <w:proofErr w:type="spellStart"/>
      <w:r w:rsidRPr="000D0DAD">
        <w:rPr>
          <w:rFonts w:ascii="Arial" w:hAnsi="Consolas" w:cs="Arial"/>
          <w:color w:val="000000"/>
          <w:sz w:val="18"/>
        </w:rPr>
        <w:t>h"g</w:t>
      </w:r>
      <w:proofErr w:type="spellEnd"/>
      <w:r w:rsidRPr="000D0DAD">
        <w:rPr>
          <w:rFonts w:ascii="Arial" w:hAnsi="Consolas" w:cs="Arial"/>
          <w:color w:val="000000"/>
          <w:sz w:val="18"/>
        </w:rPr>
        <w:t>]:</w:t>
      </w:r>
    </w:p>
    <w:p w14:paraId="76A9C5A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hg * </w:t>
      </w:r>
      <w:proofErr w:type="spellStart"/>
      <w:r>
        <w:rPr>
          <w:rFonts w:ascii="Consolas" w:hAnsi="Consolas" w:cs="Arial"/>
          <w:sz w:val="18"/>
        </w:rPr>
        <w:t>h'g</w:t>
      </w:r>
      <w:proofErr w:type="spellEnd"/>
      <w:r>
        <w:rPr>
          <w:rFonts w:ascii="Consolas" w:hAnsi="Consolas" w:cs="Arial"/>
          <w:sz w:val="18"/>
        </w:rPr>
        <w:t xml:space="preserve"> / </w:t>
      </w:r>
      <w:proofErr w:type="gramStart"/>
      <w:r>
        <w:rPr>
          <w:rFonts w:ascii="Consolas" w:hAnsi="Consolas" w:cs="Arial"/>
          <w:sz w:val="18"/>
        </w:rPr>
        <w:t>( hg</w:t>
      </w:r>
      <w:proofErr w:type="gramEnd"/>
      <w:r>
        <w:rPr>
          <w:rFonts w:ascii="Consolas" w:hAnsi="Consolas" w:cs="Arial"/>
          <w:sz w:val="18"/>
        </w:rPr>
        <w:t xml:space="preserve"> + </w:t>
      </w:r>
      <w:proofErr w:type="spellStart"/>
      <w:r>
        <w:rPr>
          <w:rFonts w:ascii="Consolas" w:hAnsi="Consolas" w:cs="Arial"/>
          <w:sz w:val="18"/>
        </w:rPr>
        <w:t>h'g</w:t>
      </w:r>
      <w:proofErr w:type="spellEnd"/>
      <w:r>
        <w:rPr>
          <w:rFonts w:ascii="Consolas" w:hAnsi="Consolas" w:cs="Arial"/>
          <w:sz w:val="18"/>
        </w:rPr>
        <w:t xml:space="preserve"> )</w:t>
      </w:r>
    </w:p>
    <w:p w14:paraId="1A12129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11.6 * 17.8</w:t>
      </w:r>
      <w:proofErr w:type="gramStart"/>
      <w:r>
        <w:rPr>
          <w:rFonts w:ascii="Consolas" w:hAnsi="Consolas" w:cs="Arial"/>
          <w:sz w:val="18"/>
        </w:rPr>
        <w:t>/(</w:t>
      </w:r>
      <w:proofErr w:type="gramEnd"/>
      <w:r>
        <w:rPr>
          <w:rFonts w:ascii="Consolas" w:hAnsi="Consolas" w:cs="Arial"/>
          <w:sz w:val="18"/>
        </w:rPr>
        <w:t>11.6 + 17.8 )</w:t>
      </w:r>
    </w:p>
    <w:p w14:paraId="72265CF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7.0219 mm.</w:t>
      </w:r>
    </w:p>
    <w:p w14:paraId="6D6D9E1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9BEC440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Distance to Face Pressure Reaction [</w:t>
      </w:r>
      <w:proofErr w:type="spellStart"/>
      <w:r w:rsidRPr="000D0DAD">
        <w:rPr>
          <w:rFonts w:ascii="Arial" w:hAnsi="Consolas" w:cs="Arial"/>
          <w:color w:val="000000"/>
          <w:sz w:val="18"/>
        </w:rPr>
        <w:t>ht</w:t>
      </w:r>
      <w:proofErr w:type="spellEnd"/>
      <w:r w:rsidRPr="000D0DAD">
        <w:rPr>
          <w:rFonts w:ascii="Arial" w:hAnsi="Consolas" w:cs="Arial"/>
          <w:color w:val="000000"/>
          <w:sz w:val="18"/>
        </w:rPr>
        <w:t>]:</w:t>
      </w:r>
    </w:p>
    <w:p w14:paraId="7D7C976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(R + g1Cor + </w:t>
      </w:r>
      <w:proofErr w:type="gramStart"/>
      <w:r>
        <w:rPr>
          <w:rFonts w:ascii="Consolas" w:hAnsi="Consolas" w:cs="Arial"/>
          <w:sz w:val="18"/>
        </w:rPr>
        <w:t>hg )</w:t>
      </w:r>
      <w:proofErr w:type="gramEnd"/>
      <w:r>
        <w:rPr>
          <w:rFonts w:ascii="Consolas" w:hAnsi="Consolas" w:cs="Arial"/>
          <w:sz w:val="18"/>
        </w:rPr>
        <w:t xml:space="preserve"> / 2.0</w:t>
      </w:r>
    </w:p>
    <w:p w14:paraId="783B172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</w:t>
      </w:r>
      <w:proofErr w:type="gramStart"/>
      <w:r>
        <w:rPr>
          <w:rFonts w:ascii="Consolas" w:hAnsi="Consolas" w:cs="Arial"/>
          <w:sz w:val="18"/>
        </w:rPr>
        <w:t>( 23.5</w:t>
      </w:r>
      <w:proofErr w:type="gramEnd"/>
      <w:r>
        <w:rPr>
          <w:rFonts w:ascii="Consolas" w:hAnsi="Consolas" w:cs="Arial"/>
          <w:sz w:val="18"/>
        </w:rPr>
        <w:t xml:space="preserve"> + 0 + 11.6 )/2.0</w:t>
      </w:r>
    </w:p>
    <w:p w14:paraId="1BB7943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17.5392 mm.</w:t>
      </w:r>
    </w:p>
    <w:p w14:paraId="596ACEE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0B77136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Distance to End Pressure Reaction [</w:t>
      </w:r>
      <w:proofErr w:type="spellStart"/>
      <w:r w:rsidRPr="000D0DAD">
        <w:rPr>
          <w:rFonts w:ascii="Arial" w:hAnsi="Consolas" w:cs="Arial"/>
          <w:color w:val="000000"/>
          <w:sz w:val="18"/>
        </w:rPr>
        <w:t>hd</w:t>
      </w:r>
      <w:proofErr w:type="spellEnd"/>
      <w:r w:rsidRPr="000D0DAD">
        <w:rPr>
          <w:rFonts w:ascii="Arial" w:hAnsi="Consolas" w:cs="Arial"/>
          <w:color w:val="000000"/>
          <w:sz w:val="18"/>
        </w:rPr>
        <w:t>]:</w:t>
      </w:r>
    </w:p>
    <w:p w14:paraId="19E0AC9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R + </w:t>
      </w:r>
      <w:proofErr w:type="spellStart"/>
      <w:r>
        <w:rPr>
          <w:rFonts w:ascii="Consolas" w:hAnsi="Consolas" w:cs="Arial"/>
          <w:sz w:val="18"/>
        </w:rPr>
        <w:t>giCor</w:t>
      </w:r>
      <w:proofErr w:type="spellEnd"/>
    </w:p>
    <w:p w14:paraId="4144886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23.5 + 0</w:t>
      </w:r>
    </w:p>
    <w:p w14:paraId="0FF85C4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23.5000 mm.</w:t>
      </w:r>
    </w:p>
    <w:p w14:paraId="1E860F21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328FE92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Summary of Moments for Internal Pressure: (N-m)</w:t>
      </w:r>
    </w:p>
    <w:p w14:paraId="0FE1009F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3B3C27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Loading                 </w:t>
      </w:r>
      <w:proofErr w:type="gramStart"/>
      <w:r>
        <w:rPr>
          <w:rFonts w:ascii="Consolas" w:hAnsi="Consolas" w:cs="Arial"/>
          <w:sz w:val="18"/>
        </w:rPr>
        <w:t>Force  |</w:t>
      </w:r>
      <w:proofErr w:type="gramEnd"/>
      <w:r>
        <w:rPr>
          <w:rFonts w:ascii="Consolas" w:hAnsi="Consolas" w:cs="Arial"/>
          <w:sz w:val="18"/>
        </w:rPr>
        <w:t xml:space="preserve">   Distance |  Bolt </w:t>
      </w:r>
      <w:proofErr w:type="spellStart"/>
      <w:r>
        <w:rPr>
          <w:rFonts w:ascii="Consolas" w:hAnsi="Consolas" w:cs="Arial"/>
          <w:sz w:val="18"/>
        </w:rPr>
        <w:t>Corr</w:t>
      </w:r>
      <w:proofErr w:type="spellEnd"/>
      <w:r>
        <w:rPr>
          <w:rFonts w:ascii="Consolas" w:hAnsi="Consolas" w:cs="Arial"/>
          <w:sz w:val="18"/>
        </w:rPr>
        <w:t xml:space="preserve"> |         Moment  |</w:t>
      </w:r>
    </w:p>
    <w:p w14:paraId="7737D89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</w:t>
      </w:r>
    </w:p>
    <w:p w14:paraId="3B96847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End </w:t>
      </w:r>
      <w:proofErr w:type="gramStart"/>
      <w:r>
        <w:rPr>
          <w:rFonts w:ascii="Consolas" w:hAnsi="Consolas" w:cs="Arial"/>
          <w:sz w:val="18"/>
        </w:rPr>
        <w:t xml:space="preserve">Pressure,   </w:t>
      </w:r>
      <w:proofErr w:type="gramEnd"/>
      <w:r>
        <w:rPr>
          <w:rFonts w:ascii="Consolas" w:hAnsi="Consolas" w:cs="Arial"/>
          <w:sz w:val="18"/>
        </w:rPr>
        <w:t>Md      10789. |    23.5000 |     1.1043 |            280. |</w:t>
      </w:r>
    </w:p>
    <w:p w14:paraId="553240C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Face </w:t>
      </w:r>
      <w:proofErr w:type="gramStart"/>
      <w:r>
        <w:rPr>
          <w:rFonts w:ascii="Consolas" w:hAnsi="Consolas" w:cs="Arial"/>
          <w:sz w:val="18"/>
        </w:rPr>
        <w:t>Pressure,  Mt</w:t>
      </w:r>
      <w:proofErr w:type="gramEnd"/>
      <w:r>
        <w:rPr>
          <w:rFonts w:ascii="Consolas" w:hAnsi="Consolas" w:cs="Arial"/>
          <w:sz w:val="18"/>
        </w:rPr>
        <w:t xml:space="preserve">       1026. |    17.5392 |     1.1043 |             20. |</w:t>
      </w:r>
    </w:p>
    <w:p w14:paraId="30A0497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Gasket </w:t>
      </w:r>
      <w:proofErr w:type="gramStart"/>
      <w:r>
        <w:rPr>
          <w:rFonts w:ascii="Consolas" w:hAnsi="Consolas" w:cs="Arial"/>
          <w:sz w:val="18"/>
        </w:rPr>
        <w:t xml:space="preserve">Load,   </w:t>
      </w:r>
      <w:proofErr w:type="gramEnd"/>
      <w:r>
        <w:rPr>
          <w:rFonts w:ascii="Consolas" w:hAnsi="Consolas" w:cs="Arial"/>
          <w:sz w:val="18"/>
        </w:rPr>
        <w:t xml:space="preserve"> Mg          0. |     0.0000 |     1.0000 |              0. |</w:t>
      </w:r>
    </w:p>
    <w:p w14:paraId="0B38CF1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Gasket Seating, </w:t>
      </w:r>
      <w:proofErr w:type="spellStart"/>
      <w:r>
        <w:rPr>
          <w:rFonts w:ascii="Consolas" w:hAnsi="Consolas" w:cs="Arial"/>
          <w:sz w:val="18"/>
        </w:rPr>
        <w:t>Matm</w:t>
      </w:r>
      <w:proofErr w:type="spellEnd"/>
      <w:r>
        <w:rPr>
          <w:rFonts w:ascii="Consolas" w:hAnsi="Consolas" w:cs="Arial"/>
          <w:sz w:val="18"/>
        </w:rPr>
        <w:t xml:space="preserve">   539408. |    11.5785 |     1.1043 |           6900. |</w:t>
      </w:r>
    </w:p>
    <w:p w14:paraId="0B90400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Full Face Load, </w:t>
      </w:r>
      <w:proofErr w:type="spellStart"/>
      <w:r>
        <w:rPr>
          <w:rFonts w:ascii="Consolas" w:hAnsi="Consolas" w:cs="Arial"/>
          <w:sz w:val="18"/>
        </w:rPr>
        <w:t>Mr</w:t>
      </w:r>
      <w:proofErr w:type="spellEnd"/>
      <w:r>
        <w:rPr>
          <w:rFonts w:ascii="Consolas" w:hAnsi="Consolas" w:cs="Arial"/>
          <w:sz w:val="18"/>
        </w:rPr>
        <w:t xml:space="preserve">     527593. |     7.0219 |     1.0000 |           3706. |</w:t>
      </w:r>
    </w:p>
    <w:p w14:paraId="527DD2E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592845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Total Moment for </w:t>
      </w:r>
      <w:proofErr w:type="gramStart"/>
      <w:r>
        <w:rPr>
          <w:rFonts w:ascii="Consolas" w:hAnsi="Consolas" w:cs="Arial"/>
          <w:sz w:val="18"/>
        </w:rPr>
        <w:t xml:space="preserve">Operation,   </w:t>
      </w:r>
      <w:proofErr w:type="gramEnd"/>
      <w:r>
        <w:rPr>
          <w:rFonts w:ascii="Consolas" w:hAnsi="Consolas" w:cs="Arial"/>
          <w:sz w:val="18"/>
        </w:rPr>
        <w:t xml:space="preserve">   Mop                                  300. N-m</w:t>
      </w:r>
    </w:p>
    <w:p w14:paraId="6498637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Total Moment for Gasket seating, </w:t>
      </w:r>
      <w:proofErr w:type="spellStart"/>
      <w:r>
        <w:rPr>
          <w:rFonts w:ascii="Consolas" w:hAnsi="Consolas" w:cs="Arial"/>
          <w:sz w:val="18"/>
        </w:rPr>
        <w:t>Matm</w:t>
      </w:r>
      <w:proofErr w:type="spellEnd"/>
      <w:r>
        <w:rPr>
          <w:rFonts w:ascii="Consolas" w:hAnsi="Consolas" w:cs="Arial"/>
          <w:sz w:val="18"/>
        </w:rPr>
        <w:t xml:space="preserve">                                6900. N-m</w:t>
      </w:r>
    </w:p>
    <w:p w14:paraId="038375B9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23152D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Effective Hub Length, ho =                             0.000 mm.</w:t>
      </w:r>
    </w:p>
    <w:p w14:paraId="490FB2D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Hub </w:t>
      </w:r>
      <w:proofErr w:type="gramStart"/>
      <w:r>
        <w:rPr>
          <w:rFonts w:ascii="Consolas" w:hAnsi="Consolas" w:cs="Arial"/>
          <w:sz w:val="18"/>
        </w:rPr>
        <w:t xml:space="preserve">Ratio,   </w:t>
      </w:r>
      <w:proofErr w:type="gramEnd"/>
      <w:r>
        <w:rPr>
          <w:rFonts w:ascii="Consolas" w:hAnsi="Consolas" w:cs="Arial"/>
          <w:sz w:val="18"/>
        </w:rPr>
        <w:t xml:space="preserve">       h/h0 = Defined as 0                0.000</w:t>
      </w:r>
    </w:p>
    <w:p w14:paraId="1CB99CE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Thickness </w:t>
      </w:r>
      <w:proofErr w:type="gramStart"/>
      <w:r>
        <w:rPr>
          <w:rFonts w:ascii="Consolas" w:hAnsi="Consolas" w:cs="Arial"/>
          <w:sz w:val="18"/>
        </w:rPr>
        <w:t xml:space="preserve">Ratio,   </w:t>
      </w:r>
      <w:proofErr w:type="gramEnd"/>
      <w:r>
        <w:rPr>
          <w:rFonts w:ascii="Consolas" w:hAnsi="Consolas" w:cs="Arial"/>
          <w:sz w:val="18"/>
        </w:rPr>
        <w:t>g1/g0 = Defined as 0.0              0.000</w:t>
      </w:r>
    </w:p>
    <w:p w14:paraId="62A8785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Factors from Figure 2-7.1                     K =      1.228</w:t>
      </w:r>
    </w:p>
    <w:p w14:paraId="18FE9AE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   T =      1.828            U =     10.515</w:t>
      </w:r>
    </w:p>
    <w:p w14:paraId="3810854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   Y =      9.569            Z =      4.936</w:t>
      </w:r>
    </w:p>
    <w:p w14:paraId="0C691F1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255ED6F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Tangential Flange Stress, Operating [</w:t>
      </w:r>
      <w:proofErr w:type="spellStart"/>
      <w:r w:rsidRPr="000D0DAD">
        <w:rPr>
          <w:rFonts w:ascii="Arial" w:hAnsi="Consolas" w:cs="Arial"/>
          <w:color w:val="000000"/>
          <w:sz w:val="18"/>
        </w:rPr>
        <w:t>Sto</w:t>
      </w:r>
      <w:proofErr w:type="spellEnd"/>
      <w:r w:rsidRPr="000D0DAD">
        <w:rPr>
          <w:rFonts w:ascii="Arial" w:hAnsi="Consolas" w:cs="Arial"/>
          <w:color w:val="000000"/>
          <w:sz w:val="18"/>
        </w:rPr>
        <w:t>]:</w:t>
      </w:r>
    </w:p>
    <w:p w14:paraId="2CC6C7C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</w:t>
      </w:r>
      <w:proofErr w:type="gramStart"/>
      <w:r>
        <w:rPr>
          <w:rFonts w:ascii="Consolas" w:hAnsi="Consolas" w:cs="Arial"/>
          <w:sz w:val="18"/>
        </w:rPr>
        <w:t>( Y</w:t>
      </w:r>
      <w:proofErr w:type="gramEnd"/>
      <w:r>
        <w:rPr>
          <w:rFonts w:ascii="Consolas" w:hAnsi="Consolas" w:cs="Arial"/>
          <w:sz w:val="18"/>
        </w:rPr>
        <w:t xml:space="preserve"> * Mop )/( t² * </w:t>
      </w:r>
      <w:proofErr w:type="spellStart"/>
      <w:r>
        <w:rPr>
          <w:rFonts w:ascii="Consolas" w:hAnsi="Consolas" w:cs="Arial"/>
          <w:sz w:val="18"/>
        </w:rPr>
        <w:t>Bcor</w:t>
      </w:r>
      <w:proofErr w:type="spellEnd"/>
      <w:r>
        <w:rPr>
          <w:rFonts w:ascii="Consolas" w:hAnsi="Consolas" w:cs="Arial"/>
          <w:sz w:val="18"/>
        </w:rPr>
        <w:t xml:space="preserve"> )</w:t>
      </w:r>
    </w:p>
    <w:p w14:paraId="153EE5C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(9.57*300)/(16²*513)</w:t>
      </w:r>
    </w:p>
    <w:p w14:paraId="2193A86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21.85 N./mm²</w:t>
      </w:r>
    </w:p>
    <w:p w14:paraId="60D38F82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A9EBFE6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Bolt Stress, Operating [</w:t>
      </w:r>
      <w:proofErr w:type="spellStart"/>
      <w:r w:rsidRPr="000D0DAD">
        <w:rPr>
          <w:rFonts w:ascii="Arial" w:hAnsi="Consolas" w:cs="Arial"/>
          <w:color w:val="000000"/>
          <w:sz w:val="18"/>
        </w:rPr>
        <w:t>BSo</w:t>
      </w:r>
      <w:proofErr w:type="spellEnd"/>
      <w:r w:rsidRPr="000D0DAD">
        <w:rPr>
          <w:rFonts w:ascii="Arial" w:hAnsi="Consolas" w:cs="Arial"/>
          <w:color w:val="000000"/>
          <w:sz w:val="18"/>
        </w:rPr>
        <w:t>]:</w:t>
      </w:r>
    </w:p>
    <w:p w14:paraId="2C3E554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Wm1 / Ab</w:t>
      </w:r>
    </w:p>
    <w:p w14:paraId="018A2E7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22049/41.5</w:t>
      </w:r>
    </w:p>
    <w:p w14:paraId="68DD684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5.31 N./mm²</w:t>
      </w:r>
    </w:p>
    <w:p w14:paraId="3F9F970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50DD978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Bolt Stress, Seating [</w:t>
      </w:r>
      <w:proofErr w:type="spellStart"/>
      <w:r w:rsidRPr="000D0DAD">
        <w:rPr>
          <w:rFonts w:ascii="Arial" w:hAnsi="Consolas" w:cs="Arial"/>
          <w:color w:val="000000"/>
          <w:sz w:val="18"/>
        </w:rPr>
        <w:t>BSa</w:t>
      </w:r>
      <w:proofErr w:type="spellEnd"/>
      <w:r w:rsidRPr="000D0DAD">
        <w:rPr>
          <w:rFonts w:ascii="Arial" w:hAnsi="Consolas" w:cs="Arial"/>
          <w:color w:val="000000"/>
          <w:sz w:val="18"/>
        </w:rPr>
        <w:t>]:</w:t>
      </w:r>
    </w:p>
    <w:p w14:paraId="7D840DE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</w:t>
      </w:r>
      <w:proofErr w:type="gramStart"/>
      <w:r>
        <w:rPr>
          <w:rFonts w:ascii="Consolas" w:hAnsi="Consolas" w:cs="Arial"/>
          <w:sz w:val="18"/>
        </w:rPr>
        <w:t>( Wm</w:t>
      </w:r>
      <w:proofErr w:type="gramEnd"/>
      <w:r>
        <w:rPr>
          <w:rFonts w:ascii="Consolas" w:hAnsi="Consolas" w:cs="Arial"/>
          <w:sz w:val="18"/>
        </w:rPr>
        <w:t>2 / Ab )</w:t>
      </w:r>
    </w:p>
    <w:p w14:paraId="26642D4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(45089/41.5)</w:t>
      </w:r>
    </w:p>
    <w:p w14:paraId="098C4C4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10.87 N./mm²</w:t>
      </w:r>
    </w:p>
    <w:p w14:paraId="5673FD76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4D0ECD6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Radial Stress at Bolt Circle, Full Face Gaskets, Operating [</w:t>
      </w:r>
      <w:proofErr w:type="spellStart"/>
      <w:r w:rsidRPr="000D0DAD">
        <w:rPr>
          <w:rFonts w:ascii="Arial" w:hAnsi="Consolas" w:cs="Arial"/>
          <w:color w:val="000000"/>
          <w:sz w:val="18"/>
        </w:rPr>
        <w:t>SFo</w:t>
      </w:r>
      <w:proofErr w:type="spellEnd"/>
      <w:r w:rsidRPr="000D0DAD">
        <w:rPr>
          <w:rFonts w:ascii="Arial" w:hAnsi="Consolas" w:cs="Arial"/>
          <w:color w:val="000000"/>
          <w:sz w:val="18"/>
        </w:rPr>
        <w:t>]:</w:t>
      </w:r>
    </w:p>
    <w:p w14:paraId="01C977B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6 *MR/(t²*(Pi*C-n*dB))</w:t>
      </w:r>
    </w:p>
    <w:p w14:paraId="5B42B0D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6*3706/(16²*(3.14*560-30*16))</w:t>
      </w:r>
    </w:p>
    <w:p w14:paraId="6C51B21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67.88 N./mm²</w:t>
      </w:r>
    </w:p>
    <w:p w14:paraId="09BC211D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089A4B8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Flange Stress Analysis Results: N./mm</w:t>
      </w:r>
      <w:r w:rsidRPr="000D0DAD">
        <w:rPr>
          <w:rFonts w:ascii="Tahoma" w:hAnsi="Consolas" w:cs="Arial"/>
          <w:b/>
          <w:color w:val="000000"/>
          <w:sz w:val="18"/>
        </w:rPr>
        <w:t>²</w:t>
      </w:r>
    </w:p>
    <w:p w14:paraId="7DDBF890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69B5F6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                     Operating |            Gasket Seating |</w:t>
      </w:r>
    </w:p>
    <w:p w14:paraId="2A6B03B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          Actual       Allowed |      Actual       Allowed |</w:t>
      </w:r>
    </w:p>
    <w:p w14:paraId="0AA6A25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</w:t>
      </w:r>
    </w:p>
    <w:p w14:paraId="1514D1D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Tangential Flange           21.85 |      100.50 |        0.00 |      115.00 |</w:t>
      </w:r>
    </w:p>
    <w:p w14:paraId="18BDE0A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Bolting                      5.31 |      123.57 |       10.87 |      130.00 |</w:t>
      </w:r>
    </w:p>
    <w:p w14:paraId="3C4DAD9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Full Faced Gasket           67.88 |      100.50 |        0.00 |      115.00 |</w:t>
      </w:r>
    </w:p>
    <w:p w14:paraId="1DE02BA6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A465C1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Minimum Required Flange Thickness                     13.157 mm.</w:t>
      </w:r>
    </w:p>
    <w:p w14:paraId="4AE1317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Estimated M.A.W.P. </w:t>
      </w:r>
      <w:proofErr w:type="gramStart"/>
      <w:r>
        <w:rPr>
          <w:rFonts w:ascii="Consolas" w:hAnsi="Consolas" w:cs="Arial"/>
          <w:sz w:val="18"/>
        </w:rPr>
        <w:t>( Operating</w:t>
      </w:r>
      <w:proofErr w:type="gramEnd"/>
      <w:r>
        <w:rPr>
          <w:rFonts w:ascii="Consolas" w:hAnsi="Consolas" w:cs="Arial"/>
          <w:sz w:val="18"/>
        </w:rPr>
        <w:t xml:space="preserve"> )                         2.4 bars</w:t>
      </w:r>
    </w:p>
    <w:p w14:paraId="4669C0B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Estimated Finished Weight of Flange at given </w:t>
      </w:r>
      <w:proofErr w:type="spellStart"/>
      <w:r>
        <w:rPr>
          <w:rFonts w:ascii="Consolas" w:hAnsi="Consolas" w:cs="Arial"/>
          <w:sz w:val="18"/>
        </w:rPr>
        <w:t>Thk</w:t>
      </w:r>
      <w:proofErr w:type="spellEnd"/>
      <w:r>
        <w:rPr>
          <w:rFonts w:ascii="Consolas" w:hAnsi="Consolas" w:cs="Arial"/>
          <w:sz w:val="18"/>
        </w:rPr>
        <w:t>.       13.5 kg.</w:t>
      </w:r>
    </w:p>
    <w:p w14:paraId="03558EA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Estimated Unfinished Weight of Forging at given </w:t>
      </w:r>
      <w:proofErr w:type="spellStart"/>
      <w:r>
        <w:rPr>
          <w:rFonts w:ascii="Consolas" w:hAnsi="Consolas" w:cs="Arial"/>
          <w:sz w:val="18"/>
        </w:rPr>
        <w:t>Thk</w:t>
      </w:r>
      <w:proofErr w:type="spellEnd"/>
      <w:r>
        <w:rPr>
          <w:rFonts w:ascii="Consolas" w:hAnsi="Consolas" w:cs="Arial"/>
          <w:sz w:val="18"/>
        </w:rPr>
        <w:t xml:space="preserve">     13.5 kg.</w:t>
      </w:r>
    </w:p>
    <w:p w14:paraId="6607BA5A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3E7D54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4173A1A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00"/>
          <w:sz w:val="18"/>
        </w:rPr>
        <w:t xml:space="preserve">SA-240 316L, Min Metal Temp without impact per UHA-51:  -196 </w:t>
      </w:r>
      <w:r w:rsidRPr="000D0DAD">
        <w:rPr>
          <w:rFonts w:ascii="Arial" w:hAnsi="Consolas" w:cs="Arial"/>
          <w:i/>
          <w:color w:val="000000"/>
          <w:sz w:val="18"/>
        </w:rPr>
        <w:t>°</w:t>
      </w:r>
      <w:r w:rsidRPr="000D0DAD">
        <w:rPr>
          <w:rFonts w:ascii="Arial" w:hAnsi="Consolas" w:cs="Arial"/>
          <w:i/>
          <w:color w:val="000000"/>
          <w:sz w:val="18"/>
        </w:rPr>
        <w:t>C</w:t>
      </w:r>
    </w:p>
    <w:p w14:paraId="4ED4EC5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FF83E7C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</w:rPr>
        <w:t>Required Fillet Weld Leg size for Slip on Flanges:</w:t>
      </w:r>
    </w:p>
    <w:p w14:paraId="2523119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</w:t>
      </w:r>
      <w:proofErr w:type="gramStart"/>
      <w:r>
        <w:rPr>
          <w:rFonts w:ascii="Consolas" w:hAnsi="Consolas" w:cs="Arial"/>
          <w:sz w:val="18"/>
        </w:rPr>
        <w:t xml:space="preserve">max( </w:t>
      </w:r>
      <w:proofErr w:type="spellStart"/>
      <w:r>
        <w:rPr>
          <w:rFonts w:ascii="Consolas" w:hAnsi="Consolas" w:cs="Arial"/>
          <w:sz w:val="18"/>
        </w:rPr>
        <w:t>tn</w:t>
      </w:r>
      <w:proofErr w:type="spellEnd"/>
      <w:proofErr w:type="gramEnd"/>
      <w:r>
        <w:rPr>
          <w:rFonts w:ascii="Consolas" w:hAnsi="Consolas" w:cs="Arial"/>
          <w:sz w:val="18"/>
        </w:rPr>
        <w:t>, ( 6 mm or 1/4 inch ) )  no hub size given</w:t>
      </w:r>
    </w:p>
    <w:p w14:paraId="0A05057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</w:t>
      </w:r>
      <w:proofErr w:type="gramStart"/>
      <w:r>
        <w:rPr>
          <w:rFonts w:ascii="Consolas" w:hAnsi="Consolas" w:cs="Arial"/>
          <w:sz w:val="18"/>
        </w:rPr>
        <w:t>max( 6</w:t>
      </w:r>
      <w:proofErr w:type="gramEnd"/>
      <w:r>
        <w:rPr>
          <w:rFonts w:ascii="Consolas" w:hAnsi="Consolas" w:cs="Arial"/>
          <w:sz w:val="18"/>
        </w:rPr>
        <w:t>, 6 )</w:t>
      </w:r>
    </w:p>
    <w:p w14:paraId="4F27975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6.000 mm.</w:t>
      </w:r>
    </w:p>
    <w:p w14:paraId="65662DAF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498AFEB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FF"/>
          <w:sz w:val="18"/>
        </w:rPr>
        <w:lastRenderedPageBreak/>
        <w:t>PV Elite is a trademark of Hexagon AB, 2024, All rights reserved.</w:t>
      </w:r>
    </w:p>
    <w:p w14:paraId="5FBD0345" w14:textId="77777777" w:rsidR="000D0DAD" w:rsidRDefault="000D0DAD" w:rsidP="000D0DAD">
      <w:pPr>
        <w:rPr>
          <w:rFonts w:ascii="Consolas" w:hAnsi="Consolas" w:cs="Arial"/>
          <w:sz w:val="18"/>
        </w:rPr>
        <w:sectPr w:rsidR="000D0DAD" w:rsidSect="000D0DAD">
          <w:headerReference w:type="default" r:id="rId17"/>
          <w:pgSz w:w="12240" w:h="15840" w:code="1"/>
          <w:pgMar w:top="1440" w:right="504" w:bottom="720" w:left="360" w:header="720" w:footer="720" w:gutter="720"/>
          <w:cols w:space="720"/>
          <w:docGrid w:linePitch="272"/>
        </w:sectPr>
      </w:pPr>
    </w:p>
    <w:p w14:paraId="6BAFC52E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Consolas" w:hAnsi="Consolas" w:cs="Arial"/>
          <w:sz w:val="18"/>
        </w:rPr>
        <w:lastRenderedPageBreak/>
        <w:fldChar w:fldCharType="begin"/>
      </w:r>
      <w:r w:rsidRPr="000D0DAD">
        <w:rPr>
          <w:rFonts w:ascii="Consolas" w:hAnsi="Consolas" w:cs="Arial"/>
          <w:sz w:val="18"/>
        </w:rPr>
        <w:instrText xml:space="preserve"> TC "</w:instrText>
      </w:r>
      <w:bookmarkStart w:id="10" w:name="_Toc192856488"/>
      <w:r w:rsidRPr="000D0DAD">
        <w:rPr>
          <w:rFonts w:ascii="Consolas" w:hAnsi="Consolas" w:cs="Arial"/>
          <w:sz w:val="18"/>
        </w:rPr>
        <w:instrText>Flg Calc [Int P]:   FLANGE</w:instrText>
      </w:r>
      <w:bookmarkEnd w:id="10"/>
      <w:r w:rsidRPr="000D0DAD">
        <w:rPr>
          <w:rFonts w:ascii="Consolas" w:hAnsi="Consolas" w:cs="Arial"/>
          <w:sz w:val="18"/>
        </w:rPr>
        <w:instrText xml:space="preserve">" /f C </w:instrText>
      </w:r>
      <w:r w:rsidRPr="000D0DAD">
        <w:rPr>
          <w:rFonts w:ascii="Consolas" w:hAnsi="Consolas" w:cs="Arial"/>
          <w:sz w:val="18"/>
        </w:rPr>
        <w:fldChar w:fldCharType="end"/>
      </w:r>
    </w:p>
    <w:p w14:paraId="30C2EE9F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 xml:space="preserve">Flange Input Data Values                         Description: FLANGE      </w:t>
      </w:r>
      <w:proofErr w:type="gramStart"/>
      <w:r w:rsidRPr="000D0DAD">
        <w:rPr>
          <w:rFonts w:ascii="Tahoma" w:hAnsi="Consolas" w:cs="Arial"/>
          <w:b/>
          <w:color w:val="000000"/>
          <w:sz w:val="18"/>
        </w:rPr>
        <w:t xml:space="preserve">  :</w:t>
      </w:r>
      <w:proofErr w:type="gramEnd"/>
    </w:p>
    <w:p w14:paraId="2944720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E3BD9DD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FF"/>
          <w:sz w:val="18"/>
        </w:rPr>
        <w:t>COVER FLANGE</w:t>
      </w:r>
    </w:p>
    <w:p w14:paraId="03E9125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22F799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Type                                            Blind</w:t>
      </w:r>
    </w:p>
    <w:p w14:paraId="34BEF54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FB44F3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Design Pressure                            P            </w:t>
      </w:r>
      <w:proofErr w:type="gramStart"/>
      <w:r>
        <w:rPr>
          <w:rFonts w:ascii="Consolas" w:hAnsi="Consolas" w:cs="Arial"/>
          <w:sz w:val="18"/>
        </w:rPr>
        <w:t>0.52  bars</w:t>
      </w:r>
      <w:proofErr w:type="gramEnd"/>
    </w:p>
    <w:p w14:paraId="1FC5ACE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Design Temperature                                        </w:t>
      </w:r>
      <w:proofErr w:type="gramStart"/>
      <w:r>
        <w:rPr>
          <w:rFonts w:ascii="Consolas" w:hAnsi="Consolas" w:cs="Arial"/>
          <w:sz w:val="18"/>
        </w:rPr>
        <w:t>85  °</w:t>
      </w:r>
      <w:proofErr w:type="gramEnd"/>
      <w:r>
        <w:rPr>
          <w:rFonts w:ascii="Consolas" w:hAnsi="Consolas" w:cs="Arial"/>
          <w:sz w:val="18"/>
        </w:rPr>
        <w:t>C</w:t>
      </w:r>
    </w:p>
    <w:p w14:paraId="44E7B31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Internal Corrosion Allowance              ci          </w:t>
      </w:r>
      <w:proofErr w:type="gramStart"/>
      <w:r>
        <w:rPr>
          <w:rFonts w:ascii="Consolas" w:hAnsi="Consolas" w:cs="Arial"/>
          <w:sz w:val="18"/>
        </w:rPr>
        <w:t>0.0000  mm.</w:t>
      </w:r>
      <w:proofErr w:type="gramEnd"/>
    </w:p>
    <w:p w14:paraId="7F29C85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External Corrosion Allowance              </w:t>
      </w:r>
      <w:proofErr w:type="spellStart"/>
      <w:r>
        <w:rPr>
          <w:rFonts w:ascii="Consolas" w:hAnsi="Consolas" w:cs="Arial"/>
          <w:sz w:val="18"/>
        </w:rPr>
        <w:t>ce</w:t>
      </w:r>
      <w:proofErr w:type="spellEnd"/>
      <w:r>
        <w:rPr>
          <w:rFonts w:ascii="Consolas" w:hAnsi="Consolas" w:cs="Arial"/>
          <w:sz w:val="18"/>
        </w:rPr>
        <w:t xml:space="preserve">          </w:t>
      </w:r>
      <w:proofErr w:type="gramStart"/>
      <w:r>
        <w:rPr>
          <w:rFonts w:ascii="Consolas" w:hAnsi="Consolas" w:cs="Arial"/>
          <w:sz w:val="18"/>
        </w:rPr>
        <w:t>0.0000  mm.</w:t>
      </w:r>
      <w:proofErr w:type="gramEnd"/>
    </w:p>
    <w:p w14:paraId="397E632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Use Corrosion Allowance in Thickness Calcs.              Yes</w:t>
      </w:r>
    </w:p>
    <w:p w14:paraId="493FEA5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Outside Diameter                    A         </w:t>
      </w:r>
      <w:proofErr w:type="gramStart"/>
      <w:r>
        <w:rPr>
          <w:rFonts w:ascii="Consolas" w:hAnsi="Consolas" w:cs="Arial"/>
          <w:sz w:val="18"/>
        </w:rPr>
        <w:t>630.000  mm.</w:t>
      </w:r>
      <w:proofErr w:type="gramEnd"/>
    </w:p>
    <w:p w14:paraId="7C85485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Thickness                           t         </w:t>
      </w:r>
      <w:proofErr w:type="gramStart"/>
      <w:r>
        <w:rPr>
          <w:rFonts w:ascii="Consolas" w:hAnsi="Consolas" w:cs="Arial"/>
          <w:sz w:val="18"/>
        </w:rPr>
        <w:t>16.0000  mm.</w:t>
      </w:r>
      <w:proofErr w:type="gramEnd"/>
    </w:p>
    <w:p w14:paraId="0C2A4C02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758F17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Material                                  SA-240 316L</w:t>
      </w:r>
    </w:p>
    <w:p w14:paraId="2FFD4AA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Material UNS number                            S31603</w:t>
      </w:r>
    </w:p>
    <w:p w14:paraId="4B9ABEA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Allowable Stress At Temperature   </w:t>
      </w:r>
      <w:proofErr w:type="spellStart"/>
      <w:r>
        <w:rPr>
          <w:rFonts w:ascii="Consolas" w:hAnsi="Consolas" w:cs="Arial"/>
          <w:sz w:val="18"/>
        </w:rPr>
        <w:t>Sfo</w:t>
      </w:r>
      <w:proofErr w:type="spellEnd"/>
      <w:r>
        <w:rPr>
          <w:rFonts w:ascii="Consolas" w:hAnsi="Consolas" w:cs="Arial"/>
          <w:sz w:val="18"/>
        </w:rPr>
        <w:t xml:space="preserve">          </w:t>
      </w:r>
      <w:proofErr w:type="gramStart"/>
      <w:r>
        <w:rPr>
          <w:rFonts w:ascii="Consolas" w:hAnsi="Consolas" w:cs="Arial"/>
          <w:sz w:val="18"/>
        </w:rPr>
        <w:t>100.50  N.</w:t>
      </w:r>
      <w:proofErr w:type="gramEnd"/>
      <w:r>
        <w:rPr>
          <w:rFonts w:ascii="Consolas" w:hAnsi="Consolas" w:cs="Arial"/>
          <w:sz w:val="18"/>
        </w:rPr>
        <w:t>/mm²</w:t>
      </w:r>
    </w:p>
    <w:p w14:paraId="0834F11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Allowable Stress At Ambient       </w:t>
      </w:r>
      <w:proofErr w:type="spellStart"/>
      <w:r>
        <w:rPr>
          <w:rFonts w:ascii="Consolas" w:hAnsi="Consolas" w:cs="Arial"/>
          <w:sz w:val="18"/>
        </w:rPr>
        <w:t>Sfa</w:t>
      </w:r>
      <w:proofErr w:type="spellEnd"/>
      <w:r>
        <w:rPr>
          <w:rFonts w:ascii="Consolas" w:hAnsi="Consolas" w:cs="Arial"/>
          <w:sz w:val="18"/>
        </w:rPr>
        <w:t xml:space="preserve">          </w:t>
      </w:r>
      <w:proofErr w:type="gramStart"/>
      <w:r>
        <w:rPr>
          <w:rFonts w:ascii="Consolas" w:hAnsi="Consolas" w:cs="Arial"/>
          <w:sz w:val="18"/>
        </w:rPr>
        <w:t>115.00  N.</w:t>
      </w:r>
      <w:proofErr w:type="gramEnd"/>
      <w:r>
        <w:rPr>
          <w:rFonts w:ascii="Consolas" w:hAnsi="Consolas" w:cs="Arial"/>
          <w:sz w:val="18"/>
        </w:rPr>
        <w:t>/mm²</w:t>
      </w:r>
    </w:p>
    <w:p w14:paraId="1F33BAB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F5D5A3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Bolt Material                                     SA-193 B8M</w:t>
      </w:r>
    </w:p>
    <w:p w14:paraId="20AA790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Bolt Allowable Stress At Temperature      Sb          </w:t>
      </w:r>
      <w:proofErr w:type="gramStart"/>
      <w:r>
        <w:rPr>
          <w:rFonts w:ascii="Consolas" w:hAnsi="Consolas" w:cs="Arial"/>
          <w:sz w:val="18"/>
        </w:rPr>
        <w:t>123.57  N.</w:t>
      </w:r>
      <w:proofErr w:type="gramEnd"/>
      <w:r>
        <w:rPr>
          <w:rFonts w:ascii="Consolas" w:hAnsi="Consolas" w:cs="Arial"/>
          <w:sz w:val="18"/>
        </w:rPr>
        <w:t>/mm²</w:t>
      </w:r>
    </w:p>
    <w:p w14:paraId="62B3D74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Bolt Allowable Stress At Ambient          Sa          </w:t>
      </w:r>
      <w:proofErr w:type="gramStart"/>
      <w:r>
        <w:rPr>
          <w:rFonts w:ascii="Consolas" w:hAnsi="Consolas" w:cs="Arial"/>
          <w:sz w:val="18"/>
        </w:rPr>
        <w:t>130.00  N.</w:t>
      </w:r>
      <w:proofErr w:type="gramEnd"/>
      <w:r>
        <w:rPr>
          <w:rFonts w:ascii="Consolas" w:hAnsi="Consolas" w:cs="Arial"/>
          <w:sz w:val="18"/>
        </w:rPr>
        <w:t>/mm²</w:t>
      </w:r>
    </w:p>
    <w:p w14:paraId="050EC631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39E236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Perimeter along the Center of the Bolts    L        </w:t>
      </w:r>
      <w:proofErr w:type="gramStart"/>
      <w:r>
        <w:rPr>
          <w:rFonts w:ascii="Consolas" w:hAnsi="Consolas" w:cs="Arial"/>
          <w:sz w:val="18"/>
        </w:rPr>
        <w:t>1759.292  mm.</w:t>
      </w:r>
      <w:proofErr w:type="gramEnd"/>
    </w:p>
    <w:p w14:paraId="7C171AD9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0AD6EF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Diameter of Bolt Circle                    C         </w:t>
      </w:r>
      <w:proofErr w:type="gramStart"/>
      <w:r>
        <w:rPr>
          <w:rFonts w:ascii="Consolas" w:hAnsi="Consolas" w:cs="Arial"/>
          <w:sz w:val="18"/>
        </w:rPr>
        <w:t>560.000  mm.</w:t>
      </w:r>
      <w:proofErr w:type="gramEnd"/>
    </w:p>
    <w:p w14:paraId="4C2ED38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Nominal Bolt Diameter                      a         </w:t>
      </w:r>
      <w:proofErr w:type="gramStart"/>
      <w:r>
        <w:rPr>
          <w:rFonts w:ascii="Consolas" w:hAnsi="Consolas" w:cs="Arial"/>
          <w:sz w:val="18"/>
        </w:rPr>
        <w:t>16.0000  mm.</w:t>
      </w:r>
      <w:proofErr w:type="gramEnd"/>
    </w:p>
    <w:p w14:paraId="0843599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Type of Threads                                  TEMA Metric</w:t>
      </w:r>
    </w:p>
    <w:p w14:paraId="50D7C0B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Number of Bolts                                           30</w:t>
      </w:r>
    </w:p>
    <w:p w14:paraId="1D31FD9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0EA89E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Face Outside Diameter             </w:t>
      </w:r>
      <w:proofErr w:type="spellStart"/>
      <w:r>
        <w:rPr>
          <w:rFonts w:ascii="Consolas" w:hAnsi="Consolas" w:cs="Arial"/>
          <w:sz w:val="18"/>
        </w:rPr>
        <w:t>Fod</w:t>
      </w:r>
      <w:proofErr w:type="spellEnd"/>
      <w:r>
        <w:rPr>
          <w:rFonts w:ascii="Consolas" w:hAnsi="Consolas" w:cs="Arial"/>
          <w:sz w:val="18"/>
        </w:rPr>
        <w:t xml:space="preserve">         </w:t>
      </w:r>
      <w:proofErr w:type="gramStart"/>
      <w:r>
        <w:rPr>
          <w:rFonts w:ascii="Consolas" w:hAnsi="Consolas" w:cs="Arial"/>
          <w:sz w:val="18"/>
        </w:rPr>
        <w:t>630.000  mm.</w:t>
      </w:r>
      <w:proofErr w:type="gramEnd"/>
    </w:p>
    <w:p w14:paraId="26EF706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Face Inside Diameter              Fid         </w:t>
      </w:r>
      <w:proofErr w:type="gramStart"/>
      <w:r>
        <w:rPr>
          <w:rFonts w:ascii="Consolas" w:hAnsi="Consolas" w:cs="Arial"/>
          <w:sz w:val="18"/>
        </w:rPr>
        <w:t>513.000  mm.</w:t>
      </w:r>
      <w:proofErr w:type="gramEnd"/>
    </w:p>
    <w:p w14:paraId="1662544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Facing Sketch                       1, Code Sketch 1a</w:t>
      </w:r>
    </w:p>
    <w:p w14:paraId="2B07F15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C6CC49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Gasket Outside Diameter                   Go         </w:t>
      </w:r>
      <w:proofErr w:type="gramStart"/>
      <w:r>
        <w:rPr>
          <w:rFonts w:ascii="Consolas" w:hAnsi="Consolas" w:cs="Arial"/>
          <w:sz w:val="18"/>
        </w:rPr>
        <w:t>630.000  mm.</w:t>
      </w:r>
      <w:proofErr w:type="gramEnd"/>
    </w:p>
    <w:p w14:paraId="50DA367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Gasket Inside Diameter                    Gi         </w:t>
      </w:r>
      <w:proofErr w:type="gramStart"/>
      <w:r>
        <w:rPr>
          <w:rFonts w:ascii="Consolas" w:hAnsi="Consolas" w:cs="Arial"/>
          <w:sz w:val="18"/>
        </w:rPr>
        <w:t>513.000  mm.</w:t>
      </w:r>
      <w:proofErr w:type="gramEnd"/>
    </w:p>
    <w:p w14:paraId="1ADE6D0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Gasket Factor                              m          3.0000</w:t>
      </w:r>
    </w:p>
    <w:p w14:paraId="0719B34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Gasket Design Seating Stress               y            </w:t>
      </w:r>
      <w:proofErr w:type="gramStart"/>
      <w:r>
        <w:rPr>
          <w:rFonts w:ascii="Consolas" w:hAnsi="Consolas" w:cs="Arial"/>
          <w:sz w:val="18"/>
        </w:rPr>
        <w:t>1.38  N.</w:t>
      </w:r>
      <w:proofErr w:type="gramEnd"/>
      <w:r>
        <w:rPr>
          <w:rFonts w:ascii="Consolas" w:hAnsi="Consolas" w:cs="Arial"/>
          <w:sz w:val="18"/>
        </w:rPr>
        <w:t>/mm²</w:t>
      </w:r>
    </w:p>
    <w:p w14:paraId="12353D70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06360C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Column for Gasket Seating                  2, Code Column II</w:t>
      </w:r>
    </w:p>
    <w:p w14:paraId="3CDB87E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Gasket Thickness                          </w:t>
      </w:r>
      <w:proofErr w:type="spellStart"/>
      <w:r>
        <w:rPr>
          <w:rFonts w:ascii="Consolas" w:hAnsi="Consolas" w:cs="Arial"/>
          <w:sz w:val="18"/>
        </w:rPr>
        <w:t>tg</w:t>
      </w:r>
      <w:proofErr w:type="spellEnd"/>
      <w:r>
        <w:rPr>
          <w:rFonts w:ascii="Consolas" w:hAnsi="Consolas" w:cs="Arial"/>
          <w:sz w:val="18"/>
        </w:rPr>
        <w:t xml:space="preserve">          </w:t>
      </w:r>
      <w:proofErr w:type="gramStart"/>
      <w:r>
        <w:rPr>
          <w:rFonts w:ascii="Consolas" w:hAnsi="Consolas" w:cs="Arial"/>
          <w:sz w:val="18"/>
        </w:rPr>
        <w:t>3.0000  mm.</w:t>
      </w:r>
      <w:proofErr w:type="gramEnd"/>
    </w:p>
    <w:p w14:paraId="0B19F671" w14:textId="6521AB3A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noProof/>
          <w:sz w:val="18"/>
        </w:rPr>
        <w:drawing>
          <wp:inline distT="0" distB="0" distL="0" distR="0" wp14:anchorId="0CEED160" wp14:editId="57EAC8AE">
            <wp:extent cx="2651760" cy="11430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176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FE872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0FD3AFB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ASME Code, Section VIII Division 1, 2023</w:t>
      </w:r>
    </w:p>
    <w:p w14:paraId="3A4441C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0D6B10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13D491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Distance to Full Face Gasket ID </w:t>
      </w:r>
      <w:proofErr w:type="gramStart"/>
      <w:r>
        <w:rPr>
          <w:rFonts w:ascii="Consolas" w:hAnsi="Consolas" w:cs="Arial"/>
          <w:sz w:val="18"/>
        </w:rPr>
        <w:t>Centroid  hg</w:t>
      </w:r>
      <w:proofErr w:type="gramEnd"/>
      <w:r>
        <w:rPr>
          <w:rFonts w:ascii="Consolas" w:hAnsi="Consolas" w:cs="Arial"/>
          <w:sz w:val="18"/>
        </w:rPr>
        <w:t xml:space="preserve">             11.578  mm.</w:t>
      </w:r>
    </w:p>
    <w:p w14:paraId="2EAC99D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Distance to Full Face Gasket OD Centroid </w:t>
      </w:r>
      <w:proofErr w:type="spellStart"/>
      <w:r>
        <w:rPr>
          <w:rFonts w:ascii="Consolas" w:hAnsi="Consolas" w:cs="Arial"/>
          <w:sz w:val="18"/>
        </w:rPr>
        <w:t>h'g</w:t>
      </w:r>
      <w:proofErr w:type="spellEnd"/>
      <w:r>
        <w:rPr>
          <w:rFonts w:ascii="Consolas" w:hAnsi="Consolas" w:cs="Arial"/>
          <w:sz w:val="18"/>
        </w:rPr>
        <w:t xml:space="preserve">             </w:t>
      </w:r>
      <w:proofErr w:type="gramStart"/>
      <w:r>
        <w:rPr>
          <w:rFonts w:ascii="Consolas" w:hAnsi="Consolas" w:cs="Arial"/>
          <w:sz w:val="18"/>
        </w:rPr>
        <w:t>17.843  mm.</w:t>
      </w:r>
      <w:proofErr w:type="gramEnd"/>
    </w:p>
    <w:p w14:paraId="4933AEB0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F30385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1C5A67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Basic Gasket </w:t>
      </w:r>
      <w:proofErr w:type="gramStart"/>
      <w:r>
        <w:rPr>
          <w:rFonts w:ascii="Consolas" w:hAnsi="Consolas" w:cs="Arial"/>
          <w:sz w:val="18"/>
        </w:rPr>
        <w:t xml:space="preserve">Width,   </w:t>
      </w:r>
      <w:proofErr w:type="gramEnd"/>
      <w:r>
        <w:rPr>
          <w:rFonts w:ascii="Consolas" w:hAnsi="Consolas" w:cs="Arial"/>
          <w:sz w:val="18"/>
        </w:rPr>
        <w:t xml:space="preserve">     </w:t>
      </w:r>
      <w:proofErr w:type="spellStart"/>
      <w:r>
        <w:rPr>
          <w:rFonts w:ascii="Consolas" w:hAnsi="Consolas" w:cs="Arial"/>
          <w:sz w:val="18"/>
        </w:rPr>
        <w:t>bo</w:t>
      </w:r>
      <w:proofErr w:type="spellEnd"/>
      <w:r>
        <w:rPr>
          <w:rFonts w:ascii="Consolas" w:hAnsi="Consolas" w:cs="Arial"/>
          <w:sz w:val="18"/>
        </w:rPr>
        <w:t xml:space="preserve"> = Full Face                29.250 mm.</w:t>
      </w:r>
    </w:p>
    <w:p w14:paraId="73D1F5A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Effective Gasket </w:t>
      </w:r>
      <w:proofErr w:type="gramStart"/>
      <w:r>
        <w:rPr>
          <w:rFonts w:ascii="Consolas" w:hAnsi="Consolas" w:cs="Arial"/>
          <w:sz w:val="18"/>
        </w:rPr>
        <w:t xml:space="preserve">Width,   </w:t>
      </w:r>
      <w:proofErr w:type="gramEnd"/>
      <w:r>
        <w:rPr>
          <w:rFonts w:ascii="Consolas" w:hAnsi="Consolas" w:cs="Arial"/>
          <w:sz w:val="18"/>
        </w:rPr>
        <w:t xml:space="preserve">  b = (C-Gi)/4                 11.750 mm.</w:t>
      </w:r>
    </w:p>
    <w:p w14:paraId="63E8B11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Gasket Reaction </w:t>
      </w:r>
      <w:proofErr w:type="gramStart"/>
      <w:r>
        <w:rPr>
          <w:rFonts w:ascii="Consolas" w:hAnsi="Consolas" w:cs="Arial"/>
          <w:sz w:val="18"/>
        </w:rPr>
        <w:t xml:space="preserve">Diameter,   </w:t>
      </w:r>
      <w:proofErr w:type="gramEnd"/>
      <w:r>
        <w:rPr>
          <w:rFonts w:ascii="Consolas" w:hAnsi="Consolas" w:cs="Arial"/>
          <w:sz w:val="18"/>
        </w:rPr>
        <w:t>G = C - 2 * HG              536.843 mm.</w:t>
      </w:r>
    </w:p>
    <w:p w14:paraId="296DE4E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D0F8B88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The gasket extends beyond the Bolt circle diameter. This flange will be designed as a full</w:t>
      </w:r>
    </w:p>
    <w:p w14:paraId="03E35E64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face flange per Taylor Forge bulletin 502.</w:t>
      </w:r>
    </w:p>
    <w:p w14:paraId="1CFF476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1F25CAA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  <w:u w:val="single"/>
        </w:rPr>
        <w:t>Basic Flange and Bolt Loads:</w:t>
      </w:r>
    </w:p>
    <w:p w14:paraId="4A62B54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6D75F6A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Hydrostatic End Load due to Pressure [H]:</w:t>
      </w:r>
    </w:p>
    <w:p w14:paraId="3730E7B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pi/4 * G^2 * </w:t>
      </w:r>
      <w:proofErr w:type="spellStart"/>
      <w:r>
        <w:rPr>
          <w:rFonts w:ascii="Consolas" w:hAnsi="Consolas" w:cs="Arial"/>
          <w:sz w:val="18"/>
        </w:rPr>
        <w:t>Peq</w:t>
      </w:r>
      <w:proofErr w:type="spellEnd"/>
    </w:p>
    <w:p w14:paraId="3B1D735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pi/4 * 537^2 * 0.52</w:t>
      </w:r>
    </w:p>
    <w:p w14:paraId="294FF12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11815.265 N</w:t>
      </w:r>
    </w:p>
    <w:p w14:paraId="13EDE1C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37B8955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Contact Load on Gasket Surfaces [Hp]:</w:t>
      </w:r>
    </w:p>
    <w:p w14:paraId="585CA24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2 * b * pi * G * m * P</w:t>
      </w:r>
    </w:p>
    <w:p w14:paraId="79472B4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2 * 11.8 * pi * 537 * 3 * 0.52</w:t>
      </w:r>
    </w:p>
    <w:p w14:paraId="2756BB2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6206.482 N</w:t>
      </w:r>
    </w:p>
    <w:p w14:paraId="00B1797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B20032B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Full Face ID Gasket Compression [</w:t>
      </w:r>
      <w:proofErr w:type="spellStart"/>
      <w:r w:rsidRPr="000D0DAD">
        <w:rPr>
          <w:rFonts w:ascii="Arial" w:hAnsi="Consolas" w:cs="Arial"/>
          <w:color w:val="000000"/>
          <w:sz w:val="18"/>
        </w:rPr>
        <w:t>H'p</w:t>
      </w:r>
      <w:proofErr w:type="spellEnd"/>
      <w:r w:rsidRPr="000D0DAD">
        <w:rPr>
          <w:rFonts w:ascii="Arial" w:hAnsi="Consolas" w:cs="Arial"/>
          <w:color w:val="000000"/>
          <w:sz w:val="18"/>
        </w:rPr>
        <w:t>]:</w:t>
      </w:r>
    </w:p>
    <w:p w14:paraId="76CA9AF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Hp * hg / </w:t>
      </w:r>
      <w:proofErr w:type="spellStart"/>
      <w:r>
        <w:rPr>
          <w:rFonts w:ascii="Consolas" w:hAnsi="Consolas" w:cs="Arial"/>
          <w:sz w:val="18"/>
        </w:rPr>
        <w:t>h'g</w:t>
      </w:r>
      <w:proofErr w:type="spellEnd"/>
    </w:p>
    <w:p w14:paraId="5548B52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</w:t>
      </w:r>
      <w:proofErr w:type="gramStart"/>
      <w:r>
        <w:rPr>
          <w:rFonts w:ascii="Consolas" w:hAnsi="Consolas" w:cs="Arial"/>
          <w:sz w:val="18"/>
        </w:rPr>
        <w:t>( 6206</w:t>
      </w:r>
      <w:proofErr w:type="gramEnd"/>
      <w:r>
        <w:rPr>
          <w:rFonts w:ascii="Consolas" w:hAnsi="Consolas" w:cs="Arial"/>
          <w:sz w:val="18"/>
        </w:rPr>
        <w:t xml:space="preserve"> * 11.6/17.8 )</w:t>
      </w:r>
    </w:p>
    <w:p w14:paraId="71B0FE8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4027.400 N</w:t>
      </w:r>
    </w:p>
    <w:p w14:paraId="395BCE20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08C7D47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Full Face ID Pressure Load [H'GY]:</w:t>
      </w:r>
    </w:p>
    <w:p w14:paraId="63B6C15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b * pi * G * y * hg / </w:t>
      </w:r>
      <w:proofErr w:type="spellStart"/>
      <w:r>
        <w:rPr>
          <w:rFonts w:ascii="Consolas" w:hAnsi="Consolas" w:cs="Arial"/>
          <w:sz w:val="18"/>
        </w:rPr>
        <w:t>h'g</w:t>
      </w:r>
      <w:proofErr w:type="spellEnd"/>
    </w:p>
    <w:p w14:paraId="28ACA06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11.8 * pi * 537 * 1.38 * 11.6/17.8</w:t>
      </w:r>
    </w:p>
    <w:p w14:paraId="4253967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17744.219 N</w:t>
      </w:r>
    </w:p>
    <w:p w14:paraId="6297AD7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1343178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Operating Bolt Load [Wm1]:</w:t>
      </w:r>
    </w:p>
    <w:p w14:paraId="1FDF334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</w:t>
      </w:r>
      <w:proofErr w:type="gramStart"/>
      <w:r>
        <w:rPr>
          <w:rFonts w:ascii="Consolas" w:hAnsi="Consolas" w:cs="Arial"/>
          <w:sz w:val="18"/>
        </w:rPr>
        <w:t>max( H</w:t>
      </w:r>
      <w:proofErr w:type="gramEnd"/>
      <w:r>
        <w:rPr>
          <w:rFonts w:ascii="Consolas" w:hAnsi="Consolas" w:cs="Arial"/>
          <w:sz w:val="18"/>
        </w:rPr>
        <w:t xml:space="preserve"> + Hp + </w:t>
      </w:r>
      <w:proofErr w:type="spellStart"/>
      <w:r>
        <w:rPr>
          <w:rFonts w:ascii="Consolas" w:hAnsi="Consolas" w:cs="Arial"/>
          <w:sz w:val="18"/>
        </w:rPr>
        <w:t>H'p</w:t>
      </w:r>
      <w:proofErr w:type="spellEnd"/>
      <w:r>
        <w:rPr>
          <w:rFonts w:ascii="Consolas" w:hAnsi="Consolas" w:cs="Arial"/>
          <w:sz w:val="18"/>
        </w:rPr>
        <w:t>, 0 )</w:t>
      </w:r>
    </w:p>
    <w:p w14:paraId="74FACA8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</w:t>
      </w:r>
      <w:proofErr w:type="gramStart"/>
      <w:r>
        <w:rPr>
          <w:rFonts w:ascii="Consolas" w:hAnsi="Consolas" w:cs="Arial"/>
          <w:sz w:val="18"/>
        </w:rPr>
        <w:t>max( 11815</w:t>
      </w:r>
      <w:proofErr w:type="gramEnd"/>
      <w:r>
        <w:rPr>
          <w:rFonts w:ascii="Consolas" w:hAnsi="Consolas" w:cs="Arial"/>
          <w:sz w:val="18"/>
        </w:rPr>
        <w:t xml:space="preserve"> + 6206 + 4027, 0 )</w:t>
      </w:r>
    </w:p>
    <w:p w14:paraId="1310867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22049.146 N</w:t>
      </w:r>
    </w:p>
    <w:p w14:paraId="367E4749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842F0F8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Gasket Seating Bolt Load [Wm2]:</w:t>
      </w:r>
    </w:p>
    <w:p w14:paraId="54DBF7E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y * b * pi * </w:t>
      </w:r>
      <w:proofErr w:type="gramStart"/>
      <w:r>
        <w:rPr>
          <w:rFonts w:ascii="Consolas" w:hAnsi="Consolas" w:cs="Arial"/>
          <w:sz w:val="18"/>
        </w:rPr>
        <w:t>G  +</w:t>
      </w:r>
      <w:proofErr w:type="gramEnd"/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yPart</w:t>
      </w:r>
      <w:proofErr w:type="spellEnd"/>
      <w:r>
        <w:rPr>
          <w:rFonts w:ascii="Consolas" w:hAnsi="Consolas" w:cs="Arial"/>
          <w:sz w:val="18"/>
        </w:rPr>
        <w:t xml:space="preserve"> * </w:t>
      </w:r>
      <w:proofErr w:type="spellStart"/>
      <w:r>
        <w:rPr>
          <w:rFonts w:ascii="Consolas" w:hAnsi="Consolas" w:cs="Arial"/>
          <w:sz w:val="18"/>
        </w:rPr>
        <w:t>bPart</w:t>
      </w:r>
      <w:proofErr w:type="spellEnd"/>
      <w:r>
        <w:rPr>
          <w:rFonts w:ascii="Consolas" w:hAnsi="Consolas" w:cs="Arial"/>
          <w:sz w:val="18"/>
        </w:rPr>
        <w:t xml:space="preserve"> * </w:t>
      </w:r>
      <w:proofErr w:type="spellStart"/>
      <w:r>
        <w:rPr>
          <w:rFonts w:ascii="Consolas" w:hAnsi="Consolas" w:cs="Arial"/>
          <w:sz w:val="18"/>
        </w:rPr>
        <w:t>lp</w:t>
      </w:r>
      <w:proofErr w:type="spellEnd"/>
      <w:r>
        <w:rPr>
          <w:rFonts w:ascii="Consolas" w:hAnsi="Consolas" w:cs="Arial"/>
          <w:sz w:val="18"/>
        </w:rPr>
        <w:t xml:space="preserve"> + H'GY</w:t>
      </w:r>
    </w:p>
    <w:p w14:paraId="612BAF0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1.38*11.8*pi*537+0*0*0+17744</w:t>
      </w:r>
    </w:p>
    <w:p w14:paraId="128DC0B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45089.203 N</w:t>
      </w:r>
    </w:p>
    <w:p w14:paraId="61F253A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CB934BB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Required Bolt Area [Am]:</w:t>
      </w:r>
    </w:p>
    <w:p w14:paraId="3EE874B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</w:t>
      </w:r>
      <w:proofErr w:type="gramStart"/>
      <w:r>
        <w:rPr>
          <w:rFonts w:ascii="Consolas" w:hAnsi="Consolas" w:cs="Arial"/>
          <w:sz w:val="18"/>
        </w:rPr>
        <w:t>max( Wm</w:t>
      </w:r>
      <w:proofErr w:type="gramEnd"/>
      <w:r>
        <w:rPr>
          <w:rFonts w:ascii="Consolas" w:hAnsi="Consolas" w:cs="Arial"/>
          <w:sz w:val="18"/>
        </w:rPr>
        <w:t>1/Sb, Wm2/Sa )</w:t>
      </w:r>
    </w:p>
    <w:p w14:paraId="357FF60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</w:t>
      </w:r>
      <w:proofErr w:type="gramStart"/>
      <w:r>
        <w:rPr>
          <w:rFonts w:ascii="Consolas" w:hAnsi="Consolas" w:cs="Arial"/>
          <w:sz w:val="18"/>
        </w:rPr>
        <w:t>max( 22049</w:t>
      </w:r>
      <w:proofErr w:type="gramEnd"/>
      <w:r>
        <w:rPr>
          <w:rFonts w:ascii="Consolas" w:hAnsi="Consolas" w:cs="Arial"/>
          <w:sz w:val="18"/>
        </w:rPr>
        <w:t>/124, 45089/130 )</w:t>
      </w:r>
    </w:p>
    <w:p w14:paraId="27EEB05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3.469 cm²</w:t>
      </w:r>
    </w:p>
    <w:p w14:paraId="0CF6E586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2A1F033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</w:rPr>
        <w:t>Bolting Information for TEMA Metric Thread Series (</w:t>
      </w:r>
      <w:proofErr w:type="gramStart"/>
      <w:r w:rsidRPr="000D0DAD">
        <w:rPr>
          <w:rFonts w:ascii="Arial" w:hAnsi="Consolas" w:cs="Arial"/>
          <w:b/>
          <w:color w:val="000000"/>
          <w:sz w:val="18"/>
        </w:rPr>
        <w:t>Non Mandatory</w:t>
      </w:r>
      <w:proofErr w:type="gramEnd"/>
      <w:r w:rsidRPr="000D0DAD">
        <w:rPr>
          <w:rFonts w:ascii="Arial" w:hAnsi="Consolas" w:cs="Arial"/>
          <w:b/>
          <w:color w:val="000000"/>
          <w:sz w:val="18"/>
        </w:rPr>
        <w:t>):</w:t>
      </w:r>
    </w:p>
    <w:p w14:paraId="4688980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</w:t>
      </w:r>
    </w:p>
    <w:p w14:paraId="1167183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                          Minimum     Actual    Maximum</w:t>
      </w:r>
    </w:p>
    <w:p w14:paraId="7DEDE60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</w:t>
      </w:r>
    </w:p>
    <w:p w14:paraId="20A0AEC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Bolt Area:                                   3.469     41.497</w:t>
      </w:r>
    </w:p>
    <w:p w14:paraId="590AB0F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Radial Distance between Bolts and Edge:     19.500     35.000</w:t>
      </w:r>
    </w:p>
    <w:p w14:paraId="4F6109E7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Consolas" w:hAnsi="Consolas" w:cs="Arial"/>
          <w:color w:val="FF8E55"/>
          <w:sz w:val="18"/>
        </w:rPr>
        <w:t>Circ. Spacing between the Bolts:            39.700     58.536     48.000</w:t>
      </w:r>
    </w:p>
    <w:p w14:paraId="362921A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</w:t>
      </w:r>
    </w:p>
    <w:p w14:paraId="2ACA921A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DA37220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Flange Design Bolt Load, Gasket Seating [W]:</w:t>
      </w:r>
    </w:p>
    <w:p w14:paraId="71442EC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Sa * Ab</w:t>
      </w:r>
    </w:p>
    <w:p w14:paraId="6D04A59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130 * 41.5</w:t>
      </w:r>
    </w:p>
    <w:p w14:paraId="047132C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539408.00 N</w:t>
      </w:r>
    </w:p>
    <w:p w14:paraId="1C85791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4F214AD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Gasket Load for the Operating Condition [HG]:</w:t>
      </w:r>
    </w:p>
    <w:p w14:paraId="32345FB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W - H</w:t>
      </w:r>
    </w:p>
    <w:p w14:paraId="67A8543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539408 - 11815</w:t>
      </w:r>
    </w:p>
    <w:p w14:paraId="2FDFF13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527592.69 N</w:t>
      </w:r>
    </w:p>
    <w:p w14:paraId="24B479A0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FAB39ED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Moment Arm Calculations:</w:t>
      </w:r>
    </w:p>
    <w:p w14:paraId="1896818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CFD1576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Distance to Gasket Load Reaction [hg]:</w:t>
      </w:r>
    </w:p>
    <w:p w14:paraId="2FCEC2A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(C - Gi) * (2 * Gi + C) / (6 * (Gi + C))</w:t>
      </w:r>
    </w:p>
    <w:p w14:paraId="07E04EC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(560 - </w:t>
      </w:r>
      <w:proofErr w:type="gramStart"/>
      <w:r>
        <w:rPr>
          <w:rFonts w:ascii="Consolas" w:hAnsi="Consolas" w:cs="Arial"/>
          <w:sz w:val="18"/>
        </w:rPr>
        <w:t>513 )</w:t>
      </w:r>
      <w:proofErr w:type="gramEnd"/>
      <w:r>
        <w:rPr>
          <w:rFonts w:ascii="Consolas" w:hAnsi="Consolas" w:cs="Arial"/>
          <w:sz w:val="18"/>
        </w:rPr>
        <w:t xml:space="preserve"> * (2 * 513 + 560 )/</w:t>
      </w:r>
    </w:p>
    <w:p w14:paraId="5B351B9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(6 * (513 + </w:t>
      </w:r>
      <w:proofErr w:type="gramStart"/>
      <w:r>
        <w:rPr>
          <w:rFonts w:ascii="Consolas" w:hAnsi="Consolas" w:cs="Arial"/>
          <w:sz w:val="18"/>
        </w:rPr>
        <w:t>560 )</w:t>
      </w:r>
      <w:proofErr w:type="gramEnd"/>
      <w:r>
        <w:rPr>
          <w:rFonts w:ascii="Consolas" w:hAnsi="Consolas" w:cs="Arial"/>
          <w:sz w:val="18"/>
        </w:rPr>
        <w:t>)</w:t>
      </w:r>
    </w:p>
    <w:p w14:paraId="1212708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11.5785 mm.</w:t>
      </w:r>
    </w:p>
    <w:p w14:paraId="60D2FF76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F58D702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Reverse Moment arm[</w:t>
      </w:r>
      <w:proofErr w:type="spellStart"/>
      <w:r w:rsidRPr="000D0DAD">
        <w:rPr>
          <w:rFonts w:ascii="Arial" w:hAnsi="Consolas" w:cs="Arial"/>
          <w:color w:val="000000"/>
          <w:sz w:val="18"/>
        </w:rPr>
        <w:t>h"g</w:t>
      </w:r>
      <w:proofErr w:type="spellEnd"/>
      <w:r w:rsidRPr="000D0DAD">
        <w:rPr>
          <w:rFonts w:ascii="Arial" w:hAnsi="Consolas" w:cs="Arial"/>
          <w:color w:val="000000"/>
          <w:sz w:val="18"/>
        </w:rPr>
        <w:t>]:</w:t>
      </w:r>
    </w:p>
    <w:p w14:paraId="6AF8982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hg * </w:t>
      </w:r>
      <w:proofErr w:type="spellStart"/>
      <w:r>
        <w:rPr>
          <w:rFonts w:ascii="Consolas" w:hAnsi="Consolas" w:cs="Arial"/>
          <w:sz w:val="18"/>
        </w:rPr>
        <w:t>h'g</w:t>
      </w:r>
      <w:proofErr w:type="spellEnd"/>
      <w:r>
        <w:rPr>
          <w:rFonts w:ascii="Consolas" w:hAnsi="Consolas" w:cs="Arial"/>
          <w:sz w:val="18"/>
        </w:rPr>
        <w:t xml:space="preserve"> / </w:t>
      </w:r>
      <w:proofErr w:type="gramStart"/>
      <w:r>
        <w:rPr>
          <w:rFonts w:ascii="Consolas" w:hAnsi="Consolas" w:cs="Arial"/>
          <w:sz w:val="18"/>
        </w:rPr>
        <w:t>( hg</w:t>
      </w:r>
      <w:proofErr w:type="gramEnd"/>
      <w:r>
        <w:rPr>
          <w:rFonts w:ascii="Consolas" w:hAnsi="Consolas" w:cs="Arial"/>
          <w:sz w:val="18"/>
        </w:rPr>
        <w:t xml:space="preserve"> + </w:t>
      </w:r>
      <w:proofErr w:type="spellStart"/>
      <w:r>
        <w:rPr>
          <w:rFonts w:ascii="Consolas" w:hAnsi="Consolas" w:cs="Arial"/>
          <w:sz w:val="18"/>
        </w:rPr>
        <w:t>h'g</w:t>
      </w:r>
      <w:proofErr w:type="spellEnd"/>
      <w:r>
        <w:rPr>
          <w:rFonts w:ascii="Consolas" w:hAnsi="Consolas" w:cs="Arial"/>
          <w:sz w:val="18"/>
        </w:rPr>
        <w:t xml:space="preserve"> )</w:t>
      </w:r>
    </w:p>
    <w:p w14:paraId="68EA815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11.6 * 17.8</w:t>
      </w:r>
      <w:proofErr w:type="gramStart"/>
      <w:r>
        <w:rPr>
          <w:rFonts w:ascii="Consolas" w:hAnsi="Consolas" w:cs="Arial"/>
          <w:sz w:val="18"/>
        </w:rPr>
        <w:t>/(</w:t>
      </w:r>
      <w:proofErr w:type="gramEnd"/>
      <w:r>
        <w:rPr>
          <w:rFonts w:ascii="Consolas" w:hAnsi="Consolas" w:cs="Arial"/>
          <w:sz w:val="18"/>
        </w:rPr>
        <w:t>11.6 + 17.8 )</w:t>
      </w:r>
    </w:p>
    <w:p w14:paraId="395DD7B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7.0219 mm.</w:t>
      </w:r>
    </w:p>
    <w:p w14:paraId="1155A8B6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A8BA303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Distance to Face Pressure Reaction [</w:t>
      </w:r>
      <w:proofErr w:type="spellStart"/>
      <w:r w:rsidRPr="000D0DAD">
        <w:rPr>
          <w:rFonts w:ascii="Arial" w:hAnsi="Consolas" w:cs="Arial"/>
          <w:color w:val="000000"/>
          <w:sz w:val="18"/>
        </w:rPr>
        <w:t>ht</w:t>
      </w:r>
      <w:proofErr w:type="spellEnd"/>
      <w:r w:rsidRPr="000D0DAD">
        <w:rPr>
          <w:rFonts w:ascii="Arial" w:hAnsi="Consolas" w:cs="Arial"/>
          <w:color w:val="000000"/>
          <w:sz w:val="18"/>
        </w:rPr>
        <w:t>]:</w:t>
      </w:r>
    </w:p>
    <w:p w14:paraId="7047C12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(R + g1Cor + </w:t>
      </w:r>
      <w:proofErr w:type="gramStart"/>
      <w:r>
        <w:rPr>
          <w:rFonts w:ascii="Consolas" w:hAnsi="Consolas" w:cs="Arial"/>
          <w:sz w:val="18"/>
        </w:rPr>
        <w:t>hg )</w:t>
      </w:r>
      <w:proofErr w:type="gramEnd"/>
      <w:r>
        <w:rPr>
          <w:rFonts w:ascii="Consolas" w:hAnsi="Consolas" w:cs="Arial"/>
          <w:sz w:val="18"/>
        </w:rPr>
        <w:t xml:space="preserve"> / 2.0</w:t>
      </w:r>
    </w:p>
    <w:p w14:paraId="762EF6E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</w:t>
      </w:r>
      <w:proofErr w:type="gramStart"/>
      <w:r>
        <w:rPr>
          <w:rFonts w:ascii="Consolas" w:hAnsi="Consolas" w:cs="Arial"/>
          <w:sz w:val="18"/>
        </w:rPr>
        <w:t>( 23.5</w:t>
      </w:r>
      <w:proofErr w:type="gramEnd"/>
      <w:r>
        <w:rPr>
          <w:rFonts w:ascii="Consolas" w:hAnsi="Consolas" w:cs="Arial"/>
          <w:sz w:val="18"/>
        </w:rPr>
        <w:t xml:space="preserve"> + 0 + 11.6 )/2.0</w:t>
      </w:r>
    </w:p>
    <w:p w14:paraId="66ABE01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17.5392 mm.</w:t>
      </w:r>
    </w:p>
    <w:p w14:paraId="024C4146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E417BD0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Distance to End Pressure Reaction [</w:t>
      </w:r>
      <w:proofErr w:type="spellStart"/>
      <w:r w:rsidRPr="000D0DAD">
        <w:rPr>
          <w:rFonts w:ascii="Arial" w:hAnsi="Consolas" w:cs="Arial"/>
          <w:color w:val="000000"/>
          <w:sz w:val="18"/>
        </w:rPr>
        <w:t>hd</w:t>
      </w:r>
      <w:proofErr w:type="spellEnd"/>
      <w:r w:rsidRPr="000D0DAD">
        <w:rPr>
          <w:rFonts w:ascii="Arial" w:hAnsi="Consolas" w:cs="Arial"/>
          <w:color w:val="000000"/>
          <w:sz w:val="18"/>
        </w:rPr>
        <w:t>]:</w:t>
      </w:r>
    </w:p>
    <w:p w14:paraId="4507577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R + </w:t>
      </w:r>
      <w:proofErr w:type="spellStart"/>
      <w:r>
        <w:rPr>
          <w:rFonts w:ascii="Consolas" w:hAnsi="Consolas" w:cs="Arial"/>
          <w:sz w:val="18"/>
        </w:rPr>
        <w:t>giCor</w:t>
      </w:r>
      <w:proofErr w:type="spellEnd"/>
    </w:p>
    <w:p w14:paraId="6253D13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23.5 + 0</w:t>
      </w:r>
    </w:p>
    <w:p w14:paraId="706DDE5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23.5000 mm.</w:t>
      </w:r>
    </w:p>
    <w:p w14:paraId="474B34D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F4869A8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Tangential Flange Stress, Flat Head (UG-34), Operating [</w:t>
      </w:r>
      <w:proofErr w:type="spellStart"/>
      <w:r w:rsidRPr="000D0DAD">
        <w:rPr>
          <w:rFonts w:ascii="Arial" w:hAnsi="Consolas" w:cs="Arial"/>
          <w:color w:val="000000"/>
          <w:sz w:val="18"/>
        </w:rPr>
        <w:t>STo</w:t>
      </w:r>
      <w:proofErr w:type="spellEnd"/>
      <w:r w:rsidRPr="000D0DAD">
        <w:rPr>
          <w:rFonts w:ascii="Arial" w:hAnsi="Consolas" w:cs="Arial"/>
          <w:color w:val="000000"/>
          <w:sz w:val="18"/>
        </w:rPr>
        <w:t>]:</w:t>
      </w:r>
    </w:p>
    <w:p w14:paraId="191F5D3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C * Z * [</w:t>
      </w:r>
      <w:proofErr w:type="spellStart"/>
      <w:r>
        <w:rPr>
          <w:rFonts w:ascii="Consolas" w:hAnsi="Consolas" w:cs="Arial"/>
          <w:sz w:val="18"/>
        </w:rPr>
        <w:t>Peq</w:t>
      </w:r>
      <w:proofErr w:type="spellEnd"/>
      <w:r>
        <w:rPr>
          <w:rFonts w:ascii="Consolas" w:hAnsi="Consolas" w:cs="Arial"/>
          <w:sz w:val="18"/>
        </w:rPr>
        <w:t>] * d²/t</w:t>
      </w:r>
      <w:proofErr w:type="gramStart"/>
      <w:r>
        <w:rPr>
          <w:rFonts w:ascii="Consolas" w:hAnsi="Consolas" w:cs="Arial"/>
          <w:sz w:val="18"/>
        </w:rPr>
        <w:t>²  (</w:t>
      </w:r>
      <w:proofErr w:type="gramEnd"/>
      <w:r>
        <w:rPr>
          <w:rFonts w:ascii="Consolas" w:hAnsi="Consolas" w:cs="Arial"/>
          <w:sz w:val="18"/>
        </w:rPr>
        <w:t>no bolt load moment for full faced designs)</w:t>
      </w:r>
    </w:p>
    <w:p w14:paraId="75DF8C8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0.25*1*[</w:t>
      </w:r>
      <w:proofErr w:type="gramStart"/>
      <w:r>
        <w:rPr>
          <w:rFonts w:ascii="Consolas" w:hAnsi="Consolas" w:cs="Arial"/>
          <w:sz w:val="18"/>
        </w:rPr>
        <w:t>0.52]*</w:t>
      </w:r>
      <w:proofErr w:type="gramEnd"/>
      <w:r>
        <w:rPr>
          <w:rFonts w:ascii="Consolas" w:hAnsi="Consolas" w:cs="Arial"/>
          <w:sz w:val="18"/>
        </w:rPr>
        <w:t>560²/16²</w:t>
      </w:r>
    </w:p>
    <w:p w14:paraId="62C533A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15.99 N./mm²</w:t>
      </w:r>
    </w:p>
    <w:p w14:paraId="4659E68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E4A6A39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Bolt Stress, Operating [</w:t>
      </w:r>
      <w:proofErr w:type="spellStart"/>
      <w:r w:rsidRPr="000D0DAD">
        <w:rPr>
          <w:rFonts w:ascii="Arial" w:hAnsi="Consolas" w:cs="Arial"/>
          <w:color w:val="000000"/>
          <w:sz w:val="18"/>
        </w:rPr>
        <w:t>BSo</w:t>
      </w:r>
      <w:proofErr w:type="spellEnd"/>
      <w:r w:rsidRPr="000D0DAD">
        <w:rPr>
          <w:rFonts w:ascii="Arial" w:hAnsi="Consolas" w:cs="Arial"/>
          <w:color w:val="000000"/>
          <w:sz w:val="18"/>
        </w:rPr>
        <w:t>]:</w:t>
      </w:r>
    </w:p>
    <w:p w14:paraId="5336CF0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Wm1 / Ab</w:t>
      </w:r>
    </w:p>
    <w:p w14:paraId="1E2CDB1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22049/41.5</w:t>
      </w:r>
    </w:p>
    <w:p w14:paraId="05CBCAF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5.31 N./mm²</w:t>
      </w:r>
    </w:p>
    <w:p w14:paraId="07C1AA11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DCC8F00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Bolt Stress, Seating [</w:t>
      </w:r>
      <w:proofErr w:type="spellStart"/>
      <w:r w:rsidRPr="000D0DAD">
        <w:rPr>
          <w:rFonts w:ascii="Arial" w:hAnsi="Consolas" w:cs="Arial"/>
          <w:color w:val="000000"/>
          <w:sz w:val="18"/>
        </w:rPr>
        <w:t>BSa</w:t>
      </w:r>
      <w:proofErr w:type="spellEnd"/>
      <w:r w:rsidRPr="000D0DAD">
        <w:rPr>
          <w:rFonts w:ascii="Arial" w:hAnsi="Consolas" w:cs="Arial"/>
          <w:color w:val="000000"/>
          <w:sz w:val="18"/>
        </w:rPr>
        <w:t>]:</w:t>
      </w:r>
    </w:p>
    <w:p w14:paraId="36875FE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</w:t>
      </w:r>
      <w:proofErr w:type="gramStart"/>
      <w:r>
        <w:rPr>
          <w:rFonts w:ascii="Consolas" w:hAnsi="Consolas" w:cs="Arial"/>
          <w:sz w:val="18"/>
        </w:rPr>
        <w:t>( Wm</w:t>
      </w:r>
      <w:proofErr w:type="gramEnd"/>
      <w:r>
        <w:rPr>
          <w:rFonts w:ascii="Consolas" w:hAnsi="Consolas" w:cs="Arial"/>
          <w:sz w:val="18"/>
        </w:rPr>
        <w:t>2 / Ab )</w:t>
      </w:r>
    </w:p>
    <w:p w14:paraId="0FB3FF3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(45089/41.5)</w:t>
      </w:r>
    </w:p>
    <w:p w14:paraId="049226A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10.87 N./mm²</w:t>
      </w:r>
    </w:p>
    <w:p w14:paraId="58673AF2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B504F3C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Radial Stress at Bolt Circle, Full Face Gaskets, Operating [</w:t>
      </w:r>
      <w:proofErr w:type="spellStart"/>
      <w:r w:rsidRPr="000D0DAD">
        <w:rPr>
          <w:rFonts w:ascii="Arial" w:hAnsi="Consolas" w:cs="Arial"/>
          <w:color w:val="000000"/>
          <w:sz w:val="18"/>
        </w:rPr>
        <w:t>SFo</w:t>
      </w:r>
      <w:proofErr w:type="spellEnd"/>
      <w:r w:rsidRPr="000D0DAD">
        <w:rPr>
          <w:rFonts w:ascii="Arial" w:hAnsi="Consolas" w:cs="Arial"/>
          <w:color w:val="000000"/>
          <w:sz w:val="18"/>
        </w:rPr>
        <w:t>]:</w:t>
      </w:r>
    </w:p>
    <w:p w14:paraId="6BA4B4C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6 *MR/(t²*(Pi*C-n*dB))</w:t>
      </w:r>
    </w:p>
    <w:p w14:paraId="5DDC09A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6*3706/(16²*(3.14*560-30*16))</w:t>
      </w:r>
    </w:p>
    <w:p w14:paraId="55842C3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67.88 N./mm²</w:t>
      </w:r>
    </w:p>
    <w:p w14:paraId="1322AAF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8DB8D34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Flange Stress Analysis Results: N./mm</w:t>
      </w:r>
      <w:r w:rsidRPr="000D0DAD">
        <w:rPr>
          <w:rFonts w:ascii="Tahoma" w:hAnsi="Consolas" w:cs="Arial"/>
          <w:b/>
          <w:color w:val="000000"/>
          <w:sz w:val="18"/>
        </w:rPr>
        <w:t>²</w:t>
      </w:r>
    </w:p>
    <w:p w14:paraId="360440D9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FE2524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                     Operating |            Gasket Seating |</w:t>
      </w:r>
    </w:p>
    <w:p w14:paraId="6151ABA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          Actual       Allowed |      Actual       Allowed |</w:t>
      </w:r>
    </w:p>
    <w:p w14:paraId="63D9895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</w:t>
      </w:r>
    </w:p>
    <w:p w14:paraId="0C3EE9C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Tangential Flange           15.99 |      100.50 |        0.00 |      115.00 |</w:t>
      </w:r>
    </w:p>
    <w:p w14:paraId="4A1949F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Bolting                      5.31 |      123.57 |       10.87 |      130.00 |</w:t>
      </w:r>
    </w:p>
    <w:p w14:paraId="3908A4F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Full Faced Gasket           67.88 |      100.50 |        0.00 |      115.00 |</w:t>
      </w:r>
    </w:p>
    <w:p w14:paraId="3C0C18FD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428DE3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Reqd. Blind Flange Thickness at Center                 6.382 mm.</w:t>
      </w:r>
    </w:p>
    <w:p w14:paraId="3733240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Estimated M.A.W.P. </w:t>
      </w:r>
      <w:proofErr w:type="gramStart"/>
      <w:r>
        <w:rPr>
          <w:rFonts w:ascii="Consolas" w:hAnsi="Consolas" w:cs="Arial"/>
          <w:sz w:val="18"/>
        </w:rPr>
        <w:t>( Operating</w:t>
      </w:r>
      <w:proofErr w:type="gramEnd"/>
      <w:r>
        <w:rPr>
          <w:rFonts w:ascii="Consolas" w:hAnsi="Consolas" w:cs="Arial"/>
          <w:sz w:val="18"/>
        </w:rPr>
        <w:t xml:space="preserve"> )                        3.28 bars</w:t>
      </w:r>
    </w:p>
    <w:p w14:paraId="05ED452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Estimated Finished Weight of Flange at given </w:t>
      </w:r>
      <w:proofErr w:type="spellStart"/>
      <w:r>
        <w:rPr>
          <w:rFonts w:ascii="Consolas" w:hAnsi="Consolas" w:cs="Arial"/>
          <w:sz w:val="18"/>
        </w:rPr>
        <w:t>Thk</w:t>
      </w:r>
      <w:proofErr w:type="spellEnd"/>
      <w:r>
        <w:rPr>
          <w:rFonts w:ascii="Consolas" w:hAnsi="Consolas" w:cs="Arial"/>
          <w:sz w:val="18"/>
        </w:rPr>
        <w:t>.       40.0 kg.</w:t>
      </w:r>
    </w:p>
    <w:p w14:paraId="619D12B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Estimated Unfinished Weight of Forging at given </w:t>
      </w:r>
      <w:proofErr w:type="spellStart"/>
      <w:r>
        <w:rPr>
          <w:rFonts w:ascii="Consolas" w:hAnsi="Consolas" w:cs="Arial"/>
          <w:sz w:val="18"/>
        </w:rPr>
        <w:t>Thk</w:t>
      </w:r>
      <w:proofErr w:type="spellEnd"/>
      <w:r>
        <w:rPr>
          <w:rFonts w:ascii="Consolas" w:hAnsi="Consolas" w:cs="Arial"/>
          <w:sz w:val="18"/>
        </w:rPr>
        <w:t xml:space="preserve">     40.0 kg.</w:t>
      </w:r>
    </w:p>
    <w:p w14:paraId="0907125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F467489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00"/>
          <w:sz w:val="18"/>
        </w:rPr>
        <w:t xml:space="preserve">SA-240 316L, Min Metal Temp without impact per UHA-51:  -196 </w:t>
      </w:r>
      <w:r w:rsidRPr="000D0DAD">
        <w:rPr>
          <w:rFonts w:ascii="Arial" w:hAnsi="Consolas" w:cs="Arial"/>
          <w:i/>
          <w:color w:val="000000"/>
          <w:sz w:val="18"/>
        </w:rPr>
        <w:t>°</w:t>
      </w:r>
      <w:r w:rsidRPr="000D0DAD">
        <w:rPr>
          <w:rFonts w:ascii="Arial" w:hAnsi="Consolas" w:cs="Arial"/>
          <w:i/>
          <w:color w:val="000000"/>
          <w:sz w:val="18"/>
        </w:rPr>
        <w:t>C</w:t>
      </w:r>
    </w:p>
    <w:p w14:paraId="26E7B722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E3EC8A0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FF"/>
          <w:sz w:val="18"/>
        </w:rPr>
        <w:t>PV Elite is a trademark of Hexagon AB, 2024, All rights reserved.</w:t>
      </w:r>
    </w:p>
    <w:p w14:paraId="54CCCA66" w14:textId="77777777" w:rsidR="000D0DAD" w:rsidRDefault="000D0DAD" w:rsidP="000D0DAD">
      <w:pPr>
        <w:rPr>
          <w:rFonts w:ascii="Consolas" w:hAnsi="Consolas" w:cs="Arial"/>
          <w:sz w:val="18"/>
        </w:rPr>
        <w:sectPr w:rsidR="000D0DAD" w:rsidSect="000D0DAD">
          <w:headerReference w:type="default" r:id="rId19"/>
          <w:pgSz w:w="12240" w:h="15840" w:code="1"/>
          <w:pgMar w:top="1440" w:right="504" w:bottom="720" w:left="360" w:header="720" w:footer="720" w:gutter="720"/>
          <w:cols w:space="720"/>
          <w:docGrid w:linePitch="272"/>
        </w:sectPr>
      </w:pPr>
    </w:p>
    <w:p w14:paraId="6AFC753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Consolas" w:hAnsi="Consolas" w:cs="Arial"/>
          <w:sz w:val="18"/>
        </w:rPr>
        <w:lastRenderedPageBreak/>
        <w:fldChar w:fldCharType="begin"/>
      </w:r>
      <w:r w:rsidRPr="000D0DAD">
        <w:rPr>
          <w:rFonts w:ascii="Consolas" w:hAnsi="Consolas" w:cs="Arial"/>
          <w:sz w:val="18"/>
        </w:rPr>
        <w:instrText xml:space="preserve"> TC "</w:instrText>
      </w:r>
      <w:bookmarkStart w:id="11" w:name="_Toc192856489"/>
      <w:r w:rsidRPr="000D0DAD">
        <w:rPr>
          <w:rFonts w:ascii="Consolas" w:hAnsi="Consolas" w:cs="Arial"/>
          <w:sz w:val="18"/>
        </w:rPr>
        <w:instrText>Internal Pressure Calculations:</w:instrText>
      </w:r>
      <w:bookmarkEnd w:id="11"/>
      <w:r w:rsidRPr="000D0DAD">
        <w:rPr>
          <w:rFonts w:ascii="Consolas" w:hAnsi="Consolas" w:cs="Arial"/>
          <w:sz w:val="18"/>
        </w:rPr>
        <w:instrText xml:space="preserve">" /f C </w:instrText>
      </w:r>
      <w:r w:rsidRPr="000D0DAD">
        <w:rPr>
          <w:rFonts w:ascii="Consolas" w:hAnsi="Consolas" w:cs="Arial"/>
          <w:sz w:val="18"/>
        </w:rPr>
        <w:fldChar w:fldCharType="end"/>
      </w:r>
    </w:p>
    <w:p w14:paraId="1FCCDE92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Internal Pressure Results Summary:</w:t>
      </w:r>
    </w:p>
    <w:p w14:paraId="732C22D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E85CE0A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 xml:space="preserve">Element Thickness, Pressure, Diameter and Allowable </w:t>
      </w:r>
      <w:proofErr w:type="gramStart"/>
      <w:r w:rsidRPr="000D0DAD">
        <w:rPr>
          <w:rFonts w:ascii="Tahoma" w:hAnsi="Consolas" w:cs="Arial"/>
          <w:b/>
          <w:color w:val="000000"/>
          <w:sz w:val="18"/>
        </w:rPr>
        <w:t>Stress :</w:t>
      </w:r>
      <w:proofErr w:type="gramEnd"/>
    </w:p>
    <w:p w14:paraId="65FD20A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723165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|    | Int. Press |    Nominal | Total </w:t>
      </w:r>
      <w:proofErr w:type="spellStart"/>
      <w:r>
        <w:rPr>
          <w:rFonts w:ascii="Consolas" w:hAnsi="Consolas" w:cs="Arial"/>
          <w:sz w:val="18"/>
        </w:rPr>
        <w:t>Corr</w:t>
      </w:r>
      <w:proofErr w:type="spellEnd"/>
      <w:r>
        <w:rPr>
          <w:rFonts w:ascii="Consolas" w:hAnsi="Consolas" w:cs="Arial"/>
          <w:sz w:val="18"/>
        </w:rPr>
        <w:t xml:space="preserve"> |    Element </w:t>
      </w:r>
      <w:proofErr w:type="gramStart"/>
      <w:r>
        <w:rPr>
          <w:rFonts w:ascii="Consolas" w:hAnsi="Consolas" w:cs="Arial"/>
          <w:sz w:val="18"/>
        </w:rPr>
        <w:t>|  Allowable</w:t>
      </w:r>
      <w:proofErr w:type="gramEnd"/>
      <w:r>
        <w:rPr>
          <w:rFonts w:ascii="Consolas" w:hAnsi="Consolas" w:cs="Arial"/>
          <w:sz w:val="18"/>
        </w:rPr>
        <w:t xml:space="preserve"> | Element# |</w:t>
      </w:r>
    </w:p>
    <w:p w14:paraId="3530C2C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From      | To | + Liq. </w:t>
      </w:r>
      <w:proofErr w:type="spellStart"/>
      <w:proofErr w:type="gramStart"/>
      <w:r>
        <w:rPr>
          <w:rFonts w:ascii="Consolas" w:hAnsi="Consolas" w:cs="Arial"/>
          <w:sz w:val="18"/>
        </w:rPr>
        <w:t>Hd</w:t>
      </w:r>
      <w:proofErr w:type="spellEnd"/>
      <w:r>
        <w:rPr>
          <w:rFonts w:ascii="Consolas" w:hAnsi="Consolas" w:cs="Arial"/>
          <w:sz w:val="18"/>
        </w:rPr>
        <w:t xml:space="preserve">  |</w:t>
      </w:r>
      <w:proofErr w:type="gramEnd"/>
      <w:r>
        <w:rPr>
          <w:rFonts w:ascii="Consolas" w:hAnsi="Consolas" w:cs="Arial"/>
          <w:sz w:val="18"/>
        </w:rPr>
        <w:t xml:space="preserve">  Thickness |  Allowance |   Diameter |  Stress(SE)|          |</w:t>
      </w:r>
    </w:p>
    <w:p w14:paraId="241A0D2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|    |       bars |        mm. |        mm. |        mm. |     N./mm² |          |</w:t>
      </w:r>
    </w:p>
    <w:p w14:paraId="0B3D888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</w:t>
      </w:r>
    </w:p>
    <w:p w14:paraId="6248CB0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BOTTOM DISH|     0.6868 |          8 |        ... |        500 |      100.5 |        1 |</w:t>
      </w:r>
    </w:p>
    <w:p w14:paraId="76C40D3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SHELL|      0.669 |          6 |        ... |        500 |     100.46 |        2 |</w:t>
      </w:r>
    </w:p>
    <w:p w14:paraId="4CCDF20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RING FLANGE|      0.522 |         16 |        ... |        513 |      100.5 |        3 |</w:t>
      </w:r>
    </w:p>
    <w:p w14:paraId="63DEFD0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COVER FLANGE|      0.522 |         16 |        ... |        630 |      100.5 |        4 |</w:t>
      </w:r>
    </w:p>
    <w:p w14:paraId="4000CBD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</w:t>
      </w:r>
    </w:p>
    <w:p w14:paraId="7BB36A9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8D0FC9C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 xml:space="preserve">Element Required Thickness and </w:t>
      </w:r>
      <w:proofErr w:type="gramStart"/>
      <w:r w:rsidRPr="000D0DAD">
        <w:rPr>
          <w:rFonts w:ascii="Tahoma" w:hAnsi="Consolas" w:cs="Arial"/>
          <w:b/>
          <w:color w:val="000000"/>
          <w:sz w:val="18"/>
        </w:rPr>
        <w:t>MAWP :</w:t>
      </w:r>
      <w:proofErr w:type="gramEnd"/>
    </w:p>
    <w:p w14:paraId="0AC954A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D9D73A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|    |     Design |   M.A.W.P. |     M.A.P. |    Minimum |   Required | Element# |</w:t>
      </w:r>
    </w:p>
    <w:p w14:paraId="2796CE6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From      | To |   Pressure |   Corroded | New &amp; Cold </w:t>
      </w:r>
      <w:proofErr w:type="gramStart"/>
      <w:r>
        <w:rPr>
          <w:rFonts w:ascii="Consolas" w:hAnsi="Consolas" w:cs="Arial"/>
          <w:sz w:val="18"/>
        </w:rPr>
        <w:t>|  Thickness</w:t>
      </w:r>
      <w:proofErr w:type="gramEnd"/>
      <w:r>
        <w:rPr>
          <w:rFonts w:ascii="Consolas" w:hAnsi="Consolas" w:cs="Arial"/>
          <w:sz w:val="18"/>
        </w:rPr>
        <w:t xml:space="preserve"> |  Thickness |          |</w:t>
      </w:r>
    </w:p>
    <w:p w14:paraId="3B130A4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|    |       bars |       bars |       bars |        mm. |        mm. |          |</w:t>
      </w:r>
    </w:p>
    <w:p w14:paraId="2D9727E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</w:t>
      </w:r>
    </w:p>
    <w:p w14:paraId="22A517E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BOTTOM DISH|      0.522 |       23.9 |       27.5 |          6 |        1.5 |        1 |</w:t>
      </w:r>
    </w:p>
    <w:p w14:paraId="6471993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SHELL|      0.522 |       23.6 |       27.2 |          6 |        1.5 |        2 |</w:t>
      </w:r>
    </w:p>
    <w:p w14:paraId="5D83B90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RING FLANGE|      0.522 |        2.4 |       2.75 |         16 |    13.1572 |        3 |</w:t>
      </w:r>
    </w:p>
    <w:p w14:paraId="408A2C4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COVER FLANGE|      0.522 |       3.28 |       3.75 |         16 |     6.3815 |        4 |</w:t>
      </w:r>
    </w:p>
    <w:p w14:paraId="5D17D79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</w:t>
      </w:r>
    </w:p>
    <w:p w14:paraId="58F52FA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Minimum                           0.52         2.75</w:t>
      </w:r>
    </w:p>
    <w:p w14:paraId="1EF9E12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DA1AE1A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MAWP: 0.52 bars, limited by: DESIGN (user specified)</w:t>
      </w:r>
    </w:p>
    <w:p w14:paraId="0F4DCA70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D6C82AB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Elements Suitable for Design Internal Pressure.</w:t>
      </w:r>
    </w:p>
    <w:p w14:paraId="46C002E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C95AADB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FF"/>
          <w:sz w:val="18"/>
        </w:rPr>
        <w:t>PV Elite is a trademark of Hexagon AB, 2024, All rights reserved.</w:t>
      </w:r>
    </w:p>
    <w:p w14:paraId="05AF6112" w14:textId="77777777" w:rsidR="000D0DAD" w:rsidRDefault="000D0DAD" w:rsidP="000D0DAD">
      <w:pPr>
        <w:rPr>
          <w:rFonts w:ascii="Consolas" w:hAnsi="Consolas" w:cs="Arial"/>
          <w:sz w:val="18"/>
        </w:rPr>
        <w:sectPr w:rsidR="000D0DAD" w:rsidSect="000D0DAD">
          <w:headerReference w:type="default" r:id="rId20"/>
          <w:pgSz w:w="12240" w:h="15840" w:code="1"/>
          <w:pgMar w:top="1440" w:right="504" w:bottom="720" w:left="360" w:header="720" w:footer="720" w:gutter="720"/>
          <w:cols w:space="720"/>
          <w:docGrid w:linePitch="272"/>
        </w:sectPr>
      </w:pPr>
    </w:p>
    <w:p w14:paraId="36C836AE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Consolas" w:hAnsi="Consolas" w:cs="Arial"/>
          <w:sz w:val="18"/>
        </w:rPr>
        <w:lastRenderedPageBreak/>
        <w:fldChar w:fldCharType="begin"/>
      </w:r>
      <w:r w:rsidRPr="000D0DAD">
        <w:rPr>
          <w:rFonts w:ascii="Consolas" w:hAnsi="Consolas" w:cs="Arial"/>
          <w:sz w:val="18"/>
        </w:rPr>
        <w:instrText xml:space="preserve"> TC "</w:instrText>
      </w:r>
      <w:bookmarkStart w:id="12" w:name="_Toc192856490"/>
      <w:r w:rsidRPr="000D0DAD">
        <w:rPr>
          <w:rFonts w:ascii="Consolas" w:hAnsi="Consolas" w:cs="Arial"/>
          <w:sz w:val="18"/>
        </w:rPr>
        <w:instrText>Element: BOTTOM DISH</w:instrText>
      </w:r>
      <w:bookmarkEnd w:id="12"/>
      <w:r w:rsidRPr="000D0DAD">
        <w:rPr>
          <w:rFonts w:ascii="Consolas" w:hAnsi="Consolas" w:cs="Arial"/>
          <w:sz w:val="18"/>
        </w:rPr>
        <w:instrText xml:space="preserve">" /f C </w:instrText>
      </w:r>
      <w:r w:rsidRPr="000D0DAD">
        <w:rPr>
          <w:rFonts w:ascii="Consolas" w:hAnsi="Consolas" w:cs="Arial"/>
          <w:sz w:val="18"/>
        </w:rPr>
        <w:fldChar w:fldCharType="end"/>
      </w:r>
    </w:p>
    <w:p w14:paraId="5C406597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  <w:u w:val="single"/>
        </w:rPr>
        <w:t>Internal Pressure Calculation Results:</w:t>
      </w:r>
    </w:p>
    <w:p w14:paraId="13F5C769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6F3CAA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ASME Code, Section VIII Division 1, 2023</w:t>
      </w:r>
    </w:p>
    <w:p w14:paraId="5E381CC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CF65DF2" w14:textId="1A49E029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noProof/>
          <w:sz w:val="18"/>
        </w:rPr>
        <w:drawing>
          <wp:inline distT="0" distB="0" distL="0" distR="0" wp14:anchorId="7A5087C6" wp14:editId="32AFB89B">
            <wp:extent cx="2933700" cy="13335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16CD6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90FEF6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FF"/>
          <w:sz w:val="18"/>
        </w:rPr>
        <w:t>Internal Pressure Results for: BOTTOM DISH</w:t>
      </w:r>
    </w:p>
    <w:p w14:paraId="6590BB9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88E361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                                |                                               |</w:t>
      </w:r>
    </w:p>
    <w:p w14:paraId="5311B4B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Elliptical Head Design Information:              |                                               |</w:t>
      </w:r>
    </w:p>
    <w:p w14:paraId="0BF405E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---------------------------------------------------------------------------------------------------</w:t>
      </w:r>
    </w:p>
    <w:p w14:paraId="19AD76C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Design Pressure   P           0.687 bars       | Int. Design Temperature            85 °C      |</w:t>
      </w:r>
    </w:p>
    <w:p w14:paraId="3441C63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Material         SA-240 316L            | Ext. Design Temperature             0 °C      |</w:t>
      </w:r>
    </w:p>
    <w:p w14:paraId="0212C16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Length              50.000 mm.        | External Pressure Chart          HA-4         |</w:t>
      </w:r>
    </w:p>
    <w:p w14:paraId="3D768E1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                                |              UNS Number        S31603         |</w:t>
      </w:r>
    </w:p>
    <w:p w14:paraId="28DCD2E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Int. Corr. All.   c          0.0000 mm.        </w:t>
      </w:r>
      <w:proofErr w:type="gramStart"/>
      <w:r>
        <w:rPr>
          <w:rFonts w:ascii="Consolas" w:hAnsi="Consolas" w:cs="Arial"/>
          <w:sz w:val="18"/>
        </w:rPr>
        <w:t>|  Allowable</w:t>
      </w:r>
      <w:proofErr w:type="gramEnd"/>
      <w:r>
        <w:rPr>
          <w:rFonts w:ascii="Consolas" w:hAnsi="Consolas" w:cs="Arial"/>
          <w:sz w:val="18"/>
        </w:rPr>
        <w:t xml:space="preserve"> Stress (</w:t>
      </w:r>
      <w:proofErr w:type="spellStart"/>
      <w:r>
        <w:rPr>
          <w:rFonts w:ascii="Consolas" w:hAnsi="Consolas" w:cs="Arial"/>
          <w:sz w:val="18"/>
        </w:rPr>
        <w:t>ope</w:t>
      </w:r>
      <w:proofErr w:type="spellEnd"/>
      <w:r>
        <w:rPr>
          <w:rFonts w:ascii="Consolas" w:hAnsi="Consolas" w:cs="Arial"/>
          <w:sz w:val="18"/>
        </w:rPr>
        <w:t>)  S      100.5 N./mm²  |</w:t>
      </w:r>
    </w:p>
    <w:p w14:paraId="19CA4EC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Ext. Corr. All.  </w:t>
      </w:r>
      <w:proofErr w:type="spellStart"/>
      <w:r>
        <w:rPr>
          <w:rFonts w:ascii="Consolas" w:hAnsi="Consolas" w:cs="Arial"/>
          <w:sz w:val="18"/>
        </w:rPr>
        <w:t>ce</w:t>
      </w:r>
      <w:proofErr w:type="spellEnd"/>
      <w:r>
        <w:rPr>
          <w:rFonts w:ascii="Consolas" w:hAnsi="Consolas" w:cs="Arial"/>
          <w:sz w:val="18"/>
        </w:rPr>
        <w:t xml:space="preserve">          0.0000 mm.        </w:t>
      </w:r>
      <w:proofErr w:type="gramStart"/>
      <w:r>
        <w:rPr>
          <w:rFonts w:ascii="Consolas" w:hAnsi="Consolas" w:cs="Arial"/>
          <w:sz w:val="18"/>
        </w:rPr>
        <w:t>|  Allowable</w:t>
      </w:r>
      <w:proofErr w:type="gramEnd"/>
      <w:r>
        <w:rPr>
          <w:rFonts w:ascii="Consolas" w:hAnsi="Consolas" w:cs="Arial"/>
          <w:sz w:val="18"/>
        </w:rPr>
        <w:t xml:space="preserve"> Stress (</w:t>
      </w:r>
      <w:proofErr w:type="spellStart"/>
      <w:r>
        <w:rPr>
          <w:rFonts w:ascii="Consolas" w:hAnsi="Consolas" w:cs="Arial"/>
          <w:sz w:val="18"/>
        </w:rPr>
        <w:t>amb</w:t>
      </w:r>
      <w:proofErr w:type="spellEnd"/>
      <w:r>
        <w:rPr>
          <w:rFonts w:ascii="Consolas" w:hAnsi="Consolas" w:cs="Arial"/>
          <w:sz w:val="18"/>
        </w:rPr>
        <w:t>) Sa      115.0 N./mm²  |</w:t>
      </w:r>
    </w:p>
    <w:p w14:paraId="2D903FD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Inside </w:t>
      </w:r>
      <w:proofErr w:type="gramStart"/>
      <w:r>
        <w:rPr>
          <w:rFonts w:ascii="Consolas" w:hAnsi="Consolas" w:cs="Arial"/>
          <w:sz w:val="18"/>
        </w:rPr>
        <w:t>Diameter  Di</w:t>
      </w:r>
      <w:proofErr w:type="gramEnd"/>
      <w:r>
        <w:rPr>
          <w:rFonts w:ascii="Consolas" w:hAnsi="Consolas" w:cs="Arial"/>
          <w:sz w:val="18"/>
        </w:rPr>
        <w:t xml:space="preserve">         500.000 mm.        |           Actual Stress           2.9 N./mm</w:t>
      </w:r>
      <w:proofErr w:type="gramStart"/>
      <w:r>
        <w:rPr>
          <w:rFonts w:ascii="Consolas" w:hAnsi="Consolas" w:cs="Arial"/>
          <w:sz w:val="18"/>
        </w:rPr>
        <w:t>²  |</w:t>
      </w:r>
      <w:proofErr w:type="gramEnd"/>
    </w:p>
    <w:p w14:paraId="6B46255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Spec. Min. </w:t>
      </w:r>
      <w:proofErr w:type="spellStart"/>
      <w:r>
        <w:rPr>
          <w:rFonts w:ascii="Consolas" w:hAnsi="Consolas" w:cs="Arial"/>
          <w:sz w:val="18"/>
        </w:rPr>
        <w:t>Thk</w:t>
      </w:r>
      <w:proofErr w:type="spellEnd"/>
      <w:r>
        <w:rPr>
          <w:rFonts w:ascii="Consolas" w:hAnsi="Consolas" w:cs="Arial"/>
          <w:sz w:val="18"/>
        </w:rPr>
        <w:t xml:space="preserve"> t or e          6.0000 mm.        |      Spec. Nominal </w:t>
      </w:r>
      <w:proofErr w:type="spellStart"/>
      <w:r>
        <w:rPr>
          <w:rFonts w:ascii="Consolas" w:hAnsi="Consolas" w:cs="Arial"/>
          <w:sz w:val="18"/>
        </w:rPr>
        <w:t>Thk</w:t>
      </w:r>
      <w:proofErr w:type="spellEnd"/>
      <w:r>
        <w:rPr>
          <w:rFonts w:ascii="Consolas" w:hAnsi="Consolas" w:cs="Arial"/>
          <w:sz w:val="18"/>
        </w:rPr>
        <w:t>.         8.000 mm.     |</w:t>
      </w:r>
    </w:p>
    <w:p w14:paraId="24680F0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Surface Area              3696.7 cm²        |          SG of Contents         1.040         |</w:t>
      </w:r>
    </w:p>
    <w:p w14:paraId="02C3373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Element Volume             26184.6 cm³        |      Weight of Contents         266.8 N       |</w:t>
      </w:r>
    </w:p>
    <w:p w14:paraId="11E0079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Empty Weight               244.7 N          |        Operating Weight         511.5 N       |</w:t>
      </w:r>
    </w:p>
    <w:p w14:paraId="0E18D5E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                                </w:t>
      </w:r>
      <w:proofErr w:type="gramStart"/>
      <w:r>
        <w:rPr>
          <w:rFonts w:ascii="Consolas" w:hAnsi="Consolas" w:cs="Arial"/>
          <w:sz w:val="18"/>
        </w:rPr>
        <w:t>|  Comp.</w:t>
      </w:r>
      <w:proofErr w:type="gramEnd"/>
      <w:r>
        <w:rPr>
          <w:rFonts w:ascii="Consolas" w:hAnsi="Consolas" w:cs="Arial"/>
          <w:sz w:val="18"/>
        </w:rPr>
        <w:t xml:space="preserve"> All. </w:t>
      </w:r>
      <w:proofErr w:type="spellStart"/>
      <w:r>
        <w:rPr>
          <w:rFonts w:ascii="Consolas" w:hAnsi="Consolas" w:cs="Arial"/>
          <w:sz w:val="18"/>
        </w:rPr>
        <w:t>Ope</w:t>
      </w:r>
      <w:proofErr w:type="spellEnd"/>
      <w:r>
        <w:rPr>
          <w:rFonts w:ascii="Consolas" w:hAnsi="Consolas" w:cs="Arial"/>
          <w:sz w:val="18"/>
        </w:rPr>
        <w:t>. Stress          87.1 N./mm</w:t>
      </w:r>
      <w:proofErr w:type="gramStart"/>
      <w:r>
        <w:rPr>
          <w:rFonts w:ascii="Consolas" w:hAnsi="Consolas" w:cs="Arial"/>
          <w:sz w:val="18"/>
        </w:rPr>
        <w:t>²  |</w:t>
      </w:r>
      <w:proofErr w:type="gramEnd"/>
    </w:p>
    <w:p w14:paraId="021EC07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                                |            Aspect Ratio          2.00         |</w:t>
      </w:r>
    </w:p>
    <w:p w14:paraId="42F1512B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343B2A9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C2E505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                                |                                               |</w:t>
      </w:r>
    </w:p>
    <w:p w14:paraId="15105C8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Radiography Information:                        |                                               |</w:t>
      </w:r>
    </w:p>
    <w:p w14:paraId="0B7CE6C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---------------------------------------------------------------------------------------------------</w:t>
      </w:r>
    </w:p>
    <w:p w14:paraId="6AAB9A6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User Defined                                    </w:t>
      </w:r>
      <w:proofErr w:type="gramStart"/>
      <w:r>
        <w:rPr>
          <w:rFonts w:ascii="Consolas" w:hAnsi="Consolas" w:cs="Arial"/>
          <w:sz w:val="18"/>
        </w:rPr>
        <w:t>|  User</w:t>
      </w:r>
      <w:proofErr w:type="gramEnd"/>
      <w:r>
        <w:rPr>
          <w:rFonts w:ascii="Consolas" w:hAnsi="Consolas" w:cs="Arial"/>
          <w:sz w:val="18"/>
        </w:rPr>
        <w:t xml:space="preserve"> Defined                                 |</w:t>
      </w:r>
    </w:p>
    <w:p w14:paraId="1E59974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Circ. Joint Efficiency           100 %          </w:t>
      </w:r>
      <w:proofErr w:type="gramStart"/>
      <w:r>
        <w:rPr>
          <w:rFonts w:ascii="Consolas" w:hAnsi="Consolas" w:cs="Arial"/>
          <w:sz w:val="18"/>
        </w:rPr>
        <w:t>|  Long.</w:t>
      </w:r>
      <w:proofErr w:type="gramEnd"/>
      <w:r>
        <w:rPr>
          <w:rFonts w:ascii="Consolas" w:hAnsi="Consolas" w:cs="Arial"/>
          <w:sz w:val="18"/>
        </w:rPr>
        <w:t xml:space="preserve"> Joint Efficiency  E        100 %       |</w:t>
      </w:r>
    </w:p>
    <w:p w14:paraId="3403DF1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---------------------------------------------------------------------------------------------------</w:t>
      </w:r>
    </w:p>
    <w:p w14:paraId="4F424FE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5956B2B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</w:rPr>
        <w:t>Tolerance for Formed Heads per UG-81(a):</w:t>
      </w:r>
    </w:p>
    <w:p w14:paraId="1448316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Head inner surface maximum deviation outside the specified </w:t>
      </w:r>
      <w:proofErr w:type="gramStart"/>
      <w:r>
        <w:rPr>
          <w:rFonts w:ascii="Consolas" w:hAnsi="Consolas" w:cs="Arial"/>
          <w:sz w:val="18"/>
        </w:rPr>
        <w:t>shape,  1.25</w:t>
      </w:r>
      <w:proofErr w:type="gramEnd"/>
      <w:r>
        <w:rPr>
          <w:rFonts w:ascii="Consolas" w:hAnsi="Consolas" w:cs="Arial"/>
          <w:sz w:val="18"/>
        </w:rPr>
        <w:t>% of D: 6.250 mm.</w:t>
      </w:r>
    </w:p>
    <w:p w14:paraId="1DD8B39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Head inner surface maximum deviation inside the specified </w:t>
      </w:r>
      <w:proofErr w:type="gramStart"/>
      <w:r>
        <w:rPr>
          <w:rFonts w:ascii="Consolas" w:hAnsi="Consolas" w:cs="Arial"/>
          <w:sz w:val="18"/>
        </w:rPr>
        <w:t>shape,  0.625</w:t>
      </w:r>
      <w:proofErr w:type="gramEnd"/>
      <w:r>
        <w:rPr>
          <w:rFonts w:ascii="Consolas" w:hAnsi="Consolas" w:cs="Arial"/>
          <w:sz w:val="18"/>
        </w:rPr>
        <w:t>% of D: 3.125 mm.</w:t>
      </w:r>
    </w:p>
    <w:p w14:paraId="4147BC02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BA0CDE2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Required Thickness due to Internal Pressure [tr]:</w:t>
      </w:r>
    </w:p>
    <w:p w14:paraId="0906BB8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(P*D*</w:t>
      </w:r>
      <w:proofErr w:type="spellStart"/>
      <w:r>
        <w:rPr>
          <w:rFonts w:ascii="Consolas" w:hAnsi="Consolas" w:cs="Arial"/>
          <w:sz w:val="18"/>
        </w:rPr>
        <w:t>Kcor</w:t>
      </w:r>
      <w:proofErr w:type="spellEnd"/>
      <w:r>
        <w:rPr>
          <w:rFonts w:ascii="Consolas" w:hAnsi="Consolas" w:cs="Arial"/>
          <w:sz w:val="18"/>
        </w:rPr>
        <w:t>)/(2*S*E-0.2*P) Appendix 1-4(c)</w:t>
      </w:r>
    </w:p>
    <w:p w14:paraId="7476F04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(0.69*500*1)</w:t>
      </w:r>
      <w:proofErr w:type="gramStart"/>
      <w:r>
        <w:rPr>
          <w:rFonts w:ascii="Consolas" w:hAnsi="Consolas" w:cs="Arial"/>
          <w:sz w:val="18"/>
        </w:rPr>
        <w:t>/(</w:t>
      </w:r>
      <w:proofErr w:type="gramEnd"/>
      <w:r>
        <w:rPr>
          <w:rFonts w:ascii="Consolas" w:hAnsi="Consolas" w:cs="Arial"/>
          <w:sz w:val="18"/>
        </w:rPr>
        <w:t>2*100*1-0.2*0.69)</w:t>
      </w:r>
    </w:p>
    <w:p w14:paraId="3603625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0.1709 + 0.0000 = 0.1709 mm.</w:t>
      </w:r>
    </w:p>
    <w:p w14:paraId="7E4E68D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5649CEF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Note: The thickness required was less than the Code Minimum, therefore</w:t>
      </w:r>
    </w:p>
    <w:p w14:paraId="30579486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the Code Minimum value of 1.5000 mm. per UG-16 will be used.</w:t>
      </w:r>
    </w:p>
    <w:p w14:paraId="62ABE766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1CAE440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Max. Allowable Working Pressure at given Thickness, corroded [MAWP]:</w:t>
      </w:r>
    </w:p>
    <w:p w14:paraId="7A332042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FF"/>
          <w:sz w:val="18"/>
        </w:rPr>
        <w:t>Less Operating Hydrostatic Head Pressure of 0.165 bars</w:t>
      </w:r>
    </w:p>
    <w:p w14:paraId="69EC5FD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(2*S*E*t)/(</w:t>
      </w:r>
      <w:proofErr w:type="spellStart"/>
      <w:r>
        <w:rPr>
          <w:rFonts w:ascii="Consolas" w:hAnsi="Consolas" w:cs="Arial"/>
          <w:sz w:val="18"/>
        </w:rPr>
        <w:t>Kcor</w:t>
      </w:r>
      <w:proofErr w:type="spellEnd"/>
      <w:r>
        <w:rPr>
          <w:rFonts w:ascii="Consolas" w:hAnsi="Consolas" w:cs="Arial"/>
          <w:sz w:val="18"/>
        </w:rPr>
        <w:t>*D+0.2*t) per Appendix 1-4 (c)</w:t>
      </w:r>
    </w:p>
    <w:p w14:paraId="4C22DB0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(2*100*1*6)</w:t>
      </w:r>
      <w:proofErr w:type="gramStart"/>
      <w:r>
        <w:rPr>
          <w:rFonts w:ascii="Consolas" w:hAnsi="Consolas" w:cs="Arial"/>
          <w:sz w:val="18"/>
        </w:rPr>
        <w:t>/(</w:t>
      </w:r>
      <w:proofErr w:type="gramEnd"/>
      <w:r>
        <w:rPr>
          <w:rFonts w:ascii="Consolas" w:hAnsi="Consolas" w:cs="Arial"/>
          <w:sz w:val="18"/>
        </w:rPr>
        <w:t>1*500+0.2*6)</w:t>
      </w:r>
    </w:p>
    <w:p w14:paraId="2078206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24.1 - 0.16 = </w:t>
      </w:r>
      <w:proofErr w:type="gramStart"/>
      <w:r>
        <w:rPr>
          <w:rFonts w:ascii="Consolas" w:hAnsi="Consolas" w:cs="Arial"/>
          <w:sz w:val="18"/>
        </w:rPr>
        <w:t>23.9  bars</w:t>
      </w:r>
      <w:proofErr w:type="gramEnd"/>
    </w:p>
    <w:p w14:paraId="1B03679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CA1520D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lastRenderedPageBreak/>
        <w:t>Maximum Allowable Pressure, New and Cold [MAPNC]:</w:t>
      </w:r>
    </w:p>
    <w:p w14:paraId="156813B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(2*S*E*t)/(K*D+0.2*t) per Appendix 1-4 (c)</w:t>
      </w:r>
    </w:p>
    <w:p w14:paraId="1F3925F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(2*115*1*6)</w:t>
      </w:r>
      <w:proofErr w:type="gramStart"/>
      <w:r>
        <w:rPr>
          <w:rFonts w:ascii="Consolas" w:hAnsi="Consolas" w:cs="Arial"/>
          <w:sz w:val="18"/>
        </w:rPr>
        <w:t>/(</w:t>
      </w:r>
      <w:proofErr w:type="gramEnd"/>
      <w:r>
        <w:rPr>
          <w:rFonts w:ascii="Consolas" w:hAnsi="Consolas" w:cs="Arial"/>
          <w:sz w:val="18"/>
        </w:rPr>
        <w:t>1*500+0.2*6)</w:t>
      </w:r>
    </w:p>
    <w:p w14:paraId="2CDF068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27.5 bars</w:t>
      </w:r>
    </w:p>
    <w:p w14:paraId="3DA3138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92D13E4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Actual stress at given pressure and thickness, corroded [</w:t>
      </w:r>
      <w:proofErr w:type="spellStart"/>
      <w:r w:rsidRPr="000D0DAD">
        <w:rPr>
          <w:rFonts w:ascii="Arial" w:hAnsi="Consolas" w:cs="Arial"/>
          <w:color w:val="000000"/>
          <w:sz w:val="18"/>
        </w:rPr>
        <w:t>Sact</w:t>
      </w:r>
      <w:proofErr w:type="spellEnd"/>
      <w:r w:rsidRPr="000D0DAD">
        <w:rPr>
          <w:rFonts w:ascii="Arial" w:hAnsi="Consolas" w:cs="Arial"/>
          <w:color w:val="000000"/>
          <w:sz w:val="18"/>
        </w:rPr>
        <w:t>]:</w:t>
      </w:r>
    </w:p>
    <w:p w14:paraId="4C0A792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(P*(</w:t>
      </w:r>
      <w:proofErr w:type="spellStart"/>
      <w:r>
        <w:rPr>
          <w:rFonts w:ascii="Consolas" w:hAnsi="Consolas" w:cs="Arial"/>
          <w:sz w:val="18"/>
        </w:rPr>
        <w:t>Kcor</w:t>
      </w:r>
      <w:proofErr w:type="spellEnd"/>
      <w:r>
        <w:rPr>
          <w:rFonts w:ascii="Consolas" w:hAnsi="Consolas" w:cs="Arial"/>
          <w:sz w:val="18"/>
        </w:rPr>
        <w:t>*D+0.2*t))/(2*E*t)</w:t>
      </w:r>
    </w:p>
    <w:p w14:paraId="4F8C260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(0.69*(1*500+0.2*6))</w:t>
      </w:r>
      <w:proofErr w:type="gramStart"/>
      <w:r>
        <w:rPr>
          <w:rFonts w:ascii="Consolas" w:hAnsi="Consolas" w:cs="Arial"/>
          <w:sz w:val="18"/>
        </w:rPr>
        <w:t>/(</w:t>
      </w:r>
      <w:proofErr w:type="gramEnd"/>
      <w:r>
        <w:rPr>
          <w:rFonts w:ascii="Consolas" w:hAnsi="Consolas" w:cs="Arial"/>
          <w:sz w:val="18"/>
        </w:rPr>
        <w:t>2*1*6)</w:t>
      </w:r>
    </w:p>
    <w:p w14:paraId="77D16BF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2.869 N./mm²</w:t>
      </w:r>
    </w:p>
    <w:p w14:paraId="7F256E2A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546CFEC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Straight Flange Required Thickness:</w:t>
      </w:r>
    </w:p>
    <w:p w14:paraId="53195A1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(P*R)/(S*E-0.6*P) + c    per UG-27 (c)(1)</w:t>
      </w:r>
    </w:p>
    <w:p w14:paraId="00CE0C2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(0.69*250)</w:t>
      </w:r>
      <w:proofErr w:type="gramStart"/>
      <w:r>
        <w:rPr>
          <w:rFonts w:ascii="Consolas" w:hAnsi="Consolas" w:cs="Arial"/>
          <w:sz w:val="18"/>
        </w:rPr>
        <w:t>/(</w:t>
      </w:r>
      <w:proofErr w:type="gramEnd"/>
      <w:r>
        <w:rPr>
          <w:rFonts w:ascii="Consolas" w:hAnsi="Consolas" w:cs="Arial"/>
          <w:sz w:val="18"/>
        </w:rPr>
        <w:t>100*1-0.6*0.69)+0</w:t>
      </w:r>
    </w:p>
    <w:p w14:paraId="0FB0383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0.171 mm.</w:t>
      </w:r>
    </w:p>
    <w:p w14:paraId="681613CF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1ECA2DB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Straight Flange Maximum Allowable Working Pressure:</w:t>
      </w:r>
    </w:p>
    <w:p w14:paraId="7ABF180A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FF"/>
          <w:sz w:val="18"/>
        </w:rPr>
        <w:t>Less Operating Hydrostatic Head Pressure of 0.152 bars</w:t>
      </w:r>
    </w:p>
    <w:p w14:paraId="7007B84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(S*E*t)/(R+0.6*t) per UG-27 (c)(1)</w:t>
      </w:r>
    </w:p>
    <w:p w14:paraId="64E8A28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(100 * 1 * </w:t>
      </w:r>
      <w:proofErr w:type="gramStart"/>
      <w:r>
        <w:rPr>
          <w:rFonts w:ascii="Consolas" w:hAnsi="Consolas" w:cs="Arial"/>
          <w:sz w:val="18"/>
        </w:rPr>
        <w:t>8 )</w:t>
      </w:r>
      <w:proofErr w:type="gramEnd"/>
      <w:r>
        <w:rPr>
          <w:rFonts w:ascii="Consolas" w:hAnsi="Consolas" w:cs="Arial"/>
          <w:sz w:val="18"/>
        </w:rPr>
        <w:t>/(250 + 0.6 * 8 )</w:t>
      </w:r>
    </w:p>
    <w:p w14:paraId="67587DC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31.6 - 0.15 = </w:t>
      </w:r>
      <w:proofErr w:type="gramStart"/>
      <w:r>
        <w:rPr>
          <w:rFonts w:ascii="Consolas" w:hAnsi="Consolas" w:cs="Arial"/>
          <w:sz w:val="18"/>
        </w:rPr>
        <w:t>31.4  bars</w:t>
      </w:r>
      <w:proofErr w:type="gramEnd"/>
    </w:p>
    <w:p w14:paraId="3BCC976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B2988EB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% Elongation per Table UG-79-1 (75*</w:t>
      </w:r>
      <w:proofErr w:type="spellStart"/>
      <w:r w:rsidRPr="000D0DAD">
        <w:rPr>
          <w:rFonts w:ascii="Arial" w:hAnsi="Consolas" w:cs="Arial"/>
          <w:color w:val="000000"/>
          <w:sz w:val="18"/>
        </w:rPr>
        <w:t>tnom</w:t>
      </w:r>
      <w:proofErr w:type="spellEnd"/>
      <w:r w:rsidRPr="000D0DAD">
        <w:rPr>
          <w:rFonts w:ascii="Arial" w:hAnsi="Consolas" w:cs="Arial"/>
          <w:color w:val="000000"/>
          <w:sz w:val="18"/>
        </w:rPr>
        <w:t>/</w:t>
      </w:r>
      <w:proofErr w:type="gramStart"/>
      <w:r w:rsidRPr="000D0DAD">
        <w:rPr>
          <w:rFonts w:ascii="Arial" w:hAnsi="Consolas" w:cs="Arial"/>
          <w:color w:val="000000"/>
          <w:sz w:val="18"/>
        </w:rPr>
        <w:t>Rf)*</w:t>
      </w:r>
      <w:proofErr w:type="gramEnd"/>
      <w:r w:rsidRPr="000D0DAD">
        <w:rPr>
          <w:rFonts w:ascii="Arial" w:hAnsi="Consolas" w:cs="Arial"/>
          <w:color w:val="000000"/>
          <w:sz w:val="18"/>
        </w:rPr>
        <w:t>(1-Rf/Ro)  6.742 %</w:t>
      </w:r>
    </w:p>
    <w:p w14:paraId="109AB990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Note: Please Check Requirements of Table UHA-44 for Elongation limits.</w:t>
      </w:r>
    </w:p>
    <w:p w14:paraId="5B1901F2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47CAF75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00"/>
          <w:sz w:val="18"/>
        </w:rPr>
        <w:t xml:space="preserve">SA-240 316L, Min Metal Temp without impact per UHA-51:  -196 </w:t>
      </w:r>
      <w:r w:rsidRPr="000D0DAD">
        <w:rPr>
          <w:rFonts w:ascii="Arial" w:hAnsi="Consolas" w:cs="Arial"/>
          <w:i/>
          <w:color w:val="000000"/>
          <w:sz w:val="18"/>
        </w:rPr>
        <w:t>°</w:t>
      </w:r>
      <w:r w:rsidRPr="000D0DAD">
        <w:rPr>
          <w:rFonts w:ascii="Arial" w:hAnsi="Consolas" w:cs="Arial"/>
          <w:i/>
          <w:color w:val="000000"/>
          <w:sz w:val="18"/>
        </w:rPr>
        <w:t>C</w:t>
      </w:r>
    </w:p>
    <w:p w14:paraId="16CBBC10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4FAAC4A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086AD04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</w:rPr>
        <w:t>Tolerance for Formed Heads per UG-81(a):</w:t>
      </w:r>
    </w:p>
    <w:p w14:paraId="65A98BC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Head inner surface maximum deviation outside the specified </w:t>
      </w:r>
      <w:proofErr w:type="gramStart"/>
      <w:r>
        <w:rPr>
          <w:rFonts w:ascii="Consolas" w:hAnsi="Consolas" w:cs="Arial"/>
          <w:sz w:val="18"/>
        </w:rPr>
        <w:t>shape,  1.25</w:t>
      </w:r>
      <w:proofErr w:type="gramEnd"/>
      <w:r>
        <w:rPr>
          <w:rFonts w:ascii="Consolas" w:hAnsi="Consolas" w:cs="Arial"/>
          <w:sz w:val="18"/>
        </w:rPr>
        <w:t>% of D: 6.250 mm.</w:t>
      </w:r>
    </w:p>
    <w:p w14:paraId="6CB7153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Head inner surface maximum deviation inside the specified </w:t>
      </w:r>
      <w:proofErr w:type="gramStart"/>
      <w:r>
        <w:rPr>
          <w:rFonts w:ascii="Consolas" w:hAnsi="Consolas" w:cs="Arial"/>
          <w:sz w:val="18"/>
        </w:rPr>
        <w:t>shape,  0.625</w:t>
      </w:r>
      <w:proofErr w:type="gramEnd"/>
      <w:r>
        <w:rPr>
          <w:rFonts w:ascii="Consolas" w:hAnsi="Consolas" w:cs="Arial"/>
          <w:sz w:val="18"/>
        </w:rPr>
        <w:t>% of D: 3.125 mm.</w:t>
      </w:r>
    </w:p>
    <w:p w14:paraId="33A2A449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1BBC109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FF"/>
          <w:sz w:val="18"/>
        </w:rPr>
        <w:t>PV Elite is a trademark of Hexagon AB, 2024, All rights reserved.</w:t>
      </w:r>
    </w:p>
    <w:p w14:paraId="281BEB61" w14:textId="77777777" w:rsidR="000D0DAD" w:rsidRDefault="000D0DAD" w:rsidP="000D0DAD">
      <w:pPr>
        <w:rPr>
          <w:rFonts w:ascii="Consolas" w:hAnsi="Consolas" w:cs="Arial"/>
          <w:sz w:val="18"/>
        </w:rPr>
        <w:sectPr w:rsidR="000D0DAD" w:rsidSect="000D0DAD">
          <w:headerReference w:type="default" r:id="rId22"/>
          <w:pgSz w:w="12240" w:h="15840" w:code="1"/>
          <w:pgMar w:top="1440" w:right="504" w:bottom="720" w:left="360" w:header="720" w:footer="720" w:gutter="720"/>
          <w:cols w:space="720"/>
          <w:docGrid w:linePitch="272"/>
        </w:sectPr>
      </w:pPr>
    </w:p>
    <w:p w14:paraId="51B911D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Consolas" w:hAnsi="Consolas" w:cs="Arial"/>
          <w:sz w:val="18"/>
        </w:rPr>
        <w:lastRenderedPageBreak/>
        <w:fldChar w:fldCharType="begin"/>
      </w:r>
      <w:r w:rsidRPr="000D0DAD">
        <w:rPr>
          <w:rFonts w:ascii="Consolas" w:hAnsi="Consolas" w:cs="Arial"/>
          <w:sz w:val="18"/>
        </w:rPr>
        <w:instrText xml:space="preserve"> TC "</w:instrText>
      </w:r>
      <w:bookmarkStart w:id="13" w:name="_Toc192856491"/>
      <w:r w:rsidRPr="000D0DAD">
        <w:rPr>
          <w:rFonts w:ascii="Consolas" w:hAnsi="Consolas" w:cs="Arial"/>
          <w:sz w:val="18"/>
        </w:rPr>
        <w:instrText>Element: SHELL</w:instrText>
      </w:r>
      <w:bookmarkEnd w:id="13"/>
      <w:r w:rsidRPr="000D0DAD">
        <w:rPr>
          <w:rFonts w:ascii="Consolas" w:hAnsi="Consolas" w:cs="Arial"/>
          <w:sz w:val="18"/>
        </w:rPr>
        <w:instrText xml:space="preserve">" /f C </w:instrText>
      </w:r>
      <w:r w:rsidRPr="000D0DAD">
        <w:rPr>
          <w:rFonts w:ascii="Consolas" w:hAnsi="Consolas" w:cs="Arial"/>
          <w:sz w:val="18"/>
        </w:rPr>
        <w:fldChar w:fldCharType="end"/>
      </w:r>
    </w:p>
    <w:p w14:paraId="031FCCA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  <w:u w:val="single"/>
        </w:rPr>
        <w:t>Internal Pressure Calculation Results:</w:t>
      </w:r>
    </w:p>
    <w:p w14:paraId="1110018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65BF677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ASME Code, Section VIII Division 1, 2023</w:t>
      </w:r>
    </w:p>
    <w:p w14:paraId="648A8909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E2588C2" w14:textId="0263306D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noProof/>
          <w:sz w:val="18"/>
        </w:rPr>
        <w:drawing>
          <wp:inline distT="0" distB="0" distL="0" distR="0" wp14:anchorId="25535280" wp14:editId="57DE334F">
            <wp:extent cx="2933700" cy="13335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EB43D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3B27E82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FF"/>
          <w:sz w:val="18"/>
        </w:rPr>
        <w:t>Internal Pressure Results for: SHELL</w:t>
      </w:r>
    </w:p>
    <w:p w14:paraId="6523AFA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7E9FCB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                                |                                               |</w:t>
      </w:r>
    </w:p>
    <w:p w14:paraId="1BA765C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Cylindrical Shell Design Information:            |                                               |</w:t>
      </w:r>
    </w:p>
    <w:p w14:paraId="7A86401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---------------------------------------------------------------------------------------------------</w:t>
      </w:r>
    </w:p>
    <w:p w14:paraId="205F5CB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Design Pressure   P           0.669 bars       | Int. Design Temperature            85 °C      |</w:t>
      </w:r>
    </w:p>
    <w:p w14:paraId="62A5CD9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Material         SA-240 316L            | Ext. Design Temperature             0 °C      |</w:t>
      </w:r>
    </w:p>
    <w:p w14:paraId="3E03F60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Length            1442.000 mm.        | External Pressure Chart          HA-4         |</w:t>
      </w:r>
    </w:p>
    <w:p w14:paraId="3A7A3C1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                                |              UNS Number        S31603         |</w:t>
      </w:r>
    </w:p>
    <w:p w14:paraId="24E936C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Int. Corr. All.   c          0.0000 mm.        </w:t>
      </w:r>
      <w:proofErr w:type="gramStart"/>
      <w:r>
        <w:rPr>
          <w:rFonts w:ascii="Consolas" w:hAnsi="Consolas" w:cs="Arial"/>
          <w:sz w:val="18"/>
        </w:rPr>
        <w:t>|  Allowable</w:t>
      </w:r>
      <w:proofErr w:type="gramEnd"/>
      <w:r>
        <w:rPr>
          <w:rFonts w:ascii="Consolas" w:hAnsi="Consolas" w:cs="Arial"/>
          <w:sz w:val="18"/>
        </w:rPr>
        <w:t xml:space="preserve"> Stress (</w:t>
      </w:r>
      <w:proofErr w:type="spellStart"/>
      <w:r>
        <w:rPr>
          <w:rFonts w:ascii="Consolas" w:hAnsi="Consolas" w:cs="Arial"/>
          <w:sz w:val="18"/>
        </w:rPr>
        <w:t>ope</w:t>
      </w:r>
      <w:proofErr w:type="spellEnd"/>
      <w:r>
        <w:rPr>
          <w:rFonts w:ascii="Consolas" w:hAnsi="Consolas" w:cs="Arial"/>
          <w:sz w:val="18"/>
        </w:rPr>
        <w:t>)  S      100.5 N./mm²  |</w:t>
      </w:r>
    </w:p>
    <w:p w14:paraId="53C73A0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Ext. Corr. All.  </w:t>
      </w:r>
      <w:proofErr w:type="spellStart"/>
      <w:r>
        <w:rPr>
          <w:rFonts w:ascii="Consolas" w:hAnsi="Consolas" w:cs="Arial"/>
          <w:sz w:val="18"/>
        </w:rPr>
        <w:t>ce</w:t>
      </w:r>
      <w:proofErr w:type="spellEnd"/>
      <w:r>
        <w:rPr>
          <w:rFonts w:ascii="Consolas" w:hAnsi="Consolas" w:cs="Arial"/>
          <w:sz w:val="18"/>
        </w:rPr>
        <w:t xml:space="preserve">          0.0000 mm.        </w:t>
      </w:r>
      <w:proofErr w:type="gramStart"/>
      <w:r>
        <w:rPr>
          <w:rFonts w:ascii="Consolas" w:hAnsi="Consolas" w:cs="Arial"/>
          <w:sz w:val="18"/>
        </w:rPr>
        <w:t>|  Allowable</w:t>
      </w:r>
      <w:proofErr w:type="gramEnd"/>
      <w:r>
        <w:rPr>
          <w:rFonts w:ascii="Consolas" w:hAnsi="Consolas" w:cs="Arial"/>
          <w:sz w:val="18"/>
        </w:rPr>
        <w:t xml:space="preserve"> Stress (</w:t>
      </w:r>
      <w:proofErr w:type="spellStart"/>
      <w:r>
        <w:rPr>
          <w:rFonts w:ascii="Consolas" w:hAnsi="Consolas" w:cs="Arial"/>
          <w:sz w:val="18"/>
        </w:rPr>
        <w:t>amb</w:t>
      </w:r>
      <w:proofErr w:type="spellEnd"/>
      <w:r>
        <w:rPr>
          <w:rFonts w:ascii="Consolas" w:hAnsi="Consolas" w:cs="Arial"/>
          <w:sz w:val="18"/>
        </w:rPr>
        <w:t>) Sa      115.0 N./mm²  |</w:t>
      </w:r>
    </w:p>
    <w:p w14:paraId="4E6C1FD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Inside </w:t>
      </w:r>
      <w:proofErr w:type="gramStart"/>
      <w:r>
        <w:rPr>
          <w:rFonts w:ascii="Consolas" w:hAnsi="Consolas" w:cs="Arial"/>
          <w:sz w:val="18"/>
        </w:rPr>
        <w:t>Diameter  Di</w:t>
      </w:r>
      <w:proofErr w:type="gramEnd"/>
      <w:r>
        <w:rPr>
          <w:rFonts w:ascii="Consolas" w:hAnsi="Consolas" w:cs="Arial"/>
          <w:sz w:val="18"/>
        </w:rPr>
        <w:t xml:space="preserve">         500.000 mm.        |           Actual Stress           2.8 N./mm</w:t>
      </w:r>
      <w:proofErr w:type="gramStart"/>
      <w:r>
        <w:rPr>
          <w:rFonts w:ascii="Consolas" w:hAnsi="Consolas" w:cs="Arial"/>
          <w:sz w:val="18"/>
        </w:rPr>
        <w:t>²  |</w:t>
      </w:r>
      <w:proofErr w:type="gramEnd"/>
    </w:p>
    <w:p w14:paraId="5B29FDE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Spec. Min. </w:t>
      </w:r>
      <w:proofErr w:type="spellStart"/>
      <w:r>
        <w:rPr>
          <w:rFonts w:ascii="Consolas" w:hAnsi="Consolas" w:cs="Arial"/>
          <w:sz w:val="18"/>
        </w:rPr>
        <w:t>Thk</w:t>
      </w:r>
      <w:proofErr w:type="spellEnd"/>
      <w:r>
        <w:rPr>
          <w:rFonts w:ascii="Consolas" w:hAnsi="Consolas" w:cs="Arial"/>
          <w:sz w:val="18"/>
        </w:rPr>
        <w:t xml:space="preserve"> t or e          6.0000 mm.        |      Spec. Nominal </w:t>
      </w:r>
      <w:proofErr w:type="spellStart"/>
      <w:r>
        <w:rPr>
          <w:rFonts w:ascii="Consolas" w:hAnsi="Consolas" w:cs="Arial"/>
          <w:sz w:val="18"/>
        </w:rPr>
        <w:t>Thk</w:t>
      </w:r>
      <w:proofErr w:type="spellEnd"/>
      <w:r>
        <w:rPr>
          <w:rFonts w:ascii="Consolas" w:hAnsi="Consolas" w:cs="Arial"/>
          <w:sz w:val="18"/>
        </w:rPr>
        <w:t>.         6.000 mm.     |</w:t>
      </w:r>
    </w:p>
    <w:p w14:paraId="274B459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Surface Area             23194.5 cm²        |          SG of Contents         1.040         |</w:t>
      </w:r>
    </w:p>
    <w:p w14:paraId="19A85FA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Element Volume            283186.8 cm³        |      Weight of Contents        2885.3 N       |</w:t>
      </w:r>
    </w:p>
    <w:p w14:paraId="4117EBF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Empty Weight              1082.6 N          |        Operating Weight        3967.9 N       |</w:t>
      </w:r>
    </w:p>
    <w:p w14:paraId="4A51D73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                                </w:t>
      </w:r>
      <w:proofErr w:type="gramStart"/>
      <w:r>
        <w:rPr>
          <w:rFonts w:ascii="Consolas" w:hAnsi="Consolas" w:cs="Arial"/>
          <w:sz w:val="18"/>
        </w:rPr>
        <w:t>|  Comp.</w:t>
      </w:r>
      <w:proofErr w:type="gramEnd"/>
      <w:r>
        <w:rPr>
          <w:rFonts w:ascii="Consolas" w:hAnsi="Consolas" w:cs="Arial"/>
          <w:sz w:val="18"/>
        </w:rPr>
        <w:t xml:space="preserve"> All. </w:t>
      </w:r>
      <w:proofErr w:type="spellStart"/>
      <w:r>
        <w:rPr>
          <w:rFonts w:ascii="Consolas" w:hAnsi="Consolas" w:cs="Arial"/>
          <w:sz w:val="18"/>
        </w:rPr>
        <w:t>Ope</w:t>
      </w:r>
      <w:proofErr w:type="spellEnd"/>
      <w:r>
        <w:rPr>
          <w:rFonts w:ascii="Consolas" w:hAnsi="Consolas" w:cs="Arial"/>
          <w:sz w:val="18"/>
        </w:rPr>
        <w:t>. Stress          87.1 N./mm</w:t>
      </w:r>
      <w:proofErr w:type="gramStart"/>
      <w:r>
        <w:rPr>
          <w:rFonts w:ascii="Consolas" w:hAnsi="Consolas" w:cs="Arial"/>
          <w:sz w:val="18"/>
        </w:rPr>
        <w:t>²  |</w:t>
      </w:r>
      <w:proofErr w:type="gramEnd"/>
    </w:p>
    <w:p w14:paraId="68B1990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C97502D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3F06A5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                                |                                               |</w:t>
      </w:r>
    </w:p>
    <w:p w14:paraId="432282F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Radiography Information:                        |                                               |</w:t>
      </w:r>
    </w:p>
    <w:p w14:paraId="349B750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---------------------------------------------------------------------------------------------------</w:t>
      </w:r>
    </w:p>
    <w:p w14:paraId="720EC23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User Defined                                    </w:t>
      </w:r>
      <w:proofErr w:type="gramStart"/>
      <w:r>
        <w:rPr>
          <w:rFonts w:ascii="Consolas" w:hAnsi="Consolas" w:cs="Arial"/>
          <w:sz w:val="18"/>
        </w:rPr>
        <w:t>|  User</w:t>
      </w:r>
      <w:proofErr w:type="gramEnd"/>
      <w:r>
        <w:rPr>
          <w:rFonts w:ascii="Consolas" w:hAnsi="Consolas" w:cs="Arial"/>
          <w:sz w:val="18"/>
        </w:rPr>
        <w:t xml:space="preserve"> Defined                                 |</w:t>
      </w:r>
    </w:p>
    <w:p w14:paraId="3CABBD7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Circ. Joint Efficiency           100 %          </w:t>
      </w:r>
      <w:proofErr w:type="gramStart"/>
      <w:r>
        <w:rPr>
          <w:rFonts w:ascii="Consolas" w:hAnsi="Consolas" w:cs="Arial"/>
          <w:sz w:val="18"/>
        </w:rPr>
        <w:t>|  Long.</w:t>
      </w:r>
      <w:proofErr w:type="gramEnd"/>
      <w:r>
        <w:rPr>
          <w:rFonts w:ascii="Consolas" w:hAnsi="Consolas" w:cs="Arial"/>
          <w:sz w:val="18"/>
        </w:rPr>
        <w:t xml:space="preserve"> Joint Efficiency  E        100 %       |</w:t>
      </w:r>
    </w:p>
    <w:p w14:paraId="6A26A89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---------------------------------------------------------------------------------------------------</w:t>
      </w:r>
    </w:p>
    <w:p w14:paraId="6FD47A0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A27B226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Required Thickness due to Internal Pressure [tr]:</w:t>
      </w:r>
    </w:p>
    <w:p w14:paraId="25976D5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(P*R)/(S*E-0.6*P) per UG-27 (c)(1)</w:t>
      </w:r>
    </w:p>
    <w:p w14:paraId="157727B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(0.67*250)</w:t>
      </w:r>
      <w:proofErr w:type="gramStart"/>
      <w:r>
        <w:rPr>
          <w:rFonts w:ascii="Consolas" w:hAnsi="Consolas" w:cs="Arial"/>
          <w:sz w:val="18"/>
        </w:rPr>
        <w:t>/(</w:t>
      </w:r>
      <w:proofErr w:type="gramEnd"/>
      <w:r>
        <w:rPr>
          <w:rFonts w:ascii="Consolas" w:hAnsi="Consolas" w:cs="Arial"/>
          <w:sz w:val="18"/>
        </w:rPr>
        <w:t>100*1-0.6*0.67)</w:t>
      </w:r>
    </w:p>
    <w:p w14:paraId="66A98A0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0.1666 + 0.0000 = 0.1666 mm.</w:t>
      </w:r>
    </w:p>
    <w:p w14:paraId="6111363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1F2DF9F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Note: The thickness required was less than the Code Minimum, therefore</w:t>
      </w:r>
    </w:p>
    <w:p w14:paraId="6F7BE0FF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the Code Minimum value of 1.5000 mm. per UG-16 will be used.</w:t>
      </w:r>
    </w:p>
    <w:p w14:paraId="303E2C9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3E6C286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Max. Allowable Working Pressure at given Thickness, corroded [MAWP]:</w:t>
      </w:r>
    </w:p>
    <w:p w14:paraId="656061A6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FF"/>
          <w:sz w:val="18"/>
        </w:rPr>
        <w:t>Less Operating Hydrostatic Head Pressure of 0.147 bars</w:t>
      </w:r>
    </w:p>
    <w:p w14:paraId="34D6882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(S*E*t)/(R+0.6*t) per UG-27 (c)(1)</w:t>
      </w:r>
    </w:p>
    <w:p w14:paraId="7224328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(100*1*6)</w:t>
      </w:r>
      <w:proofErr w:type="gramStart"/>
      <w:r>
        <w:rPr>
          <w:rFonts w:ascii="Consolas" w:hAnsi="Consolas" w:cs="Arial"/>
          <w:sz w:val="18"/>
        </w:rPr>
        <w:t>/(</w:t>
      </w:r>
      <w:proofErr w:type="gramEnd"/>
      <w:r>
        <w:rPr>
          <w:rFonts w:ascii="Consolas" w:hAnsi="Consolas" w:cs="Arial"/>
          <w:sz w:val="18"/>
        </w:rPr>
        <w:t>250+0.6*6)</w:t>
      </w:r>
    </w:p>
    <w:p w14:paraId="248EE4B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23.8 - 0.15 = </w:t>
      </w:r>
      <w:proofErr w:type="gramStart"/>
      <w:r>
        <w:rPr>
          <w:rFonts w:ascii="Consolas" w:hAnsi="Consolas" w:cs="Arial"/>
          <w:sz w:val="18"/>
        </w:rPr>
        <w:t>23.6  bars</w:t>
      </w:r>
      <w:proofErr w:type="gramEnd"/>
    </w:p>
    <w:p w14:paraId="28B62C91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F194D0F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Maximum Allowable Pressure, New and Cold [MAPNC]:</w:t>
      </w:r>
    </w:p>
    <w:p w14:paraId="2CA0E35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(S*E*t)/(R+0.6*t) per UG-27 (c)(1)</w:t>
      </w:r>
    </w:p>
    <w:p w14:paraId="15C59AB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(115*1*6)</w:t>
      </w:r>
      <w:proofErr w:type="gramStart"/>
      <w:r>
        <w:rPr>
          <w:rFonts w:ascii="Consolas" w:hAnsi="Consolas" w:cs="Arial"/>
          <w:sz w:val="18"/>
        </w:rPr>
        <w:t>/(</w:t>
      </w:r>
      <w:proofErr w:type="gramEnd"/>
      <w:r>
        <w:rPr>
          <w:rFonts w:ascii="Consolas" w:hAnsi="Consolas" w:cs="Arial"/>
          <w:sz w:val="18"/>
        </w:rPr>
        <w:t>250+0.6*6)</w:t>
      </w:r>
    </w:p>
    <w:p w14:paraId="28EF630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27.2 bars</w:t>
      </w:r>
    </w:p>
    <w:p w14:paraId="4B74DC3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7B7E67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lastRenderedPageBreak/>
        <w:t>Actual stress at given pressure and thickness, corroded [</w:t>
      </w:r>
      <w:proofErr w:type="spellStart"/>
      <w:r w:rsidRPr="000D0DAD">
        <w:rPr>
          <w:rFonts w:ascii="Arial" w:hAnsi="Consolas" w:cs="Arial"/>
          <w:color w:val="000000"/>
          <w:sz w:val="18"/>
        </w:rPr>
        <w:t>Sact</w:t>
      </w:r>
      <w:proofErr w:type="spellEnd"/>
      <w:r w:rsidRPr="000D0DAD">
        <w:rPr>
          <w:rFonts w:ascii="Arial" w:hAnsi="Consolas" w:cs="Arial"/>
          <w:color w:val="000000"/>
          <w:sz w:val="18"/>
        </w:rPr>
        <w:t>]:</w:t>
      </w:r>
    </w:p>
    <w:p w14:paraId="6DF3A53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(P*(R+0.6*t))/(E*t)</w:t>
      </w:r>
    </w:p>
    <w:p w14:paraId="7F8F0D5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(0.67*(250+0.6*6))</w:t>
      </w:r>
      <w:proofErr w:type="gramStart"/>
      <w:r>
        <w:rPr>
          <w:rFonts w:ascii="Consolas" w:hAnsi="Consolas" w:cs="Arial"/>
          <w:sz w:val="18"/>
        </w:rPr>
        <w:t>/(</w:t>
      </w:r>
      <w:proofErr w:type="gramEnd"/>
      <w:r>
        <w:rPr>
          <w:rFonts w:ascii="Consolas" w:hAnsi="Consolas" w:cs="Arial"/>
          <w:sz w:val="18"/>
        </w:rPr>
        <w:t>1*6)</w:t>
      </w:r>
    </w:p>
    <w:p w14:paraId="73A8F8C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2.828 N./mm²</w:t>
      </w:r>
    </w:p>
    <w:p w14:paraId="68D11C29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E0FFEE8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% Elongation per Table UG-79-1 (50*</w:t>
      </w:r>
      <w:proofErr w:type="spellStart"/>
      <w:r w:rsidRPr="000D0DAD">
        <w:rPr>
          <w:rFonts w:ascii="Arial" w:hAnsi="Consolas" w:cs="Arial"/>
          <w:color w:val="000000"/>
          <w:sz w:val="18"/>
        </w:rPr>
        <w:t>tnom</w:t>
      </w:r>
      <w:proofErr w:type="spellEnd"/>
      <w:r w:rsidRPr="000D0DAD">
        <w:rPr>
          <w:rFonts w:ascii="Arial" w:hAnsi="Consolas" w:cs="Arial"/>
          <w:color w:val="000000"/>
          <w:sz w:val="18"/>
        </w:rPr>
        <w:t>/</w:t>
      </w:r>
      <w:proofErr w:type="gramStart"/>
      <w:r w:rsidRPr="000D0DAD">
        <w:rPr>
          <w:rFonts w:ascii="Arial" w:hAnsi="Consolas" w:cs="Arial"/>
          <w:color w:val="000000"/>
          <w:sz w:val="18"/>
        </w:rPr>
        <w:t>Rf)*</w:t>
      </w:r>
      <w:proofErr w:type="gramEnd"/>
      <w:r w:rsidRPr="000D0DAD">
        <w:rPr>
          <w:rFonts w:ascii="Arial" w:hAnsi="Consolas" w:cs="Arial"/>
          <w:color w:val="000000"/>
          <w:sz w:val="18"/>
        </w:rPr>
        <w:t>(1-Rf/Ro)  1.186 %</w:t>
      </w:r>
    </w:p>
    <w:p w14:paraId="2905BE0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Note: Please Check Requirements of Table UHA-44 for Elongation limits.</w:t>
      </w:r>
    </w:p>
    <w:p w14:paraId="0D403C7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4840C59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00"/>
          <w:sz w:val="18"/>
        </w:rPr>
        <w:t xml:space="preserve">SA-240 316L, Min Metal Temp without impact per UHA-51:  -196 </w:t>
      </w:r>
      <w:r w:rsidRPr="000D0DAD">
        <w:rPr>
          <w:rFonts w:ascii="Arial" w:hAnsi="Consolas" w:cs="Arial"/>
          <w:i/>
          <w:color w:val="000000"/>
          <w:sz w:val="18"/>
        </w:rPr>
        <w:t>°</w:t>
      </w:r>
      <w:r w:rsidRPr="000D0DAD">
        <w:rPr>
          <w:rFonts w:ascii="Arial" w:hAnsi="Consolas" w:cs="Arial"/>
          <w:i/>
          <w:color w:val="000000"/>
          <w:sz w:val="18"/>
        </w:rPr>
        <w:t>C</w:t>
      </w:r>
    </w:p>
    <w:p w14:paraId="03A7C101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EF39FC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EE9725E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FF"/>
          <w:sz w:val="18"/>
        </w:rPr>
        <w:t>PV Elite is a trademark of Hexagon AB, 2024, All rights reserved.</w:t>
      </w:r>
    </w:p>
    <w:p w14:paraId="579FD19B" w14:textId="77777777" w:rsidR="000D0DAD" w:rsidRDefault="000D0DAD" w:rsidP="000D0DAD">
      <w:pPr>
        <w:rPr>
          <w:rFonts w:ascii="Consolas" w:hAnsi="Consolas" w:cs="Arial"/>
          <w:sz w:val="18"/>
        </w:rPr>
        <w:sectPr w:rsidR="000D0DAD" w:rsidSect="000D0DAD">
          <w:headerReference w:type="default" r:id="rId24"/>
          <w:pgSz w:w="12240" w:h="15840" w:code="1"/>
          <w:pgMar w:top="1440" w:right="504" w:bottom="720" w:left="360" w:header="720" w:footer="720" w:gutter="720"/>
          <w:cols w:space="720"/>
          <w:docGrid w:linePitch="272"/>
        </w:sectPr>
      </w:pPr>
    </w:p>
    <w:p w14:paraId="6D58D2BE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Consolas" w:hAnsi="Consolas" w:cs="Arial"/>
          <w:sz w:val="18"/>
        </w:rPr>
        <w:lastRenderedPageBreak/>
        <w:fldChar w:fldCharType="begin"/>
      </w:r>
      <w:r w:rsidRPr="000D0DAD">
        <w:rPr>
          <w:rFonts w:ascii="Consolas" w:hAnsi="Consolas" w:cs="Arial"/>
          <w:sz w:val="18"/>
        </w:rPr>
        <w:instrText xml:space="preserve"> TC "</w:instrText>
      </w:r>
      <w:bookmarkStart w:id="14" w:name="_Toc192856492"/>
      <w:r w:rsidRPr="000D0DAD">
        <w:rPr>
          <w:rFonts w:ascii="Consolas" w:hAnsi="Consolas" w:cs="Arial"/>
          <w:sz w:val="18"/>
        </w:rPr>
        <w:instrText>Pressure Test Results: Shop Test</w:instrText>
      </w:r>
      <w:bookmarkEnd w:id="14"/>
      <w:r w:rsidRPr="000D0DAD">
        <w:rPr>
          <w:rFonts w:ascii="Consolas" w:hAnsi="Consolas" w:cs="Arial"/>
          <w:sz w:val="18"/>
        </w:rPr>
        <w:instrText xml:space="preserve">" /f C </w:instrText>
      </w:r>
      <w:r w:rsidRPr="000D0DAD">
        <w:rPr>
          <w:rFonts w:ascii="Consolas" w:hAnsi="Consolas" w:cs="Arial"/>
          <w:sz w:val="18"/>
        </w:rPr>
        <w:fldChar w:fldCharType="end"/>
      </w:r>
    </w:p>
    <w:p w14:paraId="38B609ED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Hydrostatic Test Pressure Results:</w:t>
      </w:r>
    </w:p>
    <w:p w14:paraId="4CE33A32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B87E7D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UG99(</w:t>
      </w:r>
      <w:proofErr w:type="gramStart"/>
      <w:r>
        <w:rPr>
          <w:rFonts w:ascii="Consolas" w:hAnsi="Consolas" w:cs="Arial"/>
          <w:sz w:val="18"/>
        </w:rPr>
        <w:t xml:space="preserve">b)   </w:t>
      </w:r>
      <w:proofErr w:type="gramEnd"/>
      <w:r>
        <w:rPr>
          <w:rFonts w:ascii="Consolas" w:hAnsi="Consolas" w:cs="Arial"/>
          <w:sz w:val="18"/>
        </w:rPr>
        <w:t xml:space="preserve">       = 1.30 * M.A.W.P. * Sa/S               0.777 bars</w:t>
      </w:r>
    </w:p>
    <w:p w14:paraId="68198FE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UG99b(b)(35)     = 1.30 * Design Pres * Sa/S            0.777 bars</w:t>
      </w:r>
    </w:p>
    <w:p w14:paraId="7212DCF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UG99(c)          = 1.30 * M.A.P. - </w:t>
      </w:r>
      <w:proofErr w:type="gramStart"/>
      <w:r>
        <w:rPr>
          <w:rFonts w:ascii="Consolas" w:hAnsi="Consolas" w:cs="Arial"/>
          <w:sz w:val="18"/>
        </w:rPr>
        <w:t>Head(</w:t>
      </w:r>
      <w:proofErr w:type="spellStart"/>
      <w:proofErr w:type="gramEnd"/>
      <w:r>
        <w:rPr>
          <w:rFonts w:ascii="Consolas" w:hAnsi="Consolas" w:cs="Arial"/>
          <w:sz w:val="18"/>
        </w:rPr>
        <w:t>Hyd</w:t>
      </w:r>
      <w:proofErr w:type="spellEnd"/>
      <w:r>
        <w:rPr>
          <w:rFonts w:ascii="Consolas" w:hAnsi="Consolas" w:cs="Arial"/>
          <w:sz w:val="18"/>
        </w:rPr>
        <w:t>)            3.570 bars</w:t>
      </w:r>
    </w:p>
    <w:p w14:paraId="1C04FA6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UG100            = 1.10 * M.A.W.P. * Sa/S               0.657 bars</w:t>
      </w:r>
    </w:p>
    <w:p w14:paraId="7DC424F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PED              = </w:t>
      </w:r>
      <w:proofErr w:type="gramStart"/>
      <w:r>
        <w:rPr>
          <w:rFonts w:ascii="Consolas" w:hAnsi="Consolas" w:cs="Arial"/>
          <w:sz w:val="18"/>
        </w:rPr>
        <w:t>max(</w:t>
      </w:r>
      <w:proofErr w:type="gramEnd"/>
      <w:r>
        <w:rPr>
          <w:rFonts w:ascii="Consolas" w:hAnsi="Consolas" w:cs="Arial"/>
          <w:sz w:val="18"/>
        </w:rPr>
        <w:t>1.43*DP, 1.25*DP*ratio)          0.747 bars</w:t>
      </w:r>
    </w:p>
    <w:p w14:paraId="79193FA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PED&amp;UG99(b)(35</w:t>
      </w:r>
      <w:proofErr w:type="gramStart"/>
      <w:r>
        <w:rPr>
          <w:rFonts w:ascii="Consolas" w:hAnsi="Consolas" w:cs="Arial"/>
          <w:sz w:val="18"/>
        </w:rPr>
        <w:t>)  =</w:t>
      </w:r>
      <w:proofErr w:type="gramEnd"/>
      <w:r>
        <w:rPr>
          <w:rFonts w:ascii="Consolas" w:hAnsi="Consolas" w:cs="Arial"/>
          <w:sz w:val="18"/>
        </w:rPr>
        <w:t xml:space="preserve"> max(1.43*DP, 1.3*DP*ratio)           0.777 bars</w:t>
      </w:r>
    </w:p>
    <w:p w14:paraId="0BCAD21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App 27-4         = M.A.W.P.                             0.522 bars</w:t>
      </w:r>
    </w:p>
    <w:p w14:paraId="5CC0867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420C36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UG-99(b), Test Pressure Calculation:</w:t>
      </w:r>
    </w:p>
    <w:p w14:paraId="6421EC6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Test Factor * MAWP * Stress Ratio</w:t>
      </w:r>
    </w:p>
    <w:p w14:paraId="17E09D7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1.3 * 0.52 * 1.14</w:t>
      </w:r>
    </w:p>
    <w:p w14:paraId="21E78B6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0.777 bars</w:t>
      </w:r>
    </w:p>
    <w:p w14:paraId="73D0EABF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9668703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Vertical Test performed per: UG-99b</w:t>
      </w:r>
    </w:p>
    <w:p w14:paraId="155B2CEB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345A345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 xml:space="preserve">Please note that Nozzle, Shell, Head, Flange, </w:t>
      </w:r>
      <w:proofErr w:type="spellStart"/>
      <w:r w:rsidRPr="000D0DAD">
        <w:rPr>
          <w:rFonts w:ascii="Arial" w:hAnsi="Consolas" w:cs="Arial"/>
          <w:i/>
          <w:color w:val="0000FF"/>
          <w:sz w:val="18"/>
        </w:rPr>
        <w:t>etc</w:t>
      </w:r>
      <w:proofErr w:type="spellEnd"/>
      <w:r w:rsidRPr="000D0DAD">
        <w:rPr>
          <w:rFonts w:ascii="Arial" w:hAnsi="Consolas" w:cs="Arial"/>
          <w:i/>
          <w:color w:val="0000FF"/>
          <w:sz w:val="18"/>
        </w:rPr>
        <w:t xml:space="preserve"> MAWPs are all considered</w:t>
      </w:r>
    </w:p>
    <w:p w14:paraId="02C061B2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when determining the hydrotest pressure for those test types that are based</w:t>
      </w:r>
    </w:p>
    <w:p w14:paraId="6265A770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on the MAWP of the vessel.</w:t>
      </w:r>
    </w:p>
    <w:p w14:paraId="444DCBB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01C0FDE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  <w:u w:val="single"/>
        </w:rPr>
        <w:t>Stresses on Elements due to Test Pressure (N./mm</w:t>
      </w:r>
      <w:r w:rsidRPr="000D0DAD">
        <w:rPr>
          <w:rFonts w:ascii="Tahoma" w:hAnsi="Consolas" w:cs="Arial"/>
          <w:b/>
          <w:color w:val="000000"/>
          <w:sz w:val="18"/>
          <w:u w:val="single"/>
        </w:rPr>
        <w:t>²</w:t>
      </w:r>
      <w:r w:rsidRPr="000D0DAD">
        <w:rPr>
          <w:rFonts w:ascii="Tahoma" w:hAnsi="Consolas" w:cs="Arial"/>
          <w:b/>
          <w:color w:val="000000"/>
          <w:sz w:val="18"/>
          <w:u w:val="single"/>
        </w:rPr>
        <w:t xml:space="preserve"> &amp; bars):</w:t>
      </w:r>
    </w:p>
    <w:p w14:paraId="4C227720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151C28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From To              |    Stress </w:t>
      </w:r>
      <w:proofErr w:type="gramStart"/>
      <w:r>
        <w:rPr>
          <w:rFonts w:ascii="Consolas" w:hAnsi="Consolas" w:cs="Arial"/>
          <w:sz w:val="18"/>
        </w:rPr>
        <w:t>|  Allowable</w:t>
      </w:r>
      <w:proofErr w:type="gramEnd"/>
      <w:r>
        <w:rPr>
          <w:rFonts w:ascii="Consolas" w:hAnsi="Consolas" w:cs="Arial"/>
          <w:sz w:val="18"/>
        </w:rPr>
        <w:t xml:space="preserve"> |       Ratio | Pressure |</w:t>
      </w:r>
    </w:p>
    <w:p w14:paraId="74580B6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</w:t>
      </w:r>
    </w:p>
    <w:p w14:paraId="2C21091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BOTTOM DISH          |       3.9 |      153.0 |       0.026 |     0.94 |</w:t>
      </w:r>
    </w:p>
    <w:p w14:paraId="7587765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SHELL                |       3.9 |      153.0 |       0.025 |     0.92 |</w:t>
      </w:r>
    </w:p>
    <w:p w14:paraId="6CC6B0A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</w:t>
      </w:r>
    </w:p>
    <w:p w14:paraId="695B9716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B3C5FE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FF8E55"/>
          <w:sz w:val="18"/>
        </w:rPr>
        <w:t xml:space="preserve">Theoretical Maximum Allowable test pressure </w:t>
      </w:r>
      <w:proofErr w:type="gramStart"/>
      <w:r w:rsidRPr="000D0DAD">
        <w:rPr>
          <w:rFonts w:ascii="Arial" w:hAnsi="Consolas" w:cs="Arial"/>
          <w:b/>
          <w:color w:val="FF8E55"/>
          <w:sz w:val="18"/>
        </w:rPr>
        <w:t>is :</w:t>
      </w:r>
      <w:proofErr w:type="gramEnd"/>
      <w:r w:rsidRPr="000D0DAD">
        <w:rPr>
          <w:rFonts w:ascii="Arial" w:hAnsi="Consolas" w:cs="Arial"/>
          <w:b/>
          <w:color w:val="FF8E55"/>
          <w:sz w:val="18"/>
        </w:rPr>
        <w:t xml:space="preserve"> 36.470  bars</w:t>
      </w:r>
    </w:p>
    <w:p w14:paraId="7B25B789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2BD1539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Stress ratios for Nozzle and Pad Materials (N./mm</w:t>
      </w:r>
      <w:r w:rsidRPr="000D0DAD">
        <w:rPr>
          <w:rFonts w:ascii="Tahoma" w:hAnsi="Consolas" w:cs="Arial"/>
          <w:b/>
          <w:color w:val="000000"/>
          <w:sz w:val="18"/>
        </w:rPr>
        <w:t>²</w:t>
      </w:r>
      <w:r w:rsidRPr="000D0DAD">
        <w:rPr>
          <w:rFonts w:ascii="Tahoma" w:hAnsi="Consolas" w:cs="Arial"/>
          <w:b/>
          <w:color w:val="000000"/>
          <w:sz w:val="18"/>
        </w:rPr>
        <w:t>):</w:t>
      </w:r>
    </w:p>
    <w:p w14:paraId="0518072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0D04E5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Description          | Pad/Nozzle |   Ambient |    Operating |   Ratio |</w:t>
      </w:r>
    </w:p>
    <w:p w14:paraId="351DE77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</w:t>
      </w:r>
    </w:p>
    <w:p w14:paraId="22D5C5F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N5                   |     Nozzle |    115.00 |       100.50 |   1.144 |</w:t>
      </w:r>
    </w:p>
    <w:p w14:paraId="2D5F153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N8                   |     Nozzle |    115.00 |       100.50 |   1.144 |</w:t>
      </w:r>
    </w:p>
    <w:p w14:paraId="0F76ACD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N6A                  |     Nozzle |    115.00 |       100.50 |   1.144 |</w:t>
      </w:r>
    </w:p>
    <w:p w14:paraId="3A0E052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N6B                  |     Nozzle |    115.00 |       100.50 |   1.144 |</w:t>
      </w:r>
    </w:p>
    <w:p w14:paraId="59CFA7C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N4A                  |     Nozzle |    115.00 |       100.50 |   1.144 |</w:t>
      </w:r>
    </w:p>
    <w:p w14:paraId="3CD3C97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N4B                  |     Nozzle |    115.00 |       100.50 |   1.144 |</w:t>
      </w:r>
    </w:p>
    <w:p w14:paraId="6861510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M1                   |     Nozzle |    115.00 |       100.50 |   1.144 |</w:t>
      </w:r>
    </w:p>
    <w:p w14:paraId="5F590B7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M1                   |        Pad |    115.00 |       100.50 |   1.144 |</w:t>
      </w:r>
    </w:p>
    <w:p w14:paraId="52CD337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N1                   |     Nozzle |    115.00 |       100.50 |   1.144 |</w:t>
      </w:r>
    </w:p>
    <w:p w14:paraId="3107BC3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N1                   |        Pad |    115.00 |       100.46 |   1.145 |</w:t>
      </w:r>
    </w:p>
    <w:p w14:paraId="66965EC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N7                   |     Nozzle |    115.00 |       100.50 |   1.144 |</w:t>
      </w:r>
    </w:p>
    <w:p w14:paraId="7A5A9B8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N7                   |        Pad |    115.00 |       100.50 |   1.144 |</w:t>
      </w:r>
    </w:p>
    <w:p w14:paraId="0D3EA62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N9                   |     Nozzle |    115.00 |       100.50 |   1.144 |</w:t>
      </w:r>
    </w:p>
    <w:p w14:paraId="77C1545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N9                   |        Pad |    115.00 |       100.50 |   1.144 |</w:t>
      </w:r>
    </w:p>
    <w:p w14:paraId="34E481C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N10                  |     Nozzle |    115.00 |       100.50 |   1.144 |</w:t>
      </w:r>
    </w:p>
    <w:p w14:paraId="248A701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N10                  |        Pad |    115.00 |       100.50 |   1.144 |</w:t>
      </w:r>
    </w:p>
    <w:p w14:paraId="5E991B5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N3                   |     Nozzle |    115.00 |       100.50 |   1.144 |</w:t>
      </w:r>
    </w:p>
    <w:p w14:paraId="44EEC45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N3                   |        Pad |    115.00 |       100.50 |   1.144 |</w:t>
      </w:r>
    </w:p>
    <w:p w14:paraId="6270A02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N2                   |     Nozzle |    115.00 |       100.50 |   1.144 |</w:t>
      </w:r>
    </w:p>
    <w:p w14:paraId="2E7A4B2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N2                   |        Pad |    115.00 |       100.50 |   1.144 |</w:t>
      </w:r>
    </w:p>
    <w:p w14:paraId="6E6B1BC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</w:t>
      </w:r>
    </w:p>
    <w:p w14:paraId="41037E5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Minimum                                                          1.144</w:t>
      </w:r>
    </w:p>
    <w:p w14:paraId="435B8B7F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FD43B2C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Stress ratios for Pressurized Vessel Elements (N./mm</w:t>
      </w:r>
      <w:r w:rsidRPr="000D0DAD">
        <w:rPr>
          <w:rFonts w:ascii="Tahoma" w:hAnsi="Consolas" w:cs="Arial"/>
          <w:b/>
          <w:color w:val="000000"/>
          <w:sz w:val="18"/>
        </w:rPr>
        <w:t>²</w:t>
      </w:r>
      <w:r w:rsidRPr="000D0DAD">
        <w:rPr>
          <w:rFonts w:ascii="Tahoma" w:hAnsi="Consolas" w:cs="Arial"/>
          <w:b/>
          <w:color w:val="000000"/>
          <w:sz w:val="18"/>
        </w:rPr>
        <w:t>):</w:t>
      </w:r>
    </w:p>
    <w:p w14:paraId="45C3B55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2C81FA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lastRenderedPageBreak/>
        <w:t xml:space="preserve"> Description                       |   Ambient |    Operating |   Ratio |</w:t>
      </w:r>
    </w:p>
    <w:p w14:paraId="06F426A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</w:t>
      </w:r>
    </w:p>
    <w:p w14:paraId="3081F41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BOTTOM DISH                       |    115.00 |       100.50 |   1.144 |</w:t>
      </w:r>
    </w:p>
    <w:p w14:paraId="4B8BB1E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SHELL                             |    115.00 |       100.46 |   1.145 |</w:t>
      </w:r>
    </w:p>
    <w:p w14:paraId="46B1F74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RING FLANGE                       |    115.00 |       100.50 |   1.144 |</w:t>
      </w:r>
    </w:p>
    <w:p w14:paraId="4E407CE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COVER FLANGE                      |    115.00 |       100.50 |   1.144 |</w:t>
      </w:r>
    </w:p>
    <w:p w14:paraId="33183A6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</w:t>
      </w:r>
    </w:p>
    <w:p w14:paraId="0862554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Minimum                                                          1.144</w:t>
      </w:r>
    </w:p>
    <w:p w14:paraId="5FD08F9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B717C0D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Hoop Stress in Nozzle Wall during Pressure Test (N./mm</w:t>
      </w:r>
      <w:r w:rsidRPr="000D0DAD">
        <w:rPr>
          <w:rFonts w:ascii="Tahoma" w:hAnsi="Consolas" w:cs="Arial"/>
          <w:b/>
          <w:color w:val="000000"/>
          <w:sz w:val="18"/>
        </w:rPr>
        <w:t>²</w:t>
      </w:r>
      <w:r w:rsidRPr="000D0DAD">
        <w:rPr>
          <w:rFonts w:ascii="Tahoma" w:hAnsi="Consolas" w:cs="Arial"/>
          <w:b/>
          <w:color w:val="000000"/>
          <w:sz w:val="18"/>
        </w:rPr>
        <w:t>):</w:t>
      </w:r>
    </w:p>
    <w:p w14:paraId="652CBAA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DB3075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Description                       |   Ambient |    Operating |   Ratio |</w:t>
      </w:r>
    </w:p>
    <w:p w14:paraId="7DA5ACF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</w:t>
      </w:r>
    </w:p>
    <w:p w14:paraId="05B51D1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N5                                |      0.29 |       153.00 |   0.002 |</w:t>
      </w:r>
    </w:p>
    <w:p w14:paraId="53AAD4C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N8                                |      0.29 |       153.00 |   0.002 |</w:t>
      </w:r>
    </w:p>
    <w:p w14:paraId="71819B9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N6A                               |      0.24 |       153.00 |   0.002 |</w:t>
      </w:r>
    </w:p>
    <w:p w14:paraId="2F4FB84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N6B                               |      0.28 |       153.00 |   0.002 |</w:t>
      </w:r>
    </w:p>
    <w:p w14:paraId="480E40F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N4A                               |      0.24 |       153.00 |   0.002 |</w:t>
      </w:r>
    </w:p>
    <w:p w14:paraId="2C4A2AD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N4B                               |      0.28 |       153.00 |   0.002 |</w:t>
      </w:r>
    </w:p>
    <w:p w14:paraId="6858ACE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M1                                |      1.30 |       153.00 |   0.009 |</w:t>
      </w:r>
    </w:p>
    <w:p w14:paraId="1FBD3A5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N1                                |      0.24 |       153.00 |   0.002 |</w:t>
      </w:r>
    </w:p>
    <w:p w14:paraId="5ABA22F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N7                                |      0.24 |       153.00 |   0.002 |</w:t>
      </w:r>
    </w:p>
    <w:p w14:paraId="05533F6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N9                                |      0.24 |       153.00 |   0.002 |</w:t>
      </w:r>
    </w:p>
    <w:p w14:paraId="4DD03D9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N10                               |      0.24 |       153.00 |   0.002 |</w:t>
      </w:r>
    </w:p>
    <w:p w14:paraId="02DD64C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N3                                |      0.71 |       153.00 |   0.005 |</w:t>
      </w:r>
    </w:p>
    <w:p w14:paraId="1A3B52A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N2                                |      0.24 |       153.00 |   0.002 |</w:t>
      </w:r>
    </w:p>
    <w:p w14:paraId="0E55B6E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</w:t>
      </w:r>
    </w:p>
    <w:p w14:paraId="5E0BD37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0C8ADC6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Elements Suitable for Test Pressure.</w:t>
      </w:r>
    </w:p>
    <w:p w14:paraId="73DF8380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5A555CC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FF"/>
          <w:sz w:val="18"/>
        </w:rPr>
        <w:t>PV Elite is a trademark of Hexagon AB, 2024, All rights reserved.</w:t>
      </w:r>
    </w:p>
    <w:p w14:paraId="22090435" w14:textId="77777777" w:rsidR="000D0DAD" w:rsidRDefault="000D0DAD" w:rsidP="000D0DAD">
      <w:pPr>
        <w:rPr>
          <w:rFonts w:ascii="Consolas" w:hAnsi="Consolas" w:cs="Arial"/>
          <w:sz w:val="18"/>
        </w:rPr>
        <w:sectPr w:rsidR="000D0DAD" w:rsidSect="000D0DAD">
          <w:headerReference w:type="default" r:id="rId25"/>
          <w:pgSz w:w="12240" w:h="15840" w:code="1"/>
          <w:pgMar w:top="1440" w:right="504" w:bottom="720" w:left="360" w:header="720" w:footer="720" w:gutter="720"/>
          <w:cols w:space="720"/>
          <w:docGrid w:linePitch="272"/>
        </w:sectPr>
      </w:pPr>
    </w:p>
    <w:p w14:paraId="38C848EA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Consolas" w:hAnsi="Consolas" w:cs="Arial"/>
          <w:sz w:val="18"/>
        </w:rPr>
        <w:lastRenderedPageBreak/>
        <w:fldChar w:fldCharType="begin"/>
      </w:r>
      <w:r w:rsidRPr="000D0DAD">
        <w:rPr>
          <w:rFonts w:ascii="Consolas" w:hAnsi="Consolas" w:cs="Arial"/>
          <w:sz w:val="18"/>
        </w:rPr>
        <w:instrText xml:space="preserve"> TC "</w:instrText>
      </w:r>
      <w:bookmarkStart w:id="15" w:name="_Toc192856493"/>
      <w:r w:rsidRPr="000D0DAD">
        <w:rPr>
          <w:rFonts w:ascii="Consolas" w:hAnsi="Consolas" w:cs="Arial"/>
          <w:sz w:val="18"/>
        </w:rPr>
        <w:instrText>Pressure Test Results: Field Test</w:instrText>
      </w:r>
      <w:bookmarkEnd w:id="15"/>
      <w:r w:rsidRPr="000D0DAD">
        <w:rPr>
          <w:rFonts w:ascii="Consolas" w:hAnsi="Consolas" w:cs="Arial"/>
          <w:sz w:val="18"/>
        </w:rPr>
        <w:instrText xml:space="preserve">" /f C </w:instrText>
      </w:r>
      <w:r w:rsidRPr="000D0DAD">
        <w:rPr>
          <w:rFonts w:ascii="Consolas" w:hAnsi="Consolas" w:cs="Arial"/>
          <w:sz w:val="18"/>
        </w:rPr>
        <w:fldChar w:fldCharType="end"/>
      </w:r>
    </w:p>
    <w:p w14:paraId="40781A80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Hydrostatic Test Pressure Results:</w:t>
      </w:r>
    </w:p>
    <w:p w14:paraId="640408F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ABE8BE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UG99(</w:t>
      </w:r>
      <w:proofErr w:type="gramStart"/>
      <w:r>
        <w:rPr>
          <w:rFonts w:ascii="Consolas" w:hAnsi="Consolas" w:cs="Arial"/>
          <w:sz w:val="18"/>
        </w:rPr>
        <w:t xml:space="preserve">b)   </w:t>
      </w:r>
      <w:proofErr w:type="gramEnd"/>
      <w:r>
        <w:rPr>
          <w:rFonts w:ascii="Consolas" w:hAnsi="Consolas" w:cs="Arial"/>
          <w:sz w:val="18"/>
        </w:rPr>
        <w:t xml:space="preserve">       = 1.30 * M.A.W.P. * Sa/S               0.777 bars</w:t>
      </w:r>
    </w:p>
    <w:p w14:paraId="1FA42D9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UG99b(b)(35)     = 1.30 * Design Pres * Sa/S            0.777 bars</w:t>
      </w:r>
    </w:p>
    <w:p w14:paraId="3D01820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UG99(c)          = 1.30 * M.A.P. - </w:t>
      </w:r>
      <w:proofErr w:type="gramStart"/>
      <w:r>
        <w:rPr>
          <w:rFonts w:ascii="Consolas" w:hAnsi="Consolas" w:cs="Arial"/>
          <w:sz w:val="18"/>
        </w:rPr>
        <w:t>Head(</w:t>
      </w:r>
      <w:proofErr w:type="spellStart"/>
      <w:proofErr w:type="gramEnd"/>
      <w:r>
        <w:rPr>
          <w:rFonts w:ascii="Consolas" w:hAnsi="Consolas" w:cs="Arial"/>
          <w:sz w:val="18"/>
        </w:rPr>
        <w:t>Hyd</w:t>
      </w:r>
      <w:proofErr w:type="spellEnd"/>
      <w:r>
        <w:rPr>
          <w:rFonts w:ascii="Consolas" w:hAnsi="Consolas" w:cs="Arial"/>
          <w:sz w:val="18"/>
        </w:rPr>
        <w:t>)            3.570 bars</w:t>
      </w:r>
    </w:p>
    <w:p w14:paraId="6EA37A2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UG100            = 1.10 * M.A.W.P. * Sa/S               0.657 bars</w:t>
      </w:r>
    </w:p>
    <w:p w14:paraId="361636E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PED              = </w:t>
      </w:r>
      <w:proofErr w:type="gramStart"/>
      <w:r>
        <w:rPr>
          <w:rFonts w:ascii="Consolas" w:hAnsi="Consolas" w:cs="Arial"/>
          <w:sz w:val="18"/>
        </w:rPr>
        <w:t>max(</w:t>
      </w:r>
      <w:proofErr w:type="gramEnd"/>
      <w:r>
        <w:rPr>
          <w:rFonts w:ascii="Consolas" w:hAnsi="Consolas" w:cs="Arial"/>
          <w:sz w:val="18"/>
        </w:rPr>
        <w:t>1.43*DP, 1.25*DP*ratio)          0.747 bars</w:t>
      </w:r>
    </w:p>
    <w:p w14:paraId="0F490B4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PED&amp;UG99(b)(35</w:t>
      </w:r>
      <w:proofErr w:type="gramStart"/>
      <w:r>
        <w:rPr>
          <w:rFonts w:ascii="Consolas" w:hAnsi="Consolas" w:cs="Arial"/>
          <w:sz w:val="18"/>
        </w:rPr>
        <w:t>)  =</w:t>
      </w:r>
      <w:proofErr w:type="gramEnd"/>
      <w:r>
        <w:rPr>
          <w:rFonts w:ascii="Consolas" w:hAnsi="Consolas" w:cs="Arial"/>
          <w:sz w:val="18"/>
        </w:rPr>
        <w:t xml:space="preserve"> max(1.43*DP, 1.3*DP*ratio)           0.777 bars</w:t>
      </w:r>
    </w:p>
    <w:p w14:paraId="59029B5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App 27-4         = M.A.W.P.                             0.522 bars</w:t>
      </w:r>
    </w:p>
    <w:p w14:paraId="35BF43AB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3B5B42E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UG-99(b), Test Pressure Calculation:</w:t>
      </w:r>
    </w:p>
    <w:p w14:paraId="451CD17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Test Factor * MAWP * Stress Ratio</w:t>
      </w:r>
    </w:p>
    <w:p w14:paraId="536B04E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1.3 * 0.52 * 1.14</w:t>
      </w:r>
    </w:p>
    <w:p w14:paraId="6EB6B8D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0.777 bars</w:t>
      </w:r>
    </w:p>
    <w:p w14:paraId="6F27253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0206734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Vertical Test performed per: UG-99b</w:t>
      </w:r>
    </w:p>
    <w:p w14:paraId="335389E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EB7E58E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 xml:space="preserve">Please note that Nozzle, Shell, Head, Flange, </w:t>
      </w:r>
      <w:proofErr w:type="spellStart"/>
      <w:r w:rsidRPr="000D0DAD">
        <w:rPr>
          <w:rFonts w:ascii="Arial" w:hAnsi="Consolas" w:cs="Arial"/>
          <w:i/>
          <w:color w:val="0000FF"/>
          <w:sz w:val="18"/>
        </w:rPr>
        <w:t>etc</w:t>
      </w:r>
      <w:proofErr w:type="spellEnd"/>
      <w:r w:rsidRPr="000D0DAD">
        <w:rPr>
          <w:rFonts w:ascii="Arial" w:hAnsi="Consolas" w:cs="Arial"/>
          <w:i/>
          <w:color w:val="0000FF"/>
          <w:sz w:val="18"/>
        </w:rPr>
        <w:t xml:space="preserve"> MAWPs are all considered</w:t>
      </w:r>
    </w:p>
    <w:p w14:paraId="65C96895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when determining the hydrotest pressure for those test types that are based</w:t>
      </w:r>
    </w:p>
    <w:p w14:paraId="68D08BE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on the MAWP of the vessel.</w:t>
      </w:r>
    </w:p>
    <w:p w14:paraId="5E23361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D69963D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  <w:u w:val="single"/>
        </w:rPr>
        <w:t>Stresses on Elements due to Test Pressure (N./mm</w:t>
      </w:r>
      <w:r w:rsidRPr="000D0DAD">
        <w:rPr>
          <w:rFonts w:ascii="Tahoma" w:hAnsi="Consolas" w:cs="Arial"/>
          <w:b/>
          <w:color w:val="000000"/>
          <w:sz w:val="18"/>
          <w:u w:val="single"/>
        </w:rPr>
        <w:t>²</w:t>
      </w:r>
      <w:r w:rsidRPr="000D0DAD">
        <w:rPr>
          <w:rFonts w:ascii="Tahoma" w:hAnsi="Consolas" w:cs="Arial"/>
          <w:b/>
          <w:color w:val="000000"/>
          <w:sz w:val="18"/>
          <w:u w:val="single"/>
        </w:rPr>
        <w:t xml:space="preserve"> &amp; bars):</w:t>
      </w:r>
    </w:p>
    <w:p w14:paraId="139237B0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D1E9A7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From To              |    Stress </w:t>
      </w:r>
      <w:proofErr w:type="gramStart"/>
      <w:r>
        <w:rPr>
          <w:rFonts w:ascii="Consolas" w:hAnsi="Consolas" w:cs="Arial"/>
          <w:sz w:val="18"/>
        </w:rPr>
        <w:t>|  Allowable</w:t>
      </w:r>
      <w:proofErr w:type="gramEnd"/>
      <w:r>
        <w:rPr>
          <w:rFonts w:ascii="Consolas" w:hAnsi="Consolas" w:cs="Arial"/>
          <w:sz w:val="18"/>
        </w:rPr>
        <w:t xml:space="preserve"> |       Ratio | Pressure |</w:t>
      </w:r>
    </w:p>
    <w:p w14:paraId="33E1B8B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</w:t>
      </w:r>
    </w:p>
    <w:p w14:paraId="463FDD0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BOTTOM DISH          |       3.9 |      153.0 |       0.026 |     0.94 |</w:t>
      </w:r>
    </w:p>
    <w:p w14:paraId="11797AC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SHELL                |       3.9 |      153.0 |       0.025 |     0.92 |</w:t>
      </w:r>
    </w:p>
    <w:p w14:paraId="5B6E60D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</w:t>
      </w:r>
    </w:p>
    <w:p w14:paraId="20079CAA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BBBF97A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FF8E55"/>
          <w:sz w:val="18"/>
        </w:rPr>
        <w:t xml:space="preserve">Theoretical Maximum Allowable test pressure </w:t>
      </w:r>
      <w:proofErr w:type="gramStart"/>
      <w:r w:rsidRPr="000D0DAD">
        <w:rPr>
          <w:rFonts w:ascii="Arial" w:hAnsi="Consolas" w:cs="Arial"/>
          <w:b/>
          <w:color w:val="FF8E55"/>
          <w:sz w:val="18"/>
        </w:rPr>
        <w:t>is :</w:t>
      </w:r>
      <w:proofErr w:type="gramEnd"/>
      <w:r w:rsidRPr="000D0DAD">
        <w:rPr>
          <w:rFonts w:ascii="Arial" w:hAnsi="Consolas" w:cs="Arial"/>
          <w:b/>
          <w:color w:val="FF8E55"/>
          <w:sz w:val="18"/>
        </w:rPr>
        <w:t xml:space="preserve"> 36.470  bars</w:t>
      </w:r>
    </w:p>
    <w:p w14:paraId="1807FB0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9265899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Stress ratios for Nozzle and Pad Materials (N./mm</w:t>
      </w:r>
      <w:r w:rsidRPr="000D0DAD">
        <w:rPr>
          <w:rFonts w:ascii="Tahoma" w:hAnsi="Consolas" w:cs="Arial"/>
          <w:b/>
          <w:color w:val="000000"/>
          <w:sz w:val="18"/>
        </w:rPr>
        <w:t>²</w:t>
      </w:r>
      <w:r w:rsidRPr="000D0DAD">
        <w:rPr>
          <w:rFonts w:ascii="Tahoma" w:hAnsi="Consolas" w:cs="Arial"/>
          <w:b/>
          <w:color w:val="000000"/>
          <w:sz w:val="18"/>
        </w:rPr>
        <w:t>):</w:t>
      </w:r>
    </w:p>
    <w:p w14:paraId="4EA4EDCA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962CB4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Description          | Pad/Nozzle |   Ambient |    Operating |   Ratio |</w:t>
      </w:r>
    </w:p>
    <w:p w14:paraId="423FAB9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</w:t>
      </w:r>
    </w:p>
    <w:p w14:paraId="3D7586E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N5                   |     Nozzle |    115.00 |       100.50 |   1.144 |</w:t>
      </w:r>
    </w:p>
    <w:p w14:paraId="2DF7ABF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N8                   |     Nozzle |    115.00 |       100.50 |   1.144 |</w:t>
      </w:r>
    </w:p>
    <w:p w14:paraId="0134052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N6A                  |     Nozzle |    115.00 |       100.50 |   1.144 |</w:t>
      </w:r>
    </w:p>
    <w:p w14:paraId="1714C5A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N6B                  |     Nozzle |    115.00 |       100.50 |   1.144 |</w:t>
      </w:r>
    </w:p>
    <w:p w14:paraId="1333AC0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N4A                  |     Nozzle |    115.00 |       100.50 |   1.144 |</w:t>
      </w:r>
    </w:p>
    <w:p w14:paraId="0DB1B19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N4B                  |     Nozzle |    115.00 |       100.50 |   1.144 |</w:t>
      </w:r>
    </w:p>
    <w:p w14:paraId="0DE4277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M1                   |     Nozzle |    115.00 |       100.50 |   1.144 |</w:t>
      </w:r>
    </w:p>
    <w:p w14:paraId="66F3F94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M1                   |        Pad |    115.00 |       100.50 |   1.144 |</w:t>
      </w:r>
    </w:p>
    <w:p w14:paraId="3E707E4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N1                   |     Nozzle |    115.00 |       100.50 |   1.144 |</w:t>
      </w:r>
    </w:p>
    <w:p w14:paraId="6FD17EA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N1                   |        Pad |    115.00 |       100.46 |   1.145 |</w:t>
      </w:r>
    </w:p>
    <w:p w14:paraId="0490747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N7                   |     Nozzle |    115.00 |       100.50 |   1.144 |</w:t>
      </w:r>
    </w:p>
    <w:p w14:paraId="2B858D0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N7                   |        Pad |    115.00 |       100.50 |   1.144 |</w:t>
      </w:r>
    </w:p>
    <w:p w14:paraId="1364403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N9                   |     Nozzle |    115.00 |       100.50 |   1.144 |</w:t>
      </w:r>
    </w:p>
    <w:p w14:paraId="124A9E6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N9                   |        Pad |    115.00 |       100.50 |   1.144 |</w:t>
      </w:r>
    </w:p>
    <w:p w14:paraId="05E0BBE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N10                  |     Nozzle |    115.00 |       100.50 |   1.144 |</w:t>
      </w:r>
    </w:p>
    <w:p w14:paraId="7A8CB26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N10                  |        Pad |    115.00 |       100.50 |   1.144 |</w:t>
      </w:r>
    </w:p>
    <w:p w14:paraId="20CF796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N3                   |     Nozzle |    115.00 |       100.50 |   1.144 |</w:t>
      </w:r>
    </w:p>
    <w:p w14:paraId="6177113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N3                   |        Pad |    115.00 |       100.50 |   1.144 |</w:t>
      </w:r>
    </w:p>
    <w:p w14:paraId="1ED0473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N2                   |     Nozzle |    115.00 |       100.50 |   1.144 |</w:t>
      </w:r>
    </w:p>
    <w:p w14:paraId="607D283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N2                   |        Pad |    115.00 |       100.50 |   1.144 |</w:t>
      </w:r>
    </w:p>
    <w:p w14:paraId="4F3A706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</w:t>
      </w:r>
    </w:p>
    <w:p w14:paraId="28035EF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Minimum                                                          1.144</w:t>
      </w:r>
    </w:p>
    <w:p w14:paraId="4D322D9D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BCA2F7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Stress ratios for Pressurized Vessel Elements (N./mm</w:t>
      </w:r>
      <w:r w:rsidRPr="000D0DAD">
        <w:rPr>
          <w:rFonts w:ascii="Tahoma" w:hAnsi="Consolas" w:cs="Arial"/>
          <w:b/>
          <w:color w:val="000000"/>
          <w:sz w:val="18"/>
        </w:rPr>
        <w:t>²</w:t>
      </w:r>
      <w:r w:rsidRPr="000D0DAD">
        <w:rPr>
          <w:rFonts w:ascii="Tahoma" w:hAnsi="Consolas" w:cs="Arial"/>
          <w:b/>
          <w:color w:val="000000"/>
          <w:sz w:val="18"/>
        </w:rPr>
        <w:t>):</w:t>
      </w:r>
    </w:p>
    <w:p w14:paraId="03DE3CA6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A529A0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lastRenderedPageBreak/>
        <w:t xml:space="preserve"> Description                       |   Ambient |    Operating |   Ratio |</w:t>
      </w:r>
    </w:p>
    <w:p w14:paraId="0CB286F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</w:t>
      </w:r>
    </w:p>
    <w:p w14:paraId="25D3276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BOTTOM DISH                       |    115.00 |       100.50 |   1.144 |</w:t>
      </w:r>
    </w:p>
    <w:p w14:paraId="72BA77C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SHELL                             |    115.00 |       100.46 |   1.145 |</w:t>
      </w:r>
    </w:p>
    <w:p w14:paraId="26187BD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RING FLANGE                       |    115.00 |       100.50 |   1.144 |</w:t>
      </w:r>
    </w:p>
    <w:p w14:paraId="59604D6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COVER FLANGE                      |    115.00 |       100.50 |   1.144 |</w:t>
      </w:r>
    </w:p>
    <w:p w14:paraId="097C2DE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</w:t>
      </w:r>
    </w:p>
    <w:p w14:paraId="44611A3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Minimum                                                          1.144</w:t>
      </w:r>
    </w:p>
    <w:p w14:paraId="3B2A2E7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5B0B437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Hoop Stress in Nozzle Wall during Pressure Test (N./mm</w:t>
      </w:r>
      <w:r w:rsidRPr="000D0DAD">
        <w:rPr>
          <w:rFonts w:ascii="Tahoma" w:hAnsi="Consolas" w:cs="Arial"/>
          <w:b/>
          <w:color w:val="000000"/>
          <w:sz w:val="18"/>
        </w:rPr>
        <w:t>²</w:t>
      </w:r>
      <w:r w:rsidRPr="000D0DAD">
        <w:rPr>
          <w:rFonts w:ascii="Tahoma" w:hAnsi="Consolas" w:cs="Arial"/>
          <w:b/>
          <w:color w:val="000000"/>
          <w:sz w:val="18"/>
        </w:rPr>
        <w:t>):</w:t>
      </w:r>
    </w:p>
    <w:p w14:paraId="7906D9C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A40234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Description                       |   Ambient |    Operating |   Ratio |</w:t>
      </w:r>
    </w:p>
    <w:p w14:paraId="5D6ED63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</w:t>
      </w:r>
    </w:p>
    <w:p w14:paraId="7964B62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N5                                |      0.29 |       153.00 |   0.002 |</w:t>
      </w:r>
    </w:p>
    <w:p w14:paraId="364E346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N8                                |      0.29 |       153.00 |   0.002 |</w:t>
      </w:r>
    </w:p>
    <w:p w14:paraId="406304F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N6A                               |      0.24 |       153.00 |   0.002 |</w:t>
      </w:r>
    </w:p>
    <w:p w14:paraId="64306DC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N6B                               |      0.28 |       153.00 |   0.002 |</w:t>
      </w:r>
    </w:p>
    <w:p w14:paraId="682D2B1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N4A                               |      0.24 |       153.00 |   0.002 |</w:t>
      </w:r>
    </w:p>
    <w:p w14:paraId="476F441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N4B                               |      0.28 |       153.00 |   0.002 |</w:t>
      </w:r>
    </w:p>
    <w:p w14:paraId="4AE24B8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M1                                |      1.30 |       153.00 |   0.009 |</w:t>
      </w:r>
    </w:p>
    <w:p w14:paraId="4B081CE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N1                                |      0.24 |       153.00 |   0.002 |</w:t>
      </w:r>
    </w:p>
    <w:p w14:paraId="4DF17F9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N7                                |      0.24 |       153.00 |   0.002 |</w:t>
      </w:r>
    </w:p>
    <w:p w14:paraId="2362A53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N9                                |      0.24 |       153.00 |   0.002 |</w:t>
      </w:r>
    </w:p>
    <w:p w14:paraId="420153F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N10                               |      0.24 |       153.00 |   0.002 |</w:t>
      </w:r>
    </w:p>
    <w:p w14:paraId="05A34E7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N3                                |      0.71 |       153.00 |   0.005 |</w:t>
      </w:r>
    </w:p>
    <w:p w14:paraId="14E88FA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N2                                |      0.24 |       153.00 |   0.002 |</w:t>
      </w:r>
    </w:p>
    <w:p w14:paraId="057C15B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</w:t>
      </w:r>
    </w:p>
    <w:p w14:paraId="2DBDB451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834585E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Elements Suitable for Test Pressure.</w:t>
      </w:r>
    </w:p>
    <w:p w14:paraId="294305C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975D64E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FF"/>
          <w:sz w:val="18"/>
        </w:rPr>
        <w:t>PV Elite is a trademark of Hexagon AB, 2024, All rights reserved.</w:t>
      </w:r>
    </w:p>
    <w:p w14:paraId="49C690A0" w14:textId="77777777" w:rsidR="000D0DAD" w:rsidRDefault="000D0DAD" w:rsidP="000D0DAD">
      <w:pPr>
        <w:rPr>
          <w:rFonts w:ascii="Consolas" w:hAnsi="Consolas" w:cs="Arial"/>
          <w:sz w:val="18"/>
        </w:rPr>
        <w:sectPr w:rsidR="000D0DAD" w:rsidSect="000D0DAD">
          <w:headerReference w:type="default" r:id="rId26"/>
          <w:pgSz w:w="12240" w:h="15840" w:code="1"/>
          <w:pgMar w:top="1440" w:right="504" w:bottom="720" w:left="360" w:header="720" w:footer="720" w:gutter="720"/>
          <w:cols w:space="720"/>
          <w:docGrid w:linePitch="272"/>
        </w:sectPr>
      </w:pPr>
    </w:p>
    <w:p w14:paraId="583ACF79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Consolas" w:hAnsi="Consolas" w:cs="Arial"/>
          <w:sz w:val="18"/>
        </w:rPr>
        <w:lastRenderedPageBreak/>
        <w:fldChar w:fldCharType="begin"/>
      </w:r>
      <w:r w:rsidRPr="000D0DAD">
        <w:rPr>
          <w:rFonts w:ascii="Consolas" w:hAnsi="Consolas" w:cs="Arial"/>
          <w:sz w:val="18"/>
        </w:rPr>
        <w:instrText xml:space="preserve"> TC "</w:instrText>
      </w:r>
      <w:bookmarkStart w:id="16" w:name="_Toc192856494"/>
      <w:r w:rsidRPr="000D0DAD">
        <w:rPr>
          <w:rFonts w:ascii="Consolas" w:hAnsi="Consolas" w:cs="Arial"/>
          <w:sz w:val="18"/>
        </w:rPr>
        <w:instrText>External Pressure Calculations:</w:instrText>
      </w:r>
      <w:bookmarkEnd w:id="16"/>
      <w:r w:rsidRPr="000D0DAD">
        <w:rPr>
          <w:rFonts w:ascii="Consolas" w:hAnsi="Consolas" w:cs="Arial"/>
          <w:sz w:val="18"/>
        </w:rPr>
        <w:instrText xml:space="preserve">" /f C </w:instrText>
      </w:r>
      <w:r w:rsidRPr="000D0DAD">
        <w:rPr>
          <w:rFonts w:ascii="Consolas" w:hAnsi="Consolas" w:cs="Arial"/>
          <w:sz w:val="18"/>
        </w:rPr>
        <w:fldChar w:fldCharType="end"/>
      </w:r>
    </w:p>
    <w:p w14:paraId="3431D14E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External Pressure Results Summary:</w:t>
      </w:r>
    </w:p>
    <w:p w14:paraId="453D950D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095C574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  <w:u w:val="single"/>
        </w:rPr>
        <w:t>External Pressure Calculation Results:</w:t>
      </w:r>
    </w:p>
    <w:p w14:paraId="1149B54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34391FE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ASME Code, Section VIII Division 1, 2023</w:t>
      </w:r>
    </w:p>
    <w:p w14:paraId="20AA542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407651D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External Pressure Calculations:</w:t>
      </w:r>
    </w:p>
    <w:p w14:paraId="25684B1B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0EE3B0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|      |    Section |    Outside </w:t>
      </w:r>
      <w:proofErr w:type="gramStart"/>
      <w:r>
        <w:rPr>
          <w:rFonts w:ascii="Consolas" w:hAnsi="Consolas" w:cs="Arial"/>
          <w:sz w:val="18"/>
        </w:rPr>
        <w:t>|  Corroded</w:t>
      </w:r>
      <w:proofErr w:type="gramEnd"/>
      <w:r>
        <w:rPr>
          <w:rFonts w:ascii="Consolas" w:hAnsi="Consolas" w:cs="Arial"/>
          <w:sz w:val="18"/>
        </w:rPr>
        <w:t xml:space="preserve"> |    Factor  |     Factor |</w:t>
      </w:r>
    </w:p>
    <w:p w14:paraId="324E16E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From|   To |     Length |   Diameter | Thickness |       A    |        B   |</w:t>
      </w:r>
    </w:p>
    <w:p w14:paraId="43C5BD2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|      |        mm. |        mm. |       mm. |            |     N./mm² |</w:t>
      </w:r>
    </w:p>
    <w:p w14:paraId="4AD4B79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</w:t>
      </w:r>
    </w:p>
    <w:p w14:paraId="314E2CA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10|    20|    No Calc |        512 |         6 </w:t>
      </w:r>
      <w:proofErr w:type="gramStart"/>
      <w:r>
        <w:rPr>
          <w:rFonts w:ascii="Consolas" w:hAnsi="Consolas" w:cs="Arial"/>
          <w:sz w:val="18"/>
        </w:rPr>
        <w:t>|  0.0016276</w:t>
      </w:r>
      <w:proofErr w:type="gramEnd"/>
      <w:r>
        <w:rPr>
          <w:rFonts w:ascii="Consolas" w:hAnsi="Consolas" w:cs="Arial"/>
          <w:sz w:val="18"/>
        </w:rPr>
        <w:t xml:space="preserve"> |    71.8953 |</w:t>
      </w:r>
    </w:p>
    <w:p w14:paraId="39CDB4A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20|    30|    1533.67 |        512 |         6 | 0.00053086 |    51.2437 |</w:t>
      </w:r>
    </w:p>
    <w:p w14:paraId="2865A8E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30|    40|    No Calc |        ... |        16 |    No Calc |    No Calc |</w:t>
      </w:r>
    </w:p>
    <w:p w14:paraId="2A80D19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40|    50|    No Calc |        ... |        16 |    No Calc |    No Calc |</w:t>
      </w:r>
    </w:p>
    <w:p w14:paraId="3AFE5BD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</w:t>
      </w:r>
    </w:p>
    <w:p w14:paraId="0EEE38A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82855D0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External Pressure Calculations:</w:t>
      </w:r>
    </w:p>
    <w:p w14:paraId="01AD50C2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2F6355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|      |   External |   External |        External |    External |</w:t>
      </w:r>
    </w:p>
    <w:p w14:paraId="6159691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From|   To </w:t>
      </w:r>
      <w:proofErr w:type="gramStart"/>
      <w:r>
        <w:rPr>
          <w:rFonts w:ascii="Consolas" w:hAnsi="Consolas" w:cs="Arial"/>
          <w:sz w:val="18"/>
        </w:rPr>
        <w:t>|  Actual</w:t>
      </w:r>
      <w:proofErr w:type="gramEnd"/>
      <w:r>
        <w:rPr>
          <w:rFonts w:ascii="Consolas" w:hAnsi="Consolas" w:cs="Arial"/>
          <w:sz w:val="18"/>
        </w:rPr>
        <w:t xml:space="preserve"> T. | Required T.| Design Pressure |    M.A.W.P. |</w:t>
      </w:r>
    </w:p>
    <w:p w14:paraId="10AD5B6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|      |        mm. |        mm. |            bars |        bars |</w:t>
      </w:r>
    </w:p>
    <w:p w14:paraId="2572549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</w:t>
      </w:r>
    </w:p>
    <w:p w14:paraId="5BF6AE4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10|    20|          6 |    No Calc |             ... |        9.36 |</w:t>
      </w:r>
    </w:p>
    <w:p w14:paraId="58724AC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20|    30|          6 |    No Calc |             ... |        8.01 |</w:t>
      </w:r>
    </w:p>
    <w:p w14:paraId="024BD2C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30|    40|         16 |     12.446 |             ... |     No Calc |</w:t>
      </w:r>
    </w:p>
    <w:p w14:paraId="408A779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40|    50|         16 |     12.446 |             ... |     No Calc |</w:t>
      </w:r>
    </w:p>
    <w:p w14:paraId="0051531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</w:t>
      </w:r>
    </w:p>
    <w:p w14:paraId="1F97BF0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Minimum                                                       8.01</w:t>
      </w:r>
    </w:p>
    <w:p w14:paraId="3B2540CB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7F74D64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External Pressure Calculations:</w:t>
      </w:r>
    </w:p>
    <w:p w14:paraId="678C404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8D8AB7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|      |   Actual Length | Allowable Length | Ring Inertia | Ring Inertia |</w:t>
      </w:r>
    </w:p>
    <w:p w14:paraId="3D96BAF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From|   To | Bet. Stiffeners </w:t>
      </w:r>
      <w:proofErr w:type="gramStart"/>
      <w:r>
        <w:rPr>
          <w:rFonts w:ascii="Consolas" w:hAnsi="Consolas" w:cs="Arial"/>
          <w:sz w:val="18"/>
        </w:rPr>
        <w:t>|  Bet</w:t>
      </w:r>
      <w:proofErr w:type="gramEnd"/>
      <w:r>
        <w:rPr>
          <w:rFonts w:ascii="Consolas" w:hAnsi="Consolas" w:cs="Arial"/>
          <w:sz w:val="18"/>
        </w:rPr>
        <w:t>. Stiffeners |     Required |    Available |</w:t>
      </w:r>
    </w:p>
    <w:p w14:paraId="4D67325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|      |             mm. |              mm. |         cm^4 |         cm^4 |</w:t>
      </w:r>
    </w:p>
    <w:p w14:paraId="663177D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</w:t>
      </w:r>
    </w:p>
    <w:p w14:paraId="7B7E24A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10|    20|         No Calc |          No Calc |      No Calc |      No Calc |</w:t>
      </w:r>
    </w:p>
    <w:p w14:paraId="2693C51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20|    30|         1533.67 |          No Calc |      No Calc |      No Calc |</w:t>
      </w:r>
    </w:p>
    <w:p w14:paraId="19B29E6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30|    40|         No Calc |          No Calc |      No Calc |      No Calc |</w:t>
      </w:r>
    </w:p>
    <w:p w14:paraId="20CDDB5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40|    50|         No Calc |          No Calc |      No Calc |      No Calc |</w:t>
      </w:r>
    </w:p>
    <w:p w14:paraId="4F5E40F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</w:t>
      </w:r>
    </w:p>
    <w:p w14:paraId="6C58E93D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87FC476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Elements Suitable for External Pressure.</w:t>
      </w:r>
    </w:p>
    <w:p w14:paraId="7C0C3F8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3C9B1F9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FF"/>
          <w:sz w:val="18"/>
        </w:rPr>
        <w:t>PV Elite is a trademark of Hexagon AB, 2024, All rights reserved.</w:t>
      </w:r>
    </w:p>
    <w:p w14:paraId="4B17B810" w14:textId="77777777" w:rsidR="000D0DAD" w:rsidRDefault="000D0DAD" w:rsidP="000D0DAD">
      <w:pPr>
        <w:rPr>
          <w:rFonts w:ascii="Consolas" w:hAnsi="Consolas" w:cs="Arial"/>
          <w:sz w:val="18"/>
        </w:rPr>
        <w:sectPr w:rsidR="000D0DAD" w:rsidSect="000D0DAD">
          <w:headerReference w:type="default" r:id="rId27"/>
          <w:pgSz w:w="12240" w:h="15840" w:code="1"/>
          <w:pgMar w:top="1440" w:right="504" w:bottom="720" w:left="360" w:header="720" w:footer="720" w:gutter="720"/>
          <w:cols w:space="720"/>
          <w:docGrid w:linePitch="272"/>
        </w:sectPr>
      </w:pPr>
    </w:p>
    <w:p w14:paraId="0214DD48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Consolas" w:hAnsi="Consolas" w:cs="Arial"/>
          <w:sz w:val="18"/>
        </w:rPr>
        <w:lastRenderedPageBreak/>
        <w:fldChar w:fldCharType="begin"/>
      </w:r>
      <w:r w:rsidRPr="000D0DAD">
        <w:rPr>
          <w:rFonts w:ascii="Consolas" w:hAnsi="Consolas" w:cs="Arial"/>
          <w:sz w:val="18"/>
        </w:rPr>
        <w:instrText xml:space="preserve"> TC "</w:instrText>
      </w:r>
      <w:bookmarkStart w:id="17" w:name="_Toc192856495"/>
      <w:r w:rsidRPr="000D0DAD">
        <w:rPr>
          <w:rFonts w:ascii="Consolas" w:hAnsi="Consolas" w:cs="Arial"/>
          <w:sz w:val="18"/>
        </w:rPr>
        <w:instrText>Element and Detail Weights:</w:instrText>
      </w:r>
      <w:bookmarkEnd w:id="17"/>
      <w:r w:rsidRPr="000D0DAD">
        <w:rPr>
          <w:rFonts w:ascii="Consolas" w:hAnsi="Consolas" w:cs="Arial"/>
          <w:sz w:val="18"/>
        </w:rPr>
        <w:instrText xml:space="preserve">" /f C </w:instrText>
      </w:r>
      <w:r w:rsidRPr="000D0DAD">
        <w:rPr>
          <w:rFonts w:ascii="Consolas" w:hAnsi="Consolas" w:cs="Arial"/>
          <w:sz w:val="18"/>
        </w:rPr>
        <w:fldChar w:fldCharType="end"/>
      </w:r>
    </w:p>
    <w:p w14:paraId="5A2C68F4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Element and Detail Weights:</w:t>
      </w:r>
    </w:p>
    <w:p w14:paraId="01BECFFA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DA3F91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|    |    Element |    Element </w:t>
      </w:r>
      <w:proofErr w:type="gramStart"/>
      <w:r>
        <w:rPr>
          <w:rFonts w:ascii="Consolas" w:hAnsi="Consolas" w:cs="Arial"/>
          <w:sz w:val="18"/>
        </w:rPr>
        <w:t>|  Corroded</w:t>
      </w:r>
      <w:proofErr w:type="gramEnd"/>
      <w:r>
        <w:rPr>
          <w:rFonts w:ascii="Consolas" w:hAnsi="Consolas" w:cs="Arial"/>
          <w:sz w:val="18"/>
        </w:rPr>
        <w:t xml:space="preserve"> |   Corroded | Extra due  |</w:t>
      </w:r>
    </w:p>
    <w:p w14:paraId="15466E7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From| To | Metal </w:t>
      </w:r>
      <w:proofErr w:type="spellStart"/>
      <w:r>
        <w:rPr>
          <w:rFonts w:ascii="Consolas" w:hAnsi="Consolas" w:cs="Arial"/>
          <w:sz w:val="18"/>
        </w:rPr>
        <w:t>Wgt</w:t>
      </w:r>
      <w:proofErr w:type="spellEnd"/>
      <w:r>
        <w:rPr>
          <w:rFonts w:ascii="Consolas" w:hAnsi="Consolas" w:cs="Arial"/>
          <w:sz w:val="18"/>
        </w:rPr>
        <w:t xml:space="preserve">. | </w:t>
      </w:r>
      <w:proofErr w:type="gramStart"/>
      <w:r>
        <w:rPr>
          <w:rFonts w:ascii="Consolas" w:hAnsi="Consolas" w:cs="Arial"/>
          <w:sz w:val="18"/>
        </w:rPr>
        <w:t>ID  Volume</w:t>
      </w:r>
      <w:proofErr w:type="gramEnd"/>
      <w:r>
        <w:rPr>
          <w:rFonts w:ascii="Consolas" w:hAnsi="Consolas" w:cs="Arial"/>
          <w:sz w:val="18"/>
        </w:rPr>
        <w:t xml:space="preserve"> |Metal </w:t>
      </w:r>
      <w:proofErr w:type="spellStart"/>
      <w:r>
        <w:rPr>
          <w:rFonts w:ascii="Consolas" w:hAnsi="Consolas" w:cs="Arial"/>
          <w:sz w:val="18"/>
        </w:rPr>
        <w:t>Wgt</w:t>
      </w:r>
      <w:proofErr w:type="spellEnd"/>
      <w:r>
        <w:rPr>
          <w:rFonts w:ascii="Consolas" w:hAnsi="Consolas" w:cs="Arial"/>
          <w:sz w:val="18"/>
        </w:rPr>
        <w:t xml:space="preserve">. </w:t>
      </w:r>
      <w:proofErr w:type="gramStart"/>
      <w:r>
        <w:rPr>
          <w:rFonts w:ascii="Consolas" w:hAnsi="Consolas" w:cs="Arial"/>
          <w:sz w:val="18"/>
        </w:rPr>
        <w:t>|  ID</w:t>
      </w:r>
      <w:proofErr w:type="gramEnd"/>
      <w:r>
        <w:rPr>
          <w:rFonts w:ascii="Consolas" w:hAnsi="Consolas" w:cs="Arial"/>
          <w:sz w:val="18"/>
        </w:rPr>
        <w:t xml:space="preserve"> Volume | </w:t>
      </w:r>
      <w:proofErr w:type="spellStart"/>
      <w:r>
        <w:rPr>
          <w:rFonts w:ascii="Consolas" w:hAnsi="Consolas" w:cs="Arial"/>
          <w:sz w:val="18"/>
        </w:rPr>
        <w:t>Misc</w:t>
      </w:r>
      <w:proofErr w:type="spellEnd"/>
      <w:r>
        <w:rPr>
          <w:rFonts w:ascii="Consolas" w:hAnsi="Consolas" w:cs="Arial"/>
          <w:sz w:val="18"/>
        </w:rPr>
        <w:t xml:space="preserve"> %     |</w:t>
      </w:r>
    </w:p>
    <w:p w14:paraId="543B312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|    |        kg. |        cm³ |       kg. |        cm³ |        kg. |</w:t>
      </w:r>
    </w:p>
    <w:p w14:paraId="772CE88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</w:t>
      </w:r>
    </w:p>
    <w:p w14:paraId="55F0EF0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10</w:t>
      </w:r>
      <w:proofErr w:type="gramStart"/>
      <w:r>
        <w:rPr>
          <w:rFonts w:ascii="Consolas" w:hAnsi="Consolas" w:cs="Arial"/>
          <w:sz w:val="18"/>
        </w:rPr>
        <w:t>|  20</w:t>
      </w:r>
      <w:proofErr w:type="gramEnd"/>
      <w:r>
        <w:rPr>
          <w:rFonts w:ascii="Consolas" w:hAnsi="Consolas" w:cs="Arial"/>
          <w:sz w:val="18"/>
        </w:rPr>
        <w:t>|    24.9586 |    26184.6 |   24.9586 |    26184.6 |    2.49586 |</w:t>
      </w:r>
    </w:p>
    <w:p w14:paraId="082FE64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</w:t>
      </w:r>
      <w:proofErr w:type="gramStart"/>
      <w:r>
        <w:rPr>
          <w:rFonts w:ascii="Consolas" w:hAnsi="Consolas" w:cs="Arial"/>
          <w:sz w:val="18"/>
        </w:rPr>
        <w:t>|  30</w:t>
      </w:r>
      <w:proofErr w:type="gramEnd"/>
      <w:r>
        <w:rPr>
          <w:rFonts w:ascii="Consolas" w:hAnsi="Consolas" w:cs="Arial"/>
          <w:sz w:val="18"/>
        </w:rPr>
        <w:t>|    110.404 |     283187 |   110.404 |     283187 |    11.0404 |</w:t>
      </w:r>
    </w:p>
    <w:p w14:paraId="57E5FD6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30</w:t>
      </w:r>
      <w:proofErr w:type="gramStart"/>
      <w:r>
        <w:rPr>
          <w:rFonts w:ascii="Consolas" w:hAnsi="Consolas" w:cs="Arial"/>
          <w:sz w:val="18"/>
        </w:rPr>
        <w:t>|  40</w:t>
      </w:r>
      <w:proofErr w:type="gramEnd"/>
      <w:r>
        <w:rPr>
          <w:rFonts w:ascii="Consolas" w:hAnsi="Consolas" w:cs="Arial"/>
          <w:sz w:val="18"/>
        </w:rPr>
        <w:t>|    13.4897 |        ... |   13.4897 |        ... |    1.34897 |</w:t>
      </w:r>
    </w:p>
    <w:p w14:paraId="3917251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40</w:t>
      </w:r>
      <w:proofErr w:type="gramStart"/>
      <w:r>
        <w:rPr>
          <w:rFonts w:ascii="Consolas" w:hAnsi="Consolas" w:cs="Arial"/>
          <w:sz w:val="18"/>
        </w:rPr>
        <w:t>|  50</w:t>
      </w:r>
      <w:proofErr w:type="gramEnd"/>
      <w:r>
        <w:rPr>
          <w:rFonts w:ascii="Consolas" w:hAnsi="Consolas" w:cs="Arial"/>
          <w:sz w:val="18"/>
        </w:rPr>
        <w:t>|    40.0359 |        ... |   40.0359 |        ... |    4.00359 |</w:t>
      </w:r>
    </w:p>
    <w:p w14:paraId="51659E5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</w:t>
      </w:r>
    </w:p>
    <w:p w14:paraId="71EF0A3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Total |        188 </w:t>
      </w:r>
      <w:proofErr w:type="gramStart"/>
      <w:r>
        <w:rPr>
          <w:rFonts w:ascii="Consolas" w:hAnsi="Consolas" w:cs="Arial"/>
          <w:sz w:val="18"/>
        </w:rPr>
        <w:t>|  309371.38</w:t>
      </w:r>
      <w:proofErr w:type="gramEnd"/>
      <w:r>
        <w:rPr>
          <w:rFonts w:ascii="Consolas" w:hAnsi="Consolas" w:cs="Arial"/>
          <w:sz w:val="18"/>
        </w:rPr>
        <w:t xml:space="preserve"> |       188 |  309371.38 |         18 |</w:t>
      </w:r>
    </w:p>
    <w:p w14:paraId="67DD5C92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04EA74D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Weight of Details:</w:t>
      </w:r>
    </w:p>
    <w:p w14:paraId="39EE516D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3A5688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|    </w:t>
      </w:r>
      <w:proofErr w:type="gramStart"/>
      <w:r>
        <w:rPr>
          <w:rFonts w:ascii="Consolas" w:hAnsi="Consolas" w:cs="Arial"/>
          <w:sz w:val="18"/>
        </w:rPr>
        <w:t>|  Weight</w:t>
      </w:r>
      <w:proofErr w:type="gramEnd"/>
      <w:r>
        <w:rPr>
          <w:rFonts w:ascii="Consolas" w:hAnsi="Consolas" w:cs="Arial"/>
          <w:sz w:val="18"/>
        </w:rPr>
        <w:t xml:space="preserve"> of |  X Offset, | Y Offset, |    Z Offset |</w:t>
      </w:r>
    </w:p>
    <w:p w14:paraId="6B93144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</w:t>
      </w:r>
      <w:proofErr w:type="spellStart"/>
      <w:r>
        <w:rPr>
          <w:rFonts w:ascii="Consolas" w:hAnsi="Consolas" w:cs="Arial"/>
          <w:sz w:val="18"/>
        </w:rPr>
        <w:t>From|Type</w:t>
      </w:r>
      <w:proofErr w:type="spellEnd"/>
      <w:r>
        <w:rPr>
          <w:rFonts w:ascii="Consolas" w:hAnsi="Consolas" w:cs="Arial"/>
          <w:sz w:val="18"/>
        </w:rPr>
        <w:t xml:space="preserve">|     Detail | </w:t>
      </w:r>
      <w:proofErr w:type="spellStart"/>
      <w:r>
        <w:rPr>
          <w:rFonts w:ascii="Consolas" w:hAnsi="Consolas" w:cs="Arial"/>
          <w:sz w:val="18"/>
        </w:rPr>
        <w:t>Dtl</w:t>
      </w:r>
      <w:proofErr w:type="spellEnd"/>
      <w:r>
        <w:rPr>
          <w:rFonts w:ascii="Consolas" w:hAnsi="Consolas" w:cs="Arial"/>
          <w:sz w:val="18"/>
        </w:rPr>
        <w:t>. Cent. |</w:t>
      </w:r>
      <w:proofErr w:type="spellStart"/>
      <w:r>
        <w:rPr>
          <w:rFonts w:ascii="Consolas" w:hAnsi="Consolas" w:cs="Arial"/>
          <w:sz w:val="18"/>
        </w:rPr>
        <w:t>Dtl</w:t>
      </w:r>
      <w:proofErr w:type="spellEnd"/>
      <w:r>
        <w:rPr>
          <w:rFonts w:ascii="Consolas" w:hAnsi="Consolas" w:cs="Arial"/>
          <w:sz w:val="18"/>
        </w:rPr>
        <w:t xml:space="preserve">. Cent. </w:t>
      </w:r>
      <w:proofErr w:type="gramStart"/>
      <w:r>
        <w:rPr>
          <w:rFonts w:ascii="Consolas" w:hAnsi="Consolas" w:cs="Arial"/>
          <w:sz w:val="18"/>
        </w:rPr>
        <w:t xml:space="preserve">|  </w:t>
      </w:r>
      <w:proofErr w:type="spellStart"/>
      <w:r>
        <w:rPr>
          <w:rFonts w:ascii="Consolas" w:hAnsi="Consolas" w:cs="Arial"/>
          <w:sz w:val="18"/>
        </w:rPr>
        <w:t>Dtl</w:t>
      </w:r>
      <w:proofErr w:type="spellEnd"/>
      <w:proofErr w:type="gramEnd"/>
      <w:r>
        <w:rPr>
          <w:rFonts w:ascii="Consolas" w:hAnsi="Consolas" w:cs="Arial"/>
          <w:sz w:val="18"/>
        </w:rPr>
        <w:t>. Cent. | Description</w:t>
      </w:r>
    </w:p>
    <w:p w14:paraId="4B90064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|    |        kg. |        mm. |       mm. |         mm. |</w:t>
      </w:r>
    </w:p>
    <w:p w14:paraId="1150FC7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</w:t>
      </w:r>
    </w:p>
    <w:p w14:paraId="41FA3E0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10|Liqd|    27.2066 |        ... |     -62.5 |         ... |   Liquid 10</w:t>
      </w:r>
    </w:p>
    <w:p w14:paraId="7D42A34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10|Nozl|    5.12923 |        180 </w:t>
      </w:r>
      <w:proofErr w:type="gramStart"/>
      <w:r>
        <w:rPr>
          <w:rFonts w:ascii="Consolas" w:hAnsi="Consolas" w:cs="Arial"/>
          <w:sz w:val="18"/>
        </w:rPr>
        <w:t>|  -</w:t>
      </w:r>
      <w:proofErr w:type="gramEnd"/>
      <w:r>
        <w:rPr>
          <w:rFonts w:ascii="Consolas" w:hAnsi="Consolas" w:cs="Arial"/>
          <w:sz w:val="18"/>
        </w:rPr>
        <w:t>208.753 |         ... |   N5</w:t>
      </w:r>
    </w:p>
    <w:p w14:paraId="2F80D79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10|Nozl|    5.12923 |        ... </w:t>
      </w:r>
      <w:proofErr w:type="gramStart"/>
      <w:r>
        <w:rPr>
          <w:rFonts w:ascii="Consolas" w:hAnsi="Consolas" w:cs="Arial"/>
          <w:sz w:val="18"/>
        </w:rPr>
        <w:t>|  -</w:t>
      </w:r>
      <w:proofErr w:type="gramEnd"/>
      <w:r>
        <w:rPr>
          <w:rFonts w:ascii="Consolas" w:hAnsi="Consolas" w:cs="Arial"/>
          <w:sz w:val="18"/>
        </w:rPr>
        <w:t>247.006 |         ... |   N8</w:t>
      </w:r>
    </w:p>
    <w:p w14:paraId="1D294CB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20|Plat|    33.6203 |        ... |      1400 |         ... |   </w:t>
      </w:r>
      <w:proofErr w:type="gramStart"/>
      <w:r>
        <w:rPr>
          <w:rFonts w:ascii="Consolas" w:hAnsi="Consolas" w:cs="Arial"/>
          <w:sz w:val="18"/>
        </w:rPr>
        <w:t>PLAT:[</w:t>
      </w:r>
      <w:proofErr w:type="gramEnd"/>
      <w:r>
        <w:rPr>
          <w:rFonts w:ascii="Consolas" w:hAnsi="Consolas" w:cs="Arial"/>
          <w:sz w:val="18"/>
        </w:rPr>
        <w:t>1 OF 1]</w:t>
      </w:r>
    </w:p>
    <w:p w14:paraId="007D9EF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20|Liqd|    294.239 |        ... |       721 |         ... |   Liquid: 20</w:t>
      </w:r>
    </w:p>
    <w:p w14:paraId="7E1DA01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20|Nozl|    5.12923 |    325.006 |      1300 |         ... |   N6A</w:t>
      </w:r>
    </w:p>
    <w:p w14:paraId="138CF76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20|Nozl|    5.12923 |    325.006 |        80 |         ... |   N6B</w:t>
      </w:r>
    </w:p>
    <w:p w14:paraId="39255DC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20|Nozl|    5.12923 |        ... |      1300 |     325.006 |   N4A</w:t>
      </w:r>
    </w:p>
    <w:p w14:paraId="3B43D73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20|Nozl|    5.12923 |        ... |       125 |     325.006 |   N4B</w:t>
      </w:r>
    </w:p>
    <w:p w14:paraId="1AE1700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20|Nozl|    76.5217 |   -325.006 |       470 |         ... |   M1</w:t>
      </w:r>
    </w:p>
    <w:p w14:paraId="0411FBB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20|Nozl|    5.12923 |   -229.814 |      1320 |     229.814 |   N1</w:t>
      </w:r>
    </w:p>
    <w:p w14:paraId="346E2FB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20|Nozl|    5.89433 |    229.814 |      1320 |     229.814 |   N7</w:t>
      </w:r>
    </w:p>
    <w:p w14:paraId="064BFC5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20|Nozl|    5.91305 |    229.814 |      1320 |    -229.814 |   N9</w:t>
      </w:r>
    </w:p>
    <w:p w14:paraId="2BEAEF0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20|Nozl|    5.89433 |   -229.814 |      1320 |    -229.814 |   N10</w:t>
      </w:r>
    </w:p>
    <w:p w14:paraId="307C145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20|Legs|     60.749 |        ... |      -423 |         ... |   LEGS</w:t>
      </w:r>
    </w:p>
    <w:p w14:paraId="36E492B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40|Nozl|    18.6314 |       -150 |   91.0062 |         ... |   N3</w:t>
      </w:r>
    </w:p>
    <w:p w14:paraId="7941861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40|Nozl|    6.80982 |    106.066 |   91.0062 |     106.066 |   N2</w:t>
      </w:r>
    </w:p>
    <w:p w14:paraId="4B6B1E4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</w:t>
      </w:r>
    </w:p>
    <w:p w14:paraId="04695050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32D28FE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Total Weight of Each Detail Type:</w:t>
      </w:r>
    </w:p>
    <w:p w14:paraId="30528FE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B0776B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Platforms                          33.6</w:t>
      </w:r>
    </w:p>
    <w:p w14:paraId="2557C77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Liquid                            321.4</w:t>
      </w:r>
    </w:p>
    <w:p w14:paraId="703ACE9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Nozzles                           155.6</w:t>
      </w:r>
    </w:p>
    <w:p w14:paraId="082A922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Legs                               60.7</w:t>
      </w:r>
    </w:p>
    <w:p w14:paraId="263409D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</w:t>
      </w:r>
    </w:p>
    <w:p w14:paraId="337DA91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Sum of the Detail Weights         571.4 kg.</w:t>
      </w:r>
    </w:p>
    <w:p w14:paraId="50EBAB30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9ED0D9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</w:rPr>
        <w:t>Weight Summation Results: (kg.)</w:t>
      </w:r>
    </w:p>
    <w:p w14:paraId="14B4C86D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96D8AD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| Fabricated </w:t>
      </w:r>
      <w:proofErr w:type="gramStart"/>
      <w:r>
        <w:rPr>
          <w:rFonts w:ascii="Consolas" w:hAnsi="Consolas" w:cs="Arial"/>
          <w:sz w:val="18"/>
        </w:rPr>
        <w:t>|  Shop</w:t>
      </w:r>
      <w:proofErr w:type="gramEnd"/>
      <w:r>
        <w:rPr>
          <w:rFonts w:ascii="Consolas" w:hAnsi="Consolas" w:cs="Arial"/>
          <w:sz w:val="18"/>
        </w:rPr>
        <w:t xml:space="preserve"> Test |   Shipping |    Erected |      Empty |  Operating |</w:t>
      </w:r>
    </w:p>
    <w:p w14:paraId="392F99E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</w:t>
      </w:r>
    </w:p>
    <w:p w14:paraId="1A7F788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Main Elements |      207.8 |      207.8 |      207.8 |      207.8 |      207.8 |      207.8 |</w:t>
      </w:r>
    </w:p>
    <w:p w14:paraId="5316D95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Nozzles |      155.6 |      155.6 |      155.6 |      155.6 |      155.6 |      155.6 |</w:t>
      </w:r>
    </w:p>
    <w:p w14:paraId="4771E33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Legs |       60.7 |       60.7 |       60.7 |       60.7 |       60.7 |       60.7 |</w:t>
      </w:r>
    </w:p>
    <w:p w14:paraId="4332CAF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Platforms |        ... |        ... |       33.6 |       33.6 |       33.6 |       33.6 |</w:t>
      </w:r>
    </w:p>
    <w:p w14:paraId="48C683D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</w:t>
      </w:r>
      <w:proofErr w:type="spellStart"/>
      <w:r>
        <w:rPr>
          <w:rFonts w:ascii="Consolas" w:hAnsi="Consolas" w:cs="Arial"/>
          <w:sz w:val="18"/>
        </w:rPr>
        <w:t>Ope</w:t>
      </w:r>
      <w:proofErr w:type="spellEnd"/>
      <w:r>
        <w:rPr>
          <w:rFonts w:ascii="Consolas" w:hAnsi="Consolas" w:cs="Arial"/>
          <w:sz w:val="18"/>
        </w:rPr>
        <w:t>. Liquid |        ... |        ... |        ... |        ... |        ... |      321.4 |</w:t>
      </w:r>
    </w:p>
    <w:p w14:paraId="4740BC0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Test Liquid |        ... |      309.2 |        ... |        ... |        ... |        ... |</w:t>
      </w:r>
    </w:p>
    <w:p w14:paraId="080FC48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</w:t>
      </w:r>
    </w:p>
    <w:p w14:paraId="7EA2FB7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Totals |      424.1 |      733.3 |      457.7 |      457.7 |      457.7 |      779.2 |</w:t>
      </w:r>
    </w:p>
    <w:p w14:paraId="1B020B9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9B8020A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lastRenderedPageBreak/>
        <w:t>Field Installation Options:</w:t>
      </w:r>
    </w:p>
    <w:p w14:paraId="4787D14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4F3517B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FF"/>
          <w:sz w:val="18"/>
        </w:rPr>
        <w:t>Miscellaneous Weight Percent: 10.0 %</w:t>
      </w:r>
    </w:p>
    <w:p w14:paraId="3D481B66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DEEC7A9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Note that the above value for the miscellaneous weight percent has</w:t>
      </w:r>
    </w:p>
    <w:p w14:paraId="217121C3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been applied to the shells/heads/flange/</w:t>
      </w:r>
      <w:proofErr w:type="spellStart"/>
      <w:r w:rsidRPr="000D0DAD">
        <w:rPr>
          <w:rFonts w:ascii="Arial" w:hAnsi="Consolas" w:cs="Arial"/>
          <w:i/>
          <w:color w:val="0000FF"/>
          <w:sz w:val="18"/>
        </w:rPr>
        <w:t>tubesheets</w:t>
      </w:r>
      <w:proofErr w:type="spellEnd"/>
      <w:r w:rsidRPr="000D0DAD">
        <w:rPr>
          <w:rFonts w:ascii="Arial" w:hAnsi="Consolas" w:cs="Arial"/>
          <w:i/>
          <w:color w:val="0000FF"/>
          <w:sz w:val="18"/>
        </w:rPr>
        <w:t>/tubes etc. in the</w:t>
      </w:r>
    </w:p>
    <w:p w14:paraId="1B3A9B3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weight calculations for metallic components.</w:t>
      </w:r>
    </w:p>
    <w:p w14:paraId="3742F2A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819E7A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  <w:u w:val="single"/>
        </w:rPr>
        <w:t>Weight Summary:</w:t>
      </w:r>
    </w:p>
    <w:p w14:paraId="2E6DC0A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F0F3ED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Fabricated Wt.  - Bare Weight without Removable Internals                   424.1 kg.</w:t>
      </w:r>
    </w:p>
    <w:p w14:paraId="7E4CB0F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Shop Test Wt.   - Fabricated Weight + Water </w:t>
      </w:r>
      <w:proofErr w:type="gramStart"/>
      <w:r>
        <w:rPr>
          <w:rFonts w:ascii="Consolas" w:hAnsi="Consolas" w:cs="Arial"/>
          <w:sz w:val="18"/>
        </w:rPr>
        <w:t>( Full</w:t>
      </w:r>
      <w:proofErr w:type="gramEnd"/>
      <w:r>
        <w:rPr>
          <w:rFonts w:ascii="Consolas" w:hAnsi="Consolas" w:cs="Arial"/>
          <w:sz w:val="18"/>
        </w:rPr>
        <w:t xml:space="preserve"> )                        733.3 kg.</w:t>
      </w:r>
    </w:p>
    <w:p w14:paraId="601EE3B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Shipping Wt.    - Fab. Weight + removable </w:t>
      </w:r>
      <w:proofErr w:type="spellStart"/>
      <w:proofErr w:type="gramStart"/>
      <w:r>
        <w:rPr>
          <w:rFonts w:ascii="Consolas" w:hAnsi="Consolas" w:cs="Arial"/>
          <w:sz w:val="18"/>
        </w:rPr>
        <w:t>Intls</w:t>
      </w:r>
      <w:proofErr w:type="spellEnd"/>
      <w:r>
        <w:rPr>
          <w:rFonts w:ascii="Consolas" w:hAnsi="Consolas" w:cs="Arial"/>
          <w:sz w:val="18"/>
        </w:rPr>
        <w:t>.+</w:t>
      </w:r>
      <w:proofErr w:type="gramEnd"/>
      <w:r>
        <w:rPr>
          <w:rFonts w:ascii="Consolas" w:hAnsi="Consolas" w:cs="Arial"/>
          <w:sz w:val="18"/>
        </w:rPr>
        <w:t xml:space="preserve"> Shipping App.             457.7 kg.</w:t>
      </w:r>
    </w:p>
    <w:p w14:paraId="1D45104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gramStart"/>
      <w:r>
        <w:rPr>
          <w:rFonts w:ascii="Consolas" w:hAnsi="Consolas" w:cs="Arial"/>
          <w:sz w:val="18"/>
        </w:rPr>
        <w:t>Erected  Wt.</w:t>
      </w:r>
      <w:proofErr w:type="gramEnd"/>
      <w:r>
        <w:rPr>
          <w:rFonts w:ascii="Consolas" w:hAnsi="Consolas" w:cs="Arial"/>
          <w:sz w:val="18"/>
        </w:rPr>
        <w:t xml:space="preserve">    - Fab. </w:t>
      </w:r>
      <w:proofErr w:type="spellStart"/>
      <w:r>
        <w:rPr>
          <w:rFonts w:ascii="Consolas" w:hAnsi="Consolas" w:cs="Arial"/>
          <w:sz w:val="18"/>
        </w:rPr>
        <w:t>Wt</w:t>
      </w:r>
      <w:proofErr w:type="spellEnd"/>
      <w:r>
        <w:rPr>
          <w:rFonts w:ascii="Consolas" w:hAnsi="Consolas" w:cs="Arial"/>
          <w:sz w:val="18"/>
        </w:rPr>
        <w:t xml:space="preserve"> + or - </w:t>
      </w:r>
      <w:proofErr w:type="spellStart"/>
      <w:r>
        <w:rPr>
          <w:rFonts w:ascii="Consolas" w:hAnsi="Consolas" w:cs="Arial"/>
          <w:sz w:val="18"/>
        </w:rPr>
        <w:t>loose</w:t>
      </w:r>
      <w:proofErr w:type="spellEnd"/>
      <w:r>
        <w:rPr>
          <w:rFonts w:ascii="Consolas" w:hAnsi="Consolas" w:cs="Arial"/>
          <w:sz w:val="18"/>
        </w:rPr>
        <w:t xml:space="preserve"> items (</w:t>
      </w:r>
      <w:proofErr w:type="spellStart"/>
      <w:proofErr w:type="gramStart"/>
      <w:r>
        <w:rPr>
          <w:rFonts w:ascii="Consolas" w:hAnsi="Consolas" w:cs="Arial"/>
          <w:sz w:val="18"/>
        </w:rPr>
        <w:t>trays,platforms</w:t>
      </w:r>
      <w:proofErr w:type="spellEnd"/>
      <w:proofErr w:type="gramEnd"/>
      <w:r>
        <w:rPr>
          <w:rFonts w:ascii="Consolas" w:hAnsi="Consolas" w:cs="Arial"/>
          <w:sz w:val="18"/>
        </w:rPr>
        <w:t xml:space="preserve"> etc.)         457.7 kg.</w:t>
      </w:r>
    </w:p>
    <w:p w14:paraId="741089E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Ope</w:t>
      </w:r>
      <w:proofErr w:type="spellEnd"/>
      <w:r>
        <w:rPr>
          <w:rFonts w:ascii="Consolas" w:hAnsi="Consolas" w:cs="Arial"/>
          <w:sz w:val="18"/>
        </w:rPr>
        <w:t xml:space="preserve">. Wt. no </w:t>
      </w:r>
      <w:proofErr w:type="spellStart"/>
      <w:r>
        <w:rPr>
          <w:rFonts w:ascii="Consolas" w:hAnsi="Consolas" w:cs="Arial"/>
          <w:sz w:val="18"/>
        </w:rPr>
        <w:t>Liq</w:t>
      </w:r>
      <w:proofErr w:type="spellEnd"/>
      <w:r>
        <w:rPr>
          <w:rFonts w:ascii="Consolas" w:hAnsi="Consolas" w:cs="Arial"/>
          <w:sz w:val="18"/>
        </w:rPr>
        <w:t xml:space="preserve"> - Fab. Weight + Internals. + Details + Weights              457.7 kg.</w:t>
      </w:r>
    </w:p>
    <w:p w14:paraId="431F33D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Operating Wt.   - Empty Weight + Operating Liq. Uncorroded                  779.2 kg.</w:t>
      </w:r>
    </w:p>
    <w:p w14:paraId="7C7D0E8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Field Test Wt.  - Empty Weight + Water (</w:t>
      </w:r>
      <w:proofErr w:type="gramStart"/>
      <w:r>
        <w:rPr>
          <w:rFonts w:ascii="Consolas" w:hAnsi="Consolas" w:cs="Arial"/>
          <w:sz w:val="18"/>
        </w:rPr>
        <w:t xml:space="preserve">Full)   </w:t>
      </w:r>
      <w:proofErr w:type="gramEnd"/>
      <w:r>
        <w:rPr>
          <w:rFonts w:ascii="Consolas" w:hAnsi="Consolas" w:cs="Arial"/>
          <w:sz w:val="18"/>
        </w:rPr>
        <w:t xml:space="preserve">                            766.9 kg.</w:t>
      </w:r>
    </w:p>
    <w:p w14:paraId="68A18D5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7D55D48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Weights used in Vortex Shedding Calculations:</w:t>
      </w:r>
    </w:p>
    <w:p w14:paraId="7ED4E1B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366075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Mass of the Upper 1/3 of the Vertical Vessel (</w:t>
      </w:r>
      <w:proofErr w:type="gramStart"/>
      <w:r>
        <w:rPr>
          <w:rFonts w:ascii="Consolas" w:hAnsi="Consolas" w:cs="Arial"/>
          <w:sz w:val="18"/>
        </w:rPr>
        <w:t xml:space="preserve">operating)   </w:t>
      </w:r>
      <w:proofErr w:type="gramEnd"/>
      <w:r>
        <w:rPr>
          <w:rFonts w:ascii="Consolas" w:hAnsi="Consolas" w:cs="Arial"/>
          <w:sz w:val="18"/>
        </w:rPr>
        <w:t xml:space="preserve">                 294.7 kg.</w:t>
      </w:r>
    </w:p>
    <w:p w14:paraId="1127F43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Mass of the Upper 1/3 of the Vertical Vessel (filled w/</w:t>
      </w:r>
      <w:proofErr w:type="gramStart"/>
      <w:r>
        <w:rPr>
          <w:rFonts w:ascii="Consolas" w:hAnsi="Consolas" w:cs="Arial"/>
          <w:sz w:val="18"/>
        </w:rPr>
        <w:t xml:space="preserve">water)   </w:t>
      </w:r>
      <w:proofErr w:type="gramEnd"/>
      <w:r>
        <w:rPr>
          <w:rFonts w:ascii="Consolas" w:hAnsi="Consolas" w:cs="Arial"/>
          <w:sz w:val="18"/>
        </w:rPr>
        <w:t xml:space="preserve">            250.4 kg.</w:t>
      </w:r>
    </w:p>
    <w:p w14:paraId="6CC39CA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Mass of the Upper 1/3 of the Vertical Vessel (</w:t>
      </w:r>
      <w:proofErr w:type="gramStart"/>
      <w:r>
        <w:rPr>
          <w:rFonts w:ascii="Consolas" w:hAnsi="Consolas" w:cs="Arial"/>
          <w:sz w:val="18"/>
        </w:rPr>
        <w:t xml:space="preserve">empty)   </w:t>
      </w:r>
      <w:proofErr w:type="gramEnd"/>
      <w:r>
        <w:rPr>
          <w:rFonts w:ascii="Consolas" w:hAnsi="Consolas" w:cs="Arial"/>
          <w:sz w:val="18"/>
        </w:rPr>
        <w:t xml:space="preserve">                     196.6 kg.</w:t>
      </w:r>
    </w:p>
    <w:p w14:paraId="382F406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90F0E49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Field Test weight is computed in the corroded condition.</w:t>
      </w:r>
    </w:p>
    <w:p w14:paraId="6905228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42003EB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Surface Areas of Elements:</w:t>
      </w:r>
    </w:p>
    <w:p w14:paraId="3143E27A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C86BA3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|    | Outside Surface | Inside Surface |</w:t>
      </w:r>
    </w:p>
    <w:p w14:paraId="31101B7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From| To |            Area |           Area |</w:t>
      </w:r>
    </w:p>
    <w:p w14:paraId="73D6C2D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|    |             cm² |            cm² |</w:t>
      </w:r>
    </w:p>
    <w:p w14:paraId="516C730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</w:t>
      </w:r>
    </w:p>
    <w:p w14:paraId="400D9C6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10</w:t>
      </w:r>
      <w:proofErr w:type="gramStart"/>
      <w:r>
        <w:rPr>
          <w:rFonts w:ascii="Consolas" w:hAnsi="Consolas" w:cs="Arial"/>
          <w:sz w:val="18"/>
        </w:rPr>
        <w:t>|  20</w:t>
      </w:r>
      <w:proofErr w:type="gramEnd"/>
      <w:r>
        <w:rPr>
          <w:rFonts w:ascii="Consolas" w:hAnsi="Consolas" w:cs="Arial"/>
          <w:sz w:val="18"/>
        </w:rPr>
        <w:t>|         3696.71 |        3495.36 |</w:t>
      </w:r>
    </w:p>
    <w:p w14:paraId="3A21028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</w:t>
      </w:r>
      <w:proofErr w:type="gramStart"/>
      <w:r>
        <w:rPr>
          <w:rFonts w:ascii="Consolas" w:hAnsi="Consolas" w:cs="Arial"/>
          <w:sz w:val="18"/>
        </w:rPr>
        <w:t>|  30</w:t>
      </w:r>
      <w:proofErr w:type="gramEnd"/>
      <w:r>
        <w:rPr>
          <w:rFonts w:ascii="Consolas" w:hAnsi="Consolas" w:cs="Arial"/>
          <w:sz w:val="18"/>
        </w:rPr>
        <w:t>|         23194.5 |        22650.9 |</w:t>
      </w:r>
    </w:p>
    <w:p w14:paraId="653284D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30</w:t>
      </w:r>
      <w:proofErr w:type="gramStart"/>
      <w:r>
        <w:rPr>
          <w:rFonts w:ascii="Consolas" w:hAnsi="Consolas" w:cs="Arial"/>
          <w:sz w:val="18"/>
        </w:rPr>
        <w:t>|  40</w:t>
      </w:r>
      <w:proofErr w:type="gramEnd"/>
      <w:r>
        <w:rPr>
          <w:rFonts w:ascii="Consolas" w:hAnsi="Consolas" w:cs="Arial"/>
          <w:sz w:val="18"/>
        </w:rPr>
        <w:t>|         1366.99 |        257.862 |</w:t>
      </w:r>
    </w:p>
    <w:p w14:paraId="78CF1BC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40</w:t>
      </w:r>
      <w:proofErr w:type="gramStart"/>
      <w:r>
        <w:rPr>
          <w:rFonts w:ascii="Consolas" w:hAnsi="Consolas" w:cs="Arial"/>
          <w:sz w:val="18"/>
        </w:rPr>
        <w:t>|  50</w:t>
      </w:r>
      <w:proofErr w:type="gramEnd"/>
      <w:r>
        <w:rPr>
          <w:rFonts w:ascii="Consolas" w:hAnsi="Consolas" w:cs="Arial"/>
          <w:sz w:val="18"/>
        </w:rPr>
        <w:t>|         3433.92 |            ... |</w:t>
      </w:r>
    </w:p>
    <w:p w14:paraId="737689B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</w:t>
      </w:r>
    </w:p>
    <w:p w14:paraId="62CE7F5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Total             31692.1          26404.1 cm²</w:t>
      </w:r>
    </w:p>
    <w:p w14:paraId="1B5FE16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Total                34.1             28.4 ft²</w:t>
      </w:r>
    </w:p>
    <w:p w14:paraId="5BE31F0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3A4BD02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Element and Detail Weights:</w:t>
      </w:r>
    </w:p>
    <w:p w14:paraId="45E3EC01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7F4F1E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| To </w:t>
      </w:r>
      <w:proofErr w:type="gramStart"/>
      <w:r>
        <w:rPr>
          <w:rFonts w:ascii="Consolas" w:hAnsi="Consolas" w:cs="Arial"/>
          <w:sz w:val="18"/>
        </w:rPr>
        <w:t>|  Total</w:t>
      </w:r>
      <w:proofErr w:type="gramEnd"/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Ele</w:t>
      </w:r>
      <w:proofErr w:type="spellEnd"/>
      <w:r>
        <w:rPr>
          <w:rFonts w:ascii="Consolas" w:hAnsi="Consolas" w:cs="Arial"/>
          <w:sz w:val="18"/>
        </w:rPr>
        <w:t xml:space="preserve">.| Total. </w:t>
      </w:r>
      <w:proofErr w:type="spellStart"/>
      <w:proofErr w:type="gramStart"/>
      <w:r>
        <w:rPr>
          <w:rFonts w:ascii="Consolas" w:hAnsi="Consolas" w:cs="Arial"/>
          <w:sz w:val="18"/>
        </w:rPr>
        <w:t>Ele</w:t>
      </w:r>
      <w:proofErr w:type="spellEnd"/>
      <w:r>
        <w:rPr>
          <w:rFonts w:ascii="Consolas" w:hAnsi="Consolas" w:cs="Arial"/>
          <w:sz w:val="18"/>
        </w:rPr>
        <w:t>.|</w:t>
      </w:r>
      <w:proofErr w:type="gramEnd"/>
      <w:r>
        <w:rPr>
          <w:rFonts w:ascii="Consolas" w:hAnsi="Consolas" w:cs="Arial"/>
          <w:sz w:val="18"/>
        </w:rPr>
        <w:t xml:space="preserve">Total. </w:t>
      </w:r>
      <w:proofErr w:type="spellStart"/>
      <w:proofErr w:type="gramStart"/>
      <w:r>
        <w:rPr>
          <w:rFonts w:ascii="Consolas" w:hAnsi="Consolas" w:cs="Arial"/>
          <w:sz w:val="18"/>
        </w:rPr>
        <w:t>Ele</w:t>
      </w:r>
      <w:proofErr w:type="spellEnd"/>
      <w:r>
        <w:rPr>
          <w:rFonts w:ascii="Consolas" w:hAnsi="Consolas" w:cs="Arial"/>
          <w:sz w:val="18"/>
        </w:rPr>
        <w:t>.|</w:t>
      </w:r>
      <w:proofErr w:type="gramEnd"/>
      <w:r>
        <w:rPr>
          <w:rFonts w:ascii="Consolas" w:hAnsi="Consolas" w:cs="Arial"/>
          <w:sz w:val="18"/>
        </w:rPr>
        <w:t xml:space="preserve">  Total </w:t>
      </w:r>
      <w:proofErr w:type="spellStart"/>
      <w:r>
        <w:rPr>
          <w:rFonts w:ascii="Consolas" w:hAnsi="Consolas" w:cs="Arial"/>
          <w:sz w:val="18"/>
        </w:rPr>
        <w:t>Dtl</w:t>
      </w:r>
      <w:proofErr w:type="spellEnd"/>
      <w:r>
        <w:rPr>
          <w:rFonts w:ascii="Consolas" w:hAnsi="Consolas" w:cs="Arial"/>
          <w:sz w:val="18"/>
        </w:rPr>
        <w:t xml:space="preserve">.| </w:t>
      </w:r>
      <w:proofErr w:type="spellStart"/>
      <w:r>
        <w:rPr>
          <w:rFonts w:ascii="Consolas" w:hAnsi="Consolas" w:cs="Arial"/>
          <w:sz w:val="18"/>
        </w:rPr>
        <w:t>Oper</w:t>
      </w:r>
      <w:proofErr w:type="spellEnd"/>
      <w:r>
        <w:rPr>
          <w:rFonts w:ascii="Consolas" w:hAnsi="Consolas" w:cs="Arial"/>
          <w:sz w:val="18"/>
        </w:rPr>
        <w:t xml:space="preserve">. </w:t>
      </w:r>
      <w:proofErr w:type="spellStart"/>
      <w:r>
        <w:rPr>
          <w:rFonts w:ascii="Consolas" w:hAnsi="Consolas" w:cs="Arial"/>
          <w:sz w:val="18"/>
        </w:rPr>
        <w:t>Wgt</w:t>
      </w:r>
      <w:proofErr w:type="spellEnd"/>
      <w:r>
        <w:rPr>
          <w:rFonts w:ascii="Consolas" w:hAnsi="Consolas" w:cs="Arial"/>
          <w:sz w:val="18"/>
        </w:rPr>
        <w:t>. |</w:t>
      </w:r>
    </w:p>
    <w:p w14:paraId="76CB1AB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From| To </w:t>
      </w:r>
      <w:proofErr w:type="gramStart"/>
      <w:r>
        <w:rPr>
          <w:rFonts w:ascii="Consolas" w:hAnsi="Consolas" w:cs="Arial"/>
          <w:sz w:val="18"/>
        </w:rPr>
        <w:t>|  Empty</w:t>
      </w:r>
      <w:proofErr w:type="gramEnd"/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Wgt</w:t>
      </w:r>
      <w:proofErr w:type="spellEnd"/>
      <w:r>
        <w:rPr>
          <w:rFonts w:ascii="Consolas" w:hAnsi="Consolas" w:cs="Arial"/>
          <w:sz w:val="18"/>
        </w:rPr>
        <w:t xml:space="preserve">.|  </w:t>
      </w:r>
      <w:proofErr w:type="spellStart"/>
      <w:r>
        <w:rPr>
          <w:rFonts w:ascii="Consolas" w:hAnsi="Consolas" w:cs="Arial"/>
          <w:sz w:val="18"/>
        </w:rPr>
        <w:t>Oper</w:t>
      </w:r>
      <w:proofErr w:type="spellEnd"/>
      <w:r>
        <w:rPr>
          <w:rFonts w:ascii="Consolas" w:hAnsi="Consolas" w:cs="Arial"/>
          <w:sz w:val="18"/>
        </w:rPr>
        <w:t xml:space="preserve">. </w:t>
      </w:r>
      <w:proofErr w:type="spellStart"/>
      <w:proofErr w:type="gramStart"/>
      <w:r>
        <w:rPr>
          <w:rFonts w:ascii="Consolas" w:hAnsi="Consolas" w:cs="Arial"/>
          <w:sz w:val="18"/>
        </w:rPr>
        <w:t>Wgt</w:t>
      </w:r>
      <w:proofErr w:type="spellEnd"/>
      <w:r>
        <w:rPr>
          <w:rFonts w:ascii="Consolas" w:hAnsi="Consolas" w:cs="Arial"/>
          <w:sz w:val="18"/>
        </w:rPr>
        <w:t>.|</w:t>
      </w:r>
      <w:proofErr w:type="gramEnd"/>
      <w:r>
        <w:rPr>
          <w:rFonts w:ascii="Consolas" w:hAnsi="Consolas" w:cs="Arial"/>
          <w:sz w:val="18"/>
        </w:rPr>
        <w:t xml:space="preserve">Hydro. </w:t>
      </w:r>
      <w:proofErr w:type="spellStart"/>
      <w:proofErr w:type="gramStart"/>
      <w:r>
        <w:rPr>
          <w:rFonts w:ascii="Consolas" w:hAnsi="Consolas" w:cs="Arial"/>
          <w:sz w:val="18"/>
        </w:rPr>
        <w:t>Wgt</w:t>
      </w:r>
      <w:proofErr w:type="spellEnd"/>
      <w:r>
        <w:rPr>
          <w:rFonts w:ascii="Consolas" w:hAnsi="Consolas" w:cs="Arial"/>
          <w:sz w:val="18"/>
        </w:rPr>
        <w:t>.|</w:t>
      </w:r>
      <w:proofErr w:type="gramEnd"/>
      <w:r>
        <w:rPr>
          <w:rFonts w:ascii="Consolas" w:hAnsi="Consolas" w:cs="Arial"/>
          <w:sz w:val="18"/>
        </w:rPr>
        <w:t xml:space="preserve"> Offset Mom.| No Liquid  |</w:t>
      </w:r>
    </w:p>
    <w:p w14:paraId="1FFC046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|    |        kg. |        kg. |       kg. |        N-m |        kg. |</w:t>
      </w:r>
    </w:p>
    <w:p w14:paraId="75A981A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</w:t>
      </w:r>
    </w:p>
    <w:p w14:paraId="1C59FC0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10</w:t>
      </w:r>
      <w:proofErr w:type="gramStart"/>
      <w:r>
        <w:rPr>
          <w:rFonts w:ascii="Consolas" w:hAnsi="Consolas" w:cs="Arial"/>
          <w:sz w:val="18"/>
        </w:rPr>
        <w:t>|  20</w:t>
      </w:r>
      <w:proofErr w:type="gramEnd"/>
      <w:r>
        <w:rPr>
          <w:rFonts w:ascii="Consolas" w:hAnsi="Consolas" w:cs="Arial"/>
          <w:sz w:val="18"/>
        </w:rPr>
        <w:t>|    37.7129 |    64.9195 |   63.8816 |    9.05718 |    37.7129 |</w:t>
      </w:r>
    </w:p>
    <w:p w14:paraId="45440FE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20|Legs|    57.1987 |    118.414 |   116.078 |      209.5 |    57.1987 |</w:t>
      </w:r>
    </w:p>
    <w:p w14:paraId="3901FD5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Legs</w:t>
      </w:r>
      <w:proofErr w:type="gramStart"/>
      <w:r>
        <w:rPr>
          <w:rFonts w:ascii="Consolas" w:hAnsi="Consolas" w:cs="Arial"/>
          <w:sz w:val="18"/>
        </w:rPr>
        <w:t>|  30</w:t>
      </w:r>
      <w:proofErr w:type="gramEnd"/>
      <w:r>
        <w:rPr>
          <w:rFonts w:ascii="Consolas" w:hAnsi="Consolas" w:cs="Arial"/>
          <w:sz w:val="18"/>
        </w:rPr>
        <w:t>|    217.736 |    450.761 |   441.871 |        ... |    217.736 |</w:t>
      </w:r>
    </w:p>
    <w:p w14:paraId="2F60852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30</w:t>
      </w:r>
      <w:proofErr w:type="gramStart"/>
      <w:r>
        <w:rPr>
          <w:rFonts w:ascii="Consolas" w:hAnsi="Consolas" w:cs="Arial"/>
          <w:sz w:val="18"/>
        </w:rPr>
        <w:t>|  40</w:t>
      </w:r>
      <w:proofErr w:type="gramEnd"/>
      <w:r>
        <w:rPr>
          <w:rFonts w:ascii="Consolas" w:hAnsi="Consolas" w:cs="Arial"/>
          <w:sz w:val="18"/>
        </w:rPr>
        <w:t>|    14.8386 |    14.8386 |   14.8386 |        ... |    14.8386 |</w:t>
      </w:r>
    </w:p>
    <w:p w14:paraId="219E151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40</w:t>
      </w:r>
      <w:proofErr w:type="gramStart"/>
      <w:r>
        <w:rPr>
          <w:rFonts w:ascii="Consolas" w:hAnsi="Consolas" w:cs="Arial"/>
          <w:sz w:val="18"/>
        </w:rPr>
        <w:t>|  50</w:t>
      </w:r>
      <w:proofErr w:type="gramEnd"/>
      <w:r>
        <w:rPr>
          <w:rFonts w:ascii="Consolas" w:hAnsi="Consolas" w:cs="Arial"/>
          <w:sz w:val="18"/>
        </w:rPr>
        <w:t>|    69.4808 |    69.4808 |   69.4808 |    20.3304 |    69.4808 |</w:t>
      </w:r>
    </w:p>
    <w:p w14:paraId="3FCE04E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</w:t>
      </w:r>
    </w:p>
    <w:p w14:paraId="5F1C1B9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D3282D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Cumulative Vessel Weight</w:t>
      </w:r>
    </w:p>
    <w:p w14:paraId="706FFCE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A92F27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|    | Cumulative </w:t>
      </w:r>
      <w:proofErr w:type="spellStart"/>
      <w:r>
        <w:rPr>
          <w:rFonts w:ascii="Consolas" w:hAnsi="Consolas" w:cs="Arial"/>
          <w:sz w:val="18"/>
        </w:rPr>
        <w:t>Ope</w:t>
      </w:r>
      <w:proofErr w:type="spellEnd"/>
      <w:r>
        <w:rPr>
          <w:rFonts w:ascii="Consolas" w:hAnsi="Consolas" w:cs="Arial"/>
          <w:sz w:val="18"/>
        </w:rPr>
        <w:t xml:space="preserve"> | Cumulative | </w:t>
      </w:r>
      <w:proofErr w:type="gramStart"/>
      <w:r>
        <w:rPr>
          <w:rFonts w:ascii="Consolas" w:hAnsi="Consolas" w:cs="Arial"/>
          <w:sz w:val="18"/>
        </w:rPr>
        <w:t>Cumulative  |</w:t>
      </w:r>
      <w:proofErr w:type="gramEnd"/>
    </w:p>
    <w:p w14:paraId="134434C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From| To | </w:t>
      </w:r>
      <w:proofErr w:type="spellStart"/>
      <w:r>
        <w:rPr>
          <w:rFonts w:ascii="Consolas" w:hAnsi="Consolas" w:cs="Arial"/>
          <w:sz w:val="18"/>
        </w:rPr>
        <w:t>Wgt</w:t>
      </w:r>
      <w:proofErr w:type="spellEnd"/>
      <w:r>
        <w:rPr>
          <w:rFonts w:ascii="Consolas" w:hAnsi="Consolas" w:cs="Arial"/>
          <w:sz w:val="18"/>
        </w:rPr>
        <w:t xml:space="preserve">. No Liquid | </w:t>
      </w:r>
      <w:proofErr w:type="spellStart"/>
      <w:r>
        <w:rPr>
          <w:rFonts w:ascii="Consolas" w:hAnsi="Consolas" w:cs="Arial"/>
          <w:sz w:val="18"/>
        </w:rPr>
        <w:t>Oper</w:t>
      </w:r>
      <w:proofErr w:type="spellEnd"/>
      <w:r>
        <w:rPr>
          <w:rFonts w:ascii="Consolas" w:hAnsi="Consolas" w:cs="Arial"/>
          <w:sz w:val="18"/>
        </w:rPr>
        <w:t xml:space="preserve">. </w:t>
      </w:r>
      <w:proofErr w:type="spellStart"/>
      <w:r>
        <w:rPr>
          <w:rFonts w:ascii="Consolas" w:hAnsi="Consolas" w:cs="Arial"/>
          <w:sz w:val="18"/>
        </w:rPr>
        <w:t>Wgt</w:t>
      </w:r>
      <w:proofErr w:type="spellEnd"/>
      <w:r>
        <w:rPr>
          <w:rFonts w:ascii="Consolas" w:hAnsi="Consolas" w:cs="Arial"/>
          <w:sz w:val="18"/>
        </w:rPr>
        <w:t xml:space="preserve">. | Hydro. </w:t>
      </w:r>
      <w:proofErr w:type="spellStart"/>
      <w:r>
        <w:rPr>
          <w:rFonts w:ascii="Consolas" w:hAnsi="Consolas" w:cs="Arial"/>
          <w:sz w:val="18"/>
        </w:rPr>
        <w:t>Wgt</w:t>
      </w:r>
      <w:proofErr w:type="spellEnd"/>
      <w:r>
        <w:rPr>
          <w:rFonts w:ascii="Consolas" w:hAnsi="Consolas" w:cs="Arial"/>
          <w:sz w:val="18"/>
        </w:rPr>
        <w:t>. |</w:t>
      </w:r>
    </w:p>
    <w:p w14:paraId="01EC21C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|    |            kg. |        kg. |         kg. |</w:t>
      </w:r>
    </w:p>
    <w:p w14:paraId="41EC30E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</w:t>
      </w:r>
    </w:p>
    <w:p w14:paraId="02E97C7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10</w:t>
      </w:r>
      <w:proofErr w:type="gramStart"/>
      <w:r>
        <w:rPr>
          <w:rFonts w:ascii="Consolas" w:hAnsi="Consolas" w:cs="Arial"/>
          <w:sz w:val="18"/>
        </w:rPr>
        <w:t>|  20</w:t>
      </w:r>
      <w:proofErr w:type="gramEnd"/>
      <w:r>
        <w:rPr>
          <w:rFonts w:ascii="Consolas" w:hAnsi="Consolas" w:cs="Arial"/>
          <w:sz w:val="18"/>
        </w:rPr>
        <w:t>|            ... |        ... |         ... |</w:t>
      </w:r>
    </w:p>
    <w:p w14:paraId="071D364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20|Legs|       -37.7129 |   -64.9195 |    -63.8816 |</w:t>
      </w:r>
    </w:p>
    <w:p w14:paraId="33140FA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lastRenderedPageBreak/>
        <w:t xml:space="preserve">  Legs</w:t>
      </w:r>
      <w:proofErr w:type="gramStart"/>
      <w:r>
        <w:rPr>
          <w:rFonts w:ascii="Consolas" w:hAnsi="Consolas" w:cs="Arial"/>
          <w:sz w:val="18"/>
        </w:rPr>
        <w:t>|  30</w:t>
      </w:r>
      <w:proofErr w:type="gramEnd"/>
      <w:r>
        <w:rPr>
          <w:rFonts w:ascii="Consolas" w:hAnsi="Consolas" w:cs="Arial"/>
          <w:sz w:val="18"/>
        </w:rPr>
        <w:t>|        302.056 |     535.08 |      526.19 |</w:t>
      </w:r>
    </w:p>
    <w:p w14:paraId="0DF8B26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30</w:t>
      </w:r>
      <w:proofErr w:type="gramStart"/>
      <w:r>
        <w:rPr>
          <w:rFonts w:ascii="Consolas" w:hAnsi="Consolas" w:cs="Arial"/>
          <w:sz w:val="18"/>
        </w:rPr>
        <w:t>|  40</w:t>
      </w:r>
      <w:proofErr w:type="gramEnd"/>
      <w:r>
        <w:rPr>
          <w:rFonts w:ascii="Consolas" w:hAnsi="Consolas" w:cs="Arial"/>
          <w:sz w:val="18"/>
        </w:rPr>
        <w:t>|        84.3194 |    84.3194 |     84.3194 |</w:t>
      </w:r>
    </w:p>
    <w:p w14:paraId="7377534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40</w:t>
      </w:r>
      <w:proofErr w:type="gramStart"/>
      <w:r>
        <w:rPr>
          <w:rFonts w:ascii="Consolas" w:hAnsi="Consolas" w:cs="Arial"/>
          <w:sz w:val="18"/>
        </w:rPr>
        <w:t>|  50</w:t>
      </w:r>
      <w:proofErr w:type="gramEnd"/>
      <w:r>
        <w:rPr>
          <w:rFonts w:ascii="Consolas" w:hAnsi="Consolas" w:cs="Arial"/>
          <w:sz w:val="18"/>
        </w:rPr>
        <w:t>|        69.4808 |    69.4808 |     69.4808 |</w:t>
      </w:r>
    </w:p>
    <w:p w14:paraId="168A195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</w:t>
      </w:r>
    </w:p>
    <w:p w14:paraId="3BE60E4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57E264A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The cumulative operating weights no liquid in the column above are the cumulative operating</w:t>
      </w:r>
    </w:p>
    <w:p w14:paraId="479E0A0A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weights minus the operating liquid weight minus any weights absent in the empty condition.</w:t>
      </w:r>
    </w:p>
    <w:p w14:paraId="71B5039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3ADDDB3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Cumulative Vessel Moment</w:t>
      </w:r>
    </w:p>
    <w:p w14:paraId="634BC37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F611A3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|    | Cumulative | Cumulative |Cumulative |</w:t>
      </w:r>
    </w:p>
    <w:p w14:paraId="54BAD2C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From| To | Empty Mom. | </w:t>
      </w:r>
      <w:proofErr w:type="spellStart"/>
      <w:r>
        <w:rPr>
          <w:rFonts w:ascii="Consolas" w:hAnsi="Consolas" w:cs="Arial"/>
          <w:sz w:val="18"/>
        </w:rPr>
        <w:t>Oper</w:t>
      </w:r>
      <w:proofErr w:type="spellEnd"/>
      <w:r>
        <w:rPr>
          <w:rFonts w:ascii="Consolas" w:hAnsi="Consolas" w:cs="Arial"/>
          <w:sz w:val="18"/>
        </w:rPr>
        <w:t xml:space="preserve">. Mom. |Hydro. </w:t>
      </w:r>
      <w:proofErr w:type="gramStart"/>
      <w:r>
        <w:rPr>
          <w:rFonts w:ascii="Consolas" w:hAnsi="Consolas" w:cs="Arial"/>
          <w:sz w:val="18"/>
        </w:rPr>
        <w:t>Mom.|</w:t>
      </w:r>
      <w:proofErr w:type="gramEnd"/>
    </w:p>
    <w:p w14:paraId="4D49815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|    |        N-m |        N-m |       N-m |</w:t>
      </w:r>
    </w:p>
    <w:p w14:paraId="7D0B088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</w:t>
      </w:r>
    </w:p>
    <w:p w14:paraId="0DF79BC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10</w:t>
      </w:r>
      <w:proofErr w:type="gramStart"/>
      <w:r>
        <w:rPr>
          <w:rFonts w:ascii="Consolas" w:hAnsi="Consolas" w:cs="Arial"/>
          <w:sz w:val="18"/>
        </w:rPr>
        <w:t>|  20</w:t>
      </w:r>
      <w:proofErr w:type="gramEnd"/>
      <w:r>
        <w:rPr>
          <w:rFonts w:ascii="Consolas" w:hAnsi="Consolas" w:cs="Arial"/>
          <w:sz w:val="18"/>
        </w:rPr>
        <w:t>|    9.05718 |    9.05718 |   9.05718 |</w:t>
      </w:r>
    </w:p>
    <w:p w14:paraId="0AFCCA5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20|Legs|    218.557 |    218.557 |   218.557 |</w:t>
      </w:r>
    </w:p>
    <w:p w14:paraId="516E0C0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Legs</w:t>
      </w:r>
      <w:proofErr w:type="gramStart"/>
      <w:r>
        <w:rPr>
          <w:rFonts w:ascii="Consolas" w:hAnsi="Consolas" w:cs="Arial"/>
          <w:sz w:val="18"/>
        </w:rPr>
        <w:t>|  30</w:t>
      </w:r>
      <w:proofErr w:type="gramEnd"/>
      <w:r>
        <w:rPr>
          <w:rFonts w:ascii="Consolas" w:hAnsi="Consolas" w:cs="Arial"/>
          <w:sz w:val="18"/>
        </w:rPr>
        <w:t>|    20.3304 |    20.3304 |   20.3304 |</w:t>
      </w:r>
    </w:p>
    <w:p w14:paraId="3E84CDB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30</w:t>
      </w:r>
      <w:proofErr w:type="gramStart"/>
      <w:r>
        <w:rPr>
          <w:rFonts w:ascii="Consolas" w:hAnsi="Consolas" w:cs="Arial"/>
          <w:sz w:val="18"/>
        </w:rPr>
        <w:t>|  40</w:t>
      </w:r>
      <w:proofErr w:type="gramEnd"/>
      <w:r>
        <w:rPr>
          <w:rFonts w:ascii="Consolas" w:hAnsi="Consolas" w:cs="Arial"/>
          <w:sz w:val="18"/>
        </w:rPr>
        <w:t>|    20.3304 |    20.3304 |   20.3304 |</w:t>
      </w:r>
    </w:p>
    <w:p w14:paraId="2FAD127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40</w:t>
      </w:r>
      <w:proofErr w:type="gramStart"/>
      <w:r>
        <w:rPr>
          <w:rFonts w:ascii="Consolas" w:hAnsi="Consolas" w:cs="Arial"/>
          <w:sz w:val="18"/>
        </w:rPr>
        <w:t>|  50</w:t>
      </w:r>
      <w:proofErr w:type="gramEnd"/>
      <w:r>
        <w:rPr>
          <w:rFonts w:ascii="Consolas" w:hAnsi="Consolas" w:cs="Arial"/>
          <w:sz w:val="18"/>
        </w:rPr>
        <w:t>|    20.3304 |    20.3304 |   20.3304 |</w:t>
      </w:r>
    </w:p>
    <w:p w14:paraId="0EB9697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</w:t>
      </w:r>
    </w:p>
    <w:p w14:paraId="2A6CEE21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13EBC7B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FF"/>
          <w:sz w:val="18"/>
        </w:rPr>
        <w:t>PV Elite is a trademark of Hexagon AB, 2024, All rights reserved.</w:t>
      </w:r>
    </w:p>
    <w:p w14:paraId="0AEAD6F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4DE89A1" w14:textId="77777777" w:rsidR="000D0DAD" w:rsidRDefault="000D0DAD" w:rsidP="000D0DAD">
      <w:pPr>
        <w:rPr>
          <w:rFonts w:ascii="Consolas" w:hAnsi="Consolas" w:cs="Arial"/>
          <w:sz w:val="18"/>
        </w:rPr>
        <w:sectPr w:rsidR="000D0DAD" w:rsidSect="000D0DAD">
          <w:headerReference w:type="default" r:id="rId28"/>
          <w:pgSz w:w="12240" w:h="15840" w:code="1"/>
          <w:pgMar w:top="1440" w:right="504" w:bottom="720" w:left="360" w:header="720" w:footer="720" w:gutter="720"/>
          <w:cols w:space="720"/>
          <w:docGrid w:linePitch="272"/>
        </w:sectPr>
      </w:pPr>
    </w:p>
    <w:p w14:paraId="36284B4B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Consolas" w:hAnsi="Consolas" w:cs="Arial"/>
          <w:sz w:val="18"/>
        </w:rPr>
        <w:lastRenderedPageBreak/>
        <w:fldChar w:fldCharType="begin"/>
      </w:r>
      <w:r w:rsidRPr="000D0DAD">
        <w:rPr>
          <w:rFonts w:ascii="Consolas" w:hAnsi="Consolas" w:cs="Arial"/>
          <w:sz w:val="18"/>
        </w:rPr>
        <w:instrText xml:space="preserve"> TC "</w:instrText>
      </w:r>
      <w:bookmarkStart w:id="18" w:name="_Toc192856496"/>
      <w:r w:rsidRPr="000D0DAD">
        <w:rPr>
          <w:rFonts w:ascii="Consolas" w:hAnsi="Consolas" w:cs="Arial"/>
          <w:sz w:val="18"/>
        </w:rPr>
        <w:instrText>Nozzle Flange MAWP:</w:instrText>
      </w:r>
      <w:bookmarkEnd w:id="18"/>
      <w:r w:rsidRPr="000D0DAD">
        <w:rPr>
          <w:rFonts w:ascii="Consolas" w:hAnsi="Consolas" w:cs="Arial"/>
          <w:sz w:val="18"/>
        </w:rPr>
        <w:instrText xml:space="preserve">" /f C </w:instrText>
      </w:r>
      <w:r w:rsidRPr="000D0DAD">
        <w:rPr>
          <w:rFonts w:ascii="Consolas" w:hAnsi="Consolas" w:cs="Arial"/>
          <w:sz w:val="18"/>
        </w:rPr>
        <w:fldChar w:fldCharType="end"/>
      </w:r>
    </w:p>
    <w:p w14:paraId="417E4D2E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 xml:space="preserve">Nozzle Flange MAWP Results: (bars &amp; </w:t>
      </w:r>
      <w:r w:rsidRPr="000D0DAD">
        <w:rPr>
          <w:rFonts w:ascii="Tahoma" w:hAnsi="Consolas" w:cs="Arial"/>
          <w:b/>
          <w:color w:val="000000"/>
          <w:sz w:val="18"/>
        </w:rPr>
        <w:t>°</w:t>
      </w:r>
      <w:r w:rsidRPr="000D0DAD">
        <w:rPr>
          <w:rFonts w:ascii="Tahoma" w:hAnsi="Consolas" w:cs="Arial"/>
          <w:b/>
          <w:color w:val="000000"/>
          <w:sz w:val="18"/>
        </w:rPr>
        <w:t>C)</w:t>
      </w:r>
    </w:p>
    <w:p w14:paraId="7D4630B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52E14F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Nozzle        |    Flange Rating | Des. |       |                | Equiv. | - - - </w:t>
      </w:r>
      <w:proofErr w:type="gramStart"/>
      <w:r>
        <w:rPr>
          <w:rFonts w:ascii="Consolas" w:hAnsi="Consolas" w:cs="Arial"/>
          <w:sz w:val="18"/>
        </w:rPr>
        <w:t>-  Max</w:t>
      </w:r>
      <w:proofErr w:type="gramEnd"/>
      <w:r>
        <w:rPr>
          <w:rFonts w:ascii="Consolas" w:hAnsi="Consolas" w:cs="Arial"/>
          <w:sz w:val="18"/>
        </w:rPr>
        <w:t xml:space="preserve"> Pressure |</w:t>
      </w:r>
    </w:p>
    <w:p w14:paraId="79CB187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Description   |   </w:t>
      </w:r>
      <w:proofErr w:type="spellStart"/>
      <w:r>
        <w:rPr>
          <w:rFonts w:ascii="Consolas" w:hAnsi="Consolas" w:cs="Arial"/>
          <w:sz w:val="18"/>
        </w:rPr>
        <w:t>Ope</w:t>
      </w:r>
      <w:proofErr w:type="spellEnd"/>
      <w:r>
        <w:rPr>
          <w:rFonts w:ascii="Consolas" w:hAnsi="Consolas" w:cs="Arial"/>
          <w:sz w:val="18"/>
        </w:rPr>
        <w:t xml:space="preserve">. | Ambient | Temp | Class |    Grade/Group </w:t>
      </w:r>
      <w:proofErr w:type="gramStart"/>
      <w:r>
        <w:rPr>
          <w:rFonts w:ascii="Consolas" w:hAnsi="Consolas" w:cs="Arial"/>
          <w:sz w:val="18"/>
        </w:rPr>
        <w:t>|  Press</w:t>
      </w:r>
      <w:proofErr w:type="gramEnd"/>
      <w:r>
        <w:rPr>
          <w:rFonts w:ascii="Consolas" w:hAnsi="Consolas" w:cs="Arial"/>
          <w:sz w:val="18"/>
        </w:rPr>
        <w:t xml:space="preserve"> | UG-44 |   50% |   DNV |</w:t>
      </w:r>
    </w:p>
    <w:p w14:paraId="280FAF8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---------------------------------------------------------------------------------------------------</w:t>
      </w:r>
    </w:p>
    <w:p w14:paraId="7B68DB5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N5            </w:t>
      </w:r>
      <w:proofErr w:type="gramStart"/>
      <w:r>
        <w:rPr>
          <w:rFonts w:ascii="Consolas" w:hAnsi="Consolas" w:cs="Arial"/>
          <w:sz w:val="18"/>
        </w:rPr>
        <w:t>|  13.90</w:t>
      </w:r>
      <w:proofErr w:type="gramEnd"/>
      <w:r>
        <w:rPr>
          <w:rFonts w:ascii="Consolas" w:hAnsi="Consolas" w:cs="Arial"/>
          <w:sz w:val="18"/>
        </w:rPr>
        <w:t xml:space="preserve"> |   15.90 |   85 |   150 |         GR 2.3 |    ... |   ... |   ... |   ... |</w:t>
      </w:r>
    </w:p>
    <w:p w14:paraId="18FC04A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N8            </w:t>
      </w:r>
      <w:proofErr w:type="gramStart"/>
      <w:r>
        <w:rPr>
          <w:rFonts w:ascii="Consolas" w:hAnsi="Consolas" w:cs="Arial"/>
          <w:sz w:val="18"/>
        </w:rPr>
        <w:t>|  13.90</w:t>
      </w:r>
      <w:proofErr w:type="gramEnd"/>
      <w:r>
        <w:rPr>
          <w:rFonts w:ascii="Consolas" w:hAnsi="Consolas" w:cs="Arial"/>
          <w:sz w:val="18"/>
        </w:rPr>
        <w:t xml:space="preserve"> |   15.90 |   85 |   150 |         GR 2.3 |    ... |   ... |   ... |   ... |</w:t>
      </w:r>
    </w:p>
    <w:p w14:paraId="2512D69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N6A           </w:t>
      </w:r>
      <w:proofErr w:type="gramStart"/>
      <w:r>
        <w:rPr>
          <w:rFonts w:ascii="Consolas" w:hAnsi="Consolas" w:cs="Arial"/>
          <w:sz w:val="18"/>
        </w:rPr>
        <w:t>|  36.36</w:t>
      </w:r>
      <w:proofErr w:type="gramEnd"/>
      <w:r>
        <w:rPr>
          <w:rFonts w:ascii="Consolas" w:hAnsi="Consolas" w:cs="Arial"/>
          <w:sz w:val="18"/>
        </w:rPr>
        <w:t xml:space="preserve"> |   41.40 |   85 |   300 |         GR 2.3 |    ... |   ... |   ... |   ... |</w:t>
      </w:r>
    </w:p>
    <w:p w14:paraId="4A85449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N6B           </w:t>
      </w:r>
      <w:proofErr w:type="gramStart"/>
      <w:r>
        <w:rPr>
          <w:rFonts w:ascii="Consolas" w:hAnsi="Consolas" w:cs="Arial"/>
          <w:sz w:val="18"/>
        </w:rPr>
        <w:t>|  36.36</w:t>
      </w:r>
      <w:proofErr w:type="gramEnd"/>
      <w:r>
        <w:rPr>
          <w:rFonts w:ascii="Consolas" w:hAnsi="Consolas" w:cs="Arial"/>
          <w:sz w:val="18"/>
        </w:rPr>
        <w:t xml:space="preserve"> |   41.40 |   85 |   300 |         GR 2.3 |    ... |   ... |   ... |   ... |</w:t>
      </w:r>
    </w:p>
    <w:p w14:paraId="31A7623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N4A           </w:t>
      </w:r>
      <w:proofErr w:type="gramStart"/>
      <w:r>
        <w:rPr>
          <w:rFonts w:ascii="Consolas" w:hAnsi="Consolas" w:cs="Arial"/>
          <w:sz w:val="18"/>
        </w:rPr>
        <w:t>|  36.36</w:t>
      </w:r>
      <w:proofErr w:type="gramEnd"/>
      <w:r>
        <w:rPr>
          <w:rFonts w:ascii="Consolas" w:hAnsi="Consolas" w:cs="Arial"/>
          <w:sz w:val="18"/>
        </w:rPr>
        <w:t xml:space="preserve"> |   41.40 |   85 |   300 |         GR 2.3 |    ... |   ... |   ... |   ... |</w:t>
      </w:r>
    </w:p>
    <w:p w14:paraId="4CF5447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N4B           </w:t>
      </w:r>
      <w:proofErr w:type="gramStart"/>
      <w:r>
        <w:rPr>
          <w:rFonts w:ascii="Consolas" w:hAnsi="Consolas" w:cs="Arial"/>
          <w:sz w:val="18"/>
        </w:rPr>
        <w:t>|  36.36</w:t>
      </w:r>
      <w:proofErr w:type="gramEnd"/>
      <w:r>
        <w:rPr>
          <w:rFonts w:ascii="Consolas" w:hAnsi="Consolas" w:cs="Arial"/>
          <w:sz w:val="18"/>
        </w:rPr>
        <w:t xml:space="preserve"> |   41.40 |   85 |   300 |         GR 2.3 |    ... |   ... |   ... |   ... |</w:t>
      </w:r>
    </w:p>
    <w:p w14:paraId="46B270C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M1            </w:t>
      </w:r>
      <w:proofErr w:type="gramStart"/>
      <w:r>
        <w:rPr>
          <w:rFonts w:ascii="Consolas" w:hAnsi="Consolas" w:cs="Arial"/>
          <w:sz w:val="18"/>
        </w:rPr>
        <w:t>|  13.90</w:t>
      </w:r>
      <w:proofErr w:type="gramEnd"/>
      <w:r>
        <w:rPr>
          <w:rFonts w:ascii="Consolas" w:hAnsi="Consolas" w:cs="Arial"/>
          <w:sz w:val="18"/>
        </w:rPr>
        <w:t xml:space="preserve"> |   15.90 |   85 |   150 |         GR 2.3 |    ... |   ... |   ... |   ... |</w:t>
      </w:r>
    </w:p>
    <w:p w14:paraId="28A8FA0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N1            </w:t>
      </w:r>
      <w:proofErr w:type="gramStart"/>
      <w:r>
        <w:rPr>
          <w:rFonts w:ascii="Consolas" w:hAnsi="Consolas" w:cs="Arial"/>
          <w:sz w:val="18"/>
        </w:rPr>
        <w:t>|  13.90</w:t>
      </w:r>
      <w:proofErr w:type="gramEnd"/>
      <w:r>
        <w:rPr>
          <w:rFonts w:ascii="Consolas" w:hAnsi="Consolas" w:cs="Arial"/>
          <w:sz w:val="18"/>
        </w:rPr>
        <w:t xml:space="preserve"> |   15.90 |   85 |   150 |         GR 2.3 |    ... |   ... |   ... |   ... |</w:t>
      </w:r>
    </w:p>
    <w:p w14:paraId="0A210AB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N7            </w:t>
      </w:r>
      <w:proofErr w:type="gramStart"/>
      <w:r>
        <w:rPr>
          <w:rFonts w:ascii="Consolas" w:hAnsi="Consolas" w:cs="Arial"/>
          <w:sz w:val="18"/>
        </w:rPr>
        <w:t>|  13.90</w:t>
      </w:r>
      <w:proofErr w:type="gramEnd"/>
      <w:r>
        <w:rPr>
          <w:rFonts w:ascii="Consolas" w:hAnsi="Consolas" w:cs="Arial"/>
          <w:sz w:val="18"/>
        </w:rPr>
        <w:t xml:space="preserve"> |   15.90 |   85 |   150 |         GR 2.3 |    ... |   ... |   ... |   ... |</w:t>
      </w:r>
    </w:p>
    <w:p w14:paraId="62B8E59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N9            </w:t>
      </w:r>
      <w:proofErr w:type="gramStart"/>
      <w:r>
        <w:rPr>
          <w:rFonts w:ascii="Consolas" w:hAnsi="Consolas" w:cs="Arial"/>
          <w:sz w:val="18"/>
        </w:rPr>
        <w:t>|  13.90</w:t>
      </w:r>
      <w:proofErr w:type="gramEnd"/>
      <w:r>
        <w:rPr>
          <w:rFonts w:ascii="Consolas" w:hAnsi="Consolas" w:cs="Arial"/>
          <w:sz w:val="18"/>
        </w:rPr>
        <w:t xml:space="preserve"> |   15.90 |   85 |   150 |         GR 2.3 |    ... |   ... |   ... |   ... |</w:t>
      </w:r>
    </w:p>
    <w:p w14:paraId="0D32154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N10           </w:t>
      </w:r>
      <w:proofErr w:type="gramStart"/>
      <w:r>
        <w:rPr>
          <w:rFonts w:ascii="Consolas" w:hAnsi="Consolas" w:cs="Arial"/>
          <w:sz w:val="18"/>
        </w:rPr>
        <w:t>|  13.90</w:t>
      </w:r>
      <w:proofErr w:type="gramEnd"/>
      <w:r>
        <w:rPr>
          <w:rFonts w:ascii="Consolas" w:hAnsi="Consolas" w:cs="Arial"/>
          <w:sz w:val="18"/>
        </w:rPr>
        <w:t xml:space="preserve"> |   15.90 |   85 |   150 |         GR 2.3 |    ... |   ... |   ... |   ... |</w:t>
      </w:r>
    </w:p>
    <w:p w14:paraId="5504967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N3            </w:t>
      </w:r>
      <w:proofErr w:type="gramStart"/>
      <w:r>
        <w:rPr>
          <w:rFonts w:ascii="Consolas" w:hAnsi="Consolas" w:cs="Arial"/>
          <w:sz w:val="18"/>
        </w:rPr>
        <w:t>|  36.36</w:t>
      </w:r>
      <w:proofErr w:type="gramEnd"/>
      <w:r>
        <w:rPr>
          <w:rFonts w:ascii="Consolas" w:hAnsi="Consolas" w:cs="Arial"/>
          <w:sz w:val="18"/>
        </w:rPr>
        <w:t xml:space="preserve"> |   41.40 |   85 |   300 |         GR 2.3 |    ... |   ... |   ... |   ... |</w:t>
      </w:r>
    </w:p>
    <w:p w14:paraId="780C772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N2            </w:t>
      </w:r>
      <w:proofErr w:type="gramStart"/>
      <w:r>
        <w:rPr>
          <w:rFonts w:ascii="Consolas" w:hAnsi="Consolas" w:cs="Arial"/>
          <w:sz w:val="18"/>
        </w:rPr>
        <w:t>|  13.90</w:t>
      </w:r>
      <w:proofErr w:type="gramEnd"/>
      <w:r>
        <w:rPr>
          <w:rFonts w:ascii="Consolas" w:hAnsi="Consolas" w:cs="Arial"/>
          <w:sz w:val="18"/>
        </w:rPr>
        <w:t xml:space="preserve"> |   15.90 |   85 |   150 |         GR 2.3 |    ... |   ... |   ... |   ... |</w:t>
      </w:r>
    </w:p>
    <w:p w14:paraId="65A032F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---------------------------------------------------------------------------------------------------</w:t>
      </w:r>
    </w:p>
    <w:p w14:paraId="56AD0E7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Min Rating    | 13.900 </w:t>
      </w:r>
      <w:proofErr w:type="gramStart"/>
      <w:r>
        <w:rPr>
          <w:rFonts w:ascii="Consolas" w:hAnsi="Consolas" w:cs="Arial"/>
          <w:sz w:val="18"/>
        </w:rPr>
        <w:t>|  15.900</w:t>
      </w:r>
      <w:proofErr w:type="gramEnd"/>
      <w:r>
        <w:rPr>
          <w:rFonts w:ascii="Consolas" w:hAnsi="Consolas" w:cs="Arial"/>
          <w:sz w:val="18"/>
        </w:rPr>
        <w:t>, [for Core Elements]                     |   ... |   ... |   ... |</w:t>
      </w:r>
    </w:p>
    <w:p w14:paraId="6AF47020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0E9393D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CC0FFEF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1211AE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Flange Pressure Ratings are per ASME B16.5 2020 Metric Edition</w:t>
      </w:r>
    </w:p>
    <w:p w14:paraId="293CC18F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798A836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i/>
          <w:color w:val="FF8E55"/>
          <w:sz w:val="18"/>
        </w:rPr>
        <w:t>Warning:</w:t>
      </w:r>
    </w:p>
    <w:p w14:paraId="4E3BE80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FF8E55"/>
          <w:sz w:val="18"/>
        </w:rPr>
        <w:t>There are nozzles in this model, but no flange MAWPs were de-rated.  Be</w:t>
      </w:r>
    </w:p>
    <w:p w14:paraId="25C5835F" w14:textId="77777777" w:rsidR="000D0DAD" w:rsidRDefault="000D0DAD" w:rsidP="000D0DAD">
      <w:pPr>
        <w:rPr>
          <w:rFonts w:ascii="Consolas" w:hAnsi="Consolas" w:cs="Arial"/>
          <w:sz w:val="18"/>
        </w:rPr>
      </w:pPr>
      <w:proofErr w:type="gramStart"/>
      <w:r w:rsidRPr="000D0DAD">
        <w:rPr>
          <w:rFonts w:ascii="Arial" w:hAnsi="Consolas" w:cs="Arial"/>
          <w:i/>
          <w:color w:val="FF8E55"/>
          <w:sz w:val="18"/>
        </w:rPr>
        <w:t>sure</w:t>
      </w:r>
      <w:proofErr w:type="gramEnd"/>
      <w:r w:rsidRPr="000D0DAD">
        <w:rPr>
          <w:rFonts w:ascii="Arial" w:hAnsi="Consolas" w:cs="Arial"/>
          <w:i/>
          <w:color w:val="FF8E55"/>
          <w:sz w:val="18"/>
        </w:rPr>
        <w:t xml:space="preserve"> this is what you intended.  There is a check box in the nozzle dialog</w:t>
      </w:r>
    </w:p>
    <w:p w14:paraId="2EA45704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FF8E55"/>
          <w:sz w:val="18"/>
        </w:rPr>
        <w:t>that instructs PV Elite to perform the de-rating for each nozzle flange.</w:t>
      </w:r>
    </w:p>
    <w:p w14:paraId="4A3C05D3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FF8E55"/>
          <w:sz w:val="18"/>
        </w:rPr>
        <w:t>See ASME VIII-1, UG-44(b) for more information.</w:t>
      </w:r>
    </w:p>
    <w:p w14:paraId="666CC98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1B7800B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FF"/>
          <w:sz w:val="18"/>
        </w:rPr>
        <w:t>PV Elite is a trademark of Hexagon AB, 2024, All rights reserved.</w:t>
      </w:r>
    </w:p>
    <w:p w14:paraId="03764A09" w14:textId="77777777" w:rsidR="000D0DAD" w:rsidRDefault="000D0DAD" w:rsidP="000D0DAD">
      <w:pPr>
        <w:rPr>
          <w:rFonts w:ascii="Consolas" w:hAnsi="Consolas" w:cs="Arial"/>
          <w:sz w:val="18"/>
        </w:rPr>
        <w:sectPr w:rsidR="000D0DAD" w:rsidSect="000D0DAD">
          <w:headerReference w:type="default" r:id="rId29"/>
          <w:pgSz w:w="12240" w:h="15840" w:code="1"/>
          <w:pgMar w:top="1440" w:right="504" w:bottom="720" w:left="360" w:header="720" w:footer="720" w:gutter="720"/>
          <w:cols w:space="720"/>
          <w:docGrid w:linePitch="272"/>
        </w:sectPr>
      </w:pPr>
    </w:p>
    <w:p w14:paraId="7C72A139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Consolas" w:hAnsi="Consolas" w:cs="Arial"/>
          <w:sz w:val="18"/>
        </w:rPr>
        <w:lastRenderedPageBreak/>
        <w:fldChar w:fldCharType="begin"/>
      </w:r>
      <w:r w:rsidRPr="000D0DAD">
        <w:rPr>
          <w:rFonts w:ascii="Consolas" w:hAnsi="Consolas" w:cs="Arial"/>
          <w:sz w:val="18"/>
        </w:rPr>
        <w:instrText xml:space="preserve"> TC "</w:instrText>
      </w:r>
      <w:bookmarkStart w:id="19" w:name="_Toc192856497"/>
      <w:r w:rsidRPr="000D0DAD">
        <w:rPr>
          <w:rFonts w:ascii="Consolas" w:hAnsi="Consolas" w:cs="Arial"/>
          <w:sz w:val="18"/>
        </w:rPr>
        <w:instrText>Natural Frequency Calculation:</w:instrText>
      </w:r>
      <w:bookmarkEnd w:id="19"/>
      <w:r w:rsidRPr="000D0DAD">
        <w:rPr>
          <w:rFonts w:ascii="Consolas" w:hAnsi="Consolas" w:cs="Arial"/>
          <w:sz w:val="18"/>
        </w:rPr>
        <w:instrText xml:space="preserve">" /f C </w:instrText>
      </w:r>
      <w:r w:rsidRPr="000D0DAD">
        <w:rPr>
          <w:rFonts w:ascii="Consolas" w:hAnsi="Consolas" w:cs="Arial"/>
          <w:sz w:val="18"/>
        </w:rPr>
        <w:fldChar w:fldCharType="end"/>
      </w:r>
    </w:p>
    <w:p w14:paraId="17F80304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The Natural Frequencies for the vessel have been computed iteratively</w:t>
      </w:r>
    </w:p>
    <w:p w14:paraId="129483BF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by solving a system of matrices.  These matrices describe the mass</w:t>
      </w:r>
    </w:p>
    <w:p w14:paraId="14DC676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and the stiffness of the vessel.  This is the generalized eigenvalue/</w:t>
      </w:r>
    </w:p>
    <w:p w14:paraId="75317CDD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eigenvector problem and is referenced in some mathematical texts.</w:t>
      </w:r>
    </w:p>
    <w:p w14:paraId="651F3F1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073FB14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</w:rPr>
        <w:t>The Natural Frequency for the Vessel (Empty.) is 23.1213 Hz.</w:t>
      </w:r>
    </w:p>
    <w:p w14:paraId="0629365F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013BB92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</w:rPr>
        <w:t>The Natural Frequency for the Vessel (</w:t>
      </w:r>
      <w:proofErr w:type="spellStart"/>
      <w:r w:rsidRPr="000D0DAD">
        <w:rPr>
          <w:rFonts w:ascii="Tahoma" w:hAnsi="Consolas" w:cs="Arial"/>
          <w:color w:val="000000"/>
          <w:sz w:val="18"/>
        </w:rPr>
        <w:t>Ope</w:t>
      </w:r>
      <w:proofErr w:type="spellEnd"/>
      <w:r w:rsidRPr="000D0DAD">
        <w:rPr>
          <w:rFonts w:ascii="Tahoma" w:hAnsi="Consolas" w:cs="Arial"/>
          <w:color w:val="000000"/>
          <w:sz w:val="18"/>
        </w:rPr>
        <w:t>...) is 17.8961 Hz.</w:t>
      </w:r>
    </w:p>
    <w:p w14:paraId="3CFEBE9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8DFF7B0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</w:rPr>
        <w:t>The Natural Frequency for the Vessel (Filled) is 18.0411 Hz.</w:t>
      </w:r>
    </w:p>
    <w:p w14:paraId="5A63EACB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9E323B2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FF"/>
          <w:sz w:val="18"/>
        </w:rPr>
        <w:t>PV Elite is a trademark of Hexagon AB, 2024, All rights reserved.</w:t>
      </w:r>
    </w:p>
    <w:p w14:paraId="3679A46A" w14:textId="77777777" w:rsidR="000D0DAD" w:rsidRDefault="000D0DAD" w:rsidP="000D0DAD">
      <w:pPr>
        <w:rPr>
          <w:rFonts w:ascii="Consolas" w:hAnsi="Consolas" w:cs="Arial"/>
          <w:sz w:val="18"/>
        </w:rPr>
        <w:sectPr w:rsidR="000D0DAD" w:rsidSect="000D0DAD">
          <w:headerReference w:type="default" r:id="rId30"/>
          <w:pgSz w:w="12240" w:h="15840" w:code="1"/>
          <w:pgMar w:top="1440" w:right="504" w:bottom="720" w:left="360" w:header="720" w:footer="720" w:gutter="720"/>
          <w:cols w:space="720"/>
          <w:docGrid w:linePitch="272"/>
        </w:sectPr>
      </w:pPr>
    </w:p>
    <w:p w14:paraId="2589ABCD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Consolas" w:hAnsi="Consolas" w:cs="Arial"/>
          <w:sz w:val="18"/>
        </w:rPr>
        <w:lastRenderedPageBreak/>
        <w:fldChar w:fldCharType="begin"/>
      </w:r>
      <w:r w:rsidRPr="000D0DAD">
        <w:rPr>
          <w:rFonts w:ascii="Consolas" w:hAnsi="Consolas" w:cs="Arial"/>
          <w:sz w:val="18"/>
        </w:rPr>
        <w:instrText xml:space="preserve"> TC "</w:instrText>
      </w:r>
      <w:bookmarkStart w:id="20" w:name="_Toc192856498"/>
      <w:r w:rsidRPr="000D0DAD">
        <w:rPr>
          <w:rFonts w:ascii="Consolas" w:hAnsi="Consolas" w:cs="Arial"/>
          <w:sz w:val="18"/>
        </w:rPr>
        <w:instrText>Wind Load Calculation:</w:instrText>
      </w:r>
      <w:bookmarkEnd w:id="20"/>
      <w:r w:rsidRPr="000D0DAD">
        <w:rPr>
          <w:rFonts w:ascii="Consolas" w:hAnsi="Consolas" w:cs="Arial"/>
          <w:sz w:val="18"/>
        </w:rPr>
        <w:instrText xml:space="preserve">" /f C </w:instrText>
      </w:r>
      <w:r w:rsidRPr="000D0DAD">
        <w:rPr>
          <w:rFonts w:ascii="Consolas" w:hAnsi="Consolas" w:cs="Arial"/>
          <w:sz w:val="18"/>
        </w:rPr>
        <w:fldChar w:fldCharType="end"/>
      </w:r>
    </w:p>
    <w:p w14:paraId="21301FD9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Wind Load Calculation Results:</w:t>
      </w:r>
    </w:p>
    <w:p w14:paraId="689C7AA1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8CAA80D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  <w:u w:val="single"/>
        </w:rPr>
        <w:t>Input Values:</w:t>
      </w:r>
    </w:p>
    <w:p w14:paraId="1F27078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DACE1C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Wind Design Code                               ASCE/SEI 7-16</w:t>
      </w:r>
    </w:p>
    <w:p w14:paraId="4D4463B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Wind Load Reduction Scale Factor                       1.000</w:t>
      </w:r>
    </w:p>
    <w:p w14:paraId="55BC2E0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Basic Wind Speed                  </w:t>
      </w:r>
      <w:proofErr w:type="gramStart"/>
      <w:r>
        <w:rPr>
          <w:rFonts w:ascii="Consolas" w:hAnsi="Consolas" w:cs="Arial"/>
          <w:sz w:val="18"/>
        </w:rPr>
        <w:t xml:space="preserve">   [</w:t>
      </w:r>
      <w:proofErr w:type="gramEnd"/>
      <w:r>
        <w:rPr>
          <w:rFonts w:ascii="Consolas" w:hAnsi="Consolas" w:cs="Arial"/>
          <w:sz w:val="18"/>
        </w:rPr>
        <w:t>V]              216.72  Km/</w:t>
      </w:r>
      <w:proofErr w:type="spellStart"/>
      <w:r>
        <w:rPr>
          <w:rFonts w:ascii="Consolas" w:hAnsi="Consolas" w:cs="Arial"/>
          <w:sz w:val="18"/>
        </w:rPr>
        <w:t>hr</w:t>
      </w:r>
      <w:proofErr w:type="spellEnd"/>
    </w:p>
    <w:p w14:paraId="64E454C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Surface Roughness Category                   C: Open Terrain</w:t>
      </w:r>
    </w:p>
    <w:p w14:paraId="55FF8F3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Type of Surface                            Moderately Smooth</w:t>
      </w:r>
    </w:p>
    <w:p w14:paraId="1C22FA3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Base Elevation                                           </w:t>
      </w:r>
      <w:proofErr w:type="gramStart"/>
      <w:r>
        <w:rPr>
          <w:rFonts w:ascii="Consolas" w:hAnsi="Consolas" w:cs="Arial"/>
          <w:sz w:val="18"/>
        </w:rPr>
        <w:t>305  mm.</w:t>
      </w:r>
      <w:proofErr w:type="gramEnd"/>
    </w:p>
    <w:p w14:paraId="704849C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Percent Wind for Hydrotest                              50.0</w:t>
      </w:r>
    </w:p>
    <w:p w14:paraId="254F1CA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Using User defined Wind Press. Vs Elev.                    N</w:t>
      </w:r>
    </w:p>
    <w:p w14:paraId="4C81C89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Height of Hill or Escarpment     H or </w:t>
      </w:r>
      <w:proofErr w:type="spellStart"/>
      <w:r>
        <w:rPr>
          <w:rFonts w:ascii="Consolas" w:hAnsi="Consolas" w:cs="Arial"/>
          <w:sz w:val="18"/>
        </w:rPr>
        <w:t>Hh</w:t>
      </w:r>
      <w:proofErr w:type="spellEnd"/>
      <w:r>
        <w:rPr>
          <w:rFonts w:ascii="Consolas" w:hAnsi="Consolas" w:cs="Arial"/>
          <w:sz w:val="18"/>
        </w:rPr>
        <w:t xml:space="preserve">                   </w:t>
      </w:r>
      <w:proofErr w:type="gramStart"/>
      <w:r>
        <w:rPr>
          <w:rFonts w:ascii="Consolas" w:hAnsi="Consolas" w:cs="Arial"/>
          <w:sz w:val="18"/>
        </w:rPr>
        <w:t>0  mm.</w:t>
      </w:r>
      <w:proofErr w:type="gramEnd"/>
    </w:p>
    <w:p w14:paraId="7A55727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Distance Upwind of Crest              </w:t>
      </w:r>
      <w:proofErr w:type="spellStart"/>
      <w:r>
        <w:rPr>
          <w:rFonts w:ascii="Consolas" w:hAnsi="Consolas" w:cs="Arial"/>
          <w:sz w:val="18"/>
        </w:rPr>
        <w:t>Lh</w:t>
      </w:r>
      <w:proofErr w:type="spellEnd"/>
      <w:r>
        <w:rPr>
          <w:rFonts w:ascii="Consolas" w:hAnsi="Consolas" w:cs="Arial"/>
          <w:sz w:val="18"/>
        </w:rPr>
        <w:t xml:space="preserve">                   </w:t>
      </w:r>
      <w:proofErr w:type="gramStart"/>
      <w:r>
        <w:rPr>
          <w:rFonts w:ascii="Consolas" w:hAnsi="Consolas" w:cs="Arial"/>
          <w:sz w:val="18"/>
        </w:rPr>
        <w:t>0  mm.</w:t>
      </w:r>
      <w:proofErr w:type="gramEnd"/>
    </w:p>
    <w:p w14:paraId="4241EE9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Distance from Crest to the Vessel      x                   </w:t>
      </w:r>
      <w:proofErr w:type="gramStart"/>
      <w:r>
        <w:rPr>
          <w:rFonts w:ascii="Consolas" w:hAnsi="Consolas" w:cs="Arial"/>
          <w:sz w:val="18"/>
        </w:rPr>
        <w:t>0  mm.</w:t>
      </w:r>
      <w:proofErr w:type="gramEnd"/>
    </w:p>
    <w:p w14:paraId="6586D3B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Type of Terrain </w:t>
      </w:r>
      <w:proofErr w:type="gramStart"/>
      <w:r>
        <w:rPr>
          <w:rFonts w:ascii="Consolas" w:hAnsi="Consolas" w:cs="Arial"/>
          <w:sz w:val="18"/>
        </w:rPr>
        <w:t>( Hill</w:t>
      </w:r>
      <w:proofErr w:type="gramEnd"/>
      <w:r>
        <w:rPr>
          <w:rFonts w:ascii="Consolas" w:hAnsi="Consolas" w:cs="Arial"/>
          <w:sz w:val="18"/>
        </w:rPr>
        <w:t>, Escarpment )                    Flat</w:t>
      </w:r>
    </w:p>
    <w:p w14:paraId="4D49738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Damping Factor (Beta) for Wind (</w:t>
      </w:r>
      <w:proofErr w:type="spellStart"/>
      <w:proofErr w:type="gramStart"/>
      <w:r>
        <w:rPr>
          <w:rFonts w:ascii="Consolas" w:hAnsi="Consolas" w:cs="Arial"/>
          <w:sz w:val="18"/>
        </w:rPr>
        <w:t>Ope</w:t>
      </w:r>
      <w:proofErr w:type="spellEnd"/>
      <w:r>
        <w:rPr>
          <w:rFonts w:ascii="Consolas" w:hAnsi="Consolas" w:cs="Arial"/>
          <w:sz w:val="18"/>
        </w:rPr>
        <w:t xml:space="preserve">)   </w:t>
      </w:r>
      <w:proofErr w:type="gramEnd"/>
      <w:r>
        <w:rPr>
          <w:rFonts w:ascii="Consolas" w:hAnsi="Consolas" w:cs="Arial"/>
          <w:sz w:val="18"/>
        </w:rPr>
        <w:t xml:space="preserve">               0.0100</w:t>
      </w:r>
    </w:p>
    <w:p w14:paraId="3CB67DD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Damping Factor (Beta) for Wind (</w:t>
      </w:r>
      <w:proofErr w:type="gramStart"/>
      <w:r>
        <w:rPr>
          <w:rFonts w:ascii="Consolas" w:hAnsi="Consolas" w:cs="Arial"/>
          <w:sz w:val="18"/>
        </w:rPr>
        <w:t xml:space="preserve">Empty)   </w:t>
      </w:r>
      <w:proofErr w:type="gramEnd"/>
      <w:r>
        <w:rPr>
          <w:rFonts w:ascii="Consolas" w:hAnsi="Consolas" w:cs="Arial"/>
          <w:sz w:val="18"/>
        </w:rPr>
        <w:t xml:space="preserve">             0.0000</w:t>
      </w:r>
    </w:p>
    <w:p w14:paraId="4FF5B22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Damping Factor (Beta) for Wind (</w:t>
      </w:r>
      <w:proofErr w:type="gramStart"/>
      <w:r>
        <w:rPr>
          <w:rFonts w:ascii="Consolas" w:hAnsi="Consolas" w:cs="Arial"/>
          <w:sz w:val="18"/>
        </w:rPr>
        <w:t xml:space="preserve">Filled)   </w:t>
      </w:r>
      <w:proofErr w:type="gramEnd"/>
      <w:r>
        <w:rPr>
          <w:rFonts w:ascii="Consolas" w:hAnsi="Consolas" w:cs="Arial"/>
          <w:sz w:val="18"/>
        </w:rPr>
        <w:t xml:space="preserve">            0.0000</w:t>
      </w:r>
    </w:p>
    <w:p w14:paraId="03A143D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Site Elevation above Sea Level                          </w:t>
      </w:r>
      <w:proofErr w:type="gramStart"/>
      <w:r>
        <w:rPr>
          <w:rFonts w:ascii="Consolas" w:hAnsi="Consolas" w:cs="Arial"/>
          <w:sz w:val="18"/>
        </w:rPr>
        <w:t>1100  mm.</w:t>
      </w:r>
      <w:proofErr w:type="gramEnd"/>
    </w:p>
    <w:p w14:paraId="3A68B710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698F322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  <w:u w:val="single"/>
        </w:rPr>
        <w:t>Wind Analysis Results</w:t>
      </w:r>
    </w:p>
    <w:p w14:paraId="62B20B12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87A9FF8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00"/>
          <w:sz w:val="18"/>
        </w:rPr>
        <w:t>The importance factor is not used in the calculation of wind pressure vs. elevation for</w:t>
      </w:r>
    </w:p>
    <w:p w14:paraId="1E6E1756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00"/>
          <w:sz w:val="18"/>
        </w:rPr>
        <w:t xml:space="preserve">the selected wind </w:t>
      </w:r>
      <w:proofErr w:type="gramStart"/>
      <w:r w:rsidRPr="000D0DAD">
        <w:rPr>
          <w:rFonts w:ascii="Arial" w:hAnsi="Consolas" w:cs="Arial"/>
          <w:i/>
          <w:color w:val="000000"/>
          <w:sz w:val="18"/>
        </w:rPr>
        <w:t>code</w:t>
      </w:r>
      <w:proofErr w:type="gramEnd"/>
      <w:r w:rsidRPr="000D0DAD">
        <w:rPr>
          <w:rFonts w:ascii="Arial" w:hAnsi="Consolas" w:cs="Arial"/>
          <w:i/>
          <w:color w:val="000000"/>
          <w:sz w:val="18"/>
        </w:rPr>
        <w:t>.</w:t>
      </w:r>
    </w:p>
    <w:p w14:paraId="170E4FE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1B8346B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Static Gust-Effect Factor, Operating Case [G]:</w:t>
      </w:r>
    </w:p>
    <w:p w14:paraId="3CD6627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</w:t>
      </w:r>
      <w:proofErr w:type="gramStart"/>
      <w:r>
        <w:rPr>
          <w:rFonts w:ascii="Consolas" w:hAnsi="Consolas" w:cs="Arial"/>
          <w:sz w:val="18"/>
        </w:rPr>
        <w:t>min(</w:t>
      </w:r>
      <w:proofErr w:type="gramEnd"/>
      <w:r>
        <w:rPr>
          <w:rFonts w:ascii="Consolas" w:hAnsi="Consolas" w:cs="Arial"/>
          <w:sz w:val="18"/>
        </w:rPr>
        <w:t xml:space="preserve">0.85, 0.925((1 + 1.7 * </w:t>
      </w:r>
      <w:proofErr w:type="spellStart"/>
      <w:r>
        <w:rPr>
          <w:rFonts w:ascii="Consolas" w:hAnsi="Consolas" w:cs="Arial"/>
          <w:sz w:val="18"/>
        </w:rPr>
        <w:t>gQ</w:t>
      </w:r>
      <w:proofErr w:type="spellEnd"/>
      <w:r>
        <w:rPr>
          <w:rFonts w:ascii="Consolas" w:hAnsi="Consolas" w:cs="Arial"/>
          <w:sz w:val="18"/>
        </w:rPr>
        <w:t xml:space="preserve"> * </w:t>
      </w:r>
      <w:proofErr w:type="spellStart"/>
      <w:r>
        <w:rPr>
          <w:rFonts w:ascii="Consolas" w:hAnsi="Consolas" w:cs="Arial"/>
          <w:sz w:val="18"/>
        </w:rPr>
        <w:t>Izbar</w:t>
      </w:r>
      <w:proofErr w:type="spellEnd"/>
      <w:r>
        <w:rPr>
          <w:rFonts w:ascii="Consolas" w:hAnsi="Consolas" w:cs="Arial"/>
          <w:sz w:val="18"/>
        </w:rPr>
        <w:t xml:space="preserve"> * Q )/( 1 + 1.7 * </w:t>
      </w:r>
      <w:proofErr w:type="spellStart"/>
      <w:r>
        <w:rPr>
          <w:rFonts w:ascii="Consolas" w:hAnsi="Consolas" w:cs="Arial"/>
          <w:sz w:val="18"/>
        </w:rPr>
        <w:t>gV</w:t>
      </w:r>
      <w:proofErr w:type="spellEnd"/>
      <w:r>
        <w:rPr>
          <w:rFonts w:ascii="Consolas" w:hAnsi="Consolas" w:cs="Arial"/>
          <w:sz w:val="18"/>
        </w:rPr>
        <w:t xml:space="preserve"> * </w:t>
      </w:r>
      <w:proofErr w:type="spellStart"/>
      <w:r>
        <w:rPr>
          <w:rFonts w:ascii="Consolas" w:hAnsi="Consolas" w:cs="Arial"/>
          <w:sz w:val="18"/>
        </w:rPr>
        <w:t>Izbar</w:t>
      </w:r>
      <w:proofErr w:type="spellEnd"/>
      <w:r>
        <w:rPr>
          <w:rFonts w:ascii="Consolas" w:hAnsi="Consolas" w:cs="Arial"/>
          <w:sz w:val="18"/>
        </w:rPr>
        <w:t>)))</w:t>
      </w:r>
    </w:p>
    <w:p w14:paraId="253655C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</w:t>
      </w:r>
      <w:proofErr w:type="gramStart"/>
      <w:r>
        <w:rPr>
          <w:rFonts w:ascii="Consolas" w:hAnsi="Consolas" w:cs="Arial"/>
          <w:sz w:val="18"/>
        </w:rPr>
        <w:t>min(</w:t>
      </w:r>
      <w:proofErr w:type="gramEnd"/>
      <w:r>
        <w:rPr>
          <w:rFonts w:ascii="Consolas" w:hAnsi="Consolas" w:cs="Arial"/>
          <w:sz w:val="18"/>
        </w:rPr>
        <w:t>0.85,0.925((1+1.7*3.4*0.23*0.98)/(1+1.7*3.4*0.23)))</w:t>
      </w:r>
    </w:p>
    <w:p w14:paraId="065D40E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</w:t>
      </w:r>
      <w:proofErr w:type="gramStart"/>
      <w:r>
        <w:rPr>
          <w:rFonts w:ascii="Consolas" w:hAnsi="Consolas" w:cs="Arial"/>
          <w:sz w:val="18"/>
        </w:rPr>
        <w:t>min(</w:t>
      </w:r>
      <w:proofErr w:type="gramEnd"/>
      <w:r>
        <w:rPr>
          <w:rFonts w:ascii="Consolas" w:hAnsi="Consolas" w:cs="Arial"/>
          <w:sz w:val="18"/>
        </w:rPr>
        <w:t>0.85, 0.91 )</w:t>
      </w:r>
    </w:p>
    <w:p w14:paraId="2FA61A0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0.850</w:t>
      </w:r>
    </w:p>
    <w:p w14:paraId="19BED76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FFDD90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Natural Frequency of Vessel (</w:t>
      </w:r>
      <w:proofErr w:type="gramStart"/>
      <w:r>
        <w:rPr>
          <w:rFonts w:ascii="Consolas" w:hAnsi="Consolas" w:cs="Arial"/>
          <w:sz w:val="18"/>
        </w:rPr>
        <w:t xml:space="preserve">Operating)   </w:t>
      </w:r>
      <w:proofErr w:type="gramEnd"/>
      <w:r>
        <w:rPr>
          <w:rFonts w:ascii="Consolas" w:hAnsi="Consolas" w:cs="Arial"/>
          <w:sz w:val="18"/>
        </w:rPr>
        <w:t xml:space="preserve">            17.896 Hz</w:t>
      </w:r>
    </w:p>
    <w:p w14:paraId="76F3095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Natural Frequency of Vessel (</w:t>
      </w:r>
      <w:proofErr w:type="gramStart"/>
      <w:r>
        <w:rPr>
          <w:rFonts w:ascii="Consolas" w:hAnsi="Consolas" w:cs="Arial"/>
          <w:sz w:val="18"/>
        </w:rPr>
        <w:t xml:space="preserve">Empty)   </w:t>
      </w:r>
      <w:proofErr w:type="gramEnd"/>
      <w:r>
        <w:rPr>
          <w:rFonts w:ascii="Consolas" w:hAnsi="Consolas" w:cs="Arial"/>
          <w:sz w:val="18"/>
        </w:rPr>
        <w:t xml:space="preserve">                23.121 Hz</w:t>
      </w:r>
    </w:p>
    <w:p w14:paraId="3BE38CB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Natural Frequency of Vessel (</w:t>
      </w:r>
      <w:proofErr w:type="gramStart"/>
      <w:r>
        <w:rPr>
          <w:rFonts w:ascii="Consolas" w:hAnsi="Consolas" w:cs="Arial"/>
          <w:sz w:val="18"/>
        </w:rPr>
        <w:t xml:space="preserve">Test)   </w:t>
      </w:r>
      <w:proofErr w:type="gramEnd"/>
      <w:r>
        <w:rPr>
          <w:rFonts w:ascii="Consolas" w:hAnsi="Consolas" w:cs="Arial"/>
          <w:sz w:val="18"/>
        </w:rPr>
        <w:t xml:space="preserve">                 18.041 Hz</w:t>
      </w:r>
    </w:p>
    <w:p w14:paraId="6771C002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782E47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User Entered Importance Factor is                     1.000</w:t>
      </w:r>
    </w:p>
    <w:p w14:paraId="1E91F6B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Force Coefficient                             </w:t>
      </w:r>
      <w:proofErr w:type="gramStart"/>
      <w:r>
        <w:rPr>
          <w:rFonts w:ascii="Consolas" w:hAnsi="Consolas" w:cs="Arial"/>
          <w:sz w:val="18"/>
        </w:rPr>
        <w:t xml:space="preserve">   [</w:t>
      </w:r>
      <w:proofErr w:type="gramEnd"/>
      <w:r>
        <w:rPr>
          <w:rFonts w:ascii="Consolas" w:hAnsi="Consolas" w:cs="Arial"/>
          <w:sz w:val="18"/>
        </w:rPr>
        <w:t>Cf] 0.532</w:t>
      </w:r>
    </w:p>
    <w:p w14:paraId="6C0E368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Structure Height to Diameter ratio                    2.943</w:t>
      </w:r>
    </w:p>
    <w:p w14:paraId="6321D18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Height to top of Structure                            1517.350 mm.</w:t>
      </w:r>
    </w:p>
    <w:p w14:paraId="159B8B1D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86CD347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00"/>
          <w:sz w:val="18"/>
        </w:rPr>
        <w:t>This is classified as a rigid structure. Static analysis performed.</w:t>
      </w:r>
    </w:p>
    <w:p w14:paraId="4681B26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077FEE8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Sample Calculation for the First Element:</w:t>
      </w:r>
    </w:p>
    <w:p w14:paraId="0E64066D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ECE0745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The ASCE code performs calculations in Imperial Units. The wind pressure is therefore computed</w:t>
      </w:r>
    </w:p>
    <w:p w14:paraId="15FE383A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in these units.</w:t>
      </w:r>
    </w:p>
    <w:p w14:paraId="5AA878EB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6B859BA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Consolas" w:hAnsi="Consolas" w:cs="Arial"/>
          <w:color w:val="000000"/>
          <w:sz w:val="18"/>
        </w:rPr>
        <w:t>Value of [Alpha] and [</w:t>
      </w:r>
      <w:proofErr w:type="spellStart"/>
      <w:r w:rsidRPr="000D0DAD">
        <w:rPr>
          <w:rFonts w:ascii="Consolas" w:hAnsi="Consolas" w:cs="Arial"/>
          <w:color w:val="000000"/>
          <w:sz w:val="18"/>
        </w:rPr>
        <w:t>Zg</w:t>
      </w:r>
      <w:proofErr w:type="spellEnd"/>
      <w:r w:rsidRPr="000D0DAD">
        <w:rPr>
          <w:rFonts w:ascii="Consolas" w:hAnsi="Consolas" w:cs="Arial"/>
          <w:color w:val="000000"/>
          <w:sz w:val="18"/>
        </w:rPr>
        <w:t>]:</w:t>
      </w:r>
    </w:p>
    <w:p w14:paraId="7B4989E4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 xml:space="preserve"> Exposure Category: C from Table 26.11-1</w:t>
      </w:r>
    </w:p>
    <w:p w14:paraId="49AAD245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Consolas" w:hAnsi="Consolas" w:cs="Arial"/>
          <w:color w:val="000000"/>
          <w:sz w:val="18"/>
        </w:rPr>
        <w:t xml:space="preserve"> Alpha = </w:t>
      </w:r>
      <w:proofErr w:type="gramStart"/>
      <w:r w:rsidRPr="000D0DAD">
        <w:rPr>
          <w:rFonts w:ascii="Consolas" w:hAnsi="Consolas" w:cs="Arial"/>
          <w:color w:val="000000"/>
          <w:sz w:val="18"/>
        </w:rPr>
        <w:t>9.5 :</w:t>
      </w:r>
      <w:proofErr w:type="gramEnd"/>
      <w:r w:rsidRPr="000D0DAD">
        <w:rPr>
          <w:rFonts w:ascii="Consolas" w:hAnsi="Consolas" w:cs="Arial"/>
          <w:color w:val="000000"/>
          <w:sz w:val="18"/>
        </w:rPr>
        <w:t xml:space="preserve"> </w:t>
      </w:r>
      <w:proofErr w:type="spellStart"/>
      <w:r w:rsidRPr="000D0DAD">
        <w:rPr>
          <w:rFonts w:ascii="Consolas" w:hAnsi="Consolas" w:cs="Arial"/>
          <w:color w:val="000000"/>
          <w:sz w:val="18"/>
        </w:rPr>
        <w:t>Zg</w:t>
      </w:r>
      <w:proofErr w:type="spellEnd"/>
      <w:r w:rsidRPr="000D0DAD">
        <w:rPr>
          <w:rFonts w:ascii="Consolas" w:hAnsi="Consolas" w:cs="Arial"/>
          <w:color w:val="000000"/>
          <w:sz w:val="18"/>
        </w:rPr>
        <w:t xml:space="preserve"> = 274320 mm.</w:t>
      </w:r>
    </w:p>
    <w:p w14:paraId="07ADF36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667B25F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</w:rPr>
        <w:t>Effective Height [z]:</w:t>
      </w:r>
    </w:p>
    <w:p w14:paraId="2D40ABE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Centroid Height + Vessel Base Elevation</w:t>
      </w:r>
    </w:p>
    <w:p w14:paraId="6D49413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102 + 305 = 407 mm.</w:t>
      </w:r>
    </w:p>
    <w:p w14:paraId="6162F3B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1.33 ft. Imperial Units</w:t>
      </w:r>
    </w:p>
    <w:p w14:paraId="3E0F1B5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4AE5F16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</w:rPr>
        <w:t>Velocity Pressure coefficient evaluated at height z [</w:t>
      </w:r>
      <w:proofErr w:type="spellStart"/>
      <w:r w:rsidRPr="000D0DAD">
        <w:rPr>
          <w:rFonts w:ascii="Tahoma" w:hAnsi="Consolas" w:cs="Arial"/>
          <w:color w:val="000000"/>
          <w:sz w:val="18"/>
        </w:rPr>
        <w:t>Kz</w:t>
      </w:r>
      <w:proofErr w:type="spellEnd"/>
      <w:r w:rsidRPr="000D0DAD">
        <w:rPr>
          <w:rFonts w:ascii="Tahoma" w:hAnsi="Consolas" w:cs="Arial"/>
          <w:color w:val="000000"/>
          <w:sz w:val="18"/>
        </w:rPr>
        <w:t>]:</w:t>
      </w:r>
    </w:p>
    <w:p w14:paraId="5F37C93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Because z (1.33 ft.) &lt; 15 ft.</w:t>
      </w:r>
    </w:p>
    <w:p w14:paraId="56ABA903" w14:textId="7EF89725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2.01</w:t>
      </w:r>
      <w:proofErr w:type="gramStart"/>
      <w:r>
        <w:rPr>
          <w:rFonts w:ascii="Consolas" w:hAnsi="Consolas" w:cs="Arial"/>
          <w:sz w:val="18"/>
        </w:rPr>
        <w:t>( 15</w:t>
      </w:r>
      <w:proofErr w:type="gramEnd"/>
      <w:r>
        <w:rPr>
          <w:rFonts w:ascii="Consolas" w:hAnsi="Consolas" w:cs="Arial"/>
          <w:sz w:val="18"/>
        </w:rPr>
        <w:t xml:space="preserve"> / </w:t>
      </w:r>
      <w:proofErr w:type="spellStart"/>
      <w:r>
        <w:rPr>
          <w:rFonts w:ascii="Consolas" w:hAnsi="Consolas" w:cs="Arial"/>
          <w:sz w:val="18"/>
        </w:rPr>
        <w:t>Zg</w:t>
      </w:r>
      <w:proofErr w:type="spellEnd"/>
      <w:r>
        <w:rPr>
          <w:rFonts w:ascii="Consolas" w:hAnsi="Consolas" w:cs="Arial"/>
          <w:sz w:val="18"/>
        </w:rPr>
        <w:t xml:space="preserve"> )</w:t>
      </w:r>
      <w:r w:rsidRPr="000D0DAD">
        <w:rPr>
          <w:rFonts w:ascii="Consolas" w:hAnsi="Consolas" w:cs="Arial"/>
          <w:sz w:val="18"/>
          <w:vertAlign w:val="superscript"/>
        </w:rPr>
        <w:t>2/Alpha</w:t>
      </w:r>
    </w:p>
    <w:p w14:paraId="49EAB156" w14:textId="086F782E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lastRenderedPageBreak/>
        <w:t xml:space="preserve">  = 2.01</w:t>
      </w:r>
      <w:proofErr w:type="gramStart"/>
      <w:r>
        <w:rPr>
          <w:rFonts w:ascii="Consolas" w:hAnsi="Consolas" w:cs="Arial"/>
          <w:sz w:val="18"/>
        </w:rPr>
        <w:t>( 15</w:t>
      </w:r>
      <w:proofErr w:type="gramEnd"/>
      <w:r>
        <w:rPr>
          <w:rFonts w:ascii="Consolas" w:hAnsi="Consolas" w:cs="Arial"/>
          <w:sz w:val="18"/>
        </w:rPr>
        <w:t>/900 )</w:t>
      </w:r>
      <w:r w:rsidRPr="000D0DAD">
        <w:rPr>
          <w:rFonts w:ascii="Consolas" w:hAnsi="Consolas" w:cs="Arial"/>
          <w:sz w:val="18"/>
          <w:vertAlign w:val="superscript"/>
        </w:rPr>
        <w:t xml:space="preserve">2/9.5 </w:t>
      </w:r>
    </w:p>
    <w:p w14:paraId="23B14A8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0.85</w:t>
      </w:r>
    </w:p>
    <w:p w14:paraId="2B828D21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E9681C8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Type of Hill: No Hill</w:t>
      </w:r>
    </w:p>
    <w:p w14:paraId="63D27D5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5C786DD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Wind Directionality Factor [</w:t>
      </w:r>
      <w:proofErr w:type="spellStart"/>
      <w:r w:rsidRPr="000D0DAD">
        <w:rPr>
          <w:rFonts w:ascii="Arial" w:hAnsi="Consolas" w:cs="Arial"/>
          <w:color w:val="000000"/>
          <w:sz w:val="18"/>
        </w:rPr>
        <w:t>Kd</w:t>
      </w:r>
      <w:proofErr w:type="spellEnd"/>
      <w:r w:rsidRPr="000D0DAD">
        <w:rPr>
          <w:rFonts w:ascii="Arial" w:hAnsi="Consolas" w:cs="Arial"/>
          <w:color w:val="000000"/>
          <w:sz w:val="18"/>
        </w:rPr>
        <w:t>]:</w:t>
      </w:r>
    </w:p>
    <w:p w14:paraId="150FD67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1, per Table 26.6-1</w:t>
      </w:r>
    </w:p>
    <w:p w14:paraId="0A45ADF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0A58EE5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As there is No Hill Present: [</w:t>
      </w:r>
      <w:proofErr w:type="spellStart"/>
      <w:r w:rsidRPr="000D0DAD">
        <w:rPr>
          <w:rFonts w:ascii="Arial" w:hAnsi="Consolas" w:cs="Arial"/>
          <w:color w:val="000000"/>
          <w:sz w:val="18"/>
        </w:rPr>
        <w:t>Kzt</w:t>
      </w:r>
      <w:proofErr w:type="spellEnd"/>
      <w:r w:rsidRPr="000D0DAD">
        <w:rPr>
          <w:rFonts w:ascii="Arial" w:hAnsi="Consolas" w:cs="Arial"/>
          <w:color w:val="000000"/>
          <w:sz w:val="18"/>
        </w:rPr>
        <w:t>]:</w:t>
      </w:r>
    </w:p>
    <w:p w14:paraId="351DF2DA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 xml:space="preserve"> K1 = 0, K2 = 0, K3 = 0</w:t>
      </w:r>
    </w:p>
    <w:p w14:paraId="1A06E381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C69F60F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Topographical Factor [</w:t>
      </w:r>
      <w:proofErr w:type="spellStart"/>
      <w:r w:rsidRPr="000D0DAD">
        <w:rPr>
          <w:rFonts w:ascii="Arial" w:hAnsi="Consolas" w:cs="Arial"/>
          <w:color w:val="000000"/>
          <w:sz w:val="18"/>
        </w:rPr>
        <w:t>Kzt</w:t>
      </w:r>
      <w:proofErr w:type="spellEnd"/>
      <w:r w:rsidRPr="000D0DAD">
        <w:rPr>
          <w:rFonts w:ascii="Arial" w:hAnsi="Consolas" w:cs="Arial"/>
          <w:color w:val="000000"/>
          <w:sz w:val="18"/>
        </w:rPr>
        <w:t>]:</w:t>
      </w:r>
    </w:p>
    <w:p w14:paraId="3EB01F5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</w:t>
      </w:r>
      <w:proofErr w:type="gramStart"/>
      <w:r>
        <w:rPr>
          <w:rFonts w:ascii="Consolas" w:hAnsi="Consolas" w:cs="Arial"/>
          <w:sz w:val="18"/>
        </w:rPr>
        <w:t>( 1</w:t>
      </w:r>
      <w:proofErr w:type="gramEnd"/>
      <w:r>
        <w:rPr>
          <w:rFonts w:ascii="Consolas" w:hAnsi="Consolas" w:cs="Arial"/>
          <w:sz w:val="18"/>
        </w:rPr>
        <w:t xml:space="preserve"> + K1 * K2 * K3 )²</w:t>
      </w:r>
    </w:p>
    <w:p w14:paraId="489D047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</w:t>
      </w:r>
      <w:proofErr w:type="gramStart"/>
      <w:r>
        <w:rPr>
          <w:rFonts w:ascii="Consolas" w:hAnsi="Consolas" w:cs="Arial"/>
          <w:sz w:val="18"/>
        </w:rPr>
        <w:t>( 1</w:t>
      </w:r>
      <w:proofErr w:type="gramEnd"/>
      <w:r>
        <w:rPr>
          <w:rFonts w:ascii="Consolas" w:hAnsi="Consolas" w:cs="Arial"/>
          <w:sz w:val="18"/>
        </w:rPr>
        <w:t xml:space="preserve"> + 0 * 0 * 0 )²</w:t>
      </w:r>
    </w:p>
    <w:p w14:paraId="598B8BA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</w:t>
      </w:r>
    </w:p>
    <w:p w14:paraId="7C049201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18EC999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Velocity Pressure evaluated at height z, Imperial Units [</w:t>
      </w:r>
      <w:proofErr w:type="spellStart"/>
      <w:r w:rsidRPr="000D0DAD">
        <w:rPr>
          <w:rFonts w:ascii="Arial" w:hAnsi="Consolas" w:cs="Arial"/>
          <w:color w:val="000000"/>
          <w:sz w:val="18"/>
        </w:rPr>
        <w:t>qz</w:t>
      </w:r>
      <w:proofErr w:type="spellEnd"/>
      <w:r w:rsidRPr="000D0DAD">
        <w:rPr>
          <w:rFonts w:ascii="Arial" w:hAnsi="Consolas" w:cs="Arial"/>
          <w:color w:val="000000"/>
          <w:sz w:val="18"/>
        </w:rPr>
        <w:t>]:</w:t>
      </w:r>
    </w:p>
    <w:p w14:paraId="5BC2489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</w:t>
      </w:r>
      <w:proofErr w:type="gramStart"/>
      <w:r>
        <w:rPr>
          <w:rFonts w:ascii="Consolas" w:hAnsi="Consolas" w:cs="Arial"/>
          <w:sz w:val="18"/>
        </w:rPr>
        <w:t>max( 16</w:t>
      </w:r>
      <w:proofErr w:type="gramEnd"/>
      <w:r>
        <w:rPr>
          <w:rFonts w:ascii="Consolas" w:hAnsi="Consolas" w:cs="Arial"/>
          <w:sz w:val="18"/>
        </w:rPr>
        <w:t xml:space="preserve">, 0.00256 * </w:t>
      </w:r>
      <w:proofErr w:type="spellStart"/>
      <w:r>
        <w:rPr>
          <w:rFonts w:ascii="Consolas" w:hAnsi="Consolas" w:cs="Arial"/>
          <w:sz w:val="18"/>
        </w:rPr>
        <w:t>Kz</w:t>
      </w:r>
      <w:proofErr w:type="spellEnd"/>
      <w:r>
        <w:rPr>
          <w:rFonts w:ascii="Consolas" w:hAnsi="Consolas" w:cs="Arial"/>
          <w:sz w:val="18"/>
        </w:rPr>
        <w:t xml:space="preserve"> * </w:t>
      </w:r>
      <w:proofErr w:type="spellStart"/>
      <w:r>
        <w:rPr>
          <w:rFonts w:ascii="Consolas" w:hAnsi="Consolas" w:cs="Arial"/>
          <w:sz w:val="18"/>
        </w:rPr>
        <w:t>Kzt</w:t>
      </w:r>
      <w:proofErr w:type="spellEnd"/>
      <w:r>
        <w:rPr>
          <w:rFonts w:ascii="Consolas" w:hAnsi="Consolas" w:cs="Arial"/>
          <w:sz w:val="18"/>
        </w:rPr>
        <w:t xml:space="preserve"> * </w:t>
      </w:r>
      <w:proofErr w:type="spellStart"/>
      <w:r>
        <w:rPr>
          <w:rFonts w:ascii="Consolas" w:hAnsi="Consolas" w:cs="Arial"/>
          <w:sz w:val="18"/>
        </w:rPr>
        <w:t>Kd</w:t>
      </w:r>
      <w:proofErr w:type="spellEnd"/>
      <w:r>
        <w:rPr>
          <w:rFonts w:ascii="Consolas" w:hAnsi="Consolas" w:cs="Arial"/>
          <w:sz w:val="18"/>
        </w:rPr>
        <w:t xml:space="preserve"> * </w:t>
      </w:r>
      <w:proofErr w:type="spellStart"/>
      <w:r>
        <w:rPr>
          <w:rFonts w:ascii="Consolas" w:hAnsi="Consolas" w:cs="Arial"/>
          <w:sz w:val="18"/>
        </w:rPr>
        <w:t>Ke</w:t>
      </w:r>
      <w:proofErr w:type="spellEnd"/>
      <w:r>
        <w:rPr>
          <w:rFonts w:ascii="Consolas" w:hAnsi="Consolas" w:cs="Arial"/>
          <w:sz w:val="18"/>
        </w:rPr>
        <w:t xml:space="preserve"> * V(mph)² )</w:t>
      </w:r>
    </w:p>
    <w:p w14:paraId="60F56CC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</w:t>
      </w:r>
      <w:proofErr w:type="gramStart"/>
      <w:r>
        <w:rPr>
          <w:rFonts w:ascii="Consolas" w:hAnsi="Consolas" w:cs="Arial"/>
          <w:sz w:val="18"/>
        </w:rPr>
        <w:t>max( 16</w:t>
      </w:r>
      <w:proofErr w:type="gramEnd"/>
      <w:r>
        <w:rPr>
          <w:rFonts w:ascii="Consolas" w:hAnsi="Consolas" w:cs="Arial"/>
          <w:sz w:val="18"/>
        </w:rPr>
        <w:t>, 0.00256 * 0.85 * 1 * 1 * 1 * 135² )</w:t>
      </w:r>
    </w:p>
    <w:p w14:paraId="58CCD04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39.4 </w:t>
      </w:r>
      <w:proofErr w:type="spellStart"/>
      <w:r>
        <w:rPr>
          <w:rFonts w:ascii="Consolas" w:hAnsi="Consolas" w:cs="Arial"/>
          <w:sz w:val="18"/>
        </w:rPr>
        <w:t>psf</w:t>
      </w:r>
      <w:proofErr w:type="spellEnd"/>
      <w:r>
        <w:rPr>
          <w:rFonts w:ascii="Consolas" w:hAnsi="Consolas" w:cs="Arial"/>
          <w:sz w:val="18"/>
        </w:rPr>
        <w:t xml:space="preserve"> [</w:t>
      </w:r>
      <w:proofErr w:type="gramStart"/>
      <w:r>
        <w:rPr>
          <w:rFonts w:ascii="Consolas" w:hAnsi="Consolas" w:cs="Arial"/>
          <w:sz w:val="18"/>
        </w:rPr>
        <w:t>192 ]</w:t>
      </w:r>
      <w:proofErr w:type="gramEnd"/>
      <w:r>
        <w:rPr>
          <w:rFonts w:ascii="Consolas" w:hAnsi="Consolas" w:cs="Arial"/>
          <w:sz w:val="18"/>
        </w:rPr>
        <w:t xml:space="preserve"> Kgs/m²</w:t>
      </w:r>
    </w:p>
    <w:p w14:paraId="3030433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15A0048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Force on the first element [F]:</w:t>
      </w:r>
    </w:p>
    <w:p w14:paraId="6BCF83E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</w:t>
      </w:r>
      <w:proofErr w:type="spellStart"/>
      <w:r>
        <w:rPr>
          <w:rFonts w:ascii="Consolas" w:hAnsi="Consolas" w:cs="Arial"/>
          <w:sz w:val="18"/>
        </w:rPr>
        <w:t>qz</w:t>
      </w:r>
      <w:proofErr w:type="spellEnd"/>
      <w:r>
        <w:rPr>
          <w:rFonts w:ascii="Consolas" w:hAnsi="Consolas" w:cs="Arial"/>
          <w:sz w:val="18"/>
        </w:rPr>
        <w:t xml:space="preserve"> * G * Cf * </w:t>
      </w:r>
      <w:proofErr w:type="spellStart"/>
      <w:r>
        <w:rPr>
          <w:rFonts w:ascii="Consolas" w:hAnsi="Consolas" w:cs="Arial"/>
          <w:sz w:val="18"/>
        </w:rPr>
        <w:t>WindArea</w:t>
      </w:r>
      <w:proofErr w:type="spellEnd"/>
    </w:p>
    <w:p w14:paraId="10D02EE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39.4 * 0.85 * 0.53 * 1.01</w:t>
      </w:r>
    </w:p>
    <w:p w14:paraId="31B7F03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18 lbs. [</w:t>
      </w:r>
      <w:proofErr w:type="gramStart"/>
      <w:r>
        <w:rPr>
          <w:rFonts w:ascii="Consolas" w:hAnsi="Consolas" w:cs="Arial"/>
          <w:sz w:val="18"/>
        </w:rPr>
        <w:t>80.2 ]</w:t>
      </w:r>
      <w:proofErr w:type="gramEnd"/>
      <w:r>
        <w:rPr>
          <w:rFonts w:ascii="Consolas" w:hAnsi="Consolas" w:cs="Arial"/>
          <w:sz w:val="18"/>
        </w:rPr>
        <w:t xml:space="preserve"> N</w:t>
      </w:r>
    </w:p>
    <w:p w14:paraId="571779D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AF01A7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Element        </w:t>
      </w:r>
      <w:proofErr w:type="spellStart"/>
      <w:r>
        <w:rPr>
          <w:rFonts w:ascii="Consolas" w:hAnsi="Consolas" w:cs="Arial"/>
          <w:sz w:val="18"/>
        </w:rPr>
        <w:t>Hgt</w:t>
      </w:r>
      <w:proofErr w:type="spellEnd"/>
      <w:r>
        <w:rPr>
          <w:rFonts w:ascii="Consolas" w:hAnsi="Consolas" w:cs="Arial"/>
          <w:sz w:val="18"/>
        </w:rPr>
        <w:t xml:space="preserve"> (</w:t>
      </w:r>
      <w:proofErr w:type="gramStart"/>
      <w:r>
        <w:rPr>
          <w:rFonts w:ascii="Consolas" w:hAnsi="Consolas" w:cs="Arial"/>
          <w:sz w:val="18"/>
        </w:rPr>
        <w:t xml:space="preserve">z)   </w:t>
      </w:r>
      <w:proofErr w:type="gramEnd"/>
      <w:r>
        <w:rPr>
          <w:rFonts w:ascii="Consolas" w:hAnsi="Consolas" w:cs="Arial"/>
          <w:sz w:val="18"/>
        </w:rPr>
        <w:t xml:space="preserve">    K1      K2      K3      </w:t>
      </w:r>
      <w:proofErr w:type="spellStart"/>
      <w:r>
        <w:rPr>
          <w:rFonts w:ascii="Consolas" w:hAnsi="Consolas" w:cs="Arial"/>
          <w:sz w:val="18"/>
        </w:rPr>
        <w:t>Kz</w:t>
      </w:r>
      <w:proofErr w:type="spellEnd"/>
      <w:r>
        <w:rPr>
          <w:rFonts w:ascii="Consolas" w:hAnsi="Consolas" w:cs="Arial"/>
          <w:sz w:val="18"/>
        </w:rPr>
        <w:t xml:space="preserve">    </w:t>
      </w:r>
      <w:proofErr w:type="spellStart"/>
      <w:r>
        <w:rPr>
          <w:rFonts w:ascii="Consolas" w:hAnsi="Consolas" w:cs="Arial"/>
          <w:sz w:val="18"/>
        </w:rPr>
        <w:t>Kzt</w:t>
      </w:r>
      <w:proofErr w:type="spellEnd"/>
      <w:r>
        <w:rPr>
          <w:rFonts w:ascii="Consolas" w:hAnsi="Consolas" w:cs="Arial"/>
          <w:sz w:val="18"/>
        </w:rPr>
        <w:t xml:space="preserve">           </w:t>
      </w:r>
      <w:proofErr w:type="spellStart"/>
      <w:r>
        <w:rPr>
          <w:rFonts w:ascii="Consolas" w:hAnsi="Consolas" w:cs="Arial"/>
          <w:sz w:val="18"/>
        </w:rPr>
        <w:t>qz</w:t>
      </w:r>
      <w:proofErr w:type="spellEnd"/>
    </w:p>
    <w:p w14:paraId="516172A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  mm.                                              Kgs/m²</w:t>
      </w:r>
    </w:p>
    <w:p w14:paraId="159FA59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</w:t>
      </w:r>
    </w:p>
    <w:p w14:paraId="1C36824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BOTTOM DISH      406.8    0.000   0.000   0.000   0.849   1.000     192.394</w:t>
      </w:r>
    </w:p>
    <w:p w14:paraId="66FF921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SHELL           1201.0    0.000   0.000   0.000   0.849   1.000     192.394</w:t>
      </w:r>
    </w:p>
    <w:p w14:paraId="784E4B2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RING FLANGE     1920.2    0.000   0.000   0.000   0.849   1.000     192.394</w:t>
      </w:r>
    </w:p>
    <w:p w14:paraId="6DF0B8E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COVER FLANGE    1939.4    0.000   0.000   0.000   0.849   1.000     192.394</w:t>
      </w:r>
    </w:p>
    <w:p w14:paraId="77A33562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9FDEF3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E36FEC8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  <w:u w:val="single"/>
        </w:rPr>
        <w:t>Wind Vibration Calculations</w:t>
      </w:r>
    </w:p>
    <w:p w14:paraId="254F02B2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18C816F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 xml:space="preserve">This evaluation is based on work by Kanti Mahajan and Ed </w:t>
      </w:r>
      <w:proofErr w:type="spellStart"/>
      <w:r w:rsidRPr="000D0DAD">
        <w:rPr>
          <w:rFonts w:ascii="Arial" w:hAnsi="Consolas" w:cs="Arial"/>
          <w:color w:val="000000"/>
          <w:sz w:val="18"/>
        </w:rPr>
        <w:t>Zorilla</w:t>
      </w:r>
      <w:proofErr w:type="spellEnd"/>
    </w:p>
    <w:p w14:paraId="78A81C0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FEF75C8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</w:rPr>
        <w:t>Nomenclature</w:t>
      </w:r>
    </w:p>
    <w:p w14:paraId="0C749E5B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E5F08F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gramStart"/>
      <w:r>
        <w:rPr>
          <w:rFonts w:ascii="Consolas" w:hAnsi="Consolas" w:cs="Arial"/>
          <w:sz w:val="18"/>
        </w:rPr>
        <w:t>Cf  -</w:t>
      </w:r>
      <w:proofErr w:type="gramEnd"/>
      <w:r>
        <w:rPr>
          <w:rFonts w:ascii="Consolas" w:hAnsi="Consolas" w:cs="Arial"/>
          <w:sz w:val="18"/>
        </w:rPr>
        <w:t xml:space="preserve"> Correction factor for natural frequency</w:t>
      </w:r>
    </w:p>
    <w:p w14:paraId="2DF45CA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</w:t>
      </w:r>
      <w:proofErr w:type="gramStart"/>
      <w:r>
        <w:rPr>
          <w:rFonts w:ascii="Consolas" w:hAnsi="Consolas" w:cs="Arial"/>
          <w:sz w:val="18"/>
        </w:rPr>
        <w:t>D  -</w:t>
      </w:r>
      <w:proofErr w:type="gramEnd"/>
      <w:r>
        <w:rPr>
          <w:rFonts w:ascii="Consolas" w:hAnsi="Consolas" w:cs="Arial"/>
          <w:sz w:val="18"/>
        </w:rPr>
        <w:t xml:space="preserve"> Average outer insulated diameter of vessel, mm.</w:t>
      </w:r>
    </w:p>
    <w:p w14:paraId="54AF5D9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gramStart"/>
      <w:r>
        <w:rPr>
          <w:rFonts w:ascii="Consolas" w:hAnsi="Consolas" w:cs="Arial"/>
          <w:sz w:val="18"/>
        </w:rPr>
        <w:t>Df  -</w:t>
      </w:r>
      <w:proofErr w:type="gramEnd"/>
      <w:r>
        <w:rPr>
          <w:rFonts w:ascii="Consolas" w:hAnsi="Consolas" w:cs="Arial"/>
          <w:sz w:val="18"/>
        </w:rPr>
        <w:t xml:space="preserve"> Damping Factor &lt; 0.75 Unstable,  &gt; 0.95 Stable</w:t>
      </w:r>
    </w:p>
    <w:p w14:paraId="6549723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gramStart"/>
      <w:r>
        <w:rPr>
          <w:rFonts w:ascii="Consolas" w:hAnsi="Consolas" w:cs="Arial"/>
          <w:sz w:val="18"/>
        </w:rPr>
        <w:t>Dr  -</w:t>
      </w:r>
      <w:proofErr w:type="gramEnd"/>
      <w:r>
        <w:rPr>
          <w:rFonts w:ascii="Consolas" w:hAnsi="Consolas" w:cs="Arial"/>
          <w:sz w:val="18"/>
        </w:rPr>
        <w:t xml:space="preserve"> Average outer insulated of top half of vessel, mm.</w:t>
      </w:r>
    </w:p>
    <w:p w14:paraId="47970C8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</w:t>
      </w:r>
      <w:proofErr w:type="gramStart"/>
      <w:r>
        <w:rPr>
          <w:rFonts w:ascii="Consolas" w:hAnsi="Consolas" w:cs="Arial"/>
          <w:sz w:val="18"/>
        </w:rPr>
        <w:t>f  -</w:t>
      </w:r>
      <w:proofErr w:type="gramEnd"/>
      <w:r>
        <w:rPr>
          <w:rFonts w:ascii="Consolas" w:hAnsi="Consolas" w:cs="Arial"/>
          <w:sz w:val="18"/>
        </w:rPr>
        <w:t xml:space="preserve"> Natural frequency of vibration (Hertz)</w:t>
      </w:r>
    </w:p>
    <w:p w14:paraId="116DA86D" w14:textId="580543C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</w:t>
      </w:r>
      <w:proofErr w:type="gramStart"/>
      <w:r>
        <w:rPr>
          <w:rFonts w:ascii="Consolas" w:hAnsi="Consolas" w:cs="Arial"/>
          <w:sz w:val="18"/>
        </w:rPr>
        <w:t>1  -</w:t>
      </w:r>
      <w:proofErr w:type="gramEnd"/>
      <w:r>
        <w:rPr>
          <w:rFonts w:ascii="Consolas" w:hAnsi="Consolas" w:cs="Arial"/>
          <w:sz w:val="18"/>
        </w:rPr>
        <w:t xml:space="preserve"> Natural frequency of bare vessel based on a unit value of (D/L²)(10</w:t>
      </w:r>
      <w:r w:rsidRPr="000D0DAD">
        <w:rPr>
          <w:rFonts w:ascii="Consolas" w:hAnsi="Consolas" w:cs="Arial"/>
          <w:sz w:val="18"/>
          <w:vertAlign w:val="superscript"/>
        </w:rPr>
        <w:t>4</w:t>
      </w:r>
      <w:r>
        <w:rPr>
          <w:rFonts w:ascii="Consolas" w:hAnsi="Consolas" w:cs="Arial"/>
          <w:sz w:val="18"/>
        </w:rPr>
        <w:t>)</w:t>
      </w:r>
    </w:p>
    <w:p w14:paraId="402416C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</w:t>
      </w:r>
      <w:proofErr w:type="gramStart"/>
      <w:r>
        <w:rPr>
          <w:rFonts w:ascii="Consolas" w:hAnsi="Consolas" w:cs="Arial"/>
          <w:sz w:val="18"/>
        </w:rPr>
        <w:t>L  -</w:t>
      </w:r>
      <w:proofErr w:type="gramEnd"/>
      <w:r>
        <w:rPr>
          <w:rFonts w:ascii="Consolas" w:hAnsi="Consolas" w:cs="Arial"/>
          <w:sz w:val="18"/>
        </w:rPr>
        <w:t xml:space="preserve"> Total height of structure mm.</w:t>
      </w:r>
    </w:p>
    <w:p w14:paraId="6738F06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gramStart"/>
      <w:r>
        <w:rPr>
          <w:rFonts w:ascii="Consolas" w:hAnsi="Consolas" w:cs="Arial"/>
          <w:sz w:val="18"/>
        </w:rPr>
        <w:t>Lc  -</w:t>
      </w:r>
      <w:proofErr w:type="gramEnd"/>
      <w:r>
        <w:rPr>
          <w:rFonts w:ascii="Consolas" w:hAnsi="Consolas" w:cs="Arial"/>
          <w:sz w:val="18"/>
        </w:rPr>
        <w:t xml:space="preserve"> Total length of conical section(s) of vessel, mm.</w:t>
      </w:r>
    </w:p>
    <w:p w14:paraId="6B3AA40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gramStart"/>
      <w:r>
        <w:rPr>
          <w:rFonts w:ascii="Consolas" w:hAnsi="Consolas" w:cs="Arial"/>
          <w:sz w:val="18"/>
        </w:rPr>
        <w:t>tb  -</w:t>
      </w:r>
      <w:proofErr w:type="gramEnd"/>
      <w:r>
        <w:rPr>
          <w:rFonts w:ascii="Consolas" w:hAnsi="Consolas" w:cs="Arial"/>
          <w:sz w:val="18"/>
        </w:rPr>
        <w:t xml:space="preserve"> Uncorroded plate thickness at bottom of vessel, mm.</w:t>
      </w:r>
    </w:p>
    <w:p w14:paraId="5808EC4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V30 - Design Wind Speed provided by user, Km/</w:t>
      </w:r>
      <w:proofErr w:type="spellStart"/>
      <w:r>
        <w:rPr>
          <w:rFonts w:ascii="Consolas" w:hAnsi="Consolas" w:cs="Arial"/>
          <w:sz w:val="18"/>
        </w:rPr>
        <w:t>hr</w:t>
      </w:r>
      <w:proofErr w:type="spellEnd"/>
    </w:p>
    <w:p w14:paraId="69033E7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proofErr w:type="gramStart"/>
      <w:r>
        <w:rPr>
          <w:rFonts w:ascii="Consolas" w:hAnsi="Consolas" w:cs="Arial"/>
          <w:sz w:val="18"/>
        </w:rPr>
        <w:t>Vc</w:t>
      </w:r>
      <w:proofErr w:type="spellEnd"/>
      <w:r>
        <w:rPr>
          <w:rFonts w:ascii="Consolas" w:hAnsi="Consolas" w:cs="Arial"/>
          <w:sz w:val="18"/>
        </w:rPr>
        <w:t xml:space="preserve">  -</w:t>
      </w:r>
      <w:proofErr w:type="gramEnd"/>
      <w:r>
        <w:rPr>
          <w:rFonts w:ascii="Consolas" w:hAnsi="Consolas" w:cs="Arial"/>
          <w:sz w:val="18"/>
        </w:rPr>
        <w:t xml:space="preserve"> Critical wind velocity, Km/</w:t>
      </w:r>
      <w:proofErr w:type="spellStart"/>
      <w:r>
        <w:rPr>
          <w:rFonts w:ascii="Consolas" w:hAnsi="Consolas" w:cs="Arial"/>
          <w:sz w:val="18"/>
        </w:rPr>
        <w:t>hr</w:t>
      </w:r>
      <w:proofErr w:type="spellEnd"/>
    </w:p>
    <w:p w14:paraId="043A485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proofErr w:type="gramStart"/>
      <w:r>
        <w:rPr>
          <w:rFonts w:ascii="Consolas" w:hAnsi="Consolas" w:cs="Arial"/>
          <w:sz w:val="18"/>
        </w:rPr>
        <w:t>Vw</w:t>
      </w:r>
      <w:proofErr w:type="spellEnd"/>
      <w:r>
        <w:rPr>
          <w:rFonts w:ascii="Consolas" w:hAnsi="Consolas" w:cs="Arial"/>
          <w:sz w:val="18"/>
        </w:rPr>
        <w:t xml:space="preserve">  -</w:t>
      </w:r>
      <w:proofErr w:type="gramEnd"/>
      <w:r>
        <w:rPr>
          <w:rFonts w:ascii="Consolas" w:hAnsi="Consolas" w:cs="Arial"/>
          <w:sz w:val="18"/>
        </w:rPr>
        <w:t xml:space="preserve"> Maximum wind speed at top of structure, Km/</w:t>
      </w:r>
      <w:proofErr w:type="spellStart"/>
      <w:r>
        <w:rPr>
          <w:rFonts w:ascii="Consolas" w:hAnsi="Consolas" w:cs="Arial"/>
          <w:sz w:val="18"/>
        </w:rPr>
        <w:t>hr</w:t>
      </w:r>
      <w:proofErr w:type="spellEnd"/>
    </w:p>
    <w:p w14:paraId="43F51C8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   - Total corroded weight of structure, N</w:t>
      </w:r>
    </w:p>
    <w:p w14:paraId="6A5B3B5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proofErr w:type="gramStart"/>
      <w:r>
        <w:rPr>
          <w:rFonts w:ascii="Consolas" w:hAnsi="Consolas" w:cs="Arial"/>
          <w:sz w:val="18"/>
        </w:rPr>
        <w:t>Ws</w:t>
      </w:r>
      <w:proofErr w:type="spellEnd"/>
      <w:r>
        <w:rPr>
          <w:rFonts w:ascii="Consolas" w:hAnsi="Consolas" w:cs="Arial"/>
          <w:sz w:val="18"/>
        </w:rPr>
        <w:t xml:space="preserve">  -</w:t>
      </w:r>
      <w:proofErr w:type="gramEnd"/>
      <w:r>
        <w:rPr>
          <w:rFonts w:ascii="Consolas" w:hAnsi="Consolas" w:cs="Arial"/>
          <w:sz w:val="18"/>
        </w:rPr>
        <w:t xml:space="preserve"> Cor. vessel weight excl. weight of parts which do not effect stiff. N</w:t>
      </w:r>
    </w:p>
    <w:p w14:paraId="0FDCB9D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</w:t>
      </w:r>
      <w:proofErr w:type="gramStart"/>
      <w:r>
        <w:rPr>
          <w:rFonts w:ascii="Consolas" w:hAnsi="Consolas" w:cs="Arial"/>
          <w:sz w:val="18"/>
        </w:rPr>
        <w:t>Z  -</w:t>
      </w:r>
      <w:proofErr w:type="gramEnd"/>
      <w:r>
        <w:rPr>
          <w:rFonts w:ascii="Consolas" w:hAnsi="Consolas" w:cs="Arial"/>
          <w:sz w:val="18"/>
        </w:rPr>
        <w:t xml:space="preserve"> Maximum amplitude of vibration at top of vessel, mm.</w:t>
      </w:r>
    </w:p>
    <w:p w14:paraId="0FC9846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gramStart"/>
      <w:r>
        <w:rPr>
          <w:rFonts w:ascii="Consolas" w:hAnsi="Consolas" w:cs="Arial"/>
          <w:sz w:val="18"/>
        </w:rPr>
        <w:t>Dl  -</w:t>
      </w:r>
      <w:proofErr w:type="gramEnd"/>
      <w:r>
        <w:rPr>
          <w:rFonts w:ascii="Consolas" w:hAnsi="Consolas" w:cs="Arial"/>
          <w:sz w:val="18"/>
        </w:rPr>
        <w:t xml:space="preserve"> Logarithmic decrement ( taken as 0.03 for Welded Structures )</w:t>
      </w:r>
    </w:p>
    <w:p w14:paraId="1505ACC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proofErr w:type="gramStart"/>
      <w:r>
        <w:rPr>
          <w:rFonts w:ascii="Consolas" w:hAnsi="Consolas" w:cs="Arial"/>
          <w:sz w:val="18"/>
        </w:rPr>
        <w:t>Vp</w:t>
      </w:r>
      <w:proofErr w:type="spellEnd"/>
      <w:r>
        <w:rPr>
          <w:rFonts w:ascii="Consolas" w:hAnsi="Consolas" w:cs="Arial"/>
          <w:sz w:val="18"/>
        </w:rPr>
        <w:t xml:space="preserve">  -</w:t>
      </w:r>
      <w:proofErr w:type="gramEnd"/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Vib</w:t>
      </w:r>
      <w:proofErr w:type="spellEnd"/>
      <w:r>
        <w:rPr>
          <w:rFonts w:ascii="Consolas" w:hAnsi="Consolas" w:cs="Arial"/>
          <w:sz w:val="18"/>
        </w:rPr>
        <w:t>. Chance, &lt;= 0.31416E-05 (High); 0.31416E-05 &lt; 0.39270E-05 (Probable)</w:t>
      </w:r>
    </w:p>
    <w:p w14:paraId="29FEFC0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P30 - wind pressure 30 feet above the base</w:t>
      </w:r>
    </w:p>
    <w:p w14:paraId="4DD983FB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F23CFFA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Check other Conditions and Basic Assumptions:</w:t>
      </w:r>
    </w:p>
    <w:p w14:paraId="193D908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lastRenderedPageBreak/>
        <w:t xml:space="preserve"> </w:t>
      </w:r>
      <w:proofErr w:type="gramStart"/>
      <w:r>
        <w:rPr>
          <w:rFonts w:ascii="Consolas" w:hAnsi="Consolas" w:cs="Arial"/>
          <w:sz w:val="18"/>
        </w:rPr>
        <w:t>::</w:t>
      </w:r>
      <w:proofErr w:type="gramEnd"/>
      <w:r>
        <w:rPr>
          <w:rFonts w:ascii="Consolas" w:hAnsi="Consolas" w:cs="Arial"/>
          <w:sz w:val="18"/>
        </w:rPr>
        <w:t xml:space="preserve"> Total Cone Length / Total Length &lt; 0.5</w:t>
      </w:r>
    </w:p>
    <w:p w14:paraId="3E84B7F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gramStart"/>
      <w:r>
        <w:rPr>
          <w:rFonts w:ascii="Consolas" w:hAnsi="Consolas" w:cs="Arial"/>
          <w:sz w:val="18"/>
        </w:rPr>
        <w:t>::</w:t>
      </w:r>
      <w:proofErr w:type="gramEnd"/>
      <w:r>
        <w:rPr>
          <w:rFonts w:ascii="Consolas" w:hAnsi="Consolas" w:cs="Arial"/>
          <w:sz w:val="18"/>
        </w:rPr>
        <w:t xml:space="preserve"> 0/1517 = 0</w:t>
      </w:r>
    </w:p>
    <w:p w14:paraId="63473722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D153F6D" w14:textId="0548C1CB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gramStart"/>
      <w:r>
        <w:rPr>
          <w:rFonts w:ascii="Consolas" w:hAnsi="Consolas" w:cs="Arial"/>
          <w:sz w:val="18"/>
        </w:rPr>
        <w:t>::</w:t>
      </w:r>
      <w:proofErr w:type="gramEnd"/>
      <w:r>
        <w:rPr>
          <w:rFonts w:ascii="Consolas" w:hAnsi="Consolas" w:cs="Arial"/>
          <w:sz w:val="18"/>
        </w:rPr>
        <w:t xml:space="preserve"> [ D / L² ] * 10</w:t>
      </w:r>
      <w:r w:rsidRPr="000D0DAD">
        <w:rPr>
          <w:rFonts w:ascii="Consolas" w:hAnsi="Consolas" w:cs="Arial"/>
          <w:sz w:val="18"/>
          <w:vertAlign w:val="superscript"/>
        </w:rPr>
        <w:t>4</w:t>
      </w:r>
      <w:r>
        <w:rPr>
          <w:rFonts w:ascii="Consolas" w:hAnsi="Consolas" w:cs="Arial"/>
          <w:sz w:val="18"/>
        </w:rPr>
        <w:t xml:space="preserve"> &lt; 8 (English Units, ft.)</w:t>
      </w:r>
    </w:p>
    <w:p w14:paraId="04A2A7B4" w14:textId="321A07AF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gramStart"/>
      <w:r>
        <w:rPr>
          <w:rFonts w:ascii="Consolas" w:hAnsi="Consolas" w:cs="Arial"/>
          <w:sz w:val="18"/>
        </w:rPr>
        <w:t>::</w:t>
      </w:r>
      <w:proofErr w:type="gramEnd"/>
      <w:r>
        <w:rPr>
          <w:rFonts w:ascii="Consolas" w:hAnsi="Consolas" w:cs="Arial"/>
          <w:sz w:val="18"/>
        </w:rPr>
        <w:t xml:space="preserve"> [ 1.69/4.98² ] * 10</w:t>
      </w:r>
      <w:r w:rsidRPr="000D0DAD">
        <w:rPr>
          <w:rFonts w:ascii="Consolas" w:hAnsi="Consolas" w:cs="Arial"/>
          <w:sz w:val="18"/>
          <w:vertAlign w:val="superscript"/>
        </w:rPr>
        <w:t>4</w:t>
      </w:r>
      <w:r>
        <w:rPr>
          <w:rFonts w:ascii="Consolas" w:hAnsi="Consolas" w:cs="Arial"/>
          <w:sz w:val="18"/>
        </w:rPr>
        <w:t xml:space="preserve"> = 682 [Geometry Violation]</w:t>
      </w:r>
    </w:p>
    <w:p w14:paraId="2E986BE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47B8B73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 xml:space="preserve">Compute the vibration possibility. If </w:t>
      </w:r>
      <w:proofErr w:type="spellStart"/>
      <w:r w:rsidRPr="000D0DAD">
        <w:rPr>
          <w:rFonts w:ascii="Arial" w:hAnsi="Consolas" w:cs="Arial"/>
          <w:color w:val="000000"/>
          <w:sz w:val="18"/>
        </w:rPr>
        <w:t>Vp</w:t>
      </w:r>
      <w:proofErr w:type="spellEnd"/>
      <w:r w:rsidRPr="000D0DAD">
        <w:rPr>
          <w:rFonts w:ascii="Arial" w:hAnsi="Consolas" w:cs="Arial"/>
          <w:color w:val="000000"/>
          <w:sz w:val="18"/>
        </w:rPr>
        <w:t xml:space="preserve"> &gt; 0.39270E-05 no chance. [</w:t>
      </w:r>
      <w:proofErr w:type="spellStart"/>
      <w:r w:rsidRPr="000D0DAD">
        <w:rPr>
          <w:rFonts w:ascii="Arial" w:hAnsi="Consolas" w:cs="Arial"/>
          <w:color w:val="000000"/>
          <w:sz w:val="18"/>
        </w:rPr>
        <w:t>Vp</w:t>
      </w:r>
      <w:proofErr w:type="spellEnd"/>
      <w:r w:rsidRPr="000D0DAD">
        <w:rPr>
          <w:rFonts w:ascii="Arial" w:hAnsi="Consolas" w:cs="Arial"/>
          <w:color w:val="000000"/>
          <w:sz w:val="18"/>
        </w:rPr>
        <w:t>]:</w:t>
      </w:r>
    </w:p>
    <w:p w14:paraId="40474F9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W / </w:t>
      </w:r>
      <w:proofErr w:type="gramStart"/>
      <w:r>
        <w:rPr>
          <w:rFonts w:ascii="Consolas" w:hAnsi="Consolas" w:cs="Arial"/>
          <w:sz w:val="18"/>
        </w:rPr>
        <w:t>( L</w:t>
      </w:r>
      <w:proofErr w:type="gramEnd"/>
      <w:r>
        <w:rPr>
          <w:rFonts w:ascii="Consolas" w:hAnsi="Consolas" w:cs="Arial"/>
          <w:sz w:val="18"/>
        </w:rPr>
        <w:t xml:space="preserve"> * Dr²)</w:t>
      </w:r>
    </w:p>
    <w:p w14:paraId="564F436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7640</w:t>
      </w:r>
      <w:proofErr w:type="gramStart"/>
      <w:r>
        <w:rPr>
          <w:rFonts w:ascii="Consolas" w:hAnsi="Consolas" w:cs="Arial"/>
          <w:sz w:val="18"/>
        </w:rPr>
        <w:t>/( 1517</w:t>
      </w:r>
      <w:proofErr w:type="gramEnd"/>
      <w:r>
        <w:rPr>
          <w:rFonts w:ascii="Consolas" w:hAnsi="Consolas" w:cs="Arial"/>
          <w:sz w:val="18"/>
        </w:rPr>
        <w:t xml:space="preserve"> * 516² )</w:t>
      </w:r>
    </w:p>
    <w:p w14:paraId="5676980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0.18925E-04</w:t>
      </w:r>
    </w:p>
    <w:p w14:paraId="6D6CF7C2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E439B1C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 xml:space="preserve">Since </w:t>
      </w:r>
      <w:proofErr w:type="spellStart"/>
      <w:r w:rsidRPr="000D0DAD">
        <w:rPr>
          <w:rFonts w:ascii="Arial" w:hAnsi="Consolas" w:cs="Arial"/>
          <w:color w:val="0000FF"/>
          <w:sz w:val="18"/>
        </w:rPr>
        <w:t>Vp</w:t>
      </w:r>
      <w:proofErr w:type="spellEnd"/>
      <w:r w:rsidRPr="000D0DAD">
        <w:rPr>
          <w:rFonts w:ascii="Arial" w:hAnsi="Consolas" w:cs="Arial"/>
          <w:color w:val="0000FF"/>
          <w:sz w:val="18"/>
        </w:rPr>
        <w:t xml:space="preserve"> is &gt; 0.39270E-05 no further vibration analysis is </w:t>
      </w:r>
      <w:proofErr w:type="gramStart"/>
      <w:r w:rsidRPr="000D0DAD">
        <w:rPr>
          <w:rFonts w:ascii="Arial" w:hAnsi="Consolas" w:cs="Arial"/>
          <w:color w:val="0000FF"/>
          <w:sz w:val="18"/>
        </w:rPr>
        <w:t>required !</w:t>
      </w:r>
      <w:proofErr w:type="gramEnd"/>
    </w:p>
    <w:p w14:paraId="0E2D7E5A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409BE6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81BD3A0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  <w:u w:val="single"/>
        </w:rPr>
        <w:t>Platform Load Calculations</w:t>
      </w:r>
    </w:p>
    <w:p w14:paraId="365E7211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CDF4BE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ID              Wind Area   Elevation    Pressure       Force          Cf</w:t>
      </w:r>
    </w:p>
    <w:p w14:paraId="72104F3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cm²        mm.          Kgs/m²        N</w:t>
      </w:r>
    </w:p>
    <w:p w14:paraId="3B80F12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</w:t>
      </w:r>
    </w:p>
    <w:p w14:paraId="7E0F977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gramStart"/>
      <w:r>
        <w:rPr>
          <w:rFonts w:ascii="Consolas" w:hAnsi="Consolas" w:cs="Arial"/>
          <w:sz w:val="18"/>
        </w:rPr>
        <w:t>PLAT:[</w:t>
      </w:r>
      <w:proofErr w:type="gramEnd"/>
      <w:r>
        <w:rPr>
          <w:rFonts w:ascii="Consolas" w:hAnsi="Consolas" w:cs="Arial"/>
          <w:sz w:val="18"/>
        </w:rPr>
        <w:t>1 OF 1]       27.50     1755.00      192.39        5.19        0.10</w:t>
      </w:r>
    </w:p>
    <w:p w14:paraId="19F5B259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519001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The Natural Frequency for the Vessel (</w:t>
      </w:r>
      <w:proofErr w:type="spellStart"/>
      <w:r w:rsidRPr="000D0DAD">
        <w:rPr>
          <w:rFonts w:ascii="Arial" w:hAnsi="Consolas" w:cs="Arial"/>
          <w:color w:val="000000"/>
          <w:sz w:val="18"/>
        </w:rPr>
        <w:t>Ope</w:t>
      </w:r>
      <w:proofErr w:type="spellEnd"/>
      <w:r w:rsidRPr="000D0DAD">
        <w:rPr>
          <w:rFonts w:ascii="Arial" w:hAnsi="Consolas" w:cs="Arial"/>
          <w:color w:val="000000"/>
          <w:sz w:val="18"/>
        </w:rPr>
        <w:t>...) is 17.8961 Hz.</w:t>
      </w:r>
    </w:p>
    <w:p w14:paraId="13193A3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0A1FAAA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Wind Load Calculation:</w:t>
      </w:r>
    </w:p>
    <w:p w14:paraId="252698FA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3D2E41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|    |       Wind |       Wind |       Wind |       Wind |    Element |</w:t>
      </w:r>
    </w:p>
    <w:p w14:paraId="45011FF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From| To |     Height |   Diameter |       Area |   Pressure </w:t>
      </w:r>
      <w:proofErr w:type="gramStart"/>
      <w:r>
        <w:rPr>
          <w:rFonts w:ascii="Consolas" w:hAnsi="Consolas" w:cs="Arial"/>
          <w:sz w:val="18"/>
        </w:rPr>
        <w:t>|  Wind</w:t>
      </w:r>
      <w:proofErr w:type="gramEnd"/>
      <w:r>
        <w:rPr>
          <w:rFonts w:ascii="Consolas" w:hAnsi="Consolas" w:cs="Arial"/>
          <w:sz w:val="18"/>
        </w:rPr>
        <w:t xml:space="preserve"> Load |</w:t>
      </w:r>
    </w:p>
    <w:p w14:paraId="29B8154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|    |        mm. |        mm. |        cm² |     Kgs/m² |          N |</w:t>
      </w:r>
    </w:p>
    <w:p w14:paraId="23FF86B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</w:t>
      </w:r>
    </w:p>
    <w:p w14:paraId="3AD6E00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10</w:t>
      </w:r>
      <w:proofErr w:type="gramStart"/>
      <w:r>
        <w:rPr>
          <w:rFonts w:ascii="Consolas" w:hAnsi="Consolas" w:cs="Arial"/>
          <w:sz w:val="18"/>
        </w:rPr>
        <w:t>|  20</w:t>
      </w:r>
      <w:proofErr w:type="gramEnd"/>
      <w:r>
        <w:rPr>
          <w:rFonts w:ascii="Consolas" w:hAnsi="Consolas" w:cs="Arial"/>
          <w:sz w:val="18"/>
        </w:rPr>
        <w:t>|    406.761 |      614.4 |    939.339 |    192.394 |    80.1967 |</w:t>
      </w:r>
    </w:p>
    <w:p w14:paraId="023237E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</w:t>
      </w:r>
      <w:proofErr w:type="gramStart"/>
      <w:r>
        <w:rPr>
          <w:rFonts w:ascii="Consolas" w:hAnsi="Consolas" w:cs="Arial"/>
          <w:sz w:val="18"/>
        </w:rPr>
        <w:t>|  30</w:t>
      </w:r>
      <w:proofErr w:type="gramEnd"/>
      <w:r>
        <w:rPr>
          <w:rFonts w:ascii="Consolas" w:hAnsi="Consolas" w:cs="Arial"/>
          <w:sz w:val="18"/>
        </w:rPr>
        <w:t>|       1201 |      614.4 |    8859.65 |    192.394 |     763.98 |</w:t>
      </w:r>
    </w:p>
    <w:p w14:paraId="5CDDC55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30</w:t>
      </w:r>
      <w:proofErr w:type="gramStart"/>
      <w:r>
        <w:rPr>
          <w:rFonts w:ascii="Consolas" w:hAnsi="Consolas" w:cs="Arial"/>
          <w:sz w:val="18"/>
        </w:rPr>
        <w:t>|  40</w:t>
      </w:r>
      <w:proofErr w:type="gramEnd"/>
      <w:r>
        <w:rPr>
          <w:rFonts w:ascii="Consolas" w:hAnsi="Consolas" w:cs="Arial"/>
          <w:sz w:val="18"/>
        </w:rPr>
        <w:t>|    1920.18 |      615.6 |     98.496 |    192.394 |    8.40916 |</w:t>
      </w:r>
    </w:p>
    <w:p w14:paraId="0367CF7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40</w:t>
      </w:r>
      <w:proofErr w:type="gramStart"/>
      <w:r>
        <w:rPr>
          <w:rFonts w:ascii="Consolas" w:hAnsi="Consolas" w:cs="Arial"/>
          <w:sz w:val="18"/>
        </w:rPr>
        <w:t>|  50</w:t>
      </w:r>
      <w:proofErr w:type="gramEnd"/>
      <w:r>
        <w:rPr>
          <w:rFonts w:ascii="Consolas" w:hAnsi="Consolas" w:cs="Arial"/>
          <w:sz w:val="18"/>
        </w:rPr>
        <w:t>|    1939.35 |        756 |     120.96 |    192.394 |     10.327 |</w:t>
      </w:r>
    </w:p>
    <w:p w14:paraId="060A2DF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</w:t>
      </w:r>
    </w:p>
    <w:p w14:paraId="471F1A1A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1EABAC3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FF"/>
          <w:sz w:val="18"/>
        </w:rPr>
        <w:t>PV Elite is a trademark of Hexagon AB, 2024, All rights reserved.</w:t>
      </w:r>
    </w:p>
    <w:p w14:paraId="2F51143D" w14:textId="77777777" w:rsidR="000D0DAD" w:rsidRDefault="000D0DAD" w:rsidP="000D0DAD">
      <w:pPr>
        <w:rPr>
          <w:rFonts w:ascii="Consolas" w:hAnsi="Consolas" w:cs="Arial"/>
          <w:sz w:val="18"/>
        </w:rPr>
        <w:sectPr w:rsidR="000D0DAD" w:rsidSect="000D0DAD">
          <w:headerReference w:type="default" r:id="rId31"/>
          <w:pgSz w:w="12240" w:h="15840" w:code="1"/>
          <w:pgMar w:top="1440" w:right="504" w:bottom="720" w:left="360" w:header="720" w:footer="720" w:gutter="720"/>
          <w:cols w:space="720"/>
          <w:docGrid w:linePitch="272"/>
        </w:sectPr>
      </w:pPr>
    </w:p>
    <w:p w14:paraId="2BD470E8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Consolas" w:hAnsi="Consolas" w:cs="Arial"/>
          <w:sz w:val="18"/>
        </w:rPr>
        <w:lastRenderedPageBreak/>
        <w:fldChar w:fldCharType="begin"/>
      </w:r>
      <w:r w:rsidRPr="000D0DAD">
        <w:rPr>
          <w:rFonts w:ascii="Consolas" w:hAnsi="Consolas" w:cs="Arial"/>
          <w:sz w:val="18"/>
        </w:rPr>
        <w:instrText xml:space="preserve"> TC "</w:instrText>
      </w:r>
      <w:bookmarkStart w:id="21" w:name="_Toc192856499"/>
      <w:r w:rsidRPr="000D0DAD">
        <w:rPr>
          <w:rFonts w:ascii="Consolas" w:hAnsi="Consolas" w:cs="Arial"/>
          <w:sz w:val="18"/>
        </w:rPr>
        <w:instrText>Earthquake Load Calculation:</w:instrText>
      </w:r>
      <w:bookmarkEnd w:id="21"/>
      <w:r w:rsidRPr="000D0DAD">
        <w:rPr>
          <w:rFonts w:ascii="Consolas" w:hAnsi="Consolas" w:cs="Arial"/>
          <w:sz w:val="18"/>
        </w:rPr>
        <w:instrText xml:space="preserve">" /f C </w:instrText>
      </w:r>
      <w:r w:rsidRPr="000D0DAD">
        <w:rPr>
          <w:rFonts w:ascii="Consolas" w:hAnsi="Consolas" w:cs="Arial"/>
          <w:sz w:val="18"/>
        </w:rPr>
        <w:fldChar w:fldCharType="end"/>
      </w:r>
    </w:p>
    <w:p w14:paraId="59D874C4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Earthquake Load Calculation Results:</w:t>
      </w:r>
    </w:p>
    <w:p w14:paraId="22DF7BC1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0588C85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Earthquake Load Calculation:</w:t>
      </w:r>
    </w:p>
    <w:p w14:paraId="3D67DA60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6743F89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</w:rPr>
        <w:t>Input Values:</w:t>
      </w:r>
    </w:p>
    <w:p w14:paraId="4C3CCB5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0A8D8A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Seismic Design Code                            ASCE/SEI 7-16</w:t>
      </w:r>
    </w:p>
    <w:p w14:paraId="60454A4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Seismic Load Reduction Scale Factor                    1.000</w:t>
      </w:r>
    </w:p>
    <w:p w14:paraId="684F208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Importance Factor                                      1.250</w:t>
      </w:r>
    </w:p>
    <w:p w14:paraId="3C2E55F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Table Value Fa                                         1.400</w:t>
      </w:r>
    </w:p>
    <w:p w14:paraId="4BFD535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Table Value </w:t>
      </w:r>
      <w:proofErr w:type="spellStart"/>
      <w:r>
        <w:rPr>
          <w:rFonts w:ascii="Consolas" w:hAnsi="Consolas" w:cs="Arial"/>
          <w:sz w:val="18"/>
        </w:rPr>
        <w:t>Fv</w:t>
      </w:r>
      <w:proofErr w:type="spellEnd"/>
      <w:r>
        <w:rPr>
          <w:rFonts w:ascii="Consolas" w:hAnsi="Consolas" w:cs="Arial"/>
          <w:sz w:val="18"/>
        </w:rPr>
        <w:t xml:space="preserve">                                         2.300</w:t>
      </w:r>
    </w:p>
    <w:p w14:paraId="4A52A36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Max. Mapped Res. Acceleration    </w:t>
      </w:r>
      <w:proofErr w:type="gramStart"/>
      <w:r>
        <w:rPr>
          <w:rFonts w:ascii="Consolas" w:hAnsi="Consolas" w:cs="Arial"/>
          <w:sz w:val="18"/>
        </w:rPr>
        <w:t xml:space="preserve">   [</w:t>
      </w:r>
      <w:proofErr w:type="gramEnd"/>
      <w:r>
        <w:rPr>
          <w:rFonts w:ascii="Consolas" w:hAnsi="Consolas" w:cs="Arial"/>
          <w:sz w:val="18"/>
        </w:rPr>
        <w:t>Ss]               0.500</w:t>
      </w:r>
    </w:p>
    <w:p w14:paraId="7826BD9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Max. Eff. Ground Acceleration     </w:t>
      </w:r>
      <w:proofErr w:type="gramStart"/>
      <w:r>
        <w:rPr>
          <w:rFonts w:ascii="Consolas" w:hAnsi="Consolas" w:cs="Arial"/>
          <w:sz w:val="18"/>
        </w:rPr>
        <w:t xml:space="preserve">   [</w:t>
      </w:r>
      <w:proofErr w:type="gramEnd"/>
      <w:r>
        <w:rPr>
          <w:rFonts w:ascii="Consolas" w:hAnsi="Consolas" w:cs="Arial"/>
          <w:sz w:val="18"/>
        </w:rPr>
        <w:t>S]               0.150</w:t>
      </w:r>
    </w:p>
    <w:p w14:paraId="39B38FB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Force Modification Factor R                            3.000</w:t>
      </w:r>
    </w:p>
    <w:p w14:paraId="2B0AAB0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Site Class                                                 D</w:t>
      </w:r>
    </w:p>
    <w:p w14:paraId="155CFC6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Component Elevation Ratio            z/h               0.000</w:t>
      </w:r>
    </w:p>
    <w:p w14:paraId="42DEA93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Amplification Factor                  Ap               0.000</w:t>
      </w:r>
    </w:p>
    <w:p w14:paraId="09B8656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Force Factor                                           0.000</w:t>
      </w:r>
    </w:p>
    <w:p w14:paraId="65ABA12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Consider Vertical Acceleration                            No</w:t>
      </w:r>
    </w:p>
    <w:p w14:paraId="66DE37F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Minimum Acceleration Multiplier                        0.000</w:t>
      </w:r>
    </w:p>
    <w:p w14:paraId="3903913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User Value of </w:t>
      </w:r>
      <w:proofErr w:type="spellStart"/>
      <w:r>
        <w:rPr>
          <w:rFonts w:ascii="Consolas" w:hAnsi="Consolas" w:cs="Arial"/>
          <w:sz w:val="18"/>
        </w:rPr>
        <w:t>Sds</w:t>
      </w:r>
      <w:proofErr w:type="spellEnd"/>
      <w:r>
        <w:rPr>
          <w:rFonts w:ascii="Consolas" w:hAnsi="Consolas" w:cs="Arial"/>
          <w:sz w:val="18"/>
        </w:rPr>
        <w:t xml:space="preserve"> (used if &gt; </w:t>
      </w:r>
      <w:proofErr w:type="gramStart"/>
      <w:r>
        <w:rPr>
          <w:rFonts w:ascii="Consolas" w:hAnsi="Consolas" w:cs="Arial"/>
          <w:sz w:val="18"/>
        </w:rPr>
        <w:t>0 )</w:t>
      </w:r>
      <w:proofErr w:type="gramEnd"/>
      <w:r>
        <w:rPr>
          <w:rFonts w:ascii="Consolas" w:hAnsi="Consolas" w:cs="Arial"/>
          <w:sz w:val="18"/>
        </w:rPr>
        <w:t xml:space="preserve">                       0.000</w:t>
      </w:r>
    </w:p>
    <w:p w14:paraId="2F68C5A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User Value of Sd1 (used if &gt; </w:t>
      </w:r>
      <w:proofErr w:type="gramStart"/>
      <w:r>
        <w:rPr>
          <w:rFonts w:ascii="Consolas" w:hAnsi="Consolas" w:cs="Arial"/>
          <w:sz w:val="18"/>
        </w:rPr>
        <w:t>0 )</w:t>
      </w:r>
      <w:proofErr w:type="gramEnd"/>
      <w:r>
        <w:rPr>
          <w:rFonts w:ascii="Consolas" w:hAnsi="Consolas" w:cs="Arial"/>
          <w:sz w:val="18"/>
        </w:rPr>
        <w:t xml:space="preserve">                       0.000</w:t>
      </w:r>
    </w:p>
    <w:p w14:paraId="4F3991B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Moment Reduction Factor Tau                            1.000</w:t>
      </w:r>
    </w:p>
    <w:p w14:paraId="3694B09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0EAFE0B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Seismic Analysis Results:</w:t>
      </w:r>
    </w:p>
    <w:p w14:paraId="6AE2E77D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0C458F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SMS = Fa * Ss = 1.4 * 0.5 = 0.7</w:t>
      </w:r>
    </w:p>
    <w:p w14:paraId="0392000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SM1 = </w:t>
      </w:r>
      <w:proofErr w:type="spellStart"/>
      <w:r>
        <w:rPr>
          <w:rFonts w:ascii="Consolas" w:hAnsi="Consolas" w:cs="Arial"/>
          <w:sz w:val="18"/>
        </w:rPr>
        <w:t>Fv</w:t>
      </w:r>
      <w:proofErr w:type="spellEnd"/>
      <w:r>
        <w:rPr>
          <w:rFonts w:ascii="Consolas" w:hAnsi="Consolas" w:cs="Arial"/>
          <w:sz w:val="18"/>
        </w:rPr>
        <w:t xml:space="preserve"> * S1 = 2.3 * 0.15 = 0.34</w:t>
      </w:r>
    </w:p>
    <w:p w14:paraId="2042C3C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SDS = 2/3 * </w:t>
      </w:r>
      <w:proofErr w:type="spellStart"/>
      <w:r>
        <w:rPr>
          <w:rFonts w:ascii="Consolas" w:hAnsi="Consolas" w:cs="Arial"/>
          <w:sz w:val="18"/>
        </w:rPr>
        <w:t>Sms</w:t>
      </w:r>
      <w:proofErr w:type="spellEnd"/>
      <w:r>
        <w:rPr>
          <w:rFonts w:ascii="Consolas" w:hAnsi="Consolas" w:cs="Arial"/>
          <w:sz w:val="18"/>
        </w:rPr>
        <w:t xml:space="preserve"> = 2/3 * 0.7 = 0.47</w:t>
      </w:r>
    </w:p>
    <w:p w14:paraId="05E3EE5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SD1 = 2/3 * Sm1 = 2/3 * 0.34 = 0.23</w:t>
      </w:r>
    </w:p>
    <w:p w14:paraId="459DE82B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6154A0E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Check Approximate Fundamental Period from 12.8-7 [Ta]:</w:t>
      </w:r>
    </w:p>
    <w:p w14:paraId="78FDBB22" w14:textId="1CC91446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Ct * </w:t>
      </w:r>
      <w:proofErr w:type="spellStart"/>
      <w:r>
        <w:rPr>
          <w:rFonts w:ascii="Consolas" w:hAnsi="Consolas" w:cs="Arial"/>
          <w:sz w:val="18"/>
        </w:rPr>
        <w:t>hn</w:t>
      </w:r>
      <w:r w:rsidRPr="000D0DAD">
        <w:rPr>
          <w:rFonts w:ascii="Consolas" w:hAnsi="Consolas" w:cs="Arial"/>
          <w:sz w:val="18"/>
          <w:vertAlign w:val="superscript"/>
        </w:rPr>
        <w:t>x</w:t>
      </w:r>
      <w:proofErr w:type="spellEnd"/>
      <w:r>
        <w:rPr>
          <w:rFonts w:ascii="Consolas" w:hAnsi="Consolas" w:cs="Arial"/>
          <w:sz w:val="18"/>
        </w:rPr>
        <w:t xml:space="preserve"> where Ct = 0.020, x = 0.75 and </w:t>
      </w:r>
      <w:proofErr w:type="spellStart"/>
      <w:r>
        <w:rPr>
          <w:rFonts w:ascii="Consolas" w:hAnsi="Consolas" w:cs="Arial"/>
          <w:sz w:val="18"/>
        </w:rPr>
        <w:t>hn</w:t>
      </w:r>
      <w:proofErr w:type="spellEnd"/>
      <w:r>
        <w:rPr>
          <w:rFonts w:ascii="Consolas" w:hAnsi="Consolas" w:cs="Arial"/>
          <w:sz w:val="18"/>
        </w:rPr>
        <w:t xml:space="preserve"> = Structural Height (ft.)</w:t>
      </w:r>
    </w:p>
    <w:p w14:paraId="75D6B7FD" w14:textId="3AAFDEF0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0.020</w:t>
      </w:r>
      <w:proofErr w:type="gramStart"/>
      <w:r>
        <w:rPr>
          <w:rFonts w:ascii="Consolas" w:hAnsi="Consolas" w:cs="Arial"/>
          <w:sz w:val="18"/>
        </w:rPr>
        <w:t>( 8.49</w:t>
      </w:r>
      <w:r w:rsidRPr="000D0DAD">
        <w:rPr>
          <w:rFonts w:ascii="Consolas" w:hAnsi="Consolas" w:cs="Arial"/>
          <w:sz w:val="18"/>
          <w:vertAlign w:val="superscript"/>
        </w:rPr>
        <w:t>0.75</w:t>
      </w:r>
      <w:proofErr w:type="gramEnd"/>
      <w:r>
        <w:rPr>
          <w:rFonts w:ascii="Consolas" w:hAnsi="Consolas" w:cs="Arial"/>
          <w:sz w:val="18"/>
        </w:rPr>
        <w:t>)</w:t>
      </w:r>
    </w:p>
    <w:p w14:paraId="1C1A1C9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0.099 seconds</w:t>
      </w:r>
    </w:p>
    <w:p w14:paraId="7BD62CD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D221632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 xml:space="preserve">The Coefficient Cu from Table 12.8-1 </w:t>
      </w:r>
      <w:proofErr w:type="gramStart"/>
      <w:r w:rsidRPr="000D0DAD">
        <w:rPr>
          <w:rFonts w:ascii="Arial" w:hAnsi="Consolas" w:cs="Arial"/>
          <w:color w:val="000000"/>
          <w:sz w:val="18"/>
        </w:rPr>
        <w:t>is :</w:t>
      </w:r>
      <w:proofErr w:type="gramEnd"/>
      <w:r w:rsidRPr="000D0DAD">
        <w:rPr>
          <w:rFonts w:ascii="Arial" w:hAnsi="Consolas" w:cs="Arial"/>
          <w:color w:val="000000"/>
          <w:sz w:val="18"/>
        </w:rPr>
        <w:t xml:space="preserve"> 1.500</w:t>
      </w:r>
    </w:p>
    <w:p w14:paraId="2A097B7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C4F891A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Fundamental Period (1/Frequency) [T]:</w:t>
      </w:r>
    </w:p>
    <w:p w14:paraId="48ED55D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</w:t>
      </w:r>
      <w:proofErr w:type="gramStart"/>
      <w:r>
        <w:rPr>
          <w:rFonts w:ascii="Consolas" w:hAnsi="Consolas" w:cs="Arial"/>
          <w:sz w:val="18"/>
        </w:rPr>
        <w:t>( 1</w:t>
      </w:r>
      <w:proofErr w:type="gramEnd"/>
      <w:r>
        <w:rPr>
          <w:rFonts w:ascii="Consolas" w:hAnsi="Consolas" w:cs="Arial"/>
          <w:sz w:val="18"/>
        </w:rPr>
        <w:t>/Natural Frequency ) = ( 1/17.9 )</w:t>
      </w:r>
    </w:p>
    <w:p w14:paraId="2DB12BB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0.056</w:t>
      </w:r>
    </w:p>
    <w:p w14:paraId="38E65F3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AC378A3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Check the Value of T which is the smaller of Cu*Ta and T:</w:t>
      </w:r>
    </w:p>
    <w:p w14:paraId="572A1C5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Minimum Value of </w:t>
      </w:r>
      <w:proofErr w:type="gramStart"/>
      <w:r>
        <w:rPr>
          <w:rFonts w:ascii="Consolas" w:hAnsi="Consolas" w:cs="Arial"/>
          <w:sz w:val="18"/>
        </w:rPr>
        <w:t>( 1.5</w:t>
      </w:r>
      <w:proofErr w:type="gramEnd"/>
      <w:r>
        <w:rPr>
          <w:rFonts w:ascii="Consolas" w:hAnsi="Consolas" w:cs="Arial"/>
          <w:sz w:val="18"/>
        </w:rPr>
        <w:t xml:space="preserve"> * 0.099, 0.056 ) per 12.8.2</w:t>
      </w:r>
    </w:p>
    <w:p w14:paraId="1180BDE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0.056</w:t>
      </w:r>
    </w:p>
    <w:p w14:paraId="1D5AF903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As the time period is &lt; 0.06 second, use section 15.4.2.</w:t>
      </w:r>
    </w:p>
    <w:p w14:paraId="605CB502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C22E75F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Base Shear per equation 15.4-5, [V]:</w:t>
      </w:r>
    </w:p>
    <w:p w14:paraId="192E44A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0.3 * </w:t>
      </w:r>
      <w:proofErr w:type="spellStart"/>
      <w:r>
        <w:rPr>
          <w:rFonts w:ascii="Consolas" w:hAnsi="Consolas" w:cs="Arial"/>
          <w:sz w:val="18"/>
        </w:rPr>
        <w:t>Sds</w:t>
      </w:r>
      <w:proofErr w:type="spellEnd"/>
      <w:r>
        <w:rPr>
          <w:rFonts w:ascii="Consolas" w:hAnsi="Consolas" w:cs="Arial"/>
          <w:sz w:val="18"/>
        </w:rPr>
        <w:t xml:space="preserve"> * W * I</w:t>
      </w:r>
    </w:p>
    <w:p w14:paraId="49B9C88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0.3 * 0.47 * 7045 * 1.25</w:t>
      </w:r>
    </w:p>
    <w:p w14:paraId="2A2885C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1232.832 N</w:t>
      </w:r>
    </w:p>
    <w:p w14:paraId="05CCB2BA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C88A6F4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Distribute the Base shear force to each element according to the equations</w:t>
      </w:r>
    </w:p>
    <w:p w14:paraId="402A7CE0" w14:textId="77777777" w:rsidR="000D0DAD" w:rsidRDefault="000D0DAD" w:rsidP="000D0DAD">
      <w:pPr>
        <w:rPr>
          <w:rFonts w:ascii="Consolas" w:hAnsi="Consolas" w:cs="Arial"/>
          <w:sz w:val="18"/>
        </w:rPr>
      </w:pPr>
      <w:proofErr w:type="spellStart"/>
      <w:r w:rsidRPr="000D0DAD">
        <w:rPr>
          <w:rFonts w:ascii="Arial" w:hAnsi="Consolas" w:cs="Arial"/>
          <w:color w:val="000000"/>
          <w:sz w:val="18"/>
        </w:rPr>
        <w:t>Fx</w:t>
      </w:r>
      <w:proofErr w:type="spellEnd"/>
      <w:r w:rsidRPr="000D0DAD">
        <w:rPr>
          <w:rFonts w:ascii="Arial" w:hAnsi="Consolas" w:cs="Arial"/>
          <w:color w:val="000000"/>
          <w:sz w:val="18"/>
        </w:rPr>
        <w:t xml:space="preserve"> = </w:t>
      </w:r>
      <w:proofErr w:type="spellStart"/>
      <w:r w:rsidRPr="000D0DAD">
        <w:rPr>
          <w:rFonts w:ascii="Arial" w:hAnsi="Consolas" w:cs="Arial"/>
          <w:color w:val="000000"/>
          <w:sz w:val="18"/>
        </w:rPr>
        <w:t>Cvx</w:t>
      </w:r>
      <w:proofErr w:type="spellEnd"/>
      <w:r w:rsidRPr="000D0DAD">
        <w:rPr>
          <w:rFonts w:ascii="Arial" w:hAnsi="Consolas" w:cs="Arial"/>
          <w:color w:val="000000"/>
          <w:sz w:val="18"/>
        </w:rPr>
        <w:t xml:space="preserve"> * V (eqn. 12.8-</w:t>
      </w:r>
      <w:proofErr w:type="gramStart"/>
      <w:r w:rsidRPr="000D0DAD">
        <w:rPr>
          <w:rFonts w:ascii="Arial" w:hAnsi="Consolas" w:cs="Arial"/>
          <w:color w:val="000000"/>
          <w:sz w:val="18"/>
        </w:rPr>
        <w:t>11 )</w:t>
      </w:r>
      <w:proofErr w:type="gramEnd"/>
      <w:r w:rsidRPr="000D0DAD">
        <w:rPr>
          <w:rFonts w:ascii="Arial" w:hAnsi="Consolas" w:cs="Arial"/>
          <w:color w:val="000000"/>
          <w:sz w:val="18"/>
        </w:rPr>
        <w:t xml:space="preserve"> and the vertical distribution factor</w:t>
      </w:r>
    </w:p>
    <w:p w14:paraId="239E34ED" w14:textId="1350A293" w:rsidR="000D0DAD" w:rsidRDefault="000D0DAD" w:rsidP="000D0DAD">
      <w:pPr>
        <w:rPr>
          <w:rFonts w:ascii="Consolas" w:hAnsi="Consolas" w:cs="Arial"/>
          <w:sz w:val="18"/>
        </w:rPr>
      </w:pPr>
      <w:proofErr w:type="spellStart"/>
      <w:r w:rsidRPr="000D0DAD">
        <w:rPr>
          <w:rFonts w:ascii="Arial" w:hAnsi="Consolas" w:cs="Arial"/>
          <w:color w:val="000000"/>
          <w:sz w:val="18"/>
        </w:rPr>
        <w:t>Cvx</w:t>
      </w:r>
      <w:proofErr w:type="spellEnd"/>
      <w:r w:rsidRPr="000D0DAD">
        <w:rPr>
          <w:rFonts w:ascii="Arial" w:hAnsi="Consolas" w:cs="Arial"/>
          <w:color w:val="000000"/>
          <w:sz w:val="18"/>
        </w:rPr>
        <w:t xml:space="preserve"> = </w:t>
      </w:r>
      <w:proofErr w:type="spellStart"/>
      <w:r w:rsidRPr="000D0DAD">
        <w:rPr>
          <w:rFonts w:ascii="Arial" w:hAnsi="Consolas" w:cs="Arial"/>
          <w:color w:val="000000"/>
          <w:sz w:val="18"/>
        </w:rPr>
        <w:t>Wx</w:t>
      </w:r>
      <w:proofErr w:type="spellEnd"/>
      <w:r w:rsidRPr="000D0DAD">
        <w:rPr>
          <w:rFonts w:ascii="Arial" w:hAnsi="Consolas" w:cs="Arial"/>
          <w:color w:val="000000"/>
          <w:sz w:val="18"/>
        </w:rPr>
        <w:t>*</w:t>
      </w:r>
      <w:proofErr w:type="spellStart"/>
      <w:r w:rsidRPr="000D0DAD">
        <w:rPr>
          <w:rFonts w:ascii="Arial" w:hAnsi="Consolas" w:cs="Arial"/>
          <w:color w:val="000000"/>
          <w:sz w:val="18"/>
        </w:rPr>
        <w:t>hx</w:t>
      </w:r>
      <w:r w:rsidRPr="000D0DAD">
        <w:rPr>
          <w:rFonts w:ascii="Arial" w:hAnsi="Consolas" w:cs="Arial"/>
          <w:color w:val="000000"/>
          <w:sz w:val="18"/>
          <w:vertAlign w:val="superscript"/>
        </w:rPr>
        <w:t>k</w:t>
      </w:r>
      <w:proofErr w:type="spellEnd"/>
      <w:proofErr w:type="gramStart"/>
      <w:r w:rsidRPr="000D0DAD">
        <w:rPr>
          <w:rFonts w:ascii="Arial" w:hAnsi="Consolas" w:cs="Arial"/>
          <w:color w:val="000000"/>
          <w:sz w:val="18"/>
        </w:rPr>
        <w:t>/( Sum</w:t>
      </w:r>
      <w:proofErr w:type="gramEnd"/>
      <w:r w:rsidRPr="000D0DAD">
        <w:rPr>
          <w:rFonts w:ascii="Arial" w:hAnsi="Consolas" w:cs="Arial"/>
          <w:color w:val="000000"/>
          <w:sz w:val="18"/>
        </w:rPr>
        <w:t xml:space="preserve"> of Wi*</w:t>
      </w:r>
      <w:proofErr w:type="spellStart"/>
      <w:r w:rsidRPr="000D0DAD">
        <w:rPr>
          <w:rFonts w:ascii="Arial" w:hAnsi="Consolas" w:cs="Arial"/>
          <w:color w:val="000000"/>
          <w:sz w:val="18"/>
        </w:rPr>
        <w:t>hi</w:t>
      </w:r>
      <w:r w:rsidRPr="000D0DAD">
        <w:rPr>
          <w:rFonts w:ascii="Arial" w:hAnsi="Consolas" w:cs="Arial"/>
          <w:color w:val="000000"/>
          <w:sz w:val="18"/>
          <w:vertAlign w:val="superscript"/>
        </w:rPr>
        <w:t>k</w:t>
      </w:r>
      <w:proofErr w:type="spellEnd"/>
      <w:r w:rsidRPr="000D0DAD">
        <w:rPr>
          <w:rFonts w:ascii="Arial" w:hAnsi="Consolas" w:cs="Arial"/>
          <w:color w:val="000000"/>
          <w:sz w:val="18"/>
        </w:rPr>
        <w:t xml:space="preserve"> ) and k is an exponent which is related</w:t>
      </w:r>
    </w:p>
    <w:p w14:paraId="38D529BD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to the period of Vibration.</w:t>
      </w:r>
    </w:p>
    <w:p w14:paraId="2C759F3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3F668FF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In this case, the value of k was 1</w:t>
      </w:r>
    </w:p>
    <w:p w14:paraId="146D626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D55D059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The Natural Frequency for the Vessel (</w:t>
      </w:r>
      <w:proofErr w:type="spellStart"/>
      <w:r w:rsidRPr="000D0DAD">
        <w:rPr>
          <w:rFonts w:ascii="Arial" w:hAnsi="Consolas" w:cs="Arial"/>
          <w:color w:val="000000"/>
          <w:sz w:val="18"/>
        </w:rPr>
        <w:t>Ope</w:t>
      </w:r>
      <w:proofErr w:type="spellEnd"/>
      <w:r w:rsidRPr="000D0DAD">
        <w:rPr>
          <w:rFonts w:ascii="Arial" w:hAnsi="Consolas" w:cs="Arial"/>
          <w:color w:val="000000"/>
          <w:sz w:val="18"/>
        </w:rPr>
        <w:t>...) is 17.8961 Hz.</w:t>
      </w:r>
    </w:p>
    <w:p w14:paraId="51D0C3ED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342AEEF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Earthquake Load Calculation:</w:t>
      </w:r>
    </w:p>
    <w:p w14:paraId="4971C10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D012DA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|    | Earthquake | Earthquake |   Element |    Element |       Element |</w:t>
      </w:r>
    </w:p>
    <w:p w14:paraId="03F378E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From| To |     Height |     Weight | </w:t>
      </w:r>
      <w:proofErr w:type="spellStart"/>
      <w:proofErr w:type="gramStart"/>
      <w:r>
        <w:rPr>
          <w:rFonts w:ascii="Consolas" w:hAnsi="Consolas" w:cs="Arial"/>
          <w:sz w:val="18"/>
        </w:rPr>
        <w:t>Ope</w:t>
      </w:r>
      <w:proofErr w:type="spellEnd"/>
      <w:r>
        <w:rPr>
          <w:rFonts w:ascii="Consolas" w:hAnsi="Consolas" w:cs="Arial"/>
          <w:sz w:val="18"/>
        </w:rPr>
        <w:t xml:space="preserve">  Load</w:t>
      </w:r>
      <w:proofErr w:type="gramEnd"/>
      <w:r>
        <w:rPr>
          <w:rFonts w:ascii="Consolas" w:hAnsi="Consolas" w:cs="Arial"/>
          <w:sz w:val="18"/>
        </w:rPr>
        <w:t xml:space="preserve"> |   Emp Load | Vertical Load |</w:t>
      </w:r>
    </w:p>
    <w:p w14:paraId="4546B09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|    |        mm. |          N |         N |          N |             N |</w:t>
      </w:r>
    </w:p>
    <w:p w14:paraId="7FE2B7D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</w:t>
      </w:r>
    </w:p>
    <w:p w14:paraId="7EEDC92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10</w:t>
      </w:r>
      <w:proofErr w:type="gramStart"/>
      <w:r>
        <w:rPr>
          <w:rFonts w:ascii="Consolas" w:hAnsi="Consolas" w:cs="Arial"/>
          <w:sz w:val="18"/>
        </w:rPr>
        <w:t>|  20</w:t>
      </w:r>
      <w:proofErr w:type="gramEnd"/>
      <w:r>
        <w:rPr>
          <w:rFonts w:ascii="Consolas" w:hAnsi="Consolas" w:cs="Arial"/>
          <w:sz w:val="18"/>
        </w:rPr>
        <w:t>|         25 |      636.6 |   3.41773 |    1.84179 |           ... |</w:t>
      </w:r>
    </w:p>
    <w:p w14:paraId="0CA269A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20|Legs|        350 |    1161.16 |   87.2754 |    39.1079 |           ... |</w:t>
      </w:r>
    </w:p>
    <w:p w14:paraId="5AE9F29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Legs</w:t>
      </w:r>
      <w:proofErr w:type="gramStart"/>
      <w:r>
        <w:rPr>
          <w:rFonts w:ascii="Consolas" w:hAnsi="Consolas" w:cs="Arial"/>
          <w:sz w:val="18"/>
        </w:rPr>
        <w:t>|  30</w:t>
      </w:r>
      <w:proofErr w:type="gramEnd"/>
      <w:r>
        <w:rPr>
          <w:rFonts w:ascii="Consolas" w:hAnsi="Consolas" w:cs="Arial"/>
          <w:sz w:val="18"/>
        </w:rPr>
        <w:t>|        921 |    4420.16 |   874.235 |    391.742 |           ... |</w:t>
      </w:r>
    </w:p>
    <w:p w14:paraId="7E27B3C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30</w:t>
      </w:r>
      <w:proofErr w:type="gramStart"/>
      <w:r>
        <w:rPr>
          <w:rFonts w:ascii="Consolas" w:hAnsi="Consolas" w:cs="Arial"/>
          <w:sz w:val="18"/>
        </w:rPr>
        <w:t>|  40</w:t>
      </w:r>
      <w:proofErr w:type="gramEnd"/>
      <w:r>
        <w:rPr>
          <w:rFonts w:ascii="Consolas" w:hAnsi="Consolas" w:cs="Arial"/>
          <w:sz w:val="18"/>
        </w:rPr>
        <w:t>|    1506.18 |    145.508 |   47.0643 |    43.6596 |           ... |</w:t>
      </w:r>
    </w:p>
    <w:p w14:paraId="6303E67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40</w:t>
      </w:r>
      <w:proofErr w:type="gramStart"/>
      <w:r>
        <w:rPr>
          <w:rFonts w:ascii="Consolas" w:hAnsi="Consolas" w:cs="Arial"/>
          <w:sz w:val="18"/>
        </w:rPr>
        <w:t>|  50</w:t>
      </w:r>
      <w:proofErr w:type="gramEnd"/>
      <w:r>
        <w:rPr>
          <w:rFonts w:ascii="Consolas" w:hAnsi="Consolas" w:cs="Arial"/>
          <w:sz w:val="18"/>
        </w:rPr>
        <w:t>|    1509.35 |    681.328 |    220.84 |    204.864 |           ... |</w:t>
      </w:r>
    </w:p>
    <w:p w14:paraId="0FF83A0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</w:t>
      </w:r>
    </w:p>
    <w:p w14:paraId="3C75306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002E3F9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The Earthquake Weight does not include the weight of the saddles.</w:t>
      </w:r>
    </w:p>
    <w:p w14:paraId="7D57CA1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8AE1CDA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FF"/>
          <w:sz w:val="18"/>
        </w:rPr>
        <w:t>PV Elite is a trademark of Hexagon AB, 2024, All rights reserved.</w:t>
      </w:r>
    </w:p>
    <w:p w14:paraId="7D2412E6" w14:textId="77777777" w:rsidR="000D0DAD" w:rsidRDefault="000D0DAD" w:rsidP="000D0DAD">
      <w:pPr>
        <w:rPr>
          <w:rFonts w:ascii="Consolas" w:hAnsi="Consolas" w:cs="Arial"/>
          <w:sz w:val="18"/>
        </w:rPr>
        <w:sectPr w:rsidR="000D0DAD" w:rsidSect="000D0DAD">
          <w:headerReference w:type="default" r:id="rId32"/>
          <w:pgSz w:w="12240" w:h="15840" w:code="1"/>
          <w:pgMar w:top="1440" w:right="504" w:bottom="720" w:left="360" w:header="720" w:footer="720" w:gutter="720"/>
          <w:cols w:space="720"/>
          <w:docGrid w:linePitch="272"/>
        </w:sectPr>
      </w:pPr>
    </w:p>
    <w:p w14:paraId="5B1CFBCA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Consolas" w:hAnsi="Consolas" w:cs="Arial"/>
          <w:sz w:val="18"/>
        </w:rPr>
        <w:lastRenderedPageBreak/>
        <w:fldChar w:fldCharType="begin"/>
      </w:r>
      <w:r w:rsidRPr="000D0DAD">
        <w:rPr>
          <w:rFonts w:ascii="Consolas" w:hAnsi="Consolas" w:cs="Arial"/>
          <w:sz w:val="18"/>
        </w:rPr>
        <w:instrText xml:space="preserve"> TC "</w:instrText>
      </w:r>
      <w:bookmarkStart w:id="22" w:name="_Toc192856500"/>
      <w:r w:rsidRPr="000D0DAD">
        <w:rPr>
          <w:rFonts w:ascii="Consolas" w:hAnsi="Consolas" w:cs="Arial"/>
          <w:sz w:val="18"/>
        </w:rPr>
        <w:instrText>Wind/Earthquake Shear, Bending:</w:instrText>
      </w:r>
      <w:bookmarkEnd w:id="22"/>
      <w:r w:rsidRPr="000D0DAD">
        <w:rPr>
          <w:rFonts w:ascii="Consolas" w:hAnsi="Consolas" w:cs="Arial"/>
          <w:sz w:val="18"/>
        </w:rPr>
        <w:instrText xml:space="preserve">" /f C </w:instrText>
      </w:r>
      <w:r w:rsidRPr="000D0DAD">
        <w:rPr>
          <w:rFonts w:ascii="Consolas" w:hAnsi="Consolas" w:cs="Arial"/>
          <w:sz w:val="18"/>
        </w:rPr>
        <w:fldChar w:fldCharType="end"/>
      </w:r>
    </w:p>
    <w:p w14:paraId="17B3EC7D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FF"/>
          <w:sz w:val="18"/>
        </w:rPr>
        <w:t>The following table is for the Operating Case.</w:t>
      </w:r>
    </w:p>
    <w:p w14:paraId="28622D21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533CBCB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Wind/Earthquake Shear, Bending:</w:t>
      </w:r>
    </w:p>
    <w:p w14:paraId="00715FD6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D80D53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|    | Distance to| Cumulative |Earthquake |       Wind | Earthquake |</w:t>
      </w:r>
    </w:p>
    <w:p w14:paraId="410EEEA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From| To |     Support| Wind Shear |     Shear |    Bending |    Bending |</w:t>
      </w:r>
    </w:p>
    <w:p w14:paraId="7A1B337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|    |        mm. |          N |         N |        N-m |        N-m |</w:t>
      </w:r>
    </w:p>
    <w:p w14:paraId="64A6ADA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</w:t>
      </w:r>
    </w:p>
    <w:p w14:paraId="284D2FA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10</w:t>
      </w:r>
      <w:proofErr w:type="gramStart"/>
      <w:r>
        <w:rPr>
          <w:rFonts w:ascii="Consolas" w:hAnsi="Consolas" w:cs="Arial"/>
          <w:sz w:val="18"/>
        </w:rPr>
        <w:t>|  20</w:t>
      </w:r>
      <w:proofErr w:type="gramEnd"/>
      <w:r>
        <w:rPr>
          <w:rFonts w:ascii="Consolas" w:hAnsi="Consolas" w:cs="Arial"/>
          <w:sz w:val="18"/>
        </w:rPr>
        <w:t>|    379.239 |        ... |       ... |        ... |        ... |</w:t>
      </w:r>
    </w:p>
    <w:p w14:paraId="781AF2F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20|Legs|        150 |    80.1967 |   3.41773 |    6.35732 |    0.27093 |</w:t>
      </w:r>
    </w:p>
    <w:p w14:paraId="29C7CE5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Legs</w:t>
      </w:r>
      <w:proofErr w:type="gramStart"/>
      <w:r>
        <w:rPr>
          <w:rFonts w:ascii="Consolas" w:hAnsi="Consolas" w:cs="Arial"/>
          <w:sz w:val="18"/>
        </w:rPr>
        <w:t>|  30</w:t>
      </w:r>
      <w:proofErr w:type="gramEnd"/>
      <w:r>
        <w:rPr>
          <w:rFonts w:ascii="Consolas" w:hAnsi="Consolas" w:cs="Arial"/>
          <w:sz w:val="18"/>
        </w:rPr>
        <w:t>|        571 |    862.913 |   1232.83 |    312.909 |    794.815 |</w:t>
      </w:r>
    </w:p>
    <w:p w14:paraId="38D5B1E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30</w:t>
      </w:r>
      <w:proofErr w:type="gramStart"/>
      <w:r>
        <w:rPr>
          <w:rFonts w:ascii="Consolas" w:hAnsi="Consolas" w:cs="Arial"/>
          <w:sz w:val="18"/>
        </w:rPr>
        <w:t>|  40</w:t>
      </w:r>
      <w:proofErr w:type="gramEnd"/>
      <w:r>
        <w:rPr>
          <w:rFonts w:ascii="Consolas" w:hAnsi="Consolas" w:cs="Arial"/>
          <w:sz w:val="18"/>
        </w:rPr>
        <w:t>|    1140.18 |    18.7362 |   267.904 |    0.34805 |    6.38045 |</w:t>
      </w:r>
    </w:p>
    <w:p w14:paraId="2562B43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40</w:t>
      </w:r>
      <w:proofErr w:type="gramStart"/>
      <w:r>
        <w:rPr>
          <w:rFonts w:ascii="Consolas" w:hAnsi="Consolas" w:cs="Arial"/>
          <w:sz w:val="18"/>
        </w:rPr>
        <w:t>|  50</w:t>
      </w:r>
      <w:proofErr w:type="gramEnd"/>
      <w:r>
        <w:rPr>
          <w:rFonts w:ascii="Consolas" w:hAnsi="Consolas" w:cs="Arial"/>
          <w:sz w:val="18"/>
        </w:rPr>
        <w:t>|    1159.35 |     10.327 |    220.84 |   0.082651 |    1.76746 |</w:t>
      </w:r>
    </w:p>
    <w:p w14:paraId="7FE0B61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</w:t>
      </w:r>
    </w:p>
    <w:p w14:paraId="25FAE79B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43285B8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Note:</w:t>
      </w:r>
    </w:p>
    <w:p w14:paraId="78F3B430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The Wind Shears/Moments and the Earthquake Shears/Moments calculated</w:t>
      </w:r>
    </w:p>
    <w:p w14:paraId="1D3D4616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and printed in the Wind/Earthquake Shear and Bending report have</w:t>
      </w:r>
    </w:p>
    <w:p w14:paraId="3AC1F897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been factored by the input Scalar/Load reductions factors of;</w:t>
      </w:r>
    </w:p>
    <w:p w14:paraId="19CF853C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Wind: 1.000</w:t>
      </w:r>
      <w:proofErr w:type="gramStart"/>
      <w:r w:rsidRPr="000D0DAD">
        <w:rPr>
          <w:rFonts w:ascii="Arial" w:hAnsi="Consolas" w:cs="Arial"/>
          <w:color w:val="0000FF"/>
          <w:sz w:val="18"/>
        </w:rPr>
        <w:t>;  Earthquake</w:t>
      </w:r>
      <w:proofErr w:type="gramEnd"/>
      <w:r w:rsidRPr="000D0DAD">
        <w:rPr>
          <w:rFonts w:ascii="Arial" w:hAnsi="Consolas" w:cs="Arial"/>
          <w:color w:val="0000FF"/>
          <w:sz w:val="18"/>
        </w:rPr>
        <w:t>: 1.000.</w:t>
      </w:r>
    </w:p>
    <w:p w14:paraId="60BAADF1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A52C18D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Note:</w:t>
      </w:r>
    </w:p>
    <w:p w14:paraId="407119E7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Review the Vessel Design Summary for the cumulative shear force</w:t>
      </w:r>
    </w:p>
    <w:p w14:paraId="47A13125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and bending moment on the support.</w:t>
      </w:r>
    </w:p>
    <w:p w14:paraId="7C88E2E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6CE0DD5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FF"/>
          <w:sz w:val="18"/>
        </w:rPr>
        <w:t>PV Elite is a trademark of Hexagon AB, 2024, All rights reserved.</w:t>
      </w:r>
    </w:p>
    <w:p w14:paraId="6A76F092" w14:textId="77777777" w:rsidR="000D0DAD" w:rsidRDefault="000D0DAD" w:rsidP="000D0DAD">
      <w:pPr>
        <w:rPr>
          <w:rFonts w:ascii="Consolas" w:hAnsi="Consolas" w:cs="Arial"/>
          <w:sz w:val="18"/>
        </w:rPr>
        <w:sectPr w:rsidR="000D0DAD" w:rsidSect="000D0DAD">
          <w:headerReference w:type="default" r:id="rId33"/>
          <w:pgSz w:w="12240" w:h="15840" w:code="1"/>
          <w:pgMar w:top="1440" w:right="504" w:bottom="720" w:left="360" w:header="720" w:footer="720" w:gutter="720"/>
          <w:cols w:space="720"/>
          <w:docGrid w:linePitch="272"/>
        </w:sectPr>
      </w:pPr>
    </w:p>
    <w:p w14:paraId="128A8A0A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Consolas" w:hAnsi="Consolas" w:cs="Arial"/>
          <w:sz w:val="18"/>
        </w:rPr>
        <w:lastRenderedPageBreak/>
        <w:fldChar w:fldCharType="begin"/>
      </w:r>
      <w:r w:rsidRPr="000D0DAD">
        <w:rPr>
          <w:rFonts w:ascii="Consolas" w:hAnsi="Consolas" w:cs="Arial"/>
          <w:sz w:val="18"/>
        </w:rPr>
        <w:instrText xml:space="preserve"> TC "</w:instrText>
      </w:r>
      <w:bookmarkStart w:id="23" w:name="_Toc192856501"/>
      <w:r w:rsidRPr="000D0DAD">
        <w:rPr>
          <w:rFonts w:ascii="Consolas" w:hAnsi="Consolas" w:cs="Arial"/>
          <w:sz w:val="18"/>
        </w:rPr>
        <w:instrText>Wind/Earthquake Deflection:</w:instrText>
      </w:r>
      <w:bookmarkEnd w:id="23"/>
      <w:r w:rsidRPr="000D0DAD">
        <w:rPr>
          <w:rFonts w:ascii="Consolas" w:hAnsi="Consolas" w:cs="Arial"/>
          <w:sz w:val="18"/>
        </w:rPr>
        <w:instrText xml:space="preserve">" /f C </w:instrText>
      </w:r>
      <w:r w:rsidRPr="000D0DAD">
        <w:rPr>
          <w:rFonts w:ascii="Consolas" w:hAnsi="Consolas" w:cs="Arial"/>
          <w:sz w:val="18"/>
        </w:rPr>
        <w:fldChar w:fldCharType="end"/>
      </w:r>
    </w:p>
    <w:p w14:paraId="5A2B858C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  <w:u w:val="single"/>
        </w:rPr>
        <w:t>Wind Deflection Calculations:</w:t>
      </w:r>
    </w:p>
    <w:p w14:paraId="243A963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2648F49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The following table is for Wind Deflection; Operating Case.</w:t>
      </w:r>
    </w:p>
    <w:p w14:paraId="7A42441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731CE7A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Wind Load Deflection:</w:t>
      </w:r>
    </w:p>
    <w:p w14:paraId="2ACE3D12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BDCF15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|    | Cumulative |   Centroid |     Elem. End |    Elem. Ang. |</w:t>
      </w:r>
    </w:p>
    <w:p w14:paraId="285FF67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From| To |      Shear | Deflection |    Deflection |     </w:t>
      </w:r>
      <w:proofErr w:type="gramStart"/>
      <w:r>
        <w:rPr>
          <w:rFonts w:ascii="Consolas" w:hAnsi="Consolas" w:cs="Arial"/>
          <w:sz w:val="18"/>
        </w:rPr>
        <w:t>Rotation  |</w:t>
      </w:r>
      <w:proofErr w:type="gramEnd"/>
    </w:p>
    <w:p w14:paraId="44154EA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|    |          N |        mm. |           mm. |               |</w:t>
      </w:r>
    </w:p>
    <w:p w14:paraId="10A2945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</w:t>
      </w:r>
    </w:p>
    <w:p w14:paraId="4057BC6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10</w:t>
      </w:r>
      <w:proofErr w:type="gramStart"/>
      <w:r>
        <w:rPr>
          <w:rFonts w:ascii="Consolas" w:hAnsi="Consolas" w:cs="Arial"/>
          <w:sz w:val="18"/>
        </w:rPr>
        <w:t>|  20</w:t>
      </w:r>
      <w:proofErr w:type="gramEnd"/>
      <w:r>
        <w:rPr>
          <w:rFonts w:ascii="Consolas" w:hAnsi="Consolas" w:cs="Arial"/>
          <w:sz w:val="18"/>
        </w:rPr>
        <w:t>|        ... |    5.36135 |       5.36135 |     0.0055598 |</w:t>
      </w:r>
    </w:p>
    <w:p w14:paraId="1D02A9D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20|Legs|    80.1967 |    5.36144 |       5.36168 |     0.0055619 |</w:t>
      </w:r>
    </w:p>
    <w:p w14:paraId="6593334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Legs</w:t>
      </w:r>
      <w:proofErr w:type="gramStart"/>
      <w:r>
        <w:rPr>
          <w:rFonts w:ascii="Consolas" w:hAnsi="Consolas" w:cs="Arial"/>
          <w:sz w:val="18"/>
        </w:rPr>
        <w:t>|  30</w:t>
      </w:r>
      <w:proofErr w:type="gramEnd"/>
      <w:r>
        <w:rPr>
          <w:rFonts w:ascii="Consolas" w:hAnsi="Consolas" w:cs="Arial"/>
          <w:sz w:val="18"/>
        </w:rPr>
        <w:t>|    862.913 |    5.36388 |       5.36693 |     0.0055653 |</w:t>
      </w:r>
    </w:p>
    <w:p w14:paraId="161EDA2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30</w:t>
      </w:r>
      <w:proofErr w:type="gramStart"/>
      <w:r>
        <w:rPr>
          <w:rFonts w:ascii="Consolas" w:hAnsi="Consolas" w:cs="Arial"/>
          <w:sz w:val="18"/>
        </w:rPr>
        <w:t>|  40</w:t>
      </w:r>
      <w:proofErr w:type="gramEnd"/>
      <w:r>
        <w:rPr>
          <w:rFonts w:ascii="Consolas" w:hAnsi="Consolas" w:cs="Arial"/>
          <w:sz w:val="18"/>
        </w:rPr>
        <w:t>|    18.7362 |    5.36689 |       5.36684 |     0.0055653 |</w:t>
      </w:r>
    </w:p>
    <w:p w14:paraId="1854363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40</w:t>
      </w:r>
      <w:proofErr w:type="gramStart"/>
      <w:r>
        <w:rPr>
          <w:rFonts w:ascii="Consolas" w:hAnsi="Consolas" w:cs="Arial"/>
          <w:sz w:val="18"/>
        </w:rPr>
        <w:t>|  50</w:t>
      </w:r>
      <w:proofErr w:type="gramEnd"/>
      <w:r>
        <w:rPr>
          <w:rFonts w:ascii="Consolas" w:hAnsi="Consolas" w:cs="Arial"/>
          <w:sz w:val="18"/>
        </w:rPr>
        <w:t>|     10.327 |    5.36689 |       5.36693 |     0.0055653 |</w:t>
      </w:r>
    </w:p>
    <w:p w14:paraId="7D46C40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</w:t>
      </w:r>
    </w:p>
    <w:p w14:paraId="4EBC6D90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59DC5F7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Critical Wind Velocity for Tower Vibration:</w:t>
      </w:r>
    </w:p>
    <w:p w14:paraId="1504DEAF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A89465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|    </w:t>
      </w:r>
      <w:proofErr w:type="gramStart"/>
      <w:r>
        <w:rPr>
          <w:rFonts w:ascii="Consolas" w:hAnsi="Consolas" w:cs="Arial"/>
          <w:sz w:val="18"/>
        </w:rPr>
        <w:t>|  1</w:t>
      </w:r>
      <w:proofErr w:type="gramEnd"/>
      <w:r>
        <w:rPr>
          <w:rFonts w:ascii="Consolas" w:hAnsi="Consolas" w:cs="Arial"/>
          <w:sz w:val="18"/>
        </w:rPr>
        <w:t>st Crit. |  2nd Crit. |</w:t>
      </w:r>
    </w:p>
    <w:p w14:paraId="23C75AB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From| To | Wind Speed | Wind Speed |</w:t>
      </w:r>
    </w:p>
    <w:p w14:paraId="53546F5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|    |      Km/</w:t>
      </w:r>
      <w:proofErr w:type="spellStart"/>
      <w:r>
        <w:rPr>
          <w:rFonts w:ascii="Consolas" w:hAnsi="Consolas" w:cs="Arial"/>
          <w:sz w:val="18"/>
        </w:rPr>
        <w:t>hr</w:t>
      </w:r>
      <w:proofErr w:type="spellEnd"/>
      <w:r>
        <w:rPr>
          <w:rFonts w:ascii="Consolas" w:hAnsi="Consolas" w:cs="Arial"/>
          <w:sz w:val="18"/>
        </w:rPr>
        <w:t xml:space="preserve"> |      Km/</w:t>
      </w:r>
      <w:proofErr w:type="spellStart"/>
      <w:r>
        <w:rPr>
          <w:rFonts w:ascii="Consolas" w:hAnsi="Consolas" w:cs="Arial"/>
          <w:sz w:val="18"/>
        </w:rPr>
        <w:t>hr</w:t>
      </w:r>
      <w:proofErr w:type="spellEnd"/>
      <w:r>
        <w:rPr>
          <w:rFonts w:ascii="Consolas" w:hAnsi="Consolas" w:cs="Arial"/>
          <w:sz w:val="18"/>
        </w:rPr>
        <w:t xml:space="preserve"> |</w:t>
      </w:r>
    </w:p>
    <w:p w14:paraId="0781142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</w:t>
      </w:r>
    </w:p>
    <w:p w14:paraId="48FAB42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10</w:t>
      </w:r>
      <w:proofErr w:type="gramStart"/>
      <w:r>
        <w:rPr>
          <w:rFonts w:ascii="Consolas" w:hAnsi="Consolas" w:cs="Arial"/>
          <w:sz w:val="18"/>
        </w:rPr>
        <w:t>|  20</w:t>
      </w:r>
      <w:proofErr w:type="gramEnd"/>
      <w:r>
        <w:rPr>
          <w:rFonts w:ascii="Consolas" w:hAnsi="Consolas" w:cs="Arial"/>
          <w:sz w:val="18"/>
        </w:rPr>
        <w:t>|    197.383 |    1233.64 |</w:t>
      </w:r>
    </w:p>
    <w:p w14:paraId="69A57DE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</w:t>
      </w:r>
      <w:proofErr w:type="gramStart"/>
      <w:r>
        <w:rPr>
          <w:rFonts w:ascii="Consolas" w:hAnsi="Consolas" w:cs="Arial"/>
          <w:sz w:val="18"/>
        </w:rPr>
        <w:t>|  30</w:t>
      </w:r>
      <w:proofErr w:type="gramEnd"/>
      <w:r>
        <w:rPr>
          <w:rFonts w:ascii="Consolas" w:hAnsi="Consolas" w:cs="Arial"/>
          <w:sz w:val="18"/>
        </w:rPr>
        <w:t>|    197.383 |    1233.64 |</w:t>
      </w:r>
    </w:p>
    <w:p w14:paraId="45B5297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30</w:t>
      </w:r>
      <w:proofErr w:type="gramStart"/>
      <w:r>
        <w:rPr>
          <w:rFonts w:ascii="Consolas" w:hAnsi="Consolas" w:cs="Arial"/>
          <w:sz w:val="18"/>
        </w:rPr>
        <w:t>|  40</w:t>
      </w:r>
      <w:proofErr w:type="gramEnd"/>
      <w:r>
        <w:rPr>
          <w:rFonts w:ascii="Consolas" w:hAnsi="Consolas" w:cs="Arial"/>
          <w:sz w:val="18"/>
        </w:rPr>
        <w:t>|    197.768 |    1236.05 |</w:t>
      </w:r>
    </w:p>
    <w:p w14:paraId="3CC17AC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40</w:t>
      </w:r>
      <w:proofErr w:type="gramStart"/>
      <w:r>
        <w:rPr>
          <w:rFonts w:ascii="Consolas" w:hAnsi="Consolas" w:cs="Arial"/>
          <w:sz w:val="18"/>
        </w:rPr>
        <w:t>|  50</w:t>
      </w:r>
      <w:proofErr w:type="gramEnd"/>
      <w:r>
        <w:rPr>
          <w:rFonts w:ascii="Consolas" w:hAnsi="Consolas" w:cs="Arial"/>
          <w:sz w:val="18"/>
        </w:rPr>
        <w:t>|    242.874 |    1517.96 |</w:t>
      </w:r>
    </w:p>
    <w:p w14:paraId="5E66036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</w:t>
      </w:r>
    </w:p>
    <w:p w14:paraId="6FD6C3D9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6E2C24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Allowable deflection at the Tower Top (</w:t>
      </w:r>
      <w:proofErr w:type="spellStart"/>
      <w:r>
        <w:rPr>
          <w:rFonts w:ascii="Consolas" w:hAnsi="Consolas" w:cs="Arial"/>
          <w:sz w:val="18"/>
        </w:rPr>
        <w:t>Ope</w:t>
      </w:r>
      <w:proofErr w:type="spellEnd"/>
      <w:proofErr w:type="gramStart"/>
      <w:r>
        <w:rPr>
          <w:rFonts w:ascii="Consolas" w:hAnsi="Consolas" w:cs="Arial"/>
          <w:sz w:val="18"/>
        </w:rPr>
        <w:t>)(</w:t>
      </w:r>
      <w:proofErr w:type="gramEnd"/>
      <w:r>
        <w:rPr>
          <w:rFonts w:ascii="Consolas" w:hAnsi="Consolas" w:cs="Arial"/>
          <w:sz w:val="18"/>
        </w:rPr>
        <w:t>6.000"/100ft. Criteria)</w:t>
      </w:r>
    </w:p>
    <w:p w14:paraId="00B5F25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Allowable </w:t>
      </w:r>
      <w:proofErr w:type="gramStart"/>
      <w:r>
        <w:rPr>
          <w:rFonts w:ascii="Consolas" w:hAnsi="Consolas" w:cs="Arial"/>
          <w:sz w:val="18"/>
        </w:rPr>
        <w:t>deflection :</w:t>
      </w:r>
      <w:proofErr w:type="gramEnd"/>
      <w:r>
        <w:rPr>
          <w:rFonts w:ascii="Consolas" w:hAnsi="Consolas" w:cs="Arial"/>
          <w:sz w:val="18"/>
        </w:rPr>
        <w:t xml:space="preserve"> 7.587    Actual deflection : 5.367 mm.</w:t>
      </w:r>
    </w:p>
    <w:p w14:paraId="356CE8C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36E0916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FF"/>
          <w:sz w:val="18"/>
        </w:rPr>
        <w:t>PV Elite is a trademark of Hexagon AB, 2024, All rights reserved.</w:t>
      </w:r>
    </w:p>
    <w:p w14:paraId="20AC174C" w14:textId="77777777" w:rsidR="000D0DAD" w:rsidRDefault="000D0DAD" w:rsidP="000D0DAD">
      <w:pPr>
        <w:rPr>
          <w:rFonts w:ascii="Consolas" w:hAnsi="Consolas" w:cs="Arial"/>
          <w:sz w:val="18"/>
        </w:rPr>
        <w:sectPr w:rsidR="000D0DAD" w:rsidSect="000D0DAD">
          <w:headerReference w:type="default" r:id="rId34"/>
          <w:pgSz w:w="12240" w:h="15840" w:code="1"/>
          <w:pgMar w:top="1440" w:right="504" w:bottom="720" w:left="360" w:header="720" w:footer="720" w:gutter="720"/>
          <w:cols w:space="720"/>
          <w:docGrid w:linePitch="272"/>
        </w:sectPr>
      </w:pPr>
    </w:p>
    <w:p w14:paraId="18C140D7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Consolas" w:hAnsi="Consolas" w:cs="Arial"/>
          <w:sz w:val="18"/>
        </w:rPr>
        <w:lastRenderedPageBreak/>
        <w:fldChar w:fldCharType="begin"/>
      </w:r>
      <w:r w:rsidRPr="000D0DAD">
        <w:rPr>
          <w:rFonts w:ascii="Consolas" w:hAnsi="Consolas" w:cs="Arial"/>
          <w:sz w:val="18"/>
        </w:rPr>
        <w:instrText xml:space="preserve"> TC "</w:instrText>
      </w:r>
      <w:bookmarkStart w:id="24" w:name="_Toc192856502"/>
      <w:r w:rsidRPr="000D0DAD">
        <w:rPr>
          <w:rFonts w:ascii="Consolas" w:hAnsi="Consolas" w:cs="Arial"/>
          <w:sz w:val="18"/>
        </w:rPr>
        <w:instrText>Longitudinal Stress Constants:</w:instrText>
      </w:r>
      <w:bookmarkEnd w:id="24"/>
      <w:r w:rsidRPr="000D0DAD">
        <w:rPr>
          <w:rFonts w:ascii="Consolas" w:hAnsi="Consolas" w:cs="Arial"/>
          <w:sz w:val="18"/>
        </w:rPr>
        <w:instrText xml:space="preserve">" /f C </w:instrText>
      </w:r>
      <w:r w:rsidRPr="000D0DAD">
        <w:rPr>
          <w:rFonts w:ascii="Consolas" w:hAnsi="Consolas" w:cs="Arial"/>
          <w:sz w:val="18"/>
        </w:rPr>
        <w:fldChar w:fldCharType="end"/>
      </w:r>
    </w:p>
    <w:p w14:paraId="04570204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Longitudinal Stress Constants:</w:t>
      </w:r>
    </w:p>
    <w:p w14:paraId="0B9EC40F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98D07C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|    |     Metal Area |     Metal Area | Section Modulus | Section Modulus |</w:t>
      </w:r>
    </w:p>
    <w:p w14:paraId="57D46FF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From| To |            New |       Corroded |             New |        Corroded |</w:t>
      </w:r>
    </w:p>
    <w:p w14:paraId="000F8A7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|    |            cm² |            cm² |            mm.³ |            mm.³ |</w:t>
      </w:r>
    </w:p>
    <w:p w14:paraId="27153B1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</w:t>
      </w:r>
    </w:p>
    <w:p w14:paraId="5E3D3A5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10</w:t>
      </w:r>
      <w:proofErr w:type="gramStart"/>
      <w:r>
        <w:rPr>
          <w:rFonts w:ascii="Consolas" w:hAnsi="Consolas" w:cs="Arial"/>
          <w:sz w:val="18"/>
        </w:rPr>
        <w:t>|  20</w:t>
      </w:r>
      <w:proofErr w:type="gramEnd"/>
      <w:r>
        <w:rPr>
          <w:rFonts w:ascii="Consolas" w:hAnsi="Consolas" w:cs="Arial"/>
          <w:sz w:val="18"/>
        </w:rPr>
        <w:t>|        95.3786 |        95.3786 |         1192568 |         1192568 |</w:t>
      </w:r>
    </w:p>
    <w:p w14:paraId="1A724CE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</w:t>
      </w:r>
      <w:proofErr w:type="gramStart"/>
      <w:r>
        <w:rPr>
          <w:rFonts w:ascii="Consolas" w:hAnsi="Consolas" w:cs="Arial"/>
          <w:sz w:val="18"/>
        </w:rPr>
        <w:t>|  30</w:t>
      </w:r>
      <w:proofErr w:type="gramEnd"/>
      <w:r>
        <w:rPr>
          <w:rFonts w:ascii="Consolas" w:hAnsi="Consolas" w:cs="Arial"/>
          <w:sz w:val="18"/>
        </w:rPr>
        <w:t>|        95.3786 |        95.3786 |         1192568 |         1192568 |</w:t>
      </w:r>
    </w:p>
    <w:p w14:paraId="6F8D42A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30</w:t>
      </w:r>
      <w:proofErr w:type="gramStart"/>
      <w:r>
        <w:rPr>
          <w:rFonts w:ascii="Consolas" w:hAnsi="Consolas" w:cs="Arial"/>
          <w:sz w:val="18"/>
        </w:rPr>
        <w:t>|  40</w:t>
      </w:r>
      <w:proofErr w:type="gramEnd"/>
      <w:r>
        <w:rPr>
          <w:rFonts w:ascii="Consolas" w:hAnsi="Consolas" w:cs="Arial"/>
          <w:sz w:val="18"/>
        </w:rPr>
        <w:t>|        95.3786 |        95.3786 |         1192568 |         1192568 |</w:t>
      </w:r>
    </w:p>
    <w:p w14:paraId="1DE0669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40</w:t>
      </w:r>
      <w:proofErr w:type="gramStart"/>
      <w:r>
        <w:rPr>
          <w:rFonts w:ascii="Consolas" w:hAnsi="Consolas" w:cs="Arial"/>
          <w:sz w:val="18"/>
        </w:rPr>
        <w:t>|  50</w:t>
      </w:r>
      <w:proofErr w:type="gramEnd"/>
      <w:r>
        <w:rPr>
          <w:rFonts w:ascii="Consolas" w:hAnsi="Consolas" w:cs="Arial"/>
          <w:sz w:val="18"/>
        </w:rPr>
        <w:t>|        95.3786 |        95.3786 |         1192568 |         1192568 |</w:t>
      </w:r>
    </w:p>
    <w:p w14:paraId="1BFF9F7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</w:t>
      </w:r>
    </w:p>
    <w:p w14:paraId="40278401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2BB9268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FF"/>
          <w:sz w:val="18"/>
        </w:rPr>
        <w:t>PV Elite is a trademark of Hexagon AB, 2024, All rights reserved.</w:t>
      </w:r>
    </w:p>
    <w:p w14:paraId="1EE2D8E1" w14:textId="77777777" w:rsidR="000D0DAD" w:rsidRDefault="000D0DAD" w:rsidP="000D0DAD">
      <w:pPr>
        <w:rPr>
          <w:rFonts w:ascii="Consolas" w:hAnsi="Consolas" w:cs="Arial"/>
          <w:sz w:val="18"/>
        </w:rPr>
        <w:sectPr w:rsidR="000D0DAD" w:rsidSect="000D0DAD">
          <w:headerReference w:type="default" r:id="rId35"/>
          <w:pgSz w:w="12240" w:h="15840" w:code="1"/>
          <w:pgMar w:top="1440" w:right="504" w:bottom="720" w:left="360" w:header="720" w:footer="720" w:gutter="720"/>
          <w:cols w:space="720"/>
          <w:docGrid w:linePitch="272"/>
        </w:sectPr>
      </w:pPr>
    </w:p>
    <w:p w14:paraId="102D2055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Consolas" w:hAnsi="Consolas" w:cs="Arial"/>
          <w:sz w:val="18"/>
        </w:rPr>
        <w:lastRenderedPageBreak/>
        <w:fldChar w:fldCharType="begin"/>
      </w:r>
      <w:r w:rsidRPr="000D0DAD">
        <w:rPr>
          <w:rFonts w:ascii="Consolas" w:hAnsi="Consolas" w:cs="Arial"/>
          <w:sz w:val="18"/>
        </w:rPr>
        <w:instrText xml:space="preserve"> TC "</w:instrText>
      </w:r>
      <w:bookmarkStart w:id="25" w:name="_Toc192856503"/>
      <w:r w:rsidRPr="000D0DAD">
        <w:rPr>
          <w:rFonts w:ascii="Consolas" w:hAnsi="Consolas" w:cs="Arial"/>
          <w:sz w:val="18"/>
        </w:rPr>
        <w:instrText>Longitudinal Allowable Stresses:</w:instrText>
      </w:r>
      <w:bookmarkEnd w:id="25"/>
      <w:r w:rsidRPr="000D0DAD">
        <w:rPr>
          <w:rFonts w:ascii="Consolas" w:hAnsi="Consolas" w:cs="Arial"/>
          <w:sz w:val="18"/>
        </w:rPr>
        <w:instrText xml:space="preserve">" /f C </w:instrText>
      </w:r>
      <w:r w:rsidRPr="000D0DAD">
        <w:rPr>
          <w:rFonts w:ascii="Consolas" w:hAnsi="Consolas" w:cs="Arial"/>
          <w:sz w:val="18"/>
        </w:rPr>
        <w:fldChar w:fldCharType="end"/>
      </w:r>
    </w:p>
    <w:p w14:paraId="1C8AD5CE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Longitudinal Allowable Stresses:</w:t>
      </w:r>
    </w:p>
    <w:p w14:paraId="45D24A9D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4F36D9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|    |             |   Hydrotest |             |   Hydrotest |</w:t>
      </w:r>
    </w:p>
    <w:p w14:paraId="587E700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From| To |     Tensile |     Tensile | Compressive | Compressive |</w:t>
      </w:r>
    </w:p>
    <w:p w14:paraId="59F5EA5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|    |      N./mm² |      N./mm² |      N./mm² |      N./mm² |</w:t>
      </w:r>
    </w:p>
    <w:p w14:paraId="72B3ED2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</w:t>
      </w:r>
    </w:p>
    <w:p w14:paraId="1419D81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10</w:t>
      </w:r>
      <w:proofErr w:type="gramStart"/>
      <w:r>
        <w:rPr>
          <w:rFonts w:ascii="Consolas" w:hAnsi="Consolas" w:cs="Arial"/>
          <w:sz w:val="18"/>
        </w:rPr>
        <w:t>|  20</w:t>
      </w:r>
      <w:proofErr w:type="gramEnd"/>
      <w:r>
        <w:rPr>
          <w:rFonts w:ascii="Consolas" w:hAnsi="Consolas" w:cs="Arial"/>
          <w:sz w:val="18"/>
        </w:rPr>
        <w:t>|       120.6 |       183.6 |    -87.0984 |    -96.0578 |</w:t>
      </w:r>
    </w:p>
    <w:p w14:paraId="4A927B1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20|Legs|     120.549 |     183.597 |    -87.0984 |    -96.0578 |</w:t>
      </w:r>
    </w:p>
    <w:p w14:paraId="7BCF0FF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Legs</w:t>
      </w:r>
      <w:proofErr w:type="gramStart"/>
      <w:r>
        <w:rPr>
          <w:rFonts w:ascii="Consolas" w:hAnsi="Consolas" w:cs="Arial"/>
          <w:sz w:val="18"/>
        </w:rPr>
        <w:t>|  30</w:t>
      </w:r>
      <w:proofErr w:type="gramEnd"/>
      <w:r>
        <w:rPr>
          <w:rFonts w:ascii="Consolas" w:hAnsi="Consolas" w:cs="Arial"/>
          <w:sz w:val="18"/>
        </w:rPr>
        <w:t>|     120.549 |     183.597 |    -87.0984 |    -96.0578 |</w:t>
      </w:r>
    </w:p>
    <w:p w14:paraId="591B89C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30</w:t>
      </w:r>
      <w:proofErr w:type="gramStart"/>
      <w:r>
        <w:rPr>
          <w:rFonts w:ascii="Consolas" w:hAnsi="Consolas" w:cs="Arial"/>
          <w:sz w:val="18"/>
        </w:rPr>
        <w:t>|  40</w:t>
      </w:r>
      <w:proofErr w:type="gramEnd"/>
      <w:r>
        <w:rPr>
          <w:rFonts w:ascii="Consolas" w:hAnsi="Consolas" w:cs="Arial"/>
          <w:sz w:val="18"/>
        </w:rPr>
        <w:t>|       120.6 |       183.6 |    -87.0984 |    -96.0578 |</w:t>
      </w:r>
    </w:p>
    <w:p w14:paraId="2B93C48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40</w:t>
      </w:r>
      <w:proofErr w:type="gramStart"/>
      <w:r>
        <w:rPr>
          <w:rFonts w:ascii="Consolas" w:hAnsi="Consolas" w:cs="Arial"/>
          <w:sz w:val="18"/>
        </w:rPr>
        <w:t>|  50</w:t>
      </w:r>
      <w:proofErr w:type="gramEnd"/>
      <w:r>
        <w:rPr>
          <w:rFonts w:ascii="Consolas" w:hAnsi="Consolas" w:cs="Arial"/>
          <w:sz w:val="18"/>
        </w:rPr>
        <w:t>|       120.6 |       183.6 |    -87.0984 |    -96.0578 |</w:t>
      </w:r>
    </w:p>
    <w:p w14:paraId="57208FE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</w:t>
      </w:r>
    </w:p>
    <w:p w14:paraId="04C8B532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C988437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FF"/>
          <w:sz w:val="18"/>
        </w:rPr>
        <w:t>PV Elite is a trademark of Hexagon AB, 2024, All rights reserved.</w:t>
      </w:r>
    </w:p>
    <w:p w14:paraId="40364856" w14:textId="77777777" w:rsidR="000D0DAD" w:rsidRDefault="000D0DAD" w:rsidP="000D0DAD">
      <w:pPr>
        <w:rPr>
          <w:rFonts w:ascii="Consolas" w:hAnsi="Consolas" w:cs="Arial"/>
          <w:sz w:val="18"/>
        </w:rPr>
        <w:sectPr w:rsidR="000D0DAD" w:rsidSect="000D0DAD">
          <w:headerReference w:type="default" r:id="rId36"/>
          <w:pgSz w:w="12240" w:h="15840" w:code="1"/>
          <w:pgMar w:top="1440" w:right="504" w:bottom="720" w:left="360" w:header="720" w:footer="720" w:gutter="720"/>
          <w:cols w:space="720"/>
          <w:docGrid w:linePitch="272"/>
        </w:sectPr>
      </w:pPr>
    </w:p>
    <w:p w14:paraId="3904EE4A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Consolas" w:hAnsi="Consolas" w:cs="Arial"/>
          <w:sz w:val="18"/>
        </w:rPr>
        <w:lastRenderedPageBreak/>
        <w:fldChar w:fldCharType="begin"/>
      </w:r>
      <w:r w:rsidRPr="000D0DAD">
        <w:rPr>
          <w:rFonts w:ascii="Consolas" w:hAnsi="Consolas" w:cs="Arial"/>
          <w:sz w:val="18"/>
        </w:rPr>
        <w:instrText xml:space="preserve"> TC "</w:instrText>
      </w:r>
      <w:bookmarkStart w:id="26" w:name="_Toc192856504"/>
      <w:r w:rsidRPr="000D0DAD">
        <w:rPr>
          <w:rFonts w:ascii="Consolas" w:hAnsi="Consolas" w:cs="Arial"/>
          <w:sz w:val="18"/>
        </w:rPr>
        <w:instrText>Longitudinal Stresses due to:</w:instrText>
      </w:r>
      <w:bookmarkEnd w:id="26"/>
      <w:r w:rsidRPr="000D0DAD">
        <w:rPr>
          <w:rFonts w:ascii="Consolas" w:hAnsi="Consolas" w:cs="Arial"/>
          <w:sz w:val="18"/>
        </w:rPr>
        <w:instrText xml:space="preserve">" /f C </w:instrText>
      </w:r>
      <w:r w:rsidRPr="000D0DAD">
        <w:rPr>
          <w:rFonts w:ascii="Consolas" w:hAnsi="Consolas" w:cs="Arial"/>
          <w:sz w:val="18"/>
        </w:rPr>
        <w:fldChar w:fldCharType="end"/>
      </w:r>
    </w:p>
    <w:p w14:paraId="7C460AE9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  <w:u w:val="single"/>
        </w:rPr>
        <w:t>Longitudinal Stress Report</w:t>
      </w:r>
    </w:p>
    <w:p w14:paraId="532A9B30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0518E0F" w14:textId="6B67D143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noProof/>
          <w:sz w:val="18"/>
        </w:rPr>
        <w:drawing>
          <wp:inline distT="0" distB="0" distL="0" distR="0" wp14:anchorId="0CB4DFBF" wp14:editId="0F9F4006">
            <wp:extent cx="5074920" cy="32766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4920" cy="32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77CA5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FF"/>
          <w:sz w:val="18"/>
        </w:rPr>
        <w:t>Longitudinal Operating and Empty Stresses are computed in the</w:t>
      </w:r>
    </w:p>
    <w:p w14:paraId="302E5882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FF"/>
          <w:sz w:val="18"/>
        </w:rPr>
        <w:t>corroded condition. Stresses due to loads in the hydrostatic test</w:t>
      </w:r>
    </w:p>
    <w:p w14:paraId="74040B26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FF"/>
          <w:sz w:val="18"/>
        </w:rPr>
        <w:t>cases have also been computed in the corroded condition.</w:t>
      </w:r>
    </w:p>
    <w:p w14:paraId="7EBAB50A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A337B86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Longitudinal Pressure Stresses due to:</w:t>
      </w:r>
    </w:p>
    <w:p w14:paraId="1526CC4D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253E83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|    | Longitudinal Stress | Longitudinal Stress |Longitudinal Stress |</w:t>
      </w:r>
    </w:p>
    <w:p w14:paraId="55B56C0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From| To |   Internal Pressure </w:t>
      </w:r>
      <w:proofErr w:type="gramStart"/>
      <w:r>
        <w:rPr>
          <w:rFonts w:ascii="Consolas" w:hAnsi="Consolas" w:cs="Arial"/>
          <w:sz w:val="18"/>
        </w:rPr>
        <w:t>|  External</w:t>
      </w:r>
      <w:proofErr w:type="gramEnd"/>
      <w:r>
        <w:rPr>
          <w:rFonts w:ascii="Consolas" w:hAnsi="Consolas" w:cs="Arial"/>
          <w:sz w:val="18"/>
        </w:rPr>
        <w:t xml:space="preserve">  Pressure | Hydrotest Pressure |</w:t>
      </w:r>
    </w:p>
    <w:p w14:paraId="362ABEC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|    |              N./mm² |              N./mm² |             N./mm² |</w:t>
      </w:r>
    </w:p>
    <w:p w14:paraId="1BBB8CF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</w:t>
      </w:r>
    </w:p>
    <w:p w14:paraId="37CA27A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10</w:t>
      </w:r>
      <w:proofErr w:type="gramStart"/>
      <w:r>
        <w:rPr>
          <w:rFonts w:ascii="Consolas" w:hAnsi="Consolas" w:cs="Arial"/>
          <w:sz w:val="18"/>
        </w:rPr>
        <w:t>|  20</w:t>
      </w:r>
      <w:proofErr w:type="gramEnd"/>
      <w:r>
        <w:rPr>
          <w:rFonts w:ascii="Consolas" w:hAnsi="Consolas" w:cs="Arial"/>
          <w:sz w:val="18"/>
        </w:rPr>
        <w:t>|             1.07712 |                 ... |            1.60229 |</w:t>
      </w:r>
    </w:p>
    <w:p w14:paraId="5603C7C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</w:t>
      </w:r>
      <w:proofErr w:type="gramStart"/>
      <w:r>
        <w:rPr>
          <w:rFonts w:ascii="Consolas" w:hAnsi="Consolas" w:cs="Arial"/>
          <w:sz w:val="18"/>
        </w:rPr>
        <w:t>|  30</w:t>
      </w:r>
      <w:proofErr w:type="gramEnd"/>
      <w:r>
        <w:rPr>
          <w:rFonts w:ascii="Consolas" w:hAnsi="Consolas" w:cs="Arial"/>
          <w:sz w:val="18"/>
        </w:rPr>
        <w:t>|             1.07712 |                 ... |            1.60229 |</w:t>
      </w:r>
    </w:p>
    <w:p w14:paraId="22EB786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30</w:t>
      </w:r>
      <w:proofErr w:type="gramStart"/>
      <w:r>
        <w:rPr>
          <w:rFonts w:ascii="Consolas" w:hAnsi="Consolas" w:cs="Arial"/>
          <w:sz w:val="18"/>
        </w:rPr>
        <w:t>|  40</w:t>
      </w:r>
      <w:proofErr w:type="gramEnd"/>
      <w:r>
        <w:rPr>
          <w:rFonts w:ascii="Consolas" w:hAnsi="Consolas" w:cs="Arial"/>
          <w:sz w:val="18"/>
        </w:rPr>
        <w:t>|                 ... |                 ... |                ... |</w:t>
      </w:r>
    </w:p>
    <w:p w14:paraId="6239249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40</w:t>
      </w:r>
      <w:proofErr w:type="gramStart"/>
      <w:r>
        <w:rPr>
          <w:rFonts w:ascii="Consolas" w:hAnsi="Consolas" w:cs="Arial"/>
          <w:sz w:val="18"/>
        </w:rPr>
        <w:t>|  50</w:t>
      </w:r>
      <w:proofErr w:type="gramEnd"/>
      <w:r>
        <w:rPr>
          <w:rFonts w:ascii="Consolas" w:hAnsi="Consolas" w:cs="Arial"/>
          <w:sz w:val="18"/>
        </w:rPr>
        <w:t>|                 ... |                 ... |                ... |</w:t>
      </w:r>
    </w:p>
    <w:p w14:paraId="75B21AE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</w:t>
      </w:r>
    </w:p>
    <w:p w14:paraId="360B57EB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2C94565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Longitudinal Stresses due to Weight Loads for these Conditions:</w:t>
      </w:r>
    </w:p>
    <w:p w14:paraId="43159941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056DEF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|    | </w:t>
      </w:r>
      <w:proofErr w:type="spellStart"/>
      <w:r>
        <w:rPr>
          <w:rFonts w:ascii="Consolas" w:hAnsi="Consolas" w:cs="Arial"/>
          <w:sz w:val="18"/>
        </w:rPr>
        <w:t>Wght</w:t>
      </w:r>
      <w:proofErr w:type="spellEnd"/>
      <w:r>
        <w:rPr>
          <w:rFonts w:ascii="Consolas" w:hAnsi="Consolas" w:cs="Arial"/>
          <w:sz w:val="18"/>
        </w:rPr>
        <w:t xml:space="preserve">. Str. | </w:t>
      </w:r>
      <w:proofErr w:type="spellStart"/>
      <w:r>
        <w:rPr>
          <w:rFonts w:ascii="Consolas" w:hAnsi="Consolas" w:cs="Arial"/>
          <w:sz w:val="18"/>
        </w:rPr>
        <w:t>Wght</w:t>
      </w:r>
      <w:proofErr w:type="spellEnd"/>
      <w:r>
        <w:rPr>
          <w:rFonts w:ascii="Consolas" w:hAnsi="Consolas" w:cs="Arial"/>
          <w:sz w:val="18"/>
        </w:rPr>
        <w:t>. Str. |</w:t>
      </w:r>
      <w:proofErr w:type="spellStart"/>
      <w:r>
        <w:rPr>
          <w:rFonts w:ascii="Consolas" w:hAnsi="Consolas" w:cs="Arial"/>
          <w:sz w:val="18"/>
        </w:rPr>
        <w:t>Wght</w:t>
      </w:r>
      <w:proofErr w:type="spellEnd"/>
      <w:r>
        <w:rPr>
          <w:rFonts w:ascii="Consolas" w:hAnsi="Consolas" w:cs="Arial"/>
          <w:sz w:val="18"/>
        </w:rPr>
        <w:t xml:space="preserve">. Str. | </w:t>
      </w:r>
      <w:proofErr w:type="spellStart"/>
      <w:r>
        <w:rPr>
          <w:rFonts w:ascii="Consolas" w:hAnsi="Consolas" w:cs="Arial"/>
          <w:sz w:val="18"/>
        </w:rPr>
        <w:t>Wght</w:t>
      </w:r>
      <w:proofErr w:type="spellEnd"/>
      <w:r>
        <w:rPr>
          <w:rFonts w:ascii="Consolas" w:hAnsi="Consolas" w:cs="Arial"/>
          <w:sz w:val="18"/>
        </w:rPr>
        <w:t xml:space="preserve">. Str. | </w:t>
      </w:r>
      <w:proofErr w:type="spellStart"/>
      <w:r>
        <w:rPr>
          <w:rFonts w:ascii="Consolas" w:hAnsi="Consolas" w:cs="Arial"/>
          <w:sz w:val="18"/>
        </w:rPr>
        <w:t>Wght</w:t>
      </w:r>
      <w:proofErr w:type="spellEnd"/>
      <w:r>
        <w:rPr>
          <w:rFonts w:ascii="Consolas" w:hAnsi="Consolas" w:cs="Arial"/>
          <w:sz w:val="18"/>
        </w:rPr>
        <w:t>. Str. |</w:t>
      </w:r>
    </w:p>
    <w:p w14:paraId="5BDD122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From| To |     </w:t>
      </w:r>
      <w:proofErr w:type="gramStart"/>
      <w:r>
        <w:rPr>
          <w:rFonts w:ascii="Consolas" w:hAnsi="Consolas" w:cs="Arial"/>
          <w:sz w:val="18"/>
        </w:rPr>
        <w:t>Empty  |</w:t>
      </w:r>
      <w:proofErr w:type="gramEnd"/>
      <w:r>
        <w:rPr>
          <w:rFonts w:ascii="Consolas" w:hAnsi="Consolas" w:cs="Arial"/>
          <w:sz w:val="18"/>
        </w:rPr>
        <w:t xml:space="preserve"> Operating  |Hydrotest  |  Emp. Mom. </w:t>
      </w:r>
      <w:proofErr w:type="gramStart"/>
      <w:r>
        <w:rPr>
          <w:rFonts w:ascii="Consolas" w:hAnsi="Consolas" w:cs="Arial"/>
          <w:sz w:val="18"/>
        </w:rPr>
        <w:t xml:space="preserve">|  </w:t>
      </w:r>
      <w:proofErr w:type="spellStart"/>
      <w:r>
        <w:rPr>
          <w:rFonts w:ascii="Consolas" w:hAnsi="Consolas" w:cs="Arial"/>
          <w:sz w:val="18"/>
        </w:rPr>
        <w:t>Opr</w:t>
      </w:r>
      <w:proofErr w:type="spellEnd"/>
      <w:proofErr w:type="gramEnd"/>
      <w:r>
        <w:rPr>
          <w:rFonts w:ascii="Consolas" w:hAnsi="Consolas" w:cs="Arial"/>
          <w:sz w:val="18"/>
        </w:rPr>
        <w:t>. Mom. |</w:t>
      </w:r>
    </w:p>
    <w:p w14:paraId="6D09983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|    |     N./mm² |     N./mm² |    N./mm² |     N./mm² |     N./mm² |</w:t>
      </w:r>
    </w:p>
    <w:p w14:paraId="05F04A4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</w:t>
      </w:r>
    </w:p>
    <w:p w14:paraId="2C5E050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10</w:t>
      </w:r>
      <w:proofErr w:type="gramStart"/>
      <w:r>
        <w:rPr>
          <w:rFonts w:ascii="Consolas" w:hAnsi="Consolas" w:cs="Arial"/>
          <w:sz w:val="18"/>
        </w:rPr>
        <w:t>|  20</w:t>
      </w:r>
      <w:proofErr w:type="gramEnd"/>
      <w:r>
        <w:rPr>
          <w:rFonts w:ascii="Consolas" w:hAnsi="Consolas" w:cs="Arial"/>
          <w:sz w:val="18"/>
        </w:rPr>
        <w:t>|        ... |        ... |       ... |  0.0075922 |  0.0075922 |</w:t>
      </w:r>
    </w:p>
    <w:p w14:paraId="2007C40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20|Legs|   0.038776 |    0.06675 </w:t>
      </w:r>
      <w:proofErr w:type="gramStart"/>
      <w:r>
        <w:rPr>
          <w:rFonts w:ascii="Consolas" w:hAnsi="Consolas" w:cs="Arial"/>
          <w:sz w:val="18"/>
        </w:rPr>
        <w:t>|  0.065683</w:t>
      </w:r>
      <w:proofErr w:type="gramEnd"/>
      <w:r>
        <w:rPr>
          <w:rFonts w:ascii="Consolas" w:hAnsi="Consolas" w:cs="Arial"/>
          <w:sz w:val="18"/>
        </w:rPr>
        <w:t xml:space="preserve"> |    0.18321 |    0.18321 |</w:t>
      </w:r>
    </w:p>
    <w:p w14:paraId="23052FC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Legs</w:t>
      </w:r>
      <w:proofErr w:type="gramStart"/>
      <w:r>
        <w:rPr>
          <w:rFonts w:ascii="Consolas" w:hAnsi="Consolas" w:cs="Arial"/>
          <w:sz w:val="18"/>
        </w:rPr>
        <w:t>|  30</w:t>
      </w:r>
      <w:proofErr w:type="gramEnd"/>
      <w:r>
        <w:rPr>
          <w:rFonts w:ascii="Consolas" w:hAnsi="Consolas" w:cs="Arial"/>
          <w:sz w:val="18"/>
        </w:rPr>
        <w:t>|   -0.31057 |   -0.24763 |  -0.31057 |   0.017042 |   0.017042 |</w:t>
      </w:r>
    </w:p>
    <w:p w14:paraId="23749E9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30</w:t>
      </w:r>
      <w:proofErr w:type="gramStart"/>
      <w:r>
        <w:rPr>
          <w:rFonts w:ascii="Consolas" w:hAnsi="Consolas" w:cs="Arial"/>
          <w:sz w:val="18"/>
        </w:rPr>
        <w:t>|  40</w:t>
      </w:r>
      <w:proofErr w:type="gramEnd"/>
      <w:r>
        <w:rPr>
          <w:rFonts w:ascii="Consolas" w:hAnsi="Consolas" w:cs="Arial"/>
          <w:sz w:val="18"/>
        </w:rPr>
        <w:t>|  -0.086697 |  -0.086697 | -0.086697 |   0.017042 |   0.017042 |</w:t>
      </w:r>
    </w:p>
    <w:p w14:paraId="095D60D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40</w:t>
      </w:r>
      <w:proofErr w:type="gramStart"/>
      <w:r>
        <w:rPr>
          <w:rFonts w:ascii="Consolas" w:hAnsi="Consolas" w:cs="Arial"/>
          <w:sz w:val="18"/>
        </w:rPr>
        <w:t>|  50</w:t>
      </w:r>
      <w:proofErr w:type="gramEnd"/>
      <w:r>
        <w:rPr>
          <w:rFonts w:ascii="Consolas" w:hAnsi="Consolas" w:cs="Arial"/>
          <w:sz w:val="18"/>
        </w:rPr>
        <w:t>|   -0.07144 |   -0.07144 |  -0.07144 |   0.017042 |   0.017042 |</w:t>
      </w:r>
    </w:p>
    <w:p w14:paraId="5F26BE7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</w:t>
      </w:r>
    </w:p>
    <w:p w14:paraId="4323306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3A65818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Longitudinal Stresses due to Weight Loads and Bending for these Conditions:</w:t>
      </w:r>
    </w:p>
    <w:p w14:paraId="4117359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13C16E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|    | </w:t>
      </w:r>
      <w:proofErr w:type="spellStart"/>
      <w:r>
        <w:rPr>
          <w:rFonts w:ascii="Consolas" w:hAnsi="Consolas" w:cs="Arial"/>
          <w:sz w:val="18"/>
        </w:rPr>
        <w:t>Wght</w:t>
      </w:r>
      <w:proofErr w:type="spellEnd"/>
      <w:r>
        <w:rPr>
          <w:rFonts w:ascii="Consolas" w:hAnsi="Consolas" w:cs="Arial"/>
          <w:sz w:val="18"/>
        </w:rPr>
        <w:t xml:space="preserve">. Str. </w:t>
      </w:r>
      <w:proofErr w:type="gramStart"/>
      <w:r>
        <w:rPr>
          <w:rFonts w:ascii="Consolas" w:hAnsi="Consolas" w:cs="Arial"/>
          <w:sz w:val="18"/>
        </w:rPr>
        <w:t>|  Bend</w:t>
      </w:r>
      <w:proofErr w:type="gramEnd"/>
      <w:r>
        <w:rPr>
          <w:rFonts w:ascii="Consolas" w:hAnsi="Consolas" w:cs="Arial"/>
          <w:sz w:val="18"/>
        </w:rPr>
        <w:t xml:space="preserve">. Str. </w:t>
      </w:r>
      <w:proofErr w:type="gramStart"/>
      <w:r>
        <w:rPr>
          <w:rFonts w:ascii="Consolas" w:hAnsi="Consolas" w:cs="Arial"/>
          <w:sz w:val="18"/>
        </w:rPr>
        <w:t>|  Bend</w:t>
      </w:r>
      <w:proofErr w:type="gramEnd"/>
      <w:r>
        <w:rPr>
          <w:rFonts w:ascii="Consolas" w:hAnsi="Consolas" w:cs="Arial"/>
          <w:sz w:val="18"/>
        </w:rPr>
        <w:t xml:space="preserve">. Str. </w:t>
      </w:r>
      <w:proofErr w:type="gramStart"/>
      <w:r>
        <w:rPr>
          <w:rFonts w:ascii="Consolas" w:hAnsi="Consolas" w:cs="Arial"/>
          <w:sz w:val="18"/>
        </w:rPr>
        <w:t>|  Bend</w:t>
      </w:r>
      <w:proofErr w:type="gramEnd"/>
      <w:r>
        <w:rPr>
          <w:rFonts w:ascii="Consolas" w:hAnsi="Consolas" w:cs="Arial"/>
          <w:sz w:val="18"/>
        </w:rPr>
        <w:t>. Str. | Bend. Str. |</w:t>
      </w:r>
    </w:p>
    <w:p w14:paraId="46128F0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From| To </w:t>
      </w:r>
      <w:proofErr w:type="gramStart"/>
      <w:r>
        <w:rPr>
          <w:rFonts w:ascii="Consolas" w:hAnsi="Consolas" w:cs="Arial"/>
          <w:sz w:val="18"/>
        </w:rPr>
        <w:t>|  Hyd.</w:t>
      </w:r>
      <w:proofErr w:type="gramEnd"/>
      <w:r>
        <w:rPr>
          <w:rFonts w:ascii="Consolas" w:hAnsi="Consolas" w:cs="Arial"/>
          <w:sz w:val="18"/>
        </w:rPr>
        <w:t xml:space="preserve"> Mom. </w:t>
      </w:r>
      <w:proofErr w:type="gramStart"/>
      <w:r>
        <w:rPr>
          <w:rFonts w:ascii="Consolas" w:hAnsi="Consolas" w:cs="Arial"/>
          <w:sz w:val="18"/>
        </w:rPr>
        <w:t xml:space="preserve">|  </w:t>
      </w:r>
      <w:proofErr w:type="spellStart"/>
      <w:r>
        <w:rPr>
          <w:rFonts w:ascii="Consolas" w:hAnsi="Consolas" w:cs="Arial"/>
          <w:sz w:val="18"/>
        </w:rPr>
        <w:t>Oper</w:t>
      </w:r>
      <w:proofErr w:type="spellEnd"/>
      <w:proofErr w:type="gramEnd"/>
      <w:r>
        <w:rPr>
          <w:rFonts w:ascii="Consolas" w:hAnsi="Consolas" w:cs="Arial"/>
          <w:sz w:val="18"/>
        </w:rPr>
        <w:t xml:space="preserve">. Wind </w:t>
      </w:r>
      <w:proofErr w:type="gramStart"/>
      <w:r>
        <w:rPr>
          <w:rFonts w:ascii="Consolas" w:hAnsi="Consolas" w:cs="Arial"/>
          <w:sz w:val="18"/>
        </w:rPr>
        <w:t xml:space="preserve">|  </w:t>
      </w:r>
      <w:proofErr w:type="spellStart"/>
      <w:r>
        <w:rPr>
          <w:rFonts w:ascii="Consolas" w:hAnsi="Consolas" w:cs="Arial"/>
          <w:sz w:val="18"/>
        </w:rPr>
        <w:t>Oper</w:t>
      </w:r>
      <w:proofErr w:type="spellEnd"/>
      <w:proofErr w:type="gramEnd"/>
      <w:r>
        <w:rPr>
          <w:rFonts w:ascii="Consolas" w:hAnsi="Consolas" w:cs="Arial"/>
          <w:sz w:val="18"/>
        </w:rPr>
        <w:t xml:space="preserve">. </w:t>
      </w:r>
      <w:proofErr w:type="spellStart"/>
      <w:r>
        <w:rPr>
          <w:rFonts w:ascii="Consolas" w:hAnsi="Consolas" w:cs="Arial"/>
          <w:sz w:val="18"/>
        </w:rPr>
        <w:t>Equ</w:t>
      </w:r>
      <w:proofErr w:type="spellEnd"/>
      <w:r>
        <w:rPr>
          <w:rFonts w:ascii="Consolas" w:hAnsi="Consolas" w:cs="Arial"/>
          <w:sz w:val="18"/>
        </w:rPr>
        <w:t xml:space="preserve">. </w:t>
      </w:r>
      <w:proofErr w:type="gramStart"/>
      <w:r>
        <w:rPr>
          <w:rFonts w:ascii="Consolas" w:hAnsi="Consolas" w:cs="Arial"/>
          <w:sz w:val="18"/>
        </w:rPr>
        <w:t>|  Hyd.</w:t>
      </w:r>
      <w:proofErr w:type="gramEnd"/>
      <w:r>
        <w:rPr>
          <w:rFonts w:ascii="Consolas" w:hAnsi="Consolas" w:cs="Arial"/>
          <w:sz w:val="18"/>
        </w:rPr>
        <w:t xml:space="preserve"> Wind  |  Hyd. </w:t>
      </w:r>
      <w:proofErr w:type="spellStart"/>
      <w:r>
        <w:rPr>
          <w:rFonts w:ascii="Consolas" w:hAnsi="Consolas" w:cs="Arial"/>
          <w:sz w:val="18"/>
        </w:rPr>
        <w:t>Equ</w:t>
      </w:r>
      <w:proofErr w:type="spellEnd"/>
      <w:r>
        <w:rPr>
          <w:rFonts w:ascii="Consolas" w:hAnsi="Consolas" w:cs="Arial"/>
          <w:sz w:val="18"/>
        </w:rPr>
        <w:t>. |</w:t>
      </w:r>
    </w:p>
    <w:p w14:paraId="5B5A95A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|    |     N./mm² |      N./mm² |      N./mm² |      N./mm² |     N./mm² |</w:t>
      </w:r>
    </w:p>
    <w:p w14:paraId="3C78F80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</w:t>
      </w:r>
    </w:p>
    <w:p w14:paraId="4671E51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10</w:t>
      </w:r>
      <w:proofErr w:type="gramStart"/>
      <w:r>
        <w:rPr>
          <w:rFonts w:ascii="Consolas" w:hAnsi="Consolas" w:cs="Arial"/>
          <w:sz w:val="18"/>
        </w:rPr>
        <w:t>|  20</w:t>
      </w:r>
      <w:proofErr w:type="gramEnd"/>
      <w:r>
        <w:rPr>
          <w:rFonts w:ascii="Consolas" w:hAnsi="Consolas" w:cs="Arial"/>
          <w:sz w:val="18"/>
        </w:rPr>
        <w:t>|  0.0075922 |         ... |         ... |         ... |        ... |</w:t>
      </w:r>
    </w:p>
    <w:p w14:paraId="2C69D8A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20|Legs|    0.18321 |   0.0053291 </w:t>
      </w:r>
      <w:proofErr w:type="gramStart"/>
      <w:r>
        <w:rPr>
          <w:rFonts w:ascii="Consolas" w:hAnsi="Consolas" w:cs="Arial"/>
          <w:sz w:val="18"/>
        </w:rPr>
        <w:t>|  0.00022711</w:t>
      </w:r>
      <w:proofErr w:type="gramEnd"/>
      <w:r>
        <w:rPr>
          <w:rFonts w:ascii="Consolas" w:hAnsi="Consolas" w:cs="Arial"/>
          <w:sz w:val="18"/>
        </w:rPr>
        <w:t xml:space="preserve"> |   0.0026645 |        ... |</w:t>
      </w:r>
    </w:p>
    <w:p w14:paraId="60DE298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Legs</w:t>
      </w:r>
      <w:proofErr w:type="gramStart"/>
      <w:r>
        <w:rPr>
          <w:rFonts w:ascii="Consolas" w:hAnsi="Consolas" w:cs="Arial"/>
          <w:sz w:val="18"/>
        </w:rPr>
        <w:t>|  30</w:t>
      </w:r>
      <w:proofErr w:type="gramEnd"/>
      <w:r>
        <w:rPr>
          <w:rFonts w:ascii="Consolas" w:hAnsi="Consolas" w:cs="Arial"/>
          <w:sz w:val="18"/>
        </w:rPr>
        <w:t>|   0.017042 |      0.2623 |     0.66626 |     0.13115 |        ... |</w:t>
      </w:r>
    </w:p>
    <w:p w14:paraId="0B7906C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30</w:t>
      </w:r>
      <w:proofErr w:type="gramStart"/>
      <w:r>
        <w:rPr>
          <w:rFonts w:ascii="Consolas" w:hAnsi="Consolas" w:cs="Arial"/>
          <w:sz w:val="18"/>
        </w:rPr>
        <w:t>|  40</w:t>
      </w:r>
      <w:proofErr w:type="gramEnd"/>
      <w:r>
        <w:rPr>
          <w:rFonts w:ascii="Consolas" w:hAnsi="Consolas" w:cs="Arial"/>
          <w:sz w:val="18"/>
        </w:rPr>
        <w:t>|   0.017042 |  0.00029176 |   0.0053485 |  0.00014588 |        ... |</w:t>
      </w:r>
    </w:p>
    <w:p w14:paraId="06886BD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40</w:t>
      </w:r>
      <w:proofErr w:type="gramStart"/>
      <w:r>
        <w:rPr>
          <w:rFonts w:ascii="Consolas" w:hAnsi="Consolas" w:cs="Arial"/>
          <w:sz w:val="18"/>
        </w:rPr>
        <w:t>|  50</w:t>
      </w:r>
      <w:proofErr w:type="gramEnd"/>
      <w:r>
        <w:rPr>
          <w:rFonts w:ascii="Consolas" w:hAnsi="Consolas" w:cs="Arial"/>
          <w:sz w:val="18"/>
        </w:rPr>
        <w:t>|   0.017042 | 0.69283E-04 |   0.0014816 | 0.34641E-04 |        ... |</w:t>
      </w:r>
    </w:p>
    <w:p w14:paraId="301E332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</w:t>
      </w:r>
    </w:p>
    <w:p w14:paraId="540BDCA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B56F7F4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Longitudinal Stresses due to these Conditions:</w:t>
      </w:r>
    </w:p>
    <w:p w14:paraId="2BB5D4B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DF4F54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|    | Vortex Shedding | Vortex Shedding | Vortex Shedding | Earthquake |</w:t>
      </w:r>
    </w:p>
    <w:p w14:paraId="2FB7139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From| To </w:t>
      </w:r>
      <w:proofErr w:type="gramStart"/>
      <w:r>
        <w:rPr>
          <w:rFonts w:ascii="Consolas" w:hAnsi="Consolas" w:cs="Arial"/>
          <w:sz w:val="18"/>
        </w:rPr>
        <w:t>|  Operating</w:t>
      </w:r>
      <w:proofErr w:type="gramEnd"/>
      <w:r>
        <w:rPr>
          <w:rFonts w:ascii="Consolas" w:hAnsi="Consolas" w:cs="Arial"/>
          <w:sz w:val="18"/>
        </w:rPr>
        <w:t xml:space="preserve"> Case |     Empty  Case |       Test Case | Empty Case |</w:t>
      </w:r>
    </w:p>
    <w:p w14:paraId="05A9F55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|    |          N./mm² |          N./mm² |          N./mm² |     N./mm² |</w:t>
      </w:r>
    </w:p>
    <w:p w14:paraId="74A03B5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</w:t>
      </w:r>
    </w:p>
    <w:p w14:paraId="0211135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10</w:t>
      </w:r>
      <w:proofErr w:type="gramStart"/>
      <w:r>
        <w:rPr>
          <w:rFonts w:ascii="Consolas" w:hAnsi="Consolas" w:cs="Arial"/>
          <w:sz w:val="18"/>
        </w:rPr>
        <w:t>|  20</w:t>
      </w:r>
      <w:proofErr w:type="gramEnd"/>
      <w:r>
        <w:rPr>
          <w:rFonts w:ascii="Consolas" w:hAnsi="Consolas" w:cs="Arial"/>
          <w:sz w:val="18"/>
        </w:rPr>
        <w:t>|             ... |             ... |             ... |        ... |</w:t>
      </w:r>
    </w:p>
    <w:p w14:paraId="1B17986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20|Legs|             ... |             ... |             ... | 0.00012239 |</w:t>
      </w:r>
    </w:p>
    <w:p w14:paraId="50F46EB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Legs</w:t>
      </w:r>
      <w:proofErr w:type="gramStart"/>
      <w:r>
        <w:rPr>
          <w:rFonts w:ascii="Consolas" w:hAnsi="Consolas" w:cs="Arial"/>
          <w:sz w:val="18"/>
        </w:rPr>
        <w:t>|  30</w:t>
      </w:r>
      <w:proofErr w:type="gramEnd"/>
      <w:r>
        <w:rPr>
          <w:rFonts w:ascii="Consolas" w:hAnsi="Consolas" w:cs="Arial"/>
          <w:sz w:val="18"/>
        </w:rPr>
        <w:t>|             ... |             ... |             ... |      0.423 |</w:t>
      </w:r>
    </w:p>
    <w:p w14:paraId="7DBE597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30</w:t>
      </w:r>
      <w:proofErr w:type="gramStart"/>
      <w:r>
        <w:rPr>
          <w:rFonts w:ascii="Consolas" w:hAnsi="Consolas" w:cs="Arial"/>
          <w:sz w:val="18"/>
        </w:rPr>
        <w:t>|  40</w:t>
      </w:r>
      <w:proofErr w:type="gramEnd"/>
      <w:r>
        <w:rPr>
          <w:rFonts w:ascii="Consolas" w:hAnsi="Consolas" w:cs="Arial"/>
          <w:sz w:val="18"/>
        </w:rPr>
        <w:t>|             ... |             ... |             ... |  0.0049615 |</w:t>
      </w:r>
    </w:p>
    <w:p w14:paraId="5FAB493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40</w:t>
      </w:r>
      <w:proofErr w:type="gramStart"/>
      <w:r>
        <w:rPr>
          <w:rFonts w:ascii="Consolas" w:hAnsi="Consolas" w:cs="Arial"/>
          <w:sz w:val="18"/>
        </w:rPr>
        <w:t>|  50</w:t>
      </w:r>
      <w:proofErr w:type="gramEnd"/>
      <w:r>
        <w:rPr>
          <w:rFonts w:ascii="Consolas" w:hAnsi="Consolas" w:cs="Arial"/>
          <w:sz w:val="18"/>
        </w:rPr>
        <w:t>|             ... |             ... |             ... |  0.0013744 |</w:t>
      </w:r>
    </w:p>
    <w:p w14:paraId="18C1429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</w:t>
      </w:r>
    </w:p>
    <w:p w14:paraId="05A645C0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1F40378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lastRenderedPageBreak/>
        <w:t>Longitudinal Stresses due to Applied Axial Forces:</w:t>
      </w:r>
    </w:p>
    <w:p w14:paraId="7032E43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7721C4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|    | Longitudinal Stress | Longitudinal Stress |</w:t>
      </w:r>
    </w:p>
    <w:p w14:paraId="7649B5B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From| To |       Y Forces Wind |    Y Forces Seismic |</w:t>
      </w:r>
    </w:p>
    <w:p w14:paraId="60BD10B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|    |              N./mm² |              N./mm² |</w:t>
      </w:r>
    </w:p>
    <w:p w14:paraId="1713CDA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</w:t>
      </w:r>
    </w:p>
    <w:p w14:paraId="61E7EE0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10</w:t>
      </w:r>
      <w:proofErr w:type="gramStart"/>
      <w:r>
        <w:rPr>
          <w:rFonts w:ascii="Consolas" w:hAnsi="Consolas" w:cs="Arial"/>
          <w:sz w:val="18"/>
        </w:rPr>
        <w:t>|  20</w:t>
      </w:r>
      <w:proofErr w:type="gramEnd"/>
      <w:r>
        <w:rPr>
          <w:rFonts w:ascii="Consolas" w:hAnsi="Consolas" w:cs="Arial"/>
          <w:sz w:val="18"/>
        </w:rPr>
        <w:t>|                 ... |                 ... |</w:t>
      </w:r>
    </w:p>
    <w:p w14:paraId="0F79CB8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20|Legs|                 ... |                 ... |</w:t>
      </w:r>
    </w:p>
    <w:p w14:paraId="7EB1968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Legs</w:t>
      </w:r>
      <w:proofErr w:type="gramStart"/>
      <w:r>
        <w:rPr>
          <w:rFonts w:ascii="Consolas" w:hAnsi="Consolas" w:cs="Arial"/>
          <w:sz w:val="18"/>
        </w:rPr>
        <w:t>|  30</w:t>
      </w:r>
      <w:proofErr w:type="gramEnd"/>
      <w:r>
        <w:rPr>
          <w:rFonts w:ascii="Consolas" w:hAnsi="Consolas" w:cs="Arial"/>
          <w:sz w:val="18"/>
        </w:rPr>
        <w:t>|                 ... |                 ... |</w:t>
      </w:r>
    </w:p>
    <w:p w14:paraId="3EFB432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30</w:t>
      </w:r>
      <w:proofErr w:type="gramStart"/>
      <w:r>
        <w:rPr>
          <w:rFonts w:ascii="Consolas" w:hAnsi="Consolas" w:cs="Arial"/>
          <w:sz w:val="18"/>
        </w:rPr>
        <w:t>|  40</w:t>
      </w:r>
      <w:proofErr w:type="gramEnd"/>
      <w:r>
        <w:rPr>
          <w:rFonts w:ascii="Consolas" w:hAnsi="Consolas" w:cs="Arial"/>
          <w:sz w:val="18"/>
        </w:rPr>
        <w:t>|                 ... |                 ... |</w:t>
      </w:r>
    </w:p>
    <w:p w14:paraId="1F9E7BE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40</w:t>
      </w:r>
      <w:proofErr w:type="gramStart"/>
      <w:r>
        <w:rPr>
          <w:rFonts w:ascii="Consolas" w:hAnsi="Consolas" w:cs="Arial"/>
          <w:sz w:val="18"/>
        </w:rPr>
        <w:t>|  50</w:t>
      </w:r>
      <w:proofErr w:type="gramEnd"/>
      <w:r>
        <w:rPr>
          <w:rFonts w:ascii="Consolas" w:hAnsi="Consolas" w:cs="Arial"/>
          <w:sz w:val="18"/>
        </w:rPr>
        <w:t>|                 ... |                 ... |</w:t>
      </w:r>
    </w:p>
    <w:p w14:paraId="1853EE1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</w:t>
      </w:r>
    </w:p>
    <w:p w14:paraId="0B7CCD3A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9827C2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Longitudinal Stresses due to User Forces and Moments:</w:t>
      </w:r>
    </w:p>
    <w:p w14:paraId="12B3F4FF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3898B6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|    |Wind For/Mom | Earthquake For/Mom </w:t>
      </w:r>
      <w:proofErr w:type="gramStart"/>
      <w:r>
        <w:rPr>
          <w:rFonts w:ascii="Consolas" w:hAnsi="Consolas" w:cs="Arial"/>
          <w:sz w:val="18"/>
        </w:rPr>
        <w:t>|  Wind</w:t>
      </w:r>
      <w:proofErr w:type="gramEnd"/>
      <w:r>
        <w:rPr>
          <w:rFonts w:ascii="Consolas" w:hAnsi="Consolas" w:cs="Arial"/>
          <w:sz w:val="18"/>
        </w:rPr>
        <w:t xml:space="preserve"> For/Mom | Earthquake For/Mom |</w:t>
      </w:r>
    </w:p>
    <w:p w14:paraId="562771D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From| To |    Corroded |           Corroded </w:t>
      </w:r>
      <w:proofErr w:type="gramStart"/>
      <w:r>
        <w:rPr>
          <w:rFonts w:ascii="Consolas" w:hAnsi="Consolas" w:cs="Arial"/>
          <w:sz w:val="18"/>
        </w:rPr>
        <w:t>|  No</w:t>
      </w:r>
      <w:proofErr w:type="gramEnd"/>
      <w:r>
        <w:rPr>
          <w:rFonts w:ascii="Consolas" w:hAnsi="Consolas" w:cs="Arial"/>
          <w:sz w:val="18"/>
        </w:rPr>
        <w:t xml:space="preserve"> Corrosion |       No Corrosion |</w:t>
      </w:r>
    </w:p>
    <w:p w14:paraId="5676BBD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|    |      N./mm² |             N./mm² |        N./mm² |             N./mm² |</w:t>
      </w:r>
    </w:p>
    <w:p w14:paraId="3578F97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</w:t>
      </w:r>
    </w:p>
    <w:p w14:paraId="18FDC59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10</w:t>
      </w:r>
      <w:proofErr w:type="gramStart"/>
      <w:r>
        <w:rPr>
          <w:rFonts w:ascii="Consolas" w:hAnsi="Consolas" w:cs="Arial"/>
          <w:sz w:val="18"/>
        </w:rPr>
        <w:t>|  20</w:t>
      </w:r>
      <w:proofErr w:type="gramEnd"/>
      <w:r>
        <w:rPr>
          <w:rFonts w:ascii="Consolas" w:hAnsi="Consolas" w:cs="Arial"/>
          <w:sz w:val="18"/>
        </w:rPr>
        <w:t>|         ... |                ... |           ... |                ... |</w:t>
      </w:r>
    </w:p>
    <w:p w14:paraId="5CB318A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20|Legs|         ... |                ... |           ... |                ... |</w:t>
      </w:r>
    </w:p>
    <w:p w14:paraId="27C8202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Legs</w:t>
      </w:r>
      <w:proofErr w:type="gramStart"/>
      <w:r>
        <w:rPr>
          <w:rFonts w:ascii="Consolas" w:hAnsi="Consolas" w:cs="Arial"/>
          <w:sz w:val="18"/>
        </w:rPr>
        <w:t>|  30</w:t>
      </w:r>
      <w:proofErr w:type="gramEnd"/>
      <w:r>
        <w:rPr>
          <w:rFonts w:ascii="Consolas" w:hAnsi="Consolas" w:cs="Arial"/>
          <w:sz w:val="18"/>
        </w:rPr>
        <w:t>|         ... |                ... |           ... |                ... |</w:t>
      </w:r>
    </w:p>
    <w:p w14:paraId="55E375A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30</w:t>
      </w:r>
      <w:proofErr w:type="gramStart"/>
      <w:r>
        <w:rPr>
          <w:rFonts w:ascii="Consolas" w:hAnsi="Consolas" w:cs="Arial"/>
          <w:sz w:val="18"/>
        </w:rPr>
        <w:t>|  40</w:t>
      </w:r>
      <w:proofErr w:type="gramEnd"/>
      <w:r>
        <w:rPr>
          <w:rFonts w:ascii="Consolas" w:hAnsi="Consolas" w:cs="Arial"/>
          <w:sz w:val="18"/>
        </w:rPr>
        <w:t>|         ... |                ... |           ... |                ... |</w:t>
      </w:r>
    </w:p>
    <w:p w14:paraId="6E5A69B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40</w:t>
      </w:r>
      <w:proofErr w:type="gramStart"/>
      <w:r>
        <w:rPr>
          <w:rFonts w:ascii="Consolas" w:hAnsi="Consolas" w:cs="Arial"/>
          <w:sz w:val="18"/>
        </w:rPr>
        <w:t>|  50</w:t>
      </w:r>
      <w:proofErr w:type="gramEnd"/>
      <w:r>
        <w:rPr>
          <w:rFonts w:ascii="Consolas" w:hAnsi="Consolas" w:cs="Arial"/>
          <w:sz w:val="18"/>
        </w:rPr>
        <w:t>|         ... |                ... |           ... |                ... |</w:t>
      </w:r>
    </w:p>
    <w:p w14:paraId="11A2087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</w:t>
      </w:r>
    </w:p>
    <w:p w14:paraId="6520E28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B638EDB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Bending Stresses due to Blast Load:</w:t>
      </w:r>
    </w:p>
    <w:p w14:paraId="685FF1D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1DC3C1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|    |    Bending |</w:t>
      </w:r>
    </w:p>
    <w:p w14:paraId="0946387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From| To |     Stress |</w:t>
      </w:r>
    </w:p>
    <w:p w14:paraId="6716F85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|    |     N./mm² |</w:t>
      </w:r>
    </w:p>
    <w:p w14:paraId="3472CE7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</w:t>
      </w:r>
    </w:p>
    <w:p w14:paraId="2FEB5C2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10</w:t>
      </w:r>
      <w:proofErr w:type="gramStart"/>
      <w:r>
        <w:rPr>
          <w:rFonts w:ascii="Consolas" w:hAnsi="Consolas" w:cs="Arial"/>
          <w:sz w:val="18"/>
        </w:rPr>
        <w:t>|  20</w:t>
      </w:r>
      <w:proofErr w:type="gramEnd"/>
      <w:r>
        <w:rPr>
          <w:rFonts w:ascii="Consolas" w:hAnsi="Consolas" w:cs="Arial"/>
          <w:sz w:val="18"/>
        </w:rPr>
        <w:t>|        ... |</w:t>
      </w:r>
    </w:p>
    <w:p w14:paraId="4C0422B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20|Legs|        ... |</w:t>
      </w:r>
    </w:p>
    <w:p w14:paraId="340BFF1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Legs</w:t>
      </w:r>
      <w:proofErr w:type="gramStart"/>
      <w:r>
        <w:rPr>
          <w:rFonts w:ascii="Consolas" w:hAnsi="Consolas" w:cs="Arial"/>
          <w:sz w:val="18"/>
        </w:rPr>
        <w:t>|  30</w:t>
      </w:r>
      <w:proofErr w:type="gramEnd"/>
      <w:r>
        <w:rPr>
          <w:rFonts w:ascii="Consolas" w:hAnsi="Consolas" w:cs="Arial"/>
          <w:sz w:val="18"/>
        </w:rPr>
        <w:t>|        ... |</w:t>
      </w:r>
    </w:p>
    <w:p w14:paraId="5FCEE5E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30</w:t>
      </w:r>
      <w:proofErr w:type="gramStart"/>
      <w:r>
        <w:rPr>
          <w:rFonts w:ascii="Consolas" w:hAnsi="Consolas" w:cs="Arial"/>
          <w:sz w:val="18"/>
        </w:rPr>
        <w:t>|  40</w:t>
      </w:r>
      <w:proofErr w:type="gramEnd"/>
      <w:r>
        <w:rPr>
          <w:rFonts w:ascii="Consolas" w:hAnsi="Consolas" w:cs="Arial"/>
          <w:sz w:val="18"/>
        </w:rPr>
        <w:t>|        ... |</w:t>
      </w:r>
    </w:p>
    <w:p w14:paraId="61969B7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40</w:t>
      </w:r>
      <w:proofErr w:type="gramStart"/>
      <w:r>
        <w:rPr>
          <w:rFonts w:ascii="Consolas" w:hAnsi="Consolas" w:cs="Arial"/>
          <w:sz w:val="18"/>
        </w:rPr>
        <w:t>|  50</w:t>
      </w:r>
      <w:proofErr w:type="gramEnd"/>
      <w:r>
        <w:rPr>
          <w:rFonts w:ascii="Consolas" w:hAnsi="Consolas" w:cs="Arial"/>
          <w:sz w:val="18"/>
        </w:rPr>
        <w:t>|        ... |</w:t>
      </w:r>
    </w:p>
    <w:p w14:paraId="6547195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</w:t>
      </w:r>
    </w:p>
    <w:p w14:paraId="6BC58392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DD39839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FF"/>
          <w:sz w:val="18"/>
        </w:rPr>
        <w:t>PV Elite is a trademark of Hexagon AB, 2024, All rights reserved.</w:t>
      </w:r>
    </w:p>
    <w:p w14:paraId="4D3B2F15" w14:textId="77777777" w:rsidR="000D0DAD" w:rsidRDefault="000D0DAD" w:rsidP="000D0DAD">
      <w:pPr>
        <w:rPr>
          <w:rFonts w:ascii="Consolas" w:hAnsi="Consolas" w:cs="Arial"/>
          <w:sz w:val="18"/>
        </w:rPr>
        <w:sectPr w:rsidR="000D0DAD" w:rsidSect="000D0DAD">
          <w:headerReference w:type="default" r:id="rId38"/>
          <w:pgSz w:w="12240" w:h="15840" w:code="1"/>
          <w:pgMar w:top="1440" w:right="504" w:bottom="720" w:left="360" w:header="720" w:footer="720" w:gutter="720"/>
          <w:cols w:space="720"/>
          <w:docGrid w:linePitch="272"/>
        </w:sectPr>
      </w:pPr>
    </w:p>
    <w:p w14:paraId="01FE1374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Consolas" w:hAnsi="Consolas" w:cs="Arial"/>
          <w:sz w:val="18"/>
        </w:rPr>
        <w:lastRenderedPageBreak/>
        <w:fldChar w:fldCharType="begin"/>
      </w:r>
      <w:r w:rsidRPr="000D0DAD">
        <w:rPr>
          <w:rFonts w:ascii="Consolas" w:hAnsi="Consolas" w:cs="Arial"/>
          <w:sz w:val="18"/>
        </w:rPr>
        <w:instrText xml:space="preserve"> TC "</w:instrText>
      </w:r>
      <w:bookmarkStart w:id="27" w:name="_Toc192856505"/>
      <w:r w:rsidRPr="000D0DAD">
        <w:rPr>
          <w:rFonts w:ascii="Consolas" w:hAnsi="Consolas" w:cs="Arial"/>
          <w:sz w:val="18"/>
        </w:rPr>
        <w:instrText>Stress due to Combined Loads:</w:instrText>
      </w:r>
      <w:bookmarkEnd w:id="27"/>
      <w:r w:rsidRPr="000D0DAD">
        <w:rPr>
          <w:rFonts w:ascii="Consolas" w:hAnsi="Consolas" w:cs="Arial"/>
          <w:sz w:val="18"/>
        </w:rPr>
        <w:instrText xml:space="preserve">" /f C </w:instrText>
      </w:r>
      <w:r w:rsidRPr="000D0DAD">
        <w:rPr>
          <w:rFonts w:ascii="Consolas" w:hAnsi="Consolas" w:cs="Arial"/>
          <w:sz w:val="18"/>
        </w:rPr>
        <w:fldChar w:fldCharType="end"/>
      </w:r>
    </w:p>
    <w:p w14:paraId="3EAB3FF3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Stress Combination Load Cases for Vertical Vessels:</w:t>
      </w:r>
    </w:p>
    <w:p w14:paraId="7108A86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CD491C0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  <w:u w:val="single"/>
        </w:rPr>
        <w:t>Load Case Definition Key</w:t>
      </w:r>
    </w:p>
    <w:p w14:paraId="7345C2C6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B98E07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IP = Longitudinal Stress due to </w:t>
      </w:r>
      <w:proofErr w:type="gramStart"/>
      <w:r>
        <w:rPr>
          <w:rFonts w:ascii="Consolas" w:hAnsi="Consolas" w:cs="Arial"/>
          <w:sz w:val="18"/>
        </w:rPr>
        <w:t>Internal  Pressure</w:t>
      </w:r>
      <w:proofErr w:type="gramEnd"/>
    </w:p>
    <w:p w14:paraId="02C934E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EP = Longitudinal Stress due to </w:t>
      </w:r>
      <w:proofErr w:type="gramStart"/>
      <w:r>
        <w:rPr>
          <w:rFonts w:ascii="Consolas" w:hAnsi="Consolas" w:cs="Arial"/>
          <w:sz w:val="18"/>
        </w:rPr>
        <w:t>External  Pressure</w:t>
      </w:r>
      <w:proofErr w:type="gramEnd"/>
    </w:p>
    <w:p w14:paraId="7ED19E0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HP = Longitudinal Stress due to Hydrotest Pressure</w:t>
      </w:r>
    </w:p>
    <w:p w14:paraId="46A997F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NP = No Pressure</w:t>
      </w:r>
    </w:p>
    <w:p w14:paraId="3DC6361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EW = Longitudinal Stress due to Weight (No Liquid)</w:t>
      </w:r>
    </w:p>
    <w:p w14:paraId="5F9D162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OW = Longitudinal Stress due to Weight (Operating)</w:t>
      </w:r>
    </w:p>
    <w:p w14:paraId="5D2BE1C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HW = Longitudinal Stress due to Weight (Hydrotest)</w:t>
      </w:r>
    </w:p>
    <w:p w14:paraId="3E5FA45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WI = Bending Stress due to Wind Moment (Operating)</w:t>
      </w:r>
    </w:p>
    <w:p w14:paraId="32DD716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EQ = Bending Stress due to Earthquake Moment (Operating)</w:t>
      </w:r>
    </w:p>
    <w:p w14:paraId="38D8735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EE = Bending Stress due to Earthquake Moment (Empty)</w:t>
      </w:r>
    </w:p>
    <w:p w14:paraId="66F95AB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HI = Bending Stress due to Wind Moment (Hydrotest)</w:t>
      </w:r>
    </w:p>
    <w:p w14:paraId="73593C5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HE = Bending Stress due to Earthquake Moment (Hydrotest)</w:t>
      </w:r>
    </w:p>
    <w:p w14:paraId="64C3860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WE = Bending Stress due to Wind Moment (Empty) (no CA)</w:t>
      </w:r>
    </w:p>
    <w:p w14:paraId="2F03FC2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WF = Bending Stress due to Wind Moment (Filled) (no CA)</w:t>
      </w:r>
    </w:p>
    <w:p w14:paraId="729F00F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CW = Longitudinal Stress due to Weight (Empty) (no CA)</w:t>
      </w:r>
    </w:p>
    <w:p w14:paraId="2BF79AE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VO = Bending Stress due to Vortex Shedding Loads </w:t>
      </w:r>
      <w:proofErr w:type="gramStart"/>
      <w:r>
        <w:rPr>
          <w:rFonts w:ascii="Consolas" w:hAnsi="Consolas" w:cs="Arial"/>
          <w:sz w:val="18"/>
        </w:rPr>
        <w:t xml:space="preserve">( </w:t>
      </w:r>
      <w:proofErr w:type="spellStart"/>
      <w:r>
        <w:rPr>
          <w:rFonts w:ascii="Consolas" w:hAnsi="Consolas" w:cs="Arial"/>
          <w:sz w:val="18"/>
        </w:rPr>
        <w:t>Ope</w:t>
      </w:r>
      <w:proofErr w:type="spellEnd"/>
      <w:proofErr w:type="gramEnd"/>
      <w:r>
        <w:rPr>
          <w:rFonts w:ascii="Consolas" w:hAnsi="Consolas" w:cs="Arial"/>
          <w:sz w:val="18"/>
        </w:rPr>
        <w:t xml:space="preserve"> )</w:t>
      </w:r>
    </w:p>
    <w:p w14:paraId="2BE4873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VE = Bending Stress due to Vortex Shedding Loads </w:t>
      </w:r>
      <w:proofErr w:type="gramStart"/>
      <w:r>
        <w:rPr>
          <w:rFonts w:ascii="Consolas" w:hAnsi="Consolas" w:cs="Arial"/>
          <w:sz w:val="18"/>
        </w:rPr>
        <w:t>( Emp</w:t>
      </w:r>
      <w:proofErr w:type="gramEnd"/>
      <w:r>
        <w:rPr>
          <w:rFonts w:ascii="Consolas" w:hAnsi="Consolas" w:cs="Arial"/>
          <w:sz w:val="18"/>
        </w:rPr>
        <w:t xml:space="preserve"> )</w:t>
      </w:r>
    </w:p>
    <w:p w14:paraId="3511379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VF = Bending Stress due to Vortex Shedding Loads </w:t>
      </w:r>
      <w:proofErr w:type="gramStart"/>
      <w:r>
        <w:rPr>
          <w:rFonts w:ascii="Consolas" w:hAnsi="Consolas" w:cs="Arial"/>
          <w:sz w:val="18"/>
        </w:rPr>
        <w:t>( Test</w:t>
      </w:r>
      <w:proofErr w:type="gramEnd"/>
      <w:r>
        <w:rPr>
          <w:rFonts w:ascii="Consolas" w:hAnsi="Consolas" w:cs="Arial"/>
          <w:sz w:val="18"/>
        </w:rPr>
        <w:t xml:space="preserve"> No CA. )</w:t>
      </w:r>
    </w:p>
    <w:p w14:paraId="247C9CE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FW = Axial Stress due to Vertical Forces for the Wind Case</w:t>
      </w:r>
    </w:p>
    <w:p w14:paraId="6D4B6BC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FS = Axial Stress due to Vertical Forces for the Seismic Case</w:t>
      </w:r>
    </w:p>
    <w:p w14:paraId="438CEA4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BW = Bending Stress due to Lat. Forces for the Wind Case, Corroded</w:t>
      </w:r>
    </w:p>
    <w:p w14:paraId="32D0E41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BS = Bending Stress due to Lat. Forces for the Seismic Case, Corroded</w:t>
      </w:r>
    </w:p>
    <w:p w14:paraId="22A839B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BN = Bending Stress due to Lat. Forces for the Wind Case, </w:t>
      </w:r>
      <w:proofErr w:type="spellStart"/>
      <w:r>
        <w:rPr>
          <w:rFonts w:ascii="Consolas" w:hAnsi="Consolas" w:cs="Arial"/>
          <w:sz w:val="18"/>
        </w:rPr>
        <w:t>UnCorroded</w:t>
      </w:r>
      <w:proofErr w:type="spellEnd"/>
    </w:p>
    <w:p w14:paraId="3B99A7F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BU = Bending Stress due to Lat. Forces for the Seismic Case, </w:t>
      </w:r>
      <w:proofErr w:type="spellStart"/>
      <w:r>
        <w:rPr>
          <w:rFonts w:ascii="Consolas" w:hAnsi="Consolas" w:cs="Arial"/>
          <w:sz w:val="18"/>
        </w:rPr>
        <w:t>UnCorroded</w:t>
      </w:r>
      <w:proofErr w:type="spellEnd"/>
    </w:p>
    <w:p w14:paraId="5ACEE9A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BL = Bending Stress due to Blast Loads, Corroded</w:t>
      </w:r>
    </w:p>
    <w:p w14:paraId="18A07B3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FE3110B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  <w:u w:val="single"/>
        </w:rPr>
        <w:t>General Notes:</w:t>
      </w:r>
    </w:p>
    <w:p w14:paraId="0FD319E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7400CC4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Case types HI and HE are in the Corroded condition.</w:t>
      </w:r>
    </w:p>
    <w:p w14:paraId="4A8AE97B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5FF0276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Case types WE, WF, and CW are in the Un-Corroded condition.</w:t>
      </w:r>
    </w:p>
    <w:p w14:paraId="6CE40A59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BF2FC62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A blank stress and stress ratio indicates that the corresponding stress comprising</w:t>
      </w:r>
    </w:p>
    <w:p w14:paraId="6FA53722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those components that did not contribute to that type of stress.</w:t>
      </w:r>
    </w:p>
    <w:p w14:paraId="47E08B11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B1CF07E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An asterisk (*) in the final column denotes overstress.</w:t>
      </w:r>
    </w:p>
    <w:p w14:paraId="6F02DDF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DB8C1B9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</w:rPr>
        <w:t xml:space="preserve">Analysis of Load Case </w:t>
      </w:r>
      <w:proofErr w:type="gramStart"/>
      <w:r w:rsidRPr="000D0DAD">
        <w:rPr>
          <w:rFonts w:ascii="Tahoma" w:hAnsi="Consolas" w:cs="Arial"/>
          <w:color w:val="000000"/>
          <w:sz w:val="18"/>
        </w:rPr>
        <w:t>1 :</w:t>
      </w:r>
      <w:proofErr w:type="gramEnd"/>
      <w:r w:rsidRPr="000D0DAD">
        <w:rPr>
          <w:rFonts w:ascii="Tahoma" w:hAnsi="Consolas" w:cs="Arial"/>
          <w:color w:val="000000"/>
          <w:sz w:val="18"/>
        </w:rPr>
        <w:t xml:space="preserve"> NP+EW+WI+FW+BW</w:t>
      </w:r>
    </w:p>
    <w:p w14:paraId="4A166EF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From     Tensile    All. Tens.     Comp.      All. Comp.    Tens.    Comp.</w:t>
      </w:r>
    </w:p>
    <w:p w14:paraId="0623DA6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Node      Stress     </w:t>
      </w:r>
      <w:proofErr w:type="spellStart"/>
      <w:r>
        <w:rPr>
          <w:rFonts w:ascii="Consolas" w:hAnsi="Consolas" w:cs="Arial"/>
          <w:sz w:val="18"/>
        </w:rPr>
        <w:t>Stress</w:t>
      </w:r>
      <w:proofErr w:type="spellEnd"/>
      <w:r>
        <w:rPr>
          <w:rFonts w:ascii="Consolas" w:hAnsi="Consolas" w:cs="Arial"/>
          <w:sz w:val="18"/>
        </w:rPr>
        <w:t xml:space="preserve">       </w:t>
      </w:r>
      <w:proofErr w:type="spellStart"/>
      <w:r>
        <w:rPr>
          <w:rFonts w:ascii="Consolas" w:hAnsi="Consolas" w:cs="Arial"/>
          <w:sz w:val="18"/>
        </w:rPr>
        <w:t>Stress</w:t>
      </w:r>
      <w:proofErr w:type="spellEnd"/>
      <w:r>
        <w:rPr>
          <w:rFonts w:ascii="Consolas" w:hAnsi="Consolas" w:cs="Arial"/>
          <w:sz w:val="18"/>
        </w:rPr>
        <w:t xml:space="preserve">       </w:t>
      </w:r>
      <w:proofErr w:type="spellStart"/>
      <w:r>
        <w:rPr>
          <w:rFonts w:ascii="Consolas" w:hAnsi="Consolas" w:cs="Arial"/>
          <w:sz w:val="18"/>
        </w:rPr>
        <w:t>Stress</w:t>
      </w:r>
      <w:proofErr w:type="spellEnd"/>
      <w:r>
        <w:rPr>
          <w:rFonts w:ascii="Consolas" w:hAnsi="Consolas" w:cs="Arial"/>
          <w:sz w:val="18"/>
        </w:rPr>
        <w:t xml:space="preserve">       Ratio    </w:t>
      </w:r>
      <w:proofErr w:type="spellStart"/>
      <w:r>
        <w:rPr>
          <w:rFonts w:ascii="Consolas" w:hAnsi="Consolas" w:cs="Arial"/>
          <w:sz w:val="18"/>
        </w:rPr>
        <w:t>Ratio</w:t>
      </w:r>
      <w:proofErr w:type="spellEnd"/>
    </w:p>
    <w:p w14:paraId="25A4B85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</w:t>
      </w:r>
    </w:p>
    <w:p w14:paraId="3811536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10       0.01        120.60     -0.01           87.10   0.0001   0.0001</w:t>
      </w:r>
    </w:p>
    <w:p w14:paraId="4C8B74B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       0.23        120.55     -0.15           87.10   0.0019   0.0017</w:t>
      </w:r>
    </w:p>
    <w:p w14:paraId="63402D2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                   120.55     -0.59           87.10            0.0068</w:t>
      </w:r>
    </w:p>
    <w:p w14:paraId="2C895AF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0BA95AF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</w:rPr>
        <w:t xml:space="preserve">Analysis of Load Case </w:t>
      </w:r>
      <w:proofErr w:type="gramStart"/>
      <w:r w:rsidRPr="000D0DAD">
        <w:rPr>
          <w:rFonts w:ascii="Tahoma" w:hAnsi="Consolas" w:cs="Arial"/>
          <w:color w:val="000000"/>
          <w:sz w:val="18"/>
        </w:rPr>
        <w:t>2 :</w:t>
      </w:r>
      <w:proofErr w:type="gramEnd"/>
      <w:r w:rsidRPr="000D0DAD">
        <w:rPr>
          <w:rFonts w:ascii="Tahoma" w:hAnsi="Consolas" w:cs="Arial"/>
          <w:color w:val="000000"/>
          <w:sz w:val="18"/>
        </w:rPr>
        <w:t xml:space="preserve"> NP+EW+EE+FS+BS</w:t>
      </w:r>
    </w:p>
    <w:p w14:paraId="12083F0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From     Tensile    All. Tens.     Comp.      All. Comp.    Tens.    Comp.</w:t>
      </w:r>
    </w:p>
    <w:p w14:paraId="48F376E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Node      Stress     </w:t>
      </w:r>
      <w:proofErr w:type="spellStart"/>
      <w:r>
        <w:rPr>
          <w:rFonts w:ascii="Consolas" w:hAnsi="Consolas" w:cs="Arial"/>
          <w:sz w:val="18"/>
        </w:rPr>
        <w:t>Stress</w:t>
      </w:r>
      <w:proofErr w:type="spellEnd"/>
      <w:r>
        <w:rPr>
          <w:rFonts w:ascii="Consolas" w:hAnsi="Consolas" w:cs="Arial"/>
          <w:sz w:val="18"/>
        </w:rPr>
        <w:t xml:space="preserve">       </w:t>
      </w:r>
      <w:proofErr w:type="spellStart"/>
      <w:r>
        <w:rPr>
          <w:rFonts w:ascii="Consolas" w:hAnsi="Consolas" w:cs="Arial"/>
          <w:sz w:val="18"/>
        </w:rPr>
        <w:t>Stress</w:t>
      </w:r>
      <w:proofErr w:type="spellEnd"/>
      <w:r>
        <w:rPr>
          <w:rFonts w:ascii="Consolas" w:hAnsi="Consolas" w:cs="Arial"/>
          <w:sz w:val="18"/>
        </w:rPr>
        <w:t xml:space="preserve">       </w:t>
      </w:r>
      <w:proofErr w:type="spellStart"/>
      <w:r>
        <w:rPr>
          <w:rFonts w:ascii="Consolas" w:hAnsi="Consolas" w:cs="Arial"/>
          <w:sz w:val="18"/>
        </w:rPr>
        <w:t>Stress</w:t>
      </w:r>
      <w:proofErr w:type="spellEnd"/>
      <w:r>
        <w:rPr>
          <w:rFonts w:ascii="Consolas" w:hAnsi="Consolas" w:cs="Arial"/>
          <w:sz w:val="18"/>
        </w:rPr>
        <w:t xml:space="preserve">       Ratio    </w:t>
      </w:r>
      <w:proofErr w:type="spellStart"/>
      <w:r>
        <w:rPr>
          <w:rFonts w:ascii="Consolas" w:hAnsi="Consolas" w:cs="Arial"/>
          <w:sz w:val="18"/>
        </w:rPr>
        <w:t>Ratio</w:t>
      </w:r>
      <w:proofErr w:type="spellEnd"/>
    </w:p>
    <w:p w14:paraId="58797E6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</w:t>
      </w:r>
    </w:p>
    <w:p w14:paraId="5F3097C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10       0.01        120.60     -0.01           87.10   0.0001   0.0001</w:t>
      </w:r>
    </w:p>
    <w:p w14:paraId="3B1CFAF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       0.22        120.55     -0.14           87.10   0.0018   0.0017</w:t>
      </w:r>
    </w:p>
    <w:p w14:paraId="2F07D2A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       0.13        120.55     -0.75           87.10   0.0011   0.0086</w:t>
      </w:r>
    </w:p>
    <w:p w14:paraId="25266A81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4A599C9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</w:rPr>
        <w:t xml:space="preserve">Analysis of Load Case </w:t>
      </w:r>
      <w:proofErr w:type="gramStart"/>
      <w:r w:rsidRPr="000D0DAD">
        <w:rPr>
          <w:rFonts w:ascii="Tahoma" w:hAnsi="Consolas" w:cs="Arial"/>
          <w:color w:val="000000"/>
          <w:sz w:val="18"/>
        </w:rPr>
        <w:t>3 :</w:t>
      </w:r>
      <w:proofErr w:type="gramEnd"/>
      <w:r w:rsidRPr="000D0DAD">
        <w:rPr>
          <w:rFonts w:ascii="Tahoma" w:hAnsi="Consolas" w:cs="Arial"/>
          <w:color w:val="000000"/>
          <w:sz w:val="18"/>
        </w:rPr>
        <w:t xml:space="preserve"> NP+OW+WI+FW+BW</w:t>
      </w:r>
    </w:p>
    <w:p w14:paraId="3A155CC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From     Tensile    All. Tens.     Comp.      All. Comp.    Tens.    Comp.</w:t>
      </w:r>
    </w:p>
    <w:p w14:paraId="4DF1D9E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Node      Stress     </w:t>
      </w:r>
      <w:proofErr w:type="spellStart"/>
      <w:r>
        <w:rPr>
          <w:rFonts w:ascii="Consolas" w:hAnsi="Consolas" w:cs="Arial"/>
          <w:sz w:val="18"/>
        </w:rPr>
        <w:t>Stress</w:t>
      </w:r>
      <w:proofErr w:type="spellEnd"/>
      <w:r>
        <w:rPr>
          <w:rFonts w:ascii="Consolas" w:hAnsi="Consolas" w:cs="Arial"/>
          <w:sz w:val="18"/>
        </w:rPr>
        <w:t xml:space="preserve">       </w:t>
      </w:r>
      <w:proofErr w:type="spellStart"/>
      <w:r>
        <w:rPr>
          <w:rFonts w:ascii="Consolas" w:hAnsi="Consolas" w:cs="Arial"/>
          <w:sz w:val="18"/>
        </w:rPr>
        <w:t>Stress</w:t>
      </w:r>
      <w:proofErr w:type="spellEnd"/>
      <w:r>
        <w:rPr>
          <w:rFonts w:ascii="Consolas" w:hAnsi="Consolas" w:cs="Arial"/>
          <w:sz w:val="18"/>
        </w:rPr>
        <w:t xml:space="preserve">       </w:t>
      </w:r>
      <w:proofErr w:type="spellStart"/>
      <w:r>
        <w:rPr>
          <w:rFonts w:ascii="Consolas" w:hAnsi="Consolas" w:cs="Arial"/>
          <w:sz w:val="18"/>
        </w:rPr>
        <w:t>Stress</w:t>
      </w:r>
      <w:proofErr w:type="spellEnd"/>
      <w:r>
        <w:rPr>
          <w:rFonts w:ascii="Consolas" w:hAnsi="Consolas" w:cs="Arial"/>
          <w:sz w:val="18"/>
        </w:rPr>
        <w:t xml:space="preserve">       Ratio    </w:t>
      </w:r>
      <w:proofErr w:type="spellStart"/>
      <w:r>
        <w:rPr>
          <w:rFonts w:ascii="Consolas" w:hAnsi="Consolas" w:cs="Arial"/>
          <w:sz w:val="18"/>
        </w:rPr>
        <w:t>Ratio</w:t>
      </w:r>
      <w:proofErr w:type="spellEnd"/>
    </w:p>
    <w:p w14:paraId="0C97410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lastRenderedPageBreak/>
        <w:t xml:space="preserve"> --------------------------------------------------------------------------</w:t>
      </w:r>
    </w:p>
    <w:p w14:paraId="2CA3C0D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10       0.01        120.60     -0.01           87.10   0.0001   0.0001</w:t>
      </w:r>
    </w:p>
    <w:p w14:paraId="5D39D92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       0.26        120.55     -0.12           87.10   0.0021   0.0014</w:t>
      </w:r>
    </w:p>
    <w:p w14:paraId="520E7D3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       0.03        120.55     -0.53           87.10   0.0003   0.0061</w:t>
      </w:r>
    </w:p>
    <w:p w14:paraId="6721F42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01B84DC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</w:rPr>
        <w:t xml:space="preserve">Analysis of Load Case </w:t>
      </w:r>
      <w:proofErr w:type="gramStart"/>
      <w:r w:rsidRPr="000D0DAD">
        <w:rPr>
          <w:rFonts w:ascii="Tahoma" w:hAnsi="Consolas" w:cs="Arial"/>
          <w:color w:val="000000"/>
          <w:sz w:val="18"/>
        </w:rPr>
        <w:t>4 :</w:t>
      </w:r>
      <w:proofErr w:type="gramEnd"/>
      <w:r w:rsidRPr="000D0DAD">
        <w:rPr>
          <w:rFonts w:ascii="Tahoma" w:hAnsi="Consolas" w:cs="Arial"/>
          <w:color w:val="000000"/>
          <w:sz w:val="18"/>
        </w:rPr>
        <w:t xml:space="preserve"> NP+OW+EQ+FS+BS</w:t>
      </w:r>
    </w:p>
    <w:p w14:paraId="7C677E8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From     Tensile    All. Tens.     Comp.      All. Comp.    Tens.    Comp.</w:t>
      </w:r>
    </w:p>
    <w:p w14:paraId="0D049DE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Node      Stress     </w:t>
      </w:r>
      <w:proofErr w:type="spellStart"/>
      <w:r>
        <w:rPr>
          <w:rFonts w:ascii="Consolas" w:hAnsi="Consolas" w:cs="Arial"/>
          <w:sz w:val="18"/>
        </w:rPr>
        <w:t>Stress</w:t>
      </w:r>
      <w:proofErr w:type="spellEnd"/>
      <w:r>
        <w:rPr>
          <w:rFonts w:ascii="Consolas" w:hAnsi="Consolas" w:cs="Arial"/>
          <w:sz w:val="18"/>
        </w:rPr>
        <w:t xml:space="preserve">       </w:t>
      </w:r>
      <w:proofErr w:type="spellStart"/>
      <w:r>
        <w:rPr>
          <w:rFonts w:ascii="Consolas" w:hAnsi="Consolas" w:cs="Arial"/>
          <w:sz w:val="18"/>
        </w:rPr>
        <w:t>Stress</w:t>
      </w:r>
      <w:proofErr w:type="spellEnd"/>
      <w:r>
        <w:rPr>
          <w:rFonts w:ascii="Consolas" w:hAnsi="Consolas" w:cs="Arial"/>
          <w:sz w:val="18"/>
        </w:rPr>
        <w:t xml:space="preserve">       </w:t>
      </w:r>
      <w:proofErr w:type="spellStart"/>
      <w:r>
        <w:rPr>
          <w:rFonts w:ascii="Consolas" w:hAnsi="Consolas" w:cs="Arial"/>
          <w:sz w:val="18"/>
        </w:rPr>
        <w:t>Stress</w:t>
      </w:r>
      <w:proofErr w:type="spellEnd"/>
      <w:r>
        <w:rPr>
          <w:rFonts w:ascii="Consolas" w:hAnsi="Consolas" w:cs="Arial"/>
          <w:sz w:val="18"/>
        </w:rPr>
        <w:t xml:space="preserve">       Ratio    </w:t>
      </w:r>
      <w:proofErr w:type="spellStart"/>
      <w:r>
        <w:rPr>
          <w:rFonts w:ascii="Consolas" w:hAnsi="Consolas" w:cs="Arial"/>
          <w:sz w:val="18"/>
        </w:rPr>
        <w:t>Ratio</w:t>
      </w:r>
      <w:proofErr w:type="spellEnd"/>
    </w:p>
    <w:p w14:paraId="317C3B1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</w:t>
      </w:r>
    </w:p>
    <w:p w14:paraId="722201A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10       0.01        120.60     -0.01           87.10   0.0001   0.0001</w:t>
      </w:r>
    </w:p>
    <w:p w14:paraId="37D60F3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       0.25        120.55     -0.12           87.10   0.0021   0.0013</w:t>
      </w:r>
    </w:p>
    <w:p w14:paraId="00F1A43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       0.44        120.55     -0.93           87.10   0.0036   0.0107</w:t>
      </w:r>
    </w:p>
    <w:p w14:paraId="3BFAF192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0B6D867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</w:rPr>
        <w:t xml:space="preserve">Analysis of Load Case </w:t>
      </w:r>
      <w:proofErr w:type="gramStart"/>
      <w:r w:rsidRPr="000D0DAD">
        <w:rPr>
          <w:rFonts w:ascii="Tahoma" w:hAnsi="Consolas" w:cs="Arial"/>
          <w:color w:val="000000"/>
          <w:sz w:val="18"/>
        </w:rPr>
        <w:t>5 :</w:t>
      </w:r>
      <w:proofErr w:type="gramEnd"/>
      <w:r w:rsidRPr="000D0DAD">
        <w:rPr>
          <w:rFonts w:ascii="Tahoma" w:hAnsi="Consolas" w:cs="Arial"/>
          <w:color w:val="000000"/>
          <w:sz w:val="18"/>
        </w:rPr>
        <w:t xml:space="preserve"> NP+HW+HI</w:t>
      </w:r>
    </w:p>
    <w:p w14:paraId="3E5A1A3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From     Tensile    All. Tens.     Comp.      All. Comp.    Tens.    Comp.</w:t>
      </w:r>
    </w:p>
    <w:p w14:paraId="65E1C83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Node      Stress     </w:t>
      </w:r>
      <w:proofErr w:type="spellStart"/>
      <w:r>
        <w:rPr>
          <w:rFonts w:ascii="Consolas" w:hAnsi="Consolas" w:cs="Arial"/>
          <w:sz w:val="18"/>
        </w:rPr>
        <w:t>Stress</w:t>
      </w:r>
      <w:proofErr w:type="spellEnd"/>
      <w:r>
        <w:rPr>
          <w:rFonts w:ascii="Consolas" w:hAnsi="Consolas" w:cs="Arial"/>
          <w:sz w:val="18"/>
        </w:rPr>
        <w:t xml:space="preserve">       </w:t>
      </w:r>
      <w:proofErr w:type="spellStart"/>
      <w:r>
        <w:rPr>
          <w:rFonts w:ascii="Consolas" w:hAnsi="Consolas" w:cs="Arial"/>
          <w:sz w:val="18"/>
        </w:rPr>
        <w:t>Stress</w:t>
      </w:r>
      <w:proofErr w:type="spellEnd"/>
      <w:r>
        <w:rPr>
          <w:rFonts w:ascii="Consolas" w:hAnsi="Consolas" w:cs="Arial"/>
          <w:sz w:val="18"/>
        </w:rPr>
        <w:t xml:space="preserve">       </w:t>
      </w:r>
      <w:proofErr w:type="spellStart"/>
      <w:r>
        <w:rPr>
          <w:rFonts w:ascii="Consolas" w:hAnsi="Consolas" w:cs="Arial"/>
          <w:sz w:val="18"/>
        </w:rPr>
        <w:t>Stress</w:t>
      </w:r>
      <w:proofErr w:type="spellEnd"/>
      <w:r>
        <w:rPr>
          <w:rFonts w:ascii="Consolas" w:hAnsi="Consolas" w:cs="Arial"/>
          <w:sz w:val="18"/>
        </w:rPr>
        <w:t xml:space="preserve">       Ratio    </w:t>
      </w:r>
      <w:proofErr w:type="spellStart"/>
      <w:r>
        <w:rPr>
          <w:rFonts w:ascii="Consolas" w:hAnsi="Consolas" w:cs="Arial"/>
          <w:sz w:val="18"/>
        </w:rPr>
        <w:t>Ratio</w:t>
      </w:r>
      <w:proofErr w:type="spellEnd"/>
    </w:p>
    <w:p w14:paraId="2E5F64E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</w:t>
      </w:r>
    </w:p>
    <w:p w14:paraId="5CB9667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10       0.01        183.60     -0.01           96.06   0.0000   0.0001</w:t>
      </w:r>
    </w:p>
    <w:p w14:paraId="486D8B7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       0.25        183.60     -0.12           96.06   0.0014   0.0013</w:t>
      </w:r>
    </w:p>
    <w:p w14:paraId="0207AD8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                   183.60     -0.46           96.06            0.0048</w:t>
      </w:r>
    </w:p>
    <w:p w14:paraId="13130E91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034366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</w:rPr>
        <w:t xml:space="preserve">Analysis of Load Case </w:t>
      </w:r>
      <w:proofErr w:type="gramStart"/>
      <w:r w:rsidRPr="000D0DAD">
        <w:rPr>
          <w:rFonts w:ascii="Tahoma" w:hAnsi="Consolas" w:cs="Arial"/>
          <w:color w:val="000000"/>
          <w:sz w:val="18"/>
        </w:rPr>
        <w:t>6 :</w:t>
      </w:r>
      <w:proofErr w:type="gramEnd"/>
      <w:r w:rsidRPr="000D0DAD">
        <w:rPr>
          <w:rFonts w:ascii="Tahoma" w:hAnsi="Consolas" w:cs="Arial"/>
          <w:color w:val="000000"/>
          <w:sz w:val="18"/>
        </w:rPr>
        <w:t xml:space="preserve"> NP+HW+HE</w:t>
      </w:r>
    </w:p>
    <w:p w14:paraId="10A8AF7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From     Tensile    All. Tens.     Comp.      All. Comp.    Tens.    Comp.</w:t>
      </w:r>
    </w:p>
    <w:p w14:paraId="02BEBC7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Node      Stress     </w:t>
      </w:r>
      <w:proofErr w:type="spellStart"/>
      <w:r>
        <w:rPr>
          <w:rFonts w:ascii="Consolas" w:hAnsi="Consolas" w:cs="Arial"/>
          <w:sz w:val="18"/>
        </w:rPr>
        <w:t>Stress</w:t>
      </w:r>
      <w:proofErr w:type="spellEnd"/>
      <w:r>
        <w:rPr>
          <w:rFonts w:ascii="Consolas" w:hAnsi="Consolas" w:cs="Arial"/>
          <w:sz w:val="18"/>
        </w:rPr>
        <w:t xml:space="preserve">       </w:t>
      </w:r>
      <w:proofErr w:type="spellStart"/>
      <w:r>
        <w:rPr>
          <w:rFonts w:ascii="Consolas" w:hAnsi="Consolas" w:cs="Arial"/>
          <w:sz w:val="18"/>
        </w:rPr>
        <w:t>Stress</w:t>
      </w:r>
      <w:proofErr w:type="spellEnd"/>
      <w:r>
        <w:rPr>
          <w:rFonts w:ascii="Consolas" w:hAnsi="Consolas" w:cs="Arial"/>
          <w:sz w:val="18"/>
        </w:rPr>
        <w:t xml:space="preserve">       </w:t>
      </w:r>
      <w:proofErr w:type="spellStart"/>
      <w:r>
        <w:rPr>
          <w:rFonts w:ascii="Consolas" w:hAnsi="Consolas" w:cs="Arial"/>
          <w:sz w:val="18"/>
        </w:rPr>
        <w:t>Stress</w:t>
      </w:r>
      <w:proofErr w:type="spellEnd"/>
      <w:r>
        <w:rPr>
          <w:rFonts w:ascii="Consolas" w:hAnsi="Consolas" w:cs="Arial"/>
          <w:sz w:val="18"/>
        </w:rPr>
        <w:t xml:space="preserve">       Ratio    </w:t>
      </w:r>
      <w:proofErr w:type="spellStart"/>
      <w:r>
        <w:rPr>
          <w:rFonts w:ascii="Consolas" w:hAnsi="Consolas" w:cs="Arial"/>
          <w:sz w:val="18"/>
        </w:rPr>
        <w:t>Ratio</w:t>
      </w:r>
      <w:proofErr w:type="spellEnd"/>
    </w:p>
    <w:p w14:paraId="4D94F3C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</w:t>
      </w:r>
    </w:p>
    <w:p w14:paraId="47D3D0C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10       0.01        183.60     -0.01           96.06   0.0000   0.0001</w:t>
      </w:r>
    </w:p>
    <w:p w14:paraId="63E7F1B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       0.25        183.60     -0.12           96.06   0.0014   0.0012</w:t>
      </w:r>
    </w:p>
    <w:p w14:paraId="076316E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                   183.60     -0.33           96.06            0.0034</w:t>
      </w:r>
    </w:p>
    <w:p w14:paraId="4C939FBA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FF96D37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</w:rPr>
        <w:t xml:space="preserve">Analysis of Load Case </w:t>
      </w:r>
      <w:proofErr w:type="gramStart"/>
      <w:r w:rsidRPr="000D0DAD">
        <w:rPr>
          <w:rFonts w:ascii="Tahoma" w:hAnsi="Consolas" w:cs="Arial"/>
          <w:color w:val="000000"/>
          <w:sz w:val="18"/>
        </w:rPr>
        <w:t>7 :</w:t>
      </w:r>
      <w:proofErr w:type="gramEnd"/>
      <w:r w:rsidRPr="000D0DAD">
        <w:rPr>
          <w:rFonts w:ascii="Tahoma" w:hAnsi="Consolas" w:cs="Arial"/>
          <w:color w:val="000000"/>
          <w:sz w:val="18"/>
        </w:rPr>
        <w:t xml:space="preserve"> IP+OW+WI+FW+BW</w:t>
      </w:r>
    </w:p>
    <w:p w14:paraId="65FCEE1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From     Tensile    All. Tens.     Comp.      All. Comp.    Tens.    Comp.</w:t>
      </w:r>
    </w:p>
    <w:p w14:paraId="2103E75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Node      Stress     </w:t>
      </w:r>
      <w:proofErr w:type="spellStart"/>
      <w:r>
        <w:rPr>
          <w:rFonts w:ascii="Consolas" w:hAnsi="Consolas" w:cs="Arial"/>
          <w:sz w:val="18"/>
        </w:rPr>
        <w:t>Stress</w:t>
      </w:r>
      <w:proofErr w:type="spellEnd"/>
      <w:r>
        <w:rPr>
          <w:rFonts w:ascii="Consolas" w:hAnsi="Consolas" w:cs="Arial"/>
          <w:sz w:val="18"/>
        </w:rPr>
        <w:t xml:space="preserve">       </w:t>
      </w:r>
      <w:proofErr w:type="spellStart"/>
      <w:r>
        <w:rPr>
          <w:rFonts w:ascii="Consolas" w:hAnsi="Consolas" w:cs="Arial"/>
          <w:sz w:val="18"/>
        </w:rPr>
        <w:t>Stress</w:t>
      </w:r>
      <w:proofErr w:type="spellEnd"/>
      <w:r>
        <w:rPr>
          <w:rFonts w:ascii="Consolas" w:hAnsi="Consolas" w:cs="Arial"/>
          <w:sz w:val="18"/>
        </w:rPr>
        <w:t xml:space="preserve">       </w:t>
      </w:r>
      <w:proofErr w:type="spellStart"/>
      <w:r>
        <w:rPr>
          <w:rFonts w:ascii="Consolas" w:hAnsi="Consolas" w:cs="Arial"/>
          <w:sz w:val="18"/>
        </w:rPr>
        <w:t>Stress</w:t>
      </w:r>
      <w:proofErr w:type="spellEnd"/>
      <w:r>
        <w:rPr>
          <w:rFonts w:ascii="Consolas" w:hAnsi="Consolas" w:cs="Arial"/>
          <w:sz w:val="18"/>
        </w:rPr>
        <w:t xml:space="preserve">       Ratio    </w:t>
      </w:r>
      <w:proofErr w:type="spellStart"/>
      <w:r>
        <w:rPr>
          <w:rFonts w:ascii="Consolas" w:hAnsi="Consolas" w:cs="Arial"/>
          <w:sz w:val="18"/>
        </w:rPr>
        <w:t>Ratio</w:t>
      </w:r>
      <w:proofErr w:type="spellEnd"/>
    </w:p>
    <w:p w14:paraId="64A6F4C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</w:t>
      </w:r>
    </w:p>
    <w:p w14:paraId="137FE40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10       1.08        120.60                     87.10   0.0090</w:t>
      </w:r>
    </w:p>
    <w:p w14:paraId="3E2DC61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20       1.33        120.55                     87.10   0.0111</w:t>
      </w:r>
    </w:p>
    <w:p w14:paraId="33E4B0A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20       1.11        120.55                     87.10   0.0092</w:t>
      </w:r>
    </w:p>
    <w:p w14:paraId="62ECF96A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128A00E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</w:rPr>
        <w:t xml:space="preserve">Analysis of Load Case </w:t>
      </w:r>
      <w:proofErr w:type="gramStart"/>
      <w:r w:rsidRPr="000D0DAD">
        <w:rPr>
          <w:rFonts w:ascii="Tahoma" w:hAnsi="Consolas" w:cs="Arial"/>
          <w:color w:val="000000"/>
          <w:sz w:val="18"/>
        </w:rPr>
        <w:t>8 :</w:t>
      </w:r>
      <w:proofErr w:type="gramEnd"/>
      <w:r w:rsidRPr="000D0DAD">
        <w:rPr>
          <w:rFonts w:ascii="Tahoma" w:hAnsi="Consolas" w:cs="Arial"/>
          <w:color w:val="000000"/>
          <w:sz w:val="18"/>
        </w:rPr>
        <w:t xml:space="preserve"> IP+OW+EQ+FS+BS</w:t>
      </w:r>
    </w:p>
    <w:p w14:paraId="6E38B12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From     Tensile    All. Tens.     Comp.      All. Comp.    Tens.    Comp.</w:t>
      </w:r>
    </w:p>
    <w:p w14:paraId="124FC2F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Node      Stress     </w:t>
      </w:r>
      <w:proofErr w:type="spellStart"/>
      <w:r>
        <w:rPr>
          <w:rFonts w:ascii="Consolas" w:hAnsi="Consolas" w:cs="Arial"/>
          <w:sz w:val="18"/>
        </w:rPr>
        <w:t>Stress</w:t>
      </w:r>
      <w:proofErr w:type="spellEnd"/>
      <w:r>
        <w:rPr>
          <w:rFonts w:ascii="Consolas" w:hAnsi="Consolas" w:cs="Arial"/>
          <w:sz w:val="18"/>
        </w:rPr>
        <w:t xml:space="preserve">       </w:t>
      </w:r>
      <w:proofErr w:type="spellStart"/>
      <w:r>
        <w:rPr>
          <w:rFonts w:ascii="Consolas" w:hAnsi="Consolas" w:cs="Arial"/>
          <w:sz w:val="18"/>
        </w:rPr>
        <w:t>Stress</w:t>
      </w:r>
      <w:proofErr w:type="spellEnd"/>
      <w:r>
        <w:rPr>
          <w:rFonts w:ascii="Consolas" w:hAnsi="Consolas" w:cs="Arial"/>
          <w:sz w:val="18"/>
        </w:rPr>
        <w:t xml:space="preserve">       </w:t>
      </w:r>
      <w:proofErr w:type="spellStart"/>
      <w:r>
        <w:rPr>
          <w:rFonts w:ascii="Consolas" w:hAnsi="Consolas" w:cs="Arial"/>
          <w:sz w:val="18"/>
        </w:rPr>
        <w:t>Stress</w:t>
      </w:r>
      <w:proofErr w:type="spellEnd"/>
      <w:r>
        <w:rPr>
          <w:rFonts w:ascii="Consolas" w:hAnsi="Consolas" w:cs="Arial"/>
          <w:sz w:val="18"/>
        </w:rPr>
        <w:t xml:space="preserve">       Ratio    </w:t>
      </w:r>
      <w:proofErr w:type="spellStart"/>
      <w:r>
        <w:rPr>
          <w:rFonts w:ascii="Consolas" w:hAnsi="Consolas" w:cs="Arial"/>
          <w:sz w:val="18"/>
        </w:rPr>
        <w:t>Ratio</w:t>
      </w:r>
      <w:proofErr w:type="spellEnd"/>
    </w:p>
    <w:p w14:paraId="5B5050A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</w:t>
      </w:r>
    </w:p>
    <w:p w14:paraId="39B6565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10       1.08        120.60                     87.10   0.0090</w:t>
      </w:r>
    </w:p>
    <w:p w14:paraId="5C4D4FB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20       1.33        120.55                     87.10   0.0110</w:t>
      </w:r>
    </w:p>
    <w:p w14:paraId="1768AC3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20       1.51        120.55                     87.10   0.0125</w:t>
      </w:r>
    </w:p>
    <w:p w14:paraId="05D6BF4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EA9F1BF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</w:rPr>
        <w:t xml:space="preserve">Analysis of Load Case </w:t>
      </w:r>
      <w:proofErr w:type="gramStart"/>
      <w:r w:rsidRPr="000D0DAD">
        <w:rPr>
          <w:rFonts w:ascii="Tahoma" w:hAnsi="Consolas" w:cs="Arial"/>
          <w:color w:val="000000"/>
          <w:sz w:val="18"/>
        </w:rPr>
        <w:t>9 :</w:t>
      </w:r>
      <w:proofErr w:type="gramEnd"/>
      <w:r w:rsidRPr="000D0DAD">
        <w:rPr>
          <w:rFonts w:ascii="Tahoma" w:hAnsi="Consolas" w:cs="Arial"/>
          <w:color w:val="000000"/>
          <w:sz w:val="18"/>
        </w:rPr>
        <w:t xml:space="preserve"> EP+OW+WI+FW+BW</w:t>
      </w:r>
    </w:p>
    <w:p w14:paraId="6459173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From     Tensile    All. Tens.     Comp.      All. Comp.    Tens.    Comp.</w:t>
      </w:r>
    </w:p>
    <w:p w14:paraId="431C39F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Node      Stress     </w:t>
      </w:r>
      <w:proofErr w:type="spellStart"/>
      <w:r>
        <w:rPr>
          <w:rFonts w:ascii="Consolas" w:hAnsi="Consolas" w:cs="Arial"/>
          <w:sz w:val="18"/>
        </w:rPr>
        <w:t>Stress</w:t>
      </w:r>
      <w:proofErr w:type="spellEnd"/>
      <w:r>
        <w:rPr>
          <w:rFonts w:ascii="Consolas" w:hAnsi="Consolas" w:cs="Arial"/>
          <w:sz w:val="18"/>
        </w:rPr>
        <w:t xml:space="preserve">       </w:t>
      </w:r>
      <w:proofErr w:type="spellStart"/>
      <w:r>
        <w:rPr>
          <w:rFonts w:ascii="Consolas" w:hAnsi="Consolas" w:cs="Arial"/>
          <w:sz w:val="18"/>
        </w:rPr>
        <w:t>Stress</w:t>
      </w:r>
      <w:proofErr w:type="spellEnd"/>
      <w:r>
        <w:rPr>
          <w:rFonts w:ascii="Consolas" w:hAnsi="Consolas" w:cs="Arial"/>
          <w:sz w:val="18"/>
        </w:rPr>
        <w:t xml:space="preserve">       </w:t>
      </w:r>
      <w:proofErr w:type="spellStart"/>
      <w:r>
        <w:rPr>
          <w:rFonts w:ascii="Consolas" w:hAnsi="Consolas" w:cs="Arial"/>
          <w:sz w:val="18"/>
        </w:rPr>
        <w:t>Stress</w:t>
      </w:r>
      <w:proofErr w:type="spellEnd"/>
      <w:r>
        <w:rPr>
          <w:rFonts w:ascii="Consolas" w:hAnsi="Consolas" w:cs="Arial"/>
          <w:sz w:val="18"/>
        </w:rPr>
        <w:t xml:space="preserve">       Ratio    </w:t>
      </w:r>
      <w:proofErr w:type="spellStart"/>
      <w:r>
        <w:rPr>
          <w:rFonts w:ascii="Consolas" w:hAnsi="Consolas" w:cs="Arial"/>
          <w:sz w:val="18"/>
        </w:rPr>
        <w:t>Ratio</w:t>
      </w:r>
      <w:proofErr w:type="spellEnd"/>
    </w:p>
    <w:p w14:paraId="56A3AFB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</w:t>
      </w:r>
    </w:p>
    <w:p w14:paraId="79E0671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10       0.01        120.60     -0.01           96.06   0.0001   0.0001</w:t>
      </w:r>
    </w:p>
    <w:p w14:paraId="210EE9B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       0.26        120.55     -0.12           96.06   0.0021   0.0013</w:t>
      </w:r>
    </w:p>
    <w:p w14:paraId="208D6E6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       0.03        120.55     -0.53           96.06   0.0003   0.0055</w:t>
      </w:r>
    </w:p>
    <w:p w14:paraId="3212DD0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AF260FF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</w:rPr>
        <w:t xml:space="preserve">Analysis of Load Case </w:t>
      </w:r>
      <w:proofErr w:type="gramStart"/>
      <w:r w:rsidRPr="000D0DAD">
        <w:rPr>
          <w:rFonts w:ascii="Tahoma" w:hAnsi="Consolas" w:cs="Arial"/>
          <w:color w:val="000000"/>
          <w:sz w:val="18"/>
        </w:rPr>
        <w:t>10 :</w:t>
      </w:r>
      <w:proofErr w:type="gramEnd"/>
      <w:r w:rsidRPr="000D0DAD">
        <w:rPr>
          <w:rFonts w:ascii="Tahoma" w:hAnsi="Consolas" w:cs="Arial"/>
          <w:color w:val="000000"/>
          <w:sz w:val="18"/>
        </w:rPr>
        <w:t xml:space="preserve"> EP+OW+EQ+FS+BS</w:t>
      </w:r>
    </w:p>
    <w:p w14:paraId="68CF1A4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From     Tensile    All. Tens.     Comp.      All. Comp.    Tens.    Comp.</w:t>
      </w:r>
    </w:p>
    <w:p w14:paraId="2A9EB7F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Node      Stress     </w:t>
      </w:r>
      <w:proofErr w:type="spellStart"/>
      <w:r>
        <w:rPr>
          <w:rFonts w:ascii="Consolas" w:hAnsi="Consolas" w:cs="Arial"/>
          <w:sz w:val="18"/>
        </w:rPr>
        <w:t>Stress</w:t>
      </w:r>
      <w:proofErr w:type="spellEnd"/>
      <w:r>
        <w:rPr>
          <w:rFonts w:ascii="Consolas" w:hAnsi="Consolas" w:cs="Arial"/>
          <w:sz w:val="18"/>
        </w:rPr>
        <w:t xml:space="preserve">       </w:t>
      </w:r>
      <w:proofErr w:type="spellStart"/>
      <w:r>
        <w:rPr>
          <w:rFonts w:ascii="Consolas" w:hAnsi="Consolas" w:cs="Arial"/>
          <w:sz w:val="18"/>
        </w:rPr>
        <w:t>Stress</w:t>
      </w:r>
      <w:proofErr w:type="spellEnd"/>
      <w:r>
        <w:rPr>
          <w:rFonts w:ascii="Consolas" w:hAnsi="Consolas" w:cs="Arial"/>
          <w:sz w:val="18"/>
        </w:rPr>
        <w:t xml:space="preserve">       </w:t>
      </w:r>
      <w:proofErr w:type="spellStart"/>
      <w:r>
        <w:rPr>
          <w:rFonts w:ascii="Consolas" w:hAnsi="Consolas" w:cs="Arial"/>
          <w:sz w:val="18"/>
        </w:rPr>
        <w:t>Stress</w:t>
      </w:r>
      <w:proofErr w:type="spellEnd"/>
      <w:r>
        <w:rPr>
          <w:rFonts w:ascii="Consolas" w:hAnsi="Consolas" w:cs="Arial"/>
          <w:sz w:val="18"/>
        </w:rPr>
        <w:t xml:space="preserve">       Ratio    </w:t>
      </w:r>
      <w:proofErr w:type="spellStart"/>
      <w:r>
        <w:rPr>
          <w:rFonts w:ascii="Consolas" w:hAnsi="Consolas" w:cs="Arial"/>
          <w:sz w:val="18"/>
        </w:rPr>
        <w:t>Ratio</w:t>
      </w:r>
      <w:proofErr w:type="spellEnd"/>
    </w:p>
    <w:p w14:paraId="026CE47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</w:t>
      </w:r>
    </w:p>
    <w:p w14:paraId="005A855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10       0.01        120.60     -0.01           96.06   0.0001   0.0001</w:t>
      </w:r>
    </w:p>
    <w:p w14:paraId="5D20E1A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       0.25        120.55     -0.12           96.06   0.0021   0.0012</w:t>
      </w:r>
    </w:p>
    <w:p w14:paraId="7A7E0BE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       0.44        120.55     -0.93           96.06   0.0036   0.0097</w:t>
      </w:r>
    </w:p>
    <w:p w14:paraId="0A35C6B0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4C3C57C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</w:rPr>
        <w:lastRenderedPageBreak/>
        <w:t xml:space="preserve">Analysis of Load Case </w:t>
      </w:r>
      <w:proofErr w:type="gramStart"/>
      <w:r w:rsidRPr="000D0DAD">
        <w:rPr>
          <w:rFonts w:ascii="Tahoma" w:hAnsi="Consolas" w:cs="Arial"/>
          <w:color w:val="000000"/>
          <w:sz w:val="18"/>
        </w:rPr>
        <w:t>11 :</w:t>
      </w:r>
      <w:proofErr w:type="gramEnd"/>
      <w:r w:rsidRPr="000D0DAD">
        <w:rPr>
          <w:rFonts w:ascii="Tahoma" w:hAnsi="Consolas" w:cs="Arial"/>
          <w:color w:val="000000"/>
          <w:sz w:val="18"/>
        </w:rPr>
        <w:t xml:space="preserve"> HP+HW+HI</w:t>
      </w:r>
    </w:p>
    <w:p w14:paraId="103CE2D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From     Tensile    All. Tens.     Comp.      All. Comp.    Tens.    Comp.</w:t>
      </w:r>
    </w:p>
    <w:p w14:paraId="1345735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Node      Stress     </w:t>
      </w:r>
      <w:proofErr w:type="spellStart"/>
      <w:r>
        <w:rPr>
          <w:rFonts w:ascii="Consolas" w:hAnsi="Consolas" w:cs="Arial"/>
          <w:sz w:val="18"/>
        </w:rPr>
        <w:t>Stress</w:t>
      </w:r>
      <w:proofErr w:type="spellEnd"/>
      <w:r>
        <w:rPr>
          <w:rFonts w:ascii="Consolas" w:hAnsi="Consolas" w:cs="Arial"/>
          <w:sz w:val="18"/>
        </w:rPr>
        <w:t xml:space="preserve">       </w:t>
      </w:r>
      <w:proofErr w:type="spellStart"/>
      <w:r>
        <w:rPr>
          <w:rFonts w:ascii="Consolas" w:hAnsi="Consolas" w:cs="Arial"/>
          <w:sz w:val="18"/>
        </w:rPr>
        <w:t>Stress</w:t>
      </w:r>
      <w:proofErr w:type="spellEnd"/>
      <w:r>
        <w:rPr>
          <w:rFonts w:ascii="Consolas" w:hAnsi="Consolas" w:cs="Arial"/>
          <w:sz w:val="18"/>
        </w:rPr>
        <w:t xml:space="preserve">       </w:t>
      </w:r>
      <w:proofErr w:type="spellStart"/>
      <w:r>
        <w:rPr>
          <w:rFonts w:ascii="Consolas" w:hAnsi="Consolas" w:cs="Arial"/>
          <w:sz w:val="18"/>
        </w:rPr>
        <w:t>Stress</w:t>
      </w:r>
      <w:proofErr w:type="spellEnd"/>
      <w:r>
        <w:rPr>
          <w:rFonts w:ascii="Consolas" w:hAnsi="Consolas" w:cs="Arial"/>
          <w:sz w:val="18"/>
        </w:rPr>
        <w:t xml:space="preserve">       Ratio    </w:t>
      </w:r>
      <w:proofErr w:type="spellStart"/>
      <w:r>
        <w:rPr>
          <w:rFonts w:ascii="Consolas" w:hAnsi="Consolas" w:cs="Arial"/>
          <w:sz w:val="18"/>
        </w:rPr>
        <w:t>Ratio</w:t>
      </w:r>
      <w:proofErr w:type="spellEnd"/>
    </w:p>
    <w:p w14:paraId="0AB229D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</w:t>
      </w:r>
    </w:p>
    <w:p w14:paraId="20A1E75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10       1.61        183.60                     96.06   0.0088</w:t>
      </w:r>
    </w:p>
    <w:p w14:paraId="5820A47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20       1.85        183.60                     96.06   0.0101</w:t>
      </w:r>
    </w:p>
    <w:p w14:paraId="423BC2D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20       1.44        183.60                     96.06   0.0078</w:t>
      </w:r>
    </w:p>
    <w:p w14:paraId="7D51924A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EA0825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</w:rPr>
        <w:t xml:space="preserve">Analysis of Load Case </w:t>
      </w:r>
      <w:proofErr w:type="gramStart"/>
      <w:r w:rsidRPr="000D0DAD">
        <w:rPr>
          <w:rFonts w:ascii="Tahoma" w:hAnsi="Consolas" w:cs="Arial"/>
          <w:color w:val="000000"/>
          <w:sz w:val="18"/>
        </w:rPr>
        <w:t>12 :</w:t>
      </w:r>
      <w:proofErr w:type="gramEnd"/>
      <w:r w:rsidRPr="000D0DAD">
        <w:rPr>
          <w:rFonts w:ascii="Tahoma" w:hAnsi="Consolas" w:cs="Arial"/>
          <w:color w:val="000000"/>
          <w:sz w:val="18"/>
        </w:rPr>
        <w:t xml:space="preserve"> HP+HW+HE</w:t>
      </w:r>
    </w:p>
    <w:p w14:paraId="1D359CE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From     Tensile    All. Tens.     Comp.      All. Comp.    Tens.    Comp.</w:t>
      </w:r>
    </w:p>
    <w:p w14:paraId="07B4B70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Node      Stress     </w:t>
      </w:r>
      <w:proofErr w:type="spellStart"/>
      <w:r>
        <w:rPr>
          <w:rFonts w:ascii="Consolas" w:hAnsi="Consolas" w:cs="Arial"/>
          <w:sz w:val="18"/>
        </w:rPr>
        <w:t>Stress</w:t>
      </w:r>
      <w:proofErr w:type="spellEnd"/>
      <w:r>
        <w:rPr>
          <w:rFonts w:ascii="Consolas" w:hAnsi="Consolas" w:cs="Arial"/>
          <w:sz w:val="18"/>
        </w:rPr>
        <w:t xml:space="preserve">       </w:t>
      </w:r>
      <w:proofErr w:type="spellStart"/>
      <w:r>
        <w:rPr>
          <w:rFonts w:ascii="Consolas" w:hAnsi="Consolas" w:cs="Arial"/>
          <w:sz w:val="18"/>
        </w:rPr>
        <w:t>Stress</w:t>
      </w:r>
      <w:proofErr w:type="spellEnd"/>
      <w:r>
        <w:rPr>
          <w:rFonts w:ascii="Consolas" w:hAnsi="Consolas" w:cs="Arial"/>
          <w:sz w:val="18"/>
        </w:rPr>
        <w:t xml:space="preserve">       </w:t>
      </w:r>
      <w:proofErr w:type="spellStart"/>
      <w:r>
        <w:rPr>
          <w:rFonts w:ascii="Consolas" w:hAnsi="Consolas" w:cs="Arial"/>
          <w:sz w:val="18"/>
        </w:rPr>
        <w:t>Stress</w:t>
      </w:r>
      <w:proofErr w:type="spellEnd"/>
      <w:r>
        <w:rPr>
          <w:rFonts w:ascii="Consolas" w:hAnsi="Consolas" w:cs="Arial"/>
          <w:sz w:val="18"/>
        </w:rPr>
        <w:t xml:space="preserve">       Ratio    </w:t>
      </w:r>
      <w:proofErr w:type="spellStart"/>
      <w:r>
        <w:rPr>
          <w:rFonts w:ascii="Consolas" w:hAnsi="Consolas" w:cs="Arial"/>
          <w:sz w:val="18"/>
        </w:rPr>
        <w:t>Ratio</w:t>
      </w:r>
      <w:proofErr w:type="spellEnd"/>
    </w:p>
    <w:p w14:paraId="0DDB220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</w:t>
      </w:r>
    </w:p>
    <w:p w14:paraId="247A277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10       1.61        183.60                     96.06   0.0088</w:t>
      </w:r>
    </w:p>
    <w:p w14:paraId="61E7CBB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20       1.85        183.60                     96.06   0.0101</w:t>
      </w:r>
    </w:p>
    <w:p w14:paraId="220BE29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20       1.31        183.60                     96.06   0.0071</w:t>
      </w:r>
    </w:p>
    <w:p w14:paraId="0006F031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1C8EBC4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</w:rPr>
        <w:t xml:space="preserve">Analysis of Load Case </w:t>
      </w:r>
      <w:proofErr w:type="gramStart"/>
      <w:r w:rsidRPr="000D0DAD">
        <w:rPr>
          <w:rFonts w:ascii="Tahoma" w:hAnsi="Consolas" w:cs="Arial"/>
          <w:color w:val="000000"/>
          <w:sz w:val="18"/>
        </w:rPr>
        <w:t>13 :</w:t>
      </w:r>
      <w:proofErr w:type="gramEnd"/>
      <w:r w:rsidRPr="000D0DAD">
        <w:rPr>
          <w:rFonts w:ascii="Tahoma" w:hAnsi="Consolas" w:cs="Arial"/>
          <w:color w:val="000000"/>
          <w:sz w:val="18"/>
        </w:rPr>
        <w:t xml:space="preserve"> IP+WE+EW</w:t>
      </w:r>
    </w:p>
    <w:p w14:paraId="6E1ADB2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From     Tensile    All. Tens.     Comp.      All. Comp.    Tens.    Comp.</w:t>
      </w:r>
    </w:p>
    <w:p w14:paraId="08AEE9C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Node      Stress     </w:t>
      </w:r>
      <w:proofErr w:type="spellStart"/>
      <w:r>
        <w:rPr>
          <w:rFonts w:ascii="Consolas" w:hAnsi="Consolas" w:cs="Arial"/>
          <w:sz w:val="18"/>
        </w:rPr>
        <w:t>Stress</w:t>
      </w:r>
      <w:proofErr w:type="spellEnd"/>
      <w:r>
        <w:rPr>
          <w:rFonts w:ascii="Consolas" w:hAnsi="Consolas" w:cs="Arial"/>
          <w:sz w:val="18"/>
        </w:rPr>
        <w:t xml:space="preserve">       </w:t>
      </w:r>
      <w:proofErr w:type="spellStart"/>
      <w:r>
        <w:rPr>
          <w:rFonts w:ascii="Consolas" w:hAnsi="Consolas" w:cs="Arial"/>
          <w:sz w:val="18"/>
        </w:rPr>
        <w:t>Stress</w:t>
      </w:r>
      <w:proofErr w:type="spellEnd"/>
      <w:r>
        <w:rPr>
          <w:rFonts w:ascii="Consolas" w:hAnsi="Consolas" w:cs="Arial"/>
          <w:sz w:val="18"/>
        </w:rPr>
        <w:t xml:space="preserve">       </w:t>
      </w:r>
      <w:proofErr w:type="spellStart"/>
      <w:r>
        <w:rPr>
          <w:rFonts w:ascii="Consolas" w:hAnsi="Consolas" w:cs="Arial"/>
          <w:sz w:val="18"/>
        </w:rPr>
        <w:t>Stress</w:t>
      </w:r>
      <w:proofErr w:type="spellEnd"/>
      <w:r>
        <w:rPr>
          <w:rFonts w:ascii="Consolas" w:hAnsi="Consolas" w:cs="Arial"/>
          <w:sz w:val="18"/>
        </w:rPr>
        <w:t xml:space="preserve">       Ratio    </w:t>
      </w:r>
      <w:proofErr w:type="spellStart"/>
      <w:r>
        <w:rPr>
          <w:rFonts w:ascii="Consolas" w:hAnsi="Consolas" w:cs="Arial"/>
          <w:sz w:val="18"/>
        </w:rPr>
        <w:t>Ratio</w:t>
      </w:r>
      <w:proofErr w:type="spellEnd"/>
    </w:p>
    <w:p w14:paraId="03CC039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</w:t>
      </w:r>
    </w:p>
    <w:p w14:paraId="78E3C75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10       1.08        120.60                     87.10   0.0090</w:t>
      </w:r>
    </w:p>
    <w:p w14:paraId="529326E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20       1.30        120.55                     87.10   0.0108</w:t>
      </w:r>
    </w:p>
    <w:p w14:paraId="33B80A2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20       0.78        120.55                     87.10   0.0065</w:t>
      </w:r>
    </w:p>
    <w:p w14:paraId="16B86B1D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71605A6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</w:rPr>
        <w:t xml:space="preserve">Analysis of Load Case </w:t>
      </w:r>
      <w:proofErr w:type="gramStart"/>
      <w:r w:rsidRPr="000D0DAD">
        <w:rPr>
          <w:rFonts w:ascii="Tahoma" w:hAnsi="Consolas" w:cs="Arial"/>
          <w:color w:val="000000"/>
          <w:sz w:val="18"/>
        </w:rPr>
        <w:t>14 :</w:t>
      </w:r>
      <w:proofErr w:type="gramEnd"/>
      <w:r w:rsidRPr="000D0DAD">
        <w:rPr>
          <w:rFonts w:ascii="Tahoma" w:hAnsi="Consolas" w:cs="Arial"/>
          <w:color w:val="000000"/>
          <w:sz w:val="18"/>
        </w:rPr>
        <w:t xml:space="preserve"> IP+WF+CW</w:t>
      </w:r>
    </w:p>
    <w:p w14:paraId="6FB3ECB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From     Tensile    All. Tens.     Comp.      All. Comp.    Tens.    Comp.</w:t>
      </w:r>
    </w:p>
    <w:p w14:paraId="1D4C3A8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Node      Stress     </w:t>
      </w:r>
      <w:proofErr w:type="spellStart"/>
      <w:r>
        <w:rPr>
          <w:rFonts w:ascii="Consolas" w:hAnsi="Consolas" w:cs="Arial"/>
          <w:sz w:val="18"/>
        </w:rPr>
        <w:t>Stress</w:t>
      </w:r>
      <w:proofErr w:type="spellEnd"/>
      <w:r>
        <w:rPr>
          <w:rFonts w:ascii="Consolas" w:hAnsi="Consolas" w:cs="Arial"/>
          <w:sz w:val="18"/>
        </w:rPr>
        <w:t xml:space="preserve">       </w:t>
      </w:r>
      <w:proofErr w:type="spellStart"/>
      <w:r>
        <w:rPr>
          <w:rFonts w:ascii="Consolas" w:hAnsi="Consolas" w:cs="Arial"/>
          <w:sz w:val="18"/>
        </w:rPr>
        <w:t>Stress</w:t>
      </w:r>
      <w:proofErr w:type="spellEnd"/>
      <w:r>
        <w:rPr>
          <w:rFonts w:ascii="Consolas" w:hAnsi="Consolas" w:cs="Arial"/>
          <w:sz w:val="18"/>
        </w:rPr>
        <w:t xml:space="preserve">       </w:t>
      </w:r>
      <w:proofErr w:type="spellStart"/>
      <w:r>
        <w:rPr>
          <w:rFonts w:ascii="Consolas" w:hAnsi="Consolas" w:cs="Arial"/>
          <w:sz w:val="18"/>
        </w:rPr>
        <w:t>Stress</w:t>
      </w:r>
      <w:proofErr w:type="spellEnd"/>
      <w:r>
        <w:rPr>
          <w:rFonts w:ascii="Consolas" w:hAnsi="Consolas" w:cs="Arial"/>
          <w:sz w:val="18"/>
        </w:rPr>
        <w:t xml:space="preserve">       Ratio    </w:t>
      </w:r>
      <w:proofErr w:type="spellStart"/>
      <w:r>
        <w:rPr>
          <w:rFonts w:ascii="Consolas" w:hAnsi="Consolas" w:cs="Arial"/>
          <w:sz w:val="18"/>
        </w:rPr>
        <w:t>Ratio</w:t>
      </w:r>
      <w:proofErr w:type="spellEnd"/>
    </w:p>
    <w:p w14:paraId="7099727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</w:t>
      </w:r>
    </w:p>
    <w:p w14:paraId="05A0CFD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10       1.08        120.60                     87.10   0.0089</w:t>
      </w:r>
    </w:p>
    <w:p w14:paraId="21BDE81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20       1.14        120.55                     87.10   0.0095</w:t>
      </w:r>
    </w:p>
    <w:p w14:paraId="78429ED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20       0.83        120.55                     87.10   0.0069</w:t>
      </w:r>
    </w:p>
    <w:p w14:paraId="191B3CAB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E4C5F8A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</w:rPr>
        <w:t xml:space="preserve">Analysis of Load Case </w:t>
      </w:r>
      <w:proofErr w:type="gramStart"/>
      <w:r w:rsidRPr="000D0DAD">
        <w:rPr>
          <w:rFonts w:ascii="Tahoma" w:hAnsi="Consolas" w:cs="Arial"/>
          <w:color w:val="000000"/>
          <w:sz w:val="18"/>
        </w:rPr>
        <w:t>15 :</w:t>
      </w:r>
      <w:proofErr w:type="gramEnd"/>
      <w:r w:rsidRPr="000D0DAD">
        <w:rPr>
          <w:rFonts w:ascii="Tahoma" w:hAnsi="Consolas" w:cs="Arial"/>
          <w:color w:val="000000"/>
          <w:sz w:val="18"/>
        </w:rPr>
        <w:t xml:space="preserve"> IP+VO+OW</w:t>
      </w:r>
    </w:p>
    <w:p w14:paraId="5F59545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From     Tensile    All. Tens.     Comp.      All. Comp.    Tens.    Comp.</w:t>
      </w:r>
    </w:p>
    <w:p w14:paraId="606E316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Node      Stress     </w:t>
      </w:r>
      <w:proofErr w:type="spellStart"/>
      <w:r>
        <w:rPr>
          <w:rFonts w:ascii="Consolas" w:hAnsi="Consolas" w:cs="Arial"/>
          <w:sz w:val="18"/>
        </w:rPr>
        <w:t>Stress</w:t>
      </w:r>
      <w:proofErr w:type="spellEnd"/>
      <w:r>
        <w:rPr>
          <w:rFonts w:ascii="Consolas" w:hAnsi="Consolas" w:cs="Arial"/>
          <w:sz w:val="18"/>
        </w:rPr>
        <w:t xml:space="preserve">       </w:t>
      </w:r>
      <w:proofErr w:type="spellStart"/>
      <w:r>
        <w:rPr>
          <w:rFonts w:ascii="Consolas" w:hAnsi="Consolas" w:cs="Arial"/>
          <w:sz w:val="18"/>
        </w:rPr>
        <w:t>Stress</w:t>
      </w:r>
      <w:proofErr w:type="spellEnd"/>
      <w:r>
        <w:rPr>
          <w:rFonts w:ascii="Consolas" w:hAnsi="Consolas" w:cs="Arial"/>
          <w:sz w:val="18"/>
        </w:rPr>
        <w:t xml:space="preserve">       </w:t>
      </w:r>
      <w:proofErr w:type="spellStart"/>
      <w:r>
        <w:rPr>
          <w:rFonts w:ascii="Consolas" w:hAnsi="Consolas" w:cs="Arial"/>
          <w:sz w:val="18"/>
        </w:rPr>
        <w:t>Stress</w:t>
      </w:r>
      <w:proofErr w:type="spellEnd"/>
      <w:r>
        <w:rPr>
          <w:rFonts w:ascii="Consolas" w:hAnsi="Consolas" w:cs="Arial"/>
          <w:sz w:val="18"/>
        </w:rPr>
        <w:t xml:space="preserve">       Ratio    </w:t>
      </w:r>
      <w:proofErr w:type="spellStart"/>
      <w:r>
        <w:rPr>
          <w:rFonts w:ascii="Consolas" w:hAnsi="Consolas" w:cs="Arial"/>
          <w:sz w:val="18"/>
        </w:rPr>
        <w:t>Ratio</w:t>
      </w:r>
      <w:proofErr w:type="spellEnd"/>
    </w:p>
    <w:p w14:paraId="706AA0D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</w:t>
      </w:r>
    </w:p>
    <w:p w14:paraId="437153E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10       1.08        120.60                     87.10   0.0090</w:t>
      </w:r>
    </w:p>
    <w:p w14:paraId="1F59B42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20       1.33        120.55                     87.10   0.0110</w:t>
      </w:r>
    </w:p>
    <w:p w14:paraId="3A4B105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20       0.85        120.55                     87.10   0.0070</w:t>
      </w:r>
    </w:p>
    <w:p w14:paraId="6A95327B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0EB25EF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</w:rPr>
        <w:t xml:space="preserve">Analysis of Load Case </w:t>
      </w:r>
      <w:proofErr w:type="gramStart"/>
      <w:r w:rsidRPr="000D0DAD">
        <w:rPr>
          <w:rFonts w:ascii="Tahoma" w:hAnsi="Consolas" w:cs="Arial"/>
          <w:color w:val="000000"/>
          <w:sz w:val="18"/>
        </w:rPr>
        <w:t>16 :</w:t>
      </w:r>
      <w:proofErr w:type="gramEnd"/>
      <w:r w:rsidRPr="000D0DAD">
        <w:rPr>
          <w:rFonts w:ascii="Tahoma" w:hAnsi="Consolas" w:cs="Arial"/>
          <w:color w:val="000000"/>
          <w:sz w:val="18"/>
        </w:rPr>
        <w:t xml:space="preserve"> IP+VE+EW</w:t>
      </w:r>
    </w:p>
    <w:p w14:paraId="52447CE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From     Tensile    All. Tens.     Comp.      All. Comp.    Tens.    Comp.</w:t>
      </w:r>
    </w:p>
    <w:p w14:paraId="3AEEF8B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Node      Stress     </w:t>
      </w:r>
      <w:proofErr w:type="spellStart"/>
      <w:r>
        <w:rPr>
          <w:rFonts w:ascii="Consolas" w:hAnsi="Consolas" w:cs="Arial"/>
          <w:sz w:val="18"/>
        </w:rPr>
        <w:t>Stress</w:t>
      </w:r>
      <w:proofErr w:type="spellEnd"/>
      <w:r>
        <w:rPr>
          <w:rFonts w:ascii="Consolas" w:hAnsi="Consolas" w:cs="Arial"/>
          <w:sz w:val="18"/>
        </w:rPr>
        <w:t xml:space="preserve">       </w:t>
      </w:r>
      <w:proofErr w:type="spellStart"/>
      <w:r>
        <w:rPr>
          <w:rFonts w:ascii="Consolas" w:hAnsi="Consolas" w:cs="Arial"/>
          <w:sz w:val="18"/>
        </w:rPr>
        <w:t>Stress</w:t>
      </w:r>
      <w:proofErr w:type="spellEnd"/>
      <w:r>
        <w:rPr>
          <w:rFonts w:ascii="Consolas" w:hAnsi="Consolas" w:cs="Arial"/>
          <w:sz w:val="18"/>
        </w:rPr>
        <w:t xml:space="preserve">       </w:t>
      </w:r>
      <w:proofErr w:type="spellStart"/>
      <w:r>
        <w:rPr>
          <w:rFonts w:ascii="Consolas" w:hAnsi="Consolas" w:cs="Arial"/>
          <w:sz w:val="18"/>
        </w:rPr>
        <w:t>Stress</w:t>
      </w:r>
      <w:proofErr w:type="spellEnd"/>
      <w:r>
        <w:rPr>
          <w:rFonts w:ascii="Consolas" w:hAnsi="Consolas" w:cs="Arial"/>
          <w:sz w:val="18"/>
        </w:rPr>
        <w:t xml:space="preserve">       Ratio    </w:t>
      </w:r>
      <w:proofErr w:type="spellStart"/>
      <w:r>
        <w:rPr>
          <w:rFonts w:ascii="Consolas" w:hAnsi="Consolas" w:cs="Arial"/>
          <w:sz w:val="18"/>
        </w:rPr>
        <w:t>Ratio</w:t>
      </w:r>
      <w:proofErr w:type="spellEnd"/>
    </w:p>
    <w:p w14:paraId="4637C8B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</w:t>
      </w:r>
    </w:p>
    <w:p w14:paraId="5D8C2B4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10       1.08        120.60                     87.10   0.0090</w:t>
      </w:r>
    </w:p>
    <w:p w14:paraId="503B44F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20       1.30        120.55                     87.10   0.0108</w:t>
      </w:r>
    </w:p>
    <w:p w14:paraId="470DB11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20       0.78        120.55                     87.10   0.0065</w:t>
      </w:r>
    </w:p>
    <w:p w14:paraId="6726D6CD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91430B2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</w:rPr>
        <w:t xml:space="preserve">Analysis of Load Case </w:t>
      </w:r>
      <w:proofErr w:type="gramStart"/>
      <w:r w:rsidRPr="000D0DAD">
        <w:rPr>
          <w:rFonts w:ascii="Tahoma" w:hAnsi="Consolas" w:cs="Arial"/>
          <w:color w:val="000000"/>
          <w:sz w:val="18"/>
        </w:rPr>
        <w:t>17 :</w:t>
      </w:r>
      <w:proofErr w:type="gramEnd"/>
      <w:r w:rsidRPr="000D0DAD">
        <w:rPr>
          <w:rFonts w:ascii="Tahoma" w:hAnsi="Consolas" w:cs="Arial"/>
          <w:color w:val="000000"/>
          <w:sz w:val="18"/>
        </w:rPr>
        <w:t xml:space="preserve"> NP+VO+OW</w:t>
      </w:r>
    </w:p>
    <w:p w14:paraId="6D33D55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From     Tensile    All. Tens.     Comp.      All. Comp.    Tens.    Comp.</w:t>
      </w:r>
    </w:p>
    <w:p w14:paraId="189CF6F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Node      Stress     </w:t>
      </w:r>
      <w:proofErr w:type="spellStart"/>
      <w:r>
        <w:rPr>
          <w:rFonts w:ascii="Consolas" w:hAnsi="Consolas" w:cs="Arial"/>
          <w:sz w:val="18"/>
        </w:rPr>
        <w:t>Stress</w:t>
      </w:r>
      <w:proofErr w:type="spellEnd"/>
      <w:r>
        <w:rPr>
          <w:rFonts w:ascii="Consolas" w:hAnsi="Consolas" w:cs="Arial"/>
          <w:sz w:val="18"/>
        </w:rPr>
        <w:t xml:space="preserve">       </w:t>
      </w:r>
      <w:proofErr w:type="spellStart"/>
      <w:r>
        <w:rPr>
          <w:rFonts w:ascii="Consolas" w:hAnsi="Consolas" w:cs="Arial"/>
          <w:sz w:val="18"/>
        </w:rPr>
        <w:t>Stress</w:t>
      </w:r>
      <w:proofErr w:type="spellEnd"/>
      <w:r>
        <w:rPr>
          <w:rFonts w:ascii="Consolas" w:hAnsi="Consolas" w:cs="Arial"/>
          <w:sz w:val="18"/>
        </w:rPr>
        <w:t xml:space="preserve">       </w:t>
      </w:r>
      <w:proofErr w:type="spellStart"/>
      <w:r>
        <w:rPr>
          <w:rFonts w:ascii="Consolas" w:hAnsi="Consolas" w:cs="Arial"/>
          <w:sz w:val="18"/>
        </w:rPr>
        <w:t>Stress</w:t>
      </w:r>
      <w:proofErr w:type="spellEnd"/>
      <w:r>
        <w:rPr>
          <w:rFonts w:ascii="Consolas" w:hAnsi="Consolas" w:cs="Arial"/>
          <w:sz w:val="18"/>
        </w:rPr>
        <w:t xml:space="preserve">       Ratio    </w:t>
      </w:r>
      <w:proofErr w:type="spellStart"/>
      <w:r>
        <w:rPr>
          <w:rFonts w:ascii="Consolas" w:hAnsi="Consolas" w:cs="Arial"/>
          <w:sz w:val="18"/>
        </w:rPr>
        <w:t>Ratio</w:t>
      </w:r>
      <w:proofErr w:type="spellEnd"/>
    </w:p>
    <w:p w14:paraId="477E10D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</w:t>
      </w:r>
    </w:p>
    <w:p w14:paraId="68720C1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10       0.01        120.60     -0.01           87.10   0.0001   0.0001</w:t>
      </w:r>
    </w:p>
    <w:p w14:paraId="71A8BE8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       0.25        120.55     -0.12           87.10   0.0021   0.0013</w:t>
      </w:r>
    </w:p>
    <w:p w14:paraId="0EA7427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                   120.55     -0.26           87.10            0.0030</w:t>
      </w:r>
    </w:p>
    <w:p w14:paraId="42A2B68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958687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</w:rPr>
        <w:t xml:space="preserve">Analysis of Load Case </w:t>
      </w:r>
      <w:proofErr w:type="gramStart"/>
      <w:r w:rsidRPr="000D0DAD">
        <w:rPr>
          <w:rFonts w:ascii="Tahoma" w:hAnsi="Consolas" w:cs="Arial"/>
          <w:color w:val="000000"/>
          <w:sz w:val="18"/>
        </w:rPr>
        <w:t>18 :</w:t>
      </w:r>
      <w:proofErr w:type="gramEnd"/>
      <w:r w:rsidRPr="000D0DAD">
        <w:rPr>
          <w:rFonts w:ascii="Tahoma" w:hAnsi="Consolas" w:cs="Arial"/>
          <w:color w:val="000000"/>
          <w:sz w:val="18"/>
        </w:rPr>
        <w:t xml:space="preserve"> FS+BS+IP+OW</w:t>
      </w:r>
    </w:p>
    <w:p w14:paraId="0C1D25F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From     Tensile    All. Tens.     Comp.      All. Comp.    Tens.    Comp.</w:t>
      </w:r>
    </w:p>
    <w:p w14:paraId="066B297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Node      Stress     </w:t>
      </w:r>
      <w:proofErr w:type="spellStart"/>
      <w:r>
        <w:rPr>
          <w:rFonts w:ascii="Consolas" w:hAnsi="Consolas" w:cs="Arial"/>
          <w:sz w:val="18"/>
        </w:rPr>
        <w:t>Stress</w:t>
      </w:r>
      <w:proofErr w:type="spellEnd"/>
      <w:r>
        <w:rPr>
          <w:rFonts w:ascii="Consolas" w:hAnsi="Consolas" w:cs="Arial"/>
          <w:sz w:val="18"/>
        </w:rPr>
        <w:t xml:space="preserve">       </w:t>
      </w:r>
      <w:proofErr w:type="spellStart"/>
      <w:r>
        <w:rPr>
          <w:rFonts w:ascii="Consolas" w:hAnsi="Consolas" w:cs="Arial"/>
          <w:sz w:val="18"/>
        </w:rPr>
        <w:t>Stress</w:t>
      </w:r>
      <w:proofErr w:type="spellEnd"/>
      <w:r>
        <w:rPr>
          <w:rFonts w:ascii="Consolas" w:hAnsi="Consolas" w:cs="Arial"/>
          <w:sz w:val="18"/>
        </w:rPr>
        <w:t xml:space="preserve">       </w:t>
      </w:r>
      <w:proofErr w:type="spellStart"/>
      <w:r>
        <w:rPr>
          <w:rFonts w:ascii="Consolas" w:hAnsi="Consolas" w:cs="Arial"/>
          <w:sz w:val="18"/>
        </w:rPr>
        <w:t>Stress</w:t>
      </w:r>
      <w:proofErr w:type="spellEnd"/>
      <w:r>
        <w:rPr>
          <w:rFonts w:ascii="Consolas" w:hAnsi="Consolas" w:cs="Arial"/>
          <w:sz w:val="18"/>
        </w:rPr>
        <w:t xml:space="preserve">       Ratio    </w:t>
      </w:r>
      <w:proofErr w:type="spellStart"/>
      <w:r>
        <w:rPr>
          <w:rFonts w:ascii="Consolas" w:hAnsi="Consolas" w:cs="Arial"/>
          <w:sz w:val="18"/>
        </w:rPr>
        <w:t>Ratio</w:t>
      </w:r>
      <w:proofErr w:type="spellEnd"/>
    </w:p>
    <w:p w14:paraId="6BAA03A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</w:t>
      </w:r>
    </w:p>
    <w:p w14:paraId="3B5817B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10       1.08        100.50                     72.58   0.0108</w:t>
      </w:r>
    </w:p>
    <w:p w14:paraId="41206BF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lastRenderedPageBreak/>
        <w:t xml:space="preserve">    20       1.33        100.46                     72.58   0.0132</w:t>
      </w:r>
    </w:p>
    <w:p w14:paraId="4F53679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20       0.85        100.46                     72.58   0.0084</w:t>
      </w:r>
    </w:p>
    <w:p w14:paraId="5DB39E6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FB63373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</w:rPr>
        <w:t xml:space="preserve">Analysis of Load Case </w:t>
      </w:r>
      <w:proofErr w:type="gramStart"/>
      <w:r w:rsidRPr="000D0DAD">
        <w:rPr>
          <w:rFonts w:ascii="Tahoma" w:hAnsi="Consolas" w:cs="Arial"/>
          <w:color w:val="000000"/>
          <w:sz w:val="18"/>
        </w:rPr>
        <w:t>19 :</w:t>
      </w:r>
      <w:proofErr w:type="gramEnd"/>
      <w:r w:rsidRPr="000D0DAD">
        <w:rPr>
          <w:rFonts w:ascii="Tahoma" w:hAnsi="Consolas" w:cs="Arial"/>
          <w:color w:val="000000"/>
          <w:sz w:val="18"/>
        </w:rPr>
        <w:t xml:space="preserve"> FS+BS+EP+OW</w:t>
      </w:r>
    </w:p>
    <w:p w14:paraId="6097E59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From     Tensile    All. Tens.     Comp.      All. Comp.    Tens.    Comp.</w:t>
      </w:r>
    </w:p>
    <w:p w14:paraId="0609811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Node      Stress     </w:t>
      </w:r>
      <w:proofErr w:type="spellStart"/>
      <w:r>
        <w:rPr>
          <w:rFonts w:ascii="Consolas" w:hAnsi="Consolas" w:cs="Arial"/>
          <w:sz w:val="18"/>
        </w:rPr>
        <w:t>Stress</w:t>
      </w:r>
      <w:proofErr w:type="spellEnd"/>
      <w:r>
        <w:rPr>
          <w:rFonts w:ascii="Consolas" w:hAnsi="Consolas" w:cs="Arial"/>
          <w:sz w:val="18"/>
        </w:rPr>
        <w:t xml:space="preserve">       </w:t>
      </w:r>
      <w:proofErr w:type="spellStart"/>
      <w:r>
        <w:rPr>
          <w:rFonts w:ascii="Consolas" w:hAnsi="Consolas" w:cs="Arial"/>
          <w:sz w:val="18"/>
        </w:rPr>
        <w:t>Stress</w:t>
      </w:r>
      <w:proofErr w:type="spellEnd"/>
      <w:r>
        <w:rPr>
          <w:rFonts w:ascii="Consolas" w:hAnsi="Consolas" w:cs="Arial"/>
          <w:sz w:val="18"/>
        </w:rPr>
        <w:t xml:space="preserve">       </w:t>
      </w:r>
      <w:proofErr w:type="spellStart"/>
      <w:r>
        <w:rPr>
          <w:rFonts w:ascii="Consolas" w:hAnsi="Consolas" w:cs="Arial"/>
          <w:sz w:val="18"/>
        </w:rPr>
        <w:t>Stress</w:t>
      </w:r>
      <w:proofErr w:type="spellEnd"/>
      <w:r>
        <w:rPr>
          <w:rFonts w:ascii="Consolas" w:hAnsi="Consolas" w:cs="Arial"/>
          <w:sz w:val="18"/>
        </w:rPr>
        <w:t xml:space="preserve">       Ratio    </w:t>
      </w:r>
      <w:proofErr w:type="spellStart"/>
      <w:r>
        <w:rPr>
          <w:rFonts w:ascii="Consolas" w:hAnsi="Consolas" w:cs="Arial"/>
          <w:sz w:val="18"/>
        </w:rPr>
        <w:t>Ratio</w:t>
      </w:r>
      <w:proofErr w:type="spellEnd"/>
    </w:p>
    <w:p w14:paraId="2A7AD40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</w:t>
      </w:r>
    </w:p>
    <w:p w14:paraId="1CFC8F3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10       0.01        100.50     -0.01           80.05   0.0001   0.0001</w:t>
      </w:r>
    </w:p>
    <w:p w14:paraId="1C1F3B6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       0.25        100.46     -0.12           80.05   0.0025   0.0015</w:t>
      </w:r>
    </w:p>
    <w:p w14:paraId="17D44BE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                   100.46     -0.26           80.05            0.0033</w:t>
      </w:r>
    </w:p>
    <w:p w14:paraId="16BFC2B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11BBD0B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</w:rPr>
        <w:t xml:space="preserve">Analysis of Load Case </w:t>
      </w:r>
      <w:proofErr w:type="gramStart"/>
      <w:r w:rsidRPr="000D0DAD">
        <w:rPr>
          <w:rFonts w:ascii="Tahoma" w:hAnsi="Consolas" w:cs="Arial"/>
          <w:color w:val="000000"/>
          <w:sz w:val="18"/>
        </w:rPr>
        <w:t>20 :</w:t>
      </w:r>
      <w:proofErr w:type="gramEnd"/>
      <w:r w:rsidRPr="000D0DAD">
        <w:rPr>
          <w:rFonts w:ascii="Tahoma" w:hAnsi="Consolas" w:cs="Arial"/>
          <w:color w:val="000000"/>
          <w:sz w:val="18"/>
        </w:rPr>
        <w:t xml:space="preserve"> BL+IP+OW</w:t>
      </w:r>
    </w:p>
    <w:p w14:paraId="349274C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From     Tensile    All. Tens.     Comp.      All. Comp.    Tens.    Comp.</w:t>
      </w:r>
    </w:p>
    <w:p w14:paraId="48920B4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Node      Stress     </w:t>
      </w:r>
      <w:proofErr w:type="spellStart"/>
      <w:r>
        <w:rPr>
          <w:rFonts w:ascii="Consolas" w:hAnsi="Consolas" w:cs="Arial"/>
          <w:sz w:val="18"/>
        </w:rPr>
        <w:t>Stress</w:t>
      </w:r>
      <w:proofErr w:type="spellEnd"/>
      <w:r>
        <w:rPr>
          <w:rFonts w:ascii="Consolas" w:hAnsi="Consolas" w:cs="Arial"/>
          <w:sz w:val="18"/>
        </w:rPr>
        <w:t xml:space="preserve">       </w:t>
      </w:r>
      <w:proofErr w:type="spellStart"/>
      <w:r>
        <w:rPr>
          <w:rFonts w:ascii="Consolas" w:hAnsi="Consolas" w:cs="Arial"/>
          <w:sz w:val="18"/>
        </w:rPr>
        <w:t>Stress</w:t>
      </w:r>
      <w:proofErr w:type="spellEnd"/>
      <w:r>
        <w:rPr>
          <w:rFonts w:ascii="Consolas" w:hAnsi="Consolas" w:cs="Arial"/>
          <w:sz w:val="18"/>
        </w:rPr>
        <w:t xml:space="preserve">       </w:t>
      </w:r>
      <w:proofErr w:type="spellStart"/>
      <w:r>
        <w:rPr>
          <w:rFonts w:ascii="Consolas" w:hAnsi="Consolas" w:cs="Arial"/>
          <w:sz w:val="18"/>
        </w:rPr>
        <w:t>Stress</w:t>
      </w:r>
      <w:proofErr w:type="spellEnd"/>
      <w:r>
        <w:rPr>
          <w:rFonts w:ascii="Consolas" w:hAnsi="Consolas" w:cs="Arial"/>
          <w:sz w:val="18"/>
        </w:rPr>
        <w:t xml:space="preserve">       Ratio    </w:t>
      </w:r>
      <w:proofErr w:type="spellStart"/>
      <w:r>
        <w:rPr>
          <w:rFonts w:ascii="Consolas" w:hAnsi="Consolas" w:cs="Arial"/>
          <w:sz w:val="18"/>
        </w:rPr>
        <w:t>Ratio</w:t>
      </w:r>
      <w:proofErr w:type="spellEnd"/>
    </w:p>
    <w:p w14:paraId="0258AA1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</w:t>
      </w:r>
    </w:p>
    <w:p w14:paraId="5950F10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10       1.08        120.60                     87.10   0.0090</w:t>
      </w:r>
    </w:p>
    <w:p w14:paraId="0AD83D2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20       1.33        120.55                     87.10   0.0110</w:t>
      </w:r>
    </w:p>
    <w:p w14:paraId="4B46BF9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20       0.85        120.55                     87.10   0.0070</w:t>
      </w:r>
    </w:p>
    <w:p w14:paraId="735EE4C6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F0DA3D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Absolute Maximum of the all of the Stress Ratio's                0.0132</w:t>
      </w:r>
    </w:p>
    <w:p w14:paraId="2C7B7D91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EE47C4D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Governing Element: SHELL</w:t>
      </w:r>
    </w:p>
    <w:p w14:paraId="5BD594D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 xml:space="preserve">Governing Load Case </w:t>
      </w:r>
      <w:proofErr w:type="gramStart"/>
      <w:r w:rsidRPr="000D0DAD">
        <w:rPr>
          <w:rFonts w:ascii="Arial" w:hAnsi="Consolas" w:cs="Arial"/>
          <w:color w:val="0000FF"/>
          <w:sz w:val="18"/>
        </w:rPr>
        <w:t>18 :</w:t>
      </w:r>
      <w:proofErr w:type="gramEnd"/>
      <w:r w:rsidRPr="000D0DAD">
        <w:rPr>
          <w:rFonts w:ascii="Arial" w:hAnsi="Consolas" w:cs="Arial"/>
          <w:color w:val="0000FF"/>
          <w:sz w:val="18"/>
        </w:rPr>
        <w:t xml:space="preserve"> FS+BS+IP+OW</w:t>
      </w:r>
    </w:p>
    <w:p w14:paraId="41E571D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70E48E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     |      Long </w:t>
      </w:r>
      <w:proofErr w:type="gramStart"/>
      <w:r>
        <w:rPr>
          <w:rFonts w:ascii="Consolas" w:hAnsi="Consolas" w:cs="Arial"/>
          <w:sz w:val="18"/>
        </w:rPr>
        <w:t>|  Weight</w:t>
      </w:r>
      <w:proofErr w:type="gramEnd"/>
      <w:r>
        <w:rPr>
          <w:rFonts w:ascii="Consolas" w:hAnsi="Consolas" w:cs="Arial"/>
          <w:sz w:val="18"/>
        </w:rPr>
        <w:t xml:space="preserve"> + | Eccentric |   Wind or |           |         |</w:t>
      </w:r>
    </w:p>
    <w:p w14:paraId="25162E2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Element </w:t>
      </w:r>
      <w:proofErr w:type="gramStart"/>
      <w:r>
        <w:rPr>
          <w:rFonts w:ascii="Consolas" w:hAnsi="Consolas" w:cs="Arial"/>
          <w:sz w:val="18"/>
        </w:rPr>
        <w:t>|  Pressure</w:t>
      </w:r>
      <w:proofErr w:type="gramEnd"/>
      <w:r>
        <w:rPr>
          <w:rFonts w:ascii="Consolas" w:hAnsi="Consolas" w:cs="Arial"/>
          <w:sz w:val="18"/>
        </w:rPr>
        <w:t xml:space="preserve"> |Axial Load |    Moment |Earthquake |  Combined |   Which |</w:t>
      </w:r>
    </w:p>
    <w:p w14:paraId="147C527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Description |    Stress |    Stress |    Stress |    Stress |    Stress |    Side |</w:t>
      </w:r>
    </w:p>
    <w:p w14:paraId="78E63B9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</w:t>
      </w:r>
    </w:p>
    <w:p w14:paraId="7DCE0D1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BOTTOM DISH |       1.1 |       ... |       ... |       ... |       1.1 | </w:t>
      </w:r>
      <w:proofErr w:type="gramStart"/>
      <w:r>
        <w:rPr>
          <w:rFonts w:ascii="Consolas" w:hAnsi="Consolas" w:cs="Arial"/>
          <w:sz w:val="18"/>
        </w:rPr>
        <w:t>+  Tens</w:t>
      </w:r>
      <w:proofErr w:type="gramEnd"/>
      <w:r>
        <w:rPr>
          <w:rFonts w:ascii="Consolas" w:hAnsi="Consolas" w:cs="Arial"/>
          <w:sz w:val="18"/>
        </w:rPr>
        <w:t xml:space="preserve"> |</w:t>
      </w:r>
    </w:p>
    <w:p w14:paraId="7B2C55E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BOTTOM DISH |       1.1 |       ... |      -0.0 |       ... |       ... | </w:t>
      </w:r>
      <w:proofErr w:type="gramStart"/>
      <w:r>
        <w:rPr>
          <w:rFonts w:ascii="Consolas" w:hAnsi="Consolas" w:cs="Arial"/>
          <w:sz w:val="18"/>
        </w:rPr>
        <w:t>-  Comp</w:t>
      </w:r>
      <w:proofErr w:type="gramEnd"/>
      <w:r>
        <w:rPr>
          <w:rFonts w:ascii="Consolas" w:hAnsi="Consolas" w:cs="Arial"/>
          <w:sz w:val="18"/>
        </w:rPr>
        <w:t xml:space="preserve"> |</w:t>
      </w:r>
    </w:p>
    <w:p w14:paraId="3D92AC8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</w:t>
      </w:r>
    </w:p>
    <w:p w14:paraId="7C7FD0E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SHELL |       1.1 |       0.1 |       0.2 |       ... |       1.3 | </w:t>
      </w:r>
      <w:proofErr w:type="gramStart"/>
      <w:r>
        <w:rPr>
          <w:rFonts w:ascii="Consolas" w:hAnsi="Consolas" w:cs="Arial"/>
          <w:sz w:val="18"/>
        </w:rPr>
        <w:t>+  Tens</w:t>
      </w:r>
      <w:proofErr w:type="gramEnd"/>
      <w:r>
        <w:rPr>
          <w:rFonts w:ascii="Consolas" w:hAnsi="Consolas" w:cs="Arial"/>
          <w:sz w:val="18"/>
        </w:rPr>
        <w:t xml:space="preserve"> |</w:t>
      </w:r>
    </w:p>
    <w:p w14:paraId="6840E5B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SHELL |       1.1 |       0.1 |      -0.2 |       ... |       ... | </w:t>
      </w:r>
      <w:proofErr w:type="gramStart"/>
      <w:r>
        <w:rPr>
          <w:rFonts w:ascii="Consolas" w:hAnsi="Consolas" w:cs="Arial"/>
          <w:sz w:val="18"/>
        </w:rPr>
        <w:t>-  Comp</w:t>
      </w:r>
      <w:proofErr w:type="gramEnd"/>
      <w:r>
        <w:rPr>
          <w:rFonts w:ascii="Consolas" w:hAnsi="Consolas" w:cs="Arial"/>
          <w:sz w:val="18"/>
        </w:rPr>
        <w:t xml:space="preserve"> |</w:t>
      </w:r>
    </w:p>
    <w:p w14:paraId="2FA6371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</w:t>
      </w:r>
    </w:p>
    <w:p w14:paraId="2D8840F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SHELL |       1.1 |      -0.2 |       ... |       ... |       0.8 | </w:t>
      </w:r>
      <w:proofErr w:type="gramStart"/>
      <w:r>
        <w:rPr>
          <w:rFonts w:ascii="Consolas" w:hAnsi="Consolas" w:cs="Arial"/>
          <w:sz w:val="18"/>
        </w:rPr>
        <w:t>+  Tens</w:t>
      </w:r>
      <w:proofErr w:type="gramEnd"/>
      <w:r>
        <w:rPr>
          <w:rFonts w:ascii="Consolas" w:hAnsi="Consolas" w:cs="Arial"/>
          <w:sz w:val="18"/>
        </w:rPr>
        <w:t xml:space="preserve"> |</w:t>
      </w:r>
    </w:p>
    <w:p w14:paraId="194B968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SHELL |       1.1 |      -0.2 |      -0.0 |       ... |       ... | </w:t>
      </w:r>
      <w:proofErr w:type="gramStart"/>
      <w:r>
        <w:rPr>
          <w:rFonts w:ascii="Consolas" w:hAnsi="Consolas" w:cs="Arial"/>
          <w:sz w:val="18"/>
        </w:rPr>
        <w:t>-  Comp</w:t>
      </w:r>
      <w:proofErr w:type="gramEnd"/>
      <w:r>
        <w:rPr>
          <w:rFonts w:ascii="Consolas" w:hAnsi="Consolas" w:cs="Arial"/>
          <w:sz w:val="18"/>
        </w:rPr>
        <w:t xml:space="preserve"> |</w:t>
      </w:r>
    </w:p>
    <w:p w14:paraId="48E6D20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</w:t>
      </w:r>
    </w:p>
    <w:p w14:paraId="0260B61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CEADADA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FF"/>
          <w:sz w:val="18"/>
        </w:rPr>
        <w:t>PV Elite is a trademark of Hexagon AB, 2024, All rights reserved.</w:t>
      </w:r>
    </w:p>
    <w:p w14:paraId="156DC402" w14:textId="77777777" w:rsidR="000D0DAD" w:rsidRDefault="000D0DAD" w:rsidP="000D0DAD">
      <w:pPr>
        <w:rPr>
          <w:rFonts w:ascii="Consolas" w:hAnsi="Consolas" w:cs="Arial"/>
          <w:sz w:val="18"/>
        </w:rPr>
        <w:sectPr w:rsidR="000D0DAD" w:rsidSect="000D0DAD">
          <w:headerReference w:type="default" r:id="rId39"/>
          <w:pgSz w:w="12240" w:h="15840" w:code="1"/>
          <w:pgMar w:top="1440" w:right="504" w:bottom="720" w:left="360" w:header="720" w:footer="720" w:gutter="720"/>
          <w:cols w:space="720"/>
          <w:docGrid w:linePitch="272"/>
        </w:sectPr>
      </w:pPr>
    </w:p>
    <w:p w14:paraId="2451409E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Consolas" w:hAnsi="Consolas" w:cs="Arial"/>
          <w:sz w:val="18"/>
        </w:rPr>
        <w:lastRenderedPageBreak/>
        <w:fldChar w:fldCharType="begin"/>
      </w:r>
      <w:r w:rsidRPr="000D0DAD">
        <w:rPr>
          <w:rFonts w:ascii="Consolas" w:hAnsi="Consolas" w:cs="Arial"/>
          <w:sz w:val="18"/>
        </w:rPr>
        <w:instrText xml:space="preserve"> TC "</w:instrText>
      </w:r>
      <w:bookmarkStart w:id="28" w:name="_Toc192856506"/>
      <w:r w:rsidRPr="000D0DAD">
        <w:rPr>
          <w:rFonts w:ascii="Consolas" w:hAnsi="Consolas" w:cs="Arial"/>
          <w:sz w:val="18"/>
        </w:rPr>
        <w:instrText>Center of Gravity Calculation:</w:instrText>
      </w:r>
      <w:bookmarkEnd w:id="28"/>
      <w:r w:rsidRPr="000D0DAD">
        <w:rPr>
          <w:rFonts w:ascii="Consolas" w:hAnsi="Consolas" w:cs="Arial"/>
          <w:sz w:val="18"/>
        </w:rPr>
        <w:instrText xml:space="preserve">" /f C </w:instrText>
      </w:r>
      <w:r w:rsidRPr="000D0DAD">
        <w:rPr>
          <w:rFonts w:ascii="Consolas" w:hAnsi="Consolas" w:cs="Arial"/>
          <w:sz w:val="18"/>
        </w:rPr>
        <w:fldChar w:fldCharType="end"/>
      </w:r>
    </w:p>
    <w:p w14:paraId="231444F9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  <w:u w:val="single"/>
        </w:rPr>
        <w:t xml:space="preserve">Shop/Field Installation </w:t>
      </w:r>
      <w:proofErr w:type="gramStart"/>
      <w:r w:rsidRPr="000D0DAD">
        <w:rPr>
          <w:rFonts w:ascii="Tahoma" w:hAnsi="Consolas" w:cs="Arial"/>
          <w:b/>
          <w:color w:val="000000"/>
          <w:sz w:val="18"/>
          <w:u w:val="single"/>
        </w:rPr>
        <w:t>Options :</w:t>
      </w:r>
      <w:proofErr w:type="gramEnd"/>
    </w:p>
    <w:p w14:paraId="285DC14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D1AD778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Platform(s) installed in the Shop.</w:t>
      </w:r>
    </w:p>
    <w:p w14:paraId="004EBAF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97FB023" w14:textId="77777777" w:rsidR="000D0DAD" w:rsidRDefault="000D0DAD" w:rsidP="000D0DAD">
      <w:pPr>
        <w:rPr>
          <w:rFonts w:ascii="Consolas" w:hAnsi="Consolas" w:cs="Arial"/>
          <w:sz w:val="18"/>
        </w:rPr>
      </w:pPr>
      <w:proofErr w:type="gramStart"/>
      <w:r w:rsidRPr="000D0DAD">
        <w:rPr>
          <w:rFonts w:ascii="Arial" w:hAnsi="Consolas" w:cs="Arial"/>
          <w:color w:val="0000FF"/>
          <w:sz w:val="18"/>
        </w:rPr>
        <w:t>Note :</w:t>
      </w:r>
      <w:proofErr w:type="gramEnd"/>
      <w:r w:rsidRPr="000D0DAD">
        <w:rPr>
          <w:rFonts w:ascii="Arial" w:hAnsi="Consolas" w:cs="Arial"/>
          <w:color w:val="0000FF"/>
          <w:sz w:val="18"/>
        </w:rPr>
        <w:t xml:space="preserve"> The CG is computed from the first Element From Node</w:t>
      </w:r>
    </w:p>
    <w:p w14:paraId="0F35EA8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9E7DC2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Center of Gravity of the Platforms                         1450.000 mm.</w:t>
      </w:r>
    </w:p>
    <w:p w14:paraId="5C63BF7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Center of Gravity of the Liquid                             700.454 mm.</w:t>
      </w:r>
    </w:p>
    <w:p w14:paraId="19DAAA3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Center of Gravity of the Nozzles                            801.295 mm.</w:t>
      </w:r>
    </w:p>
    <w:p w14:paraId="1F10686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Center of Gravity of the Legs                              -373.000 mm.</w:t>
      </w:r>
    </w:p>
    <w:p w14:paraId="56E7594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64C01F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Center of Gravity of Bare Shell New and Cold                872.145 mm.</w:t>
      </w:r>
    </w:p>
    <w:p w14:paraId="232A94A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Center of Gravity of Bare Shell Corroded                    872.145 mm.</w:t>
      </w:r>
    </w:p>
    <w:p w14:paraId="77FB5F1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694720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Vessel CG in the Operating Condition                        715.021 mm.</w:t>
      </w:r>
    </w:p>
    <w:p w14:paraId="32539A7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Vessel CG in the Fabricated (Shop/Empty) Condition          725.251 mm.</w:t>
      </w:r>
    </w:p>
    <w:p w14:paraId="2ECB152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Vessel CG in the Test Condition                             716.137 mm.</w:t>
      </w:r>
    </w:p>
    <w:p w14:paraId="6758C51F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77CCCAA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  <w:u w:val="single"/>
        </w:rPr>
        <w:t>Rigging Analysis Results:</w:t>
      </w:r>
    </w:p>
    <w:p w14:paraId="0CB877C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8DB16CA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•</w:t>
      </w:r>
      <w:r w:rsidRPr="000D0DAD">
        <w:rPr>
          <w:rFonts w:ascii="Arial" w:hAnsi="Consolas" w:cs="Arial"/>
          <w:color w:val="000000"/>
          <w:sz w:val="18"/>
        </w:rPr>
        <w:t xml:space="preserve"> Lifting weight based on the user selected calculated empty weight</w:t>
      </w:r>
    </w:p>
    <w:p w14:paraId="1951D6C9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B3BA84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Total Effective Length of Vessel for this analysis          1508.00 mm.</w:t>
      </w:r>
    </w:p>
    <w:p w14:paraId="2A5D4B9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Total vessel weight (No </w:t>
      </w:r>
      <w:proofErr w:type="gramStart"/>
      <w:r>
        <w:rPr>
          <w:rFonts w:ascii="Consolas" w:hAnsi="Consolas" w:cs="Arial"/>
          <w:sz w:val="18"/>
        </w:rPr>
        <w:t xml:space="preserve">Liquid)   </w:t>
      </w:r>
      <w:proofErr w:type="gramEnd"/>
      <w:r>
        <w:rPr>
          <w:rFonts w:ascii="Consolas" w:hAnsi="Consolas" w:cs="Arial"/>
          <w:sz w:val="18"/>
        </w:rPr>
        <w:t xml:space="preserve">              </w:t>
      </w:r>
      <w:proofErr w:type="spellStart"/>
      <w:r>
        <w:rPr>
          <w:rFonts w:ascii="Consolas" w:hAnsi="Consolas" w:cs="Arial"/>
          <w:sz w:val="18"/>
        </w:rPr>
        <w:t>Twt</w:t>
      </w:r>
      <w:proofErr w:type="spellEnd"/>
      <w:r>
        <w:rPr>
          <w:rFonts w:ascii="Consolas" w:hAnsi="Consolas" w:cs="Arial"/>
          <w:sz w:val="18"/>
        </w:rPr>
        <w:t xml:space="preserve">         4488.36 N</w:t>
      </w:r>
    </w:p>
    <w:p w14:paraId="54FF053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Impact weight multiplication factor             Imp            2.00</w:t>
      </w:r>
    </w:p>
    <w:p w14:paraId="7545122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Design lifting </w:t>
      </w:r>
      <w:proofErr w:type="gramStart"/>
      <w:r>
        <w:rPr>
          <w:rFonts w:ascii="Consolas" w:hAnsi="Consolas" w:cs="Arial"/>
          <w:sz w:val="18"/>
        </w:rPr>
        <w:t>weight,  DWT</w:t>
      </w:r>
      <w:proofErr w:type="gramEnd"/>
      <w:r>
        <w:rPr>
          <w:rFonts w:ascii="Consolas" w:hAnsi="Consolas" w:cs="Arial"/>
          <w:sz w:val="18"/>
        </w:rPr>
        <w:t xml:space="preserve"> = Imp * </w:t>
      </w:r>
      <w:proofErr w:type="spellStart"/>
      <w:r>
        <w:rPr>
          <w:rFonts w:ascii="Consolas" w:hAnsi="Consolas" w:cs="Arial"/>
          <w:sz w:val="18"/>
        </w:rPr>
        <w:t>Twt</w:t>
      </w:r>
      <w:proofErr w:type="spellEnd"/>
      <w:r>
        <w:rPr>
          <w:rFonts w:ascii="Consolas" w:hAnsi="Consolas" w:cs="Arial"/>
          <w:sz w:val="18"/>
        </w:rPr>
        <w:t xml:space="preserve">                     8976.73 N</w:t>
      </w:r>
    </w:p>
    <w:p w14:paraId="5CE2139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Elevation of the Tailing Lug (</w:t>
      </w:r>
      <w:proofErr w:type="gramStart"/>
      <w:r>
        <w:rPr>
          <w:rFonts w:ascii="Consolas" w:hAnsi="Consolas" w:cs="Arial"/>
          <w:sz w:val="18"/>
        </w:rPr>
        <w:t xml:space="preserve">bottom)   </w:t>
      </w:r>
      <w:proofErr w:type="gramEnd"/>
      <w:r>
        <w:rPr>
          <w:rFonts w:ascii="Consolas" w:hAnsi="Consolas" w:cs="Arial"/>
          <w:sz w:val="18"/>
        </w:rPr>
        <w:t xml:space="preserve">                       0.00 mm.</w:t>
      </w:r>
    </w:p>
    <w:p w14:paraId="7FACFF3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Elevation of the Lifting Lug (top </w:t>
      </w:r>
      <w:proofErr w:type="gramStart"/>
      <w:r>
        <w:rPr>
          <w:rFonts w:ascii="Consolas" w:hAnsi="Consolas" w:cs="Arial"/>
          <w:sz w:val="18"/>
        </w:rPr>
        <w:t xml:space="preserve">  )</w:t>
      </w:r>
      <w:proofErr w:type="gramEnd"/>
      <w:r>
        <w:rPr>
          <w:rFonts w:ascii="Consolas" w:hAnsi="Consolas" w:cs="Arial"/>
          <w:sz w:val="18"/>
        </w:rPr>
        <w:t xml:space="preserve">                       1175.00 mm.</w:t>
      </w:r>
    </w:p>
    <w:p w14:paraId="583227E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Design Reaction force at the tailing lug                    3435.98 N</w:t>
      </w:r>
    </w:p>
    <w:p w14:paraId="4970A9D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Design Reaction force at the lifting lug                    5540.75 N</w:t>
      </w:r>
    </w:p>
    <w:p w14:paraId="4393614B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73CB94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CG distance during field lifting operation                   725.25 mm.</w:t>
      </w:r>
    </w:p>
    <w:p w14:paraId="52C1874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CG distance from tailing lug                                 725.25 mm.</w:t>
      </w:r>
    </w:p>
    <w:p w14:paraId="5BD4A1E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CG distance from the nearer lifting lug/trunnion             449.75 mm.</w:t>
      </w:r>
    </w:p>
    <w:p w14:paraId="64BAC626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9F2371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Compressive Allowable Increase Factor                          1.00</w:t>
      </w:r>
    </w:p>
    <w:p w14:paraId="747AF4C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BDDF402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Critical Values: (N./mm</w:t>
      </w:r>
      <w:r w:rsidRPr="000D0DAD">
        <w:rPr>
          <w:rFonts w:ascii="Tahoma" w:hAnsi="Consolas" w:cs="Arial"/>
          <w:b/>
          <w:color w:val="000000"/>
          <w:sz w:val="18"/>
        </w:rPr>
        <w:t>²</w:t>
      </w:r>
      <w:r w:rsidRPr="000D0DAD">
        <w:rPr>
          <w:rFonts w:ascii="Tahoma" w:hAnsi="Consolas" w:cs="Arial"/>
          <w:b/>
          <w:color w:val="000000"/>
          <w:sz w:val="18"/>
        </w:rPr>
        <w:t>, mm.)</w:t>
      </w:r>
    </w:p>
    <w:p w14:paraId="26E8940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23A923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| Max Stress|   Elevation   |   </w:t>
      </w:r>
      <w:proofErr w:type="spellStart"/>
      <w:r>
        <w:rPr>
          <w:rFonts w:ascii="Consolas" w:hAnsi="Consolas" w:cs="Arial"/>
          <w:sz w:val="18"/>
        </w:rPr>
        <w:t>Allowables</w:t>
      </w:r>
      <w:proofErr w:type="spellEnd"/>
      <w:r>
        <w:rPr>
          <w:rFonts w:ascii="Consolas" w:hAnsi="Consolas" w:cs="Arial"/>
          <w:sz w:val="18"/>
        </w:rPr>
        <w:t xml:space="preserve">           |</w:t>
      </w:r>
    </w:p>
    <w:p w14:paraId="37970D2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</w:t>
      </w:r>
    </w:p>
    <w:p w14:paraId="15F16C5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Bending    |      0.35 |     626.80    |      80.05 </w:t>
      </w:r>
      <w:proofErr w:type="gramStart"/>
      <w:r>
        <w:rPr>
          <w:rFonts w:ascii="Consolas" w:hAnsi="Consolas" w:cs="Arial"/>
          <w:sz w:val="18"/>
        </w:rPr>
        <w:t xml:space="preserve">   (</w:t>
      </w:r>
      <w:proofErr w:type="gramEnd"/>
      <w:r>
        <w:rPr>
          <w:rFonts w:ascii="Consolas" w:hAnsi="Consolas" w:cs="Arial"/>
          <w:sz w:val="18"/>
        </w:rPr>
        <w:t>UG-23)  |</w:t>
      </w:r>
    </w:p>
    <w:p w14:paraId="56C8860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     |      0.23 |       0.00    |      80.50 </w:t>
      </w:r>
      <w:proofErr w:type="gramStart"/>
      <w:r>
        <w:rPr>
          <w:rFonts w:ascii="Consolas" w:hAnsi="Consolas" w:cs="Arial"/>
          <w:sz w:val="18"/>
        </w:rPr>
        <w:t xml:space="preserve">   (</w:t>
      </w:r>
      <w:proofErr w:type="gramEnd"/>
      <w:r>
        <w:rPr>
          <w:rFonts w:ascii="Consolas" w:hAnsi="Consolas" w:cs="Arial"/>
          <w:sz w:val="18"/>
        </w:rPr>
        <w:t>0.7*S)  |</w:t>
      </w:r>
    </w:p>
    <w:p w14:paraId="376C2FD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F103E00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The compressive bending allowable stress is the minimum of the tensile allowable and</w:t>
      </w:r>
    </w:p>
    <w:p w14:paraId="63EBF977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the compressive allowable times the specified compressive allowable increase factor.</w:t>
      </w:r>
    </w:p>
    <w:p w14:paraId="79442A6D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CCFAFE3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Forces and Moments at selected elevations (not all analysis points shown):</w:t>
      </w:r>
    </w:p>
    <w:p w14:paraId="469B34F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B85F4D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Distance     Bending Moment   Bending Stress   Shear Force    Shear Stress</w:t>
      </w:r>
    </w:p>
    <w:p w14:paraId="4E1B14E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mm.                N-m           N./mm²             N          N./mm²</w:t>
      </w:r>
    </w:p>
    <w:p w14:paraId="2F81005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</w:t>
      </w:r>
    </w:p>
    <w:p w14:paraId="41FEBB5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0.00                0.0              0.0        2182.5             0.2</w:t>
      </w:r>
    </w:p>
    <w:p w14:paraId="38BBDB3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338.40              378.5              0.3         753.9             0.1</w:t>
      </w:r>
    </w:p>
    <w:p w14:paraId="32796E7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1203.60              415.9              0.3        2030.9             0.2</w:t>
      </w:r>
    </w:p>
    <w:p w14:paraId="1FCD9C1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1492.00                6.5              0.0         807.4             0.1</w:t>
      </w:r>
    </w:p>
    <w:p w14:paraId="00C72BA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1501.60                1.0              0.0         323.0             0.0</w:t>
      </w:r>
    </w:p>
    <w:p w14:paraId="5D495C69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04E9A2A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3F76B3D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  <w:u w:val="single"/>
        </w:rPr>
        <w:t>Unity Check (Actual Stress / Allowable Stress):</w:t>
      </w:r>
    </w:p>
    <w:p w14:paraId="7F7677E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5B7BED9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Maximum Unity Check is 0.0044 at elevation 627 mm. - Must be &lt;=1</w:t>
      </w:r>
    </w:p>
    <w:p w14:paraId="705BC6E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08DDD43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Note: The rigging analysis is performed using a uniformly distributed load.</w:t>
      </w:r>
    </w:p>
    <w:p w14:paraId="25E219BB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9B0FD47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--- Plot data successfully generated ...----</w:t>
      </w:r>
    </w:p>
    <w:p w14:paraId="48D8A81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40ACA1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B206E82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FF"/>
          <w:sz w:val="18"/>
        </w:rPr>
        <w:t>PV Elite is a trademark of Hexagon AB, 2024, All rights reserved.</w:t>
      </w:r>
    </w:p>
    <w:p w14:paraId="07D96B99" w14:textId="77777777" w:rsidR="000D0DAD" w:rsidRDefault="000D0DAD" w:rsidP="000D0DAD">
      <w:pPr>
        <w:rPr>
          <w:rFonts w:ascii="Consolas" w:hAnsi="Consolas" w:cs="Arial"/>
          <w:sz w:val="18"/>
        </w:rPr>
        <w:sectPr w:rsidR="000D0DAD" w:rsidSect="000D0DAD">
          <w:headerReference w:type="default" r:id="rId40"/>
          <w:pgSz w:w="12240" w:h="15840" w:code="1"/>
          <w:pgMar w:top="1440" w:right="504" w:bottom="720" w:left="360" w:header="720" w:footer="720" w:gutter="720"/>
          <w:cols w:space="720"/>
          <w:docGrid w:linePitch="272"/>
        </w:sectPr>
      </w:pPr>
    </w:p>
    <w:p w14:paraId="60EE82BB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Consolas" w:hAnsi="Consolas" w:cs="Arial"/>
          <w:sz w:val="18"/>
        </w:rPr>
        <w:lastRenderedPageBreak/>
        <w:fldChar w:fldCharType="begin"/>
      </w:r>
      <w:r w:rsidRPr="000D0DAD">
        <w:rPr>
          <w:rFonts w:ascii="Consolas" w:hAnsi="Consolas" w:cs="Arial"/>
          <w:sz w:val="18"/>
        </w:rPr>
        <w:instrText xml:space="preserve"> TC "</w:instrText>
      </w:r>
      <w:bookmarkStart w:id="29" w:name="_Toc192856507"/>
      <w:r w:rsidRPr="000D0DAD">
        <w:rPr>
          <w:rFonts w:ascii="Consolas" w:hAnsi="Consolas" w:cs="Arial"/>
          <w:sz w:val="18"/>
        </w:rPr>
        <w:instrText>Lifting Lug Calcs:</w:instrText>
      </w:r>
      <w:bookmarkEnd w:id="29"/>
      <w:r w:rsidRPr="000D0DAD">
        <w:rPr>
          <w:rFonts w:ascii="Consolas" w:hAnsi="Consolas" w:cs="Arial"/>
          <w:sz w:val="18"/>
        </w:rPr>
        <w:instrText xml:space="preserve">" /f C </w:instrText>
      </w:r>
      <w:r w:rsidRPr="000D0DAD">
        <w:rPr>
          <w:rFonts w:ascii="Consolas" w:hAnsi="Consolas" w:cs="Arial"/>
          <w:sz w:val="18"/>
        </w:rPr>
        <w:fldChar w:fldCharType="end"/>
      </w:r>
    </w:p>
    <w:p w14:paraId="3A6CA65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Lifting Lug Calculations:</w:t>
      </w:r>
    </w:p>
    <w:p w14:paraId="17562FB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DFCED4C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</w:rPr>
        <w:t>Input Values:</w:t>
      </w:r>
    </w:p>
    <w:p w14:paraId="0E25E08D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C239E6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Lifting Lug Material                                    SA-240 316L</w:t>
      </w:r>
    </w:p>
    <w:p w14:paraId="1F82790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Lifting Lug Yield Stress                           Yield     172.00 N./mm²</w:t>
      </w:r>
    </w:p>
    <w:p w14:paraId="5D224A70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E17F6B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Total Height of Lifting Lug                            w   140.0000 mm.</w:t>
      </w:r>
    </w:p>
    <w:p w14:paraId="6A5A227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Thickness of Lifting Lug                               t    22.0000 mm.</w:t>
      </w:r>
    </w:p>
    <w:p w14:paraId="6922965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Diameter of Hole in Lifting Lug                       dh    30.0000 mm.</w:t>
      </w:r>
    </w:p>
    <w:p w14:paraId="529D222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Radius of Semi-Circular Arc of Lifting Lug             r    70.0000 mm.</w:t>
      </w:r>
    </w:p>
    <w:p w14:paraId="3949FF2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Height of Lug from bottom to Center of Hole            h    70.0000 mm.</w:t>
      </w:r>
    </w:p>
    <w:p w14:paraId="000B0C7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Offset from Vessel OD to Center of Hole              off   140.0000 mm.</w:t>
      </w:r>
    </w:p>
    <w:p w14:paraId="15DA30F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Lug Fillet Weld Size                                  </w:t>
      </w:r>
      <w:proofErr w:type="spellStart"/>
      <w:r>
        <w:rPr>
          <w:rFonts w:ascii="Consolas" w:hAnsi="Consolas" w:cs="Arial"/>
          <w:sz w:val="18"/>
        </w:rPr>
        <w:t>tw</w:t>
      </w:r>
      <w:proofErr w:type="spellEnd"/>
      <w:r>
        <w:rPr>
          <w:rFonts w:ascii="Consolas" w:hAnsi="Consolas" w:cs="Arial"/>
          <w:sz w:val="18"/>
        </w:rPr>
        <w:t xml:space="preserve">     8.0000 mm.</w:t>
      </w:r>
    </w:p>
    <w:p w14:paraId="3B90627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Length of weld </w:t>
      </w:r>
      <w:proofErr w:type="spellStart"/>
      <w:r>
        <w:rPr>
          <w:rFonts w:ascii="Consolas" w:hAnsi="Consolas" w:cs="Arial"/>
          <w:sz w:val="18"/>
        </w:rPr>
        <w:t>along side</w:t>
      </w:r>
      <w:proofErr w:type="spellEnd"/>
      <w:r>
        <w:rPr>
          <w:rFonts w:ascii="Consolas" w:hAnsi="Consolas" w:cs="Arial"/>
          <w:sz w:val="18"/>
        </w:rPr>
        <w:t xml:space="preserve"> of Lifting Lug              </w:t>
      </w:r>
      <w:proofErr w:type="spellStart"/>
      <w:r>
        <w:rPr>
          <w:rFonts w:ascii="Consolas" w:hAnsi="Consolas" w:cs="Arial"/>
          <w:sz w:val="18"/>
        </w:rPr>
        <w:t>wl</w:t>
      </w:r>
      <w:proofErr w:type="spellEnd"/>
      <w:r>
        <w:rPr>
          <w:rFonts w:ascii="Consolas" w:hAnsi="Consolas" w:cs="Arial"/>
          <w:sz w:val="18"/>
        </w:rPr>
        <w:t xml:space="preserve">   140.0000 mm.</w:t>
      </w:r>
    </w:p>
    <w:p w14:paraId="2CB2EE2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Length of Weld along Bottom of Lifting Lug            </w:t>
      </w:r>
      <w:proofErr w:type="spellStart"/>
      <w:r>
        <w:rPr>
          <w:rFonts w:ascii="Consolas" w:hAnsi="Consolas" w:cs="Arial"/>
          <w:sz w:val="18"/>
        </w:rPr>
        <w:t>wb</w:t>
      </w:r>
      <w:proofErr w:type="spellEnd"/>
      <w:r>
        <w:rPr>
          <w:rFonts w:ascii="Consolas" w:hAnsi="Consolas" w:cs="Arial"/>
          <w:sz w:val="18"/>
        </w:rPr>
        <w:t xml:space="preserve">    20.0000 mm.</w:t>
      </w:r>
    </w:p>
    <w:p w14:paraId="252A861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Thickness of Collar (if </w:t>
      </w:r>
      <w:proofErr w:type="gramStart"/>
      <w:r>
        <w:rPr>
          <w:rFonts w:ascii="Consolas" w:hAnsi="Consolas" w:cs="Arial"/>
          <w:sz w:val="18"/>
        </w:rPr>
        <w:t xml:space="preserve">any)   </w:t>
      </w:r>
      <w:proofErr w:type="gramEnd"/>
      <w:r>
        <w:rPr>
          <w:rFonts w:ascii="Consolas" w:hAnsi="Consolas" w:cs="Arial"/>
          <w:sz w:val="18"/>
        </w:rPr>
        <w:t xml:space="preserve">                       </w:t>
      </w:r>
      <w:proofErr w:type="spellStart"/>
      <w:r>
        <w:rPr>
          <w:rFonts w:ascii="Consolas" w:hAnsi="Consolas" w:cs="Arial"/>
          <w:sz w:val="18"/>
        </w:rPr>
        <w:t>tc</w:t>
      </w:r>
      <w:proofErr w:type="spellEnd"/>
      <w:r>
        <w:rPr>
          <w:rFonts w:ascii="Consolas" w:hAnsi="Consolas" w:cs="Arial"/>
          <w:sz w:val="18"/>
        </w:rPr>
        <w:t xml:space="preserve">     0.0000 mm.</w:t>
      </w:r>
    </w:p>
    <w:p w14:paraId="5D3C24B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Diameter of Collar (if </w:t>
      </w:r>
      <w:proofErr w:type="gramStart"/>
      <w:r>
        <w:rPr>
          <w:rFonts w:ascii="Consolas" w:hAnsi="Consolas" w:cs="Arial"/>
          <w:sz w:val="18"/>
        </w:rPr>
        <w:t xml:space="preserve">any)   </w:t>
      </w:r>
      <w:proofErr w:type="gramEnd"/>
      <w:r>
        <w:rPr>
          <w:rFonts w:ascii="Consolas" w:hAnsi="Consolas" w:cs="Arial"/>
          <w:sz w:val="18"/>
        </w:rPr>
        <w:t xml:space="preserve">                        dc     0.0000 mm.</w:t>
      </w:r>
    </w:p>
    <w:p w14:paraId="760A21D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Impact Factor                                     </w:t>
      </w:r>
      <w:proofErr w:type="spellStart"/>
      <w:r>
        <w:rPr>
          <w:rFonts w:ascii="Consolas" w:hAnsi="Consolas" w:cs="Arial"/>
          <w:sz w:val="18"/>
        </w:rPr>
        <w:t>Impfac</w:t>
      </w:r>
      <w:proofErr w:type="spellEnd"/>
      <w:r>
        <w:rPr>
          <w:rFonts w:ascii="Consolas" w:hAnsi="Consolas" w:cs="Arial"/>
          <w:sz w:val="18"/>
        </w:rPr>
        <w:t xml:space="preserve">       2.00</w:t>
      </w:r>
    </w:p>
    <w:p w14:paraId="275E298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Sling Angle from Horizontal                                    90.0 deg</w:t>
      </w:r>
    </w:p>
    <w:p w14:paraId="0D3A42A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Number of Lugs in Group                                           2</w:t>
      </w:r>
    </w:p>
    <w:p w14:paraId="3217A0E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BFE4F2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Reinforcing Pad Circumferential Width                wpb      40.00 mm.</w:t>
      </w:r>
    </w:p>
    <w:p w14:paraId="752E09D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Reinforcing Pad Longitudinal Length                  </w:t>
      </w:r>
      <w:proofErr w:type="spellStart"/>
      <w:r>
        <w:rPr>
          <w:rFonts w:ascii="Consolas" w:hAnsi="Consolas" w:cs="Arial"/>
          <w:sz w:val="18"/>
        </w:rPr>
        <w:t>wpl</w:t>
      </w:r>
      <w:proofErr w:type="spellEnd"/>
      <w:r>
        <w:rPr>
          <w:rFonts w:ascii="Consolas" w:hAnsi="Consolas" w:cs="Arial"/>
          <w:sz w:val="18"/>
        </w:rPr>
        <w:t xml:space="preserve">     200.00 mm.</w:t>
      </w:r>
    </w:p>
    <w:p w14:paraId="0111556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Reinforcing Pad Thickness                           </w:t>
      </w:r>
      <w:proofErr w:type="spellStart"/>
      <w:r>
        <w:rPr>
          <w:rFonts w:ascii="Consolas" w:hAnsi="Consolas" w:cs="Arial"/>
          <w:sz w:val="18"/>
        </w:rPr>
        <w:t>thkp</w:t>
      </w:r>
      <w:proofErr w:type="spellEnd"/>
      <w:r>
        <w:rPr>
          <w:rFonts w:ascii="Consolas" w:hAnsi="Consolas" w:cs="Arial"/>
          <w:sz w:val="18"/>
        </w:rPr>
        <w:t xml:space="preserve">       5.00 mm.</w:t>
      </w:r>
    </w:p>
    <w:p w14:paraId="0A32969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Reinforcing Pad Fillet Weld Size                     </w:t>
      </w:r>
      <w:proofErr w:type="spellStart"/>
      <w:r>
        <w:rPr>
          <w:rFonts w:ascii="Consolas" w:hAnsi="Consolas" w:cs="Arial"/>
          <w:sz w:val="18"/>
        </w:rPr>
        <w:t>tfp</w:t>
      </w:r>
      <w:proofErr w:type="spellEnd"/>
      <w:r>
        <w:rPr>
          <w:rFonts w:ascii="Consolas" w:hAnsi="Consolas" w:cs="Arial"/>
          <w:sz w:val="18"/>
        </w:rPr>
        <w:t xml:space="preserve">       5.00 mm.</w:t>
      </w:r>
    </w:p>
    <w:p w14:paraId="02CF198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3DF35D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Lifting Lug Orientation to Vessel: Perpendicular</w:t>
      </w:r>
    </w:p>
    <w:p w14:paraId="1652DFE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Lift </w:t>
      </w:r>
      <w:proofErr w:type="gramStart"/>
      <w:r>
        <w:rPr>
          <w:rFonts w:ascii="Consolas" w:hAnsi="Consolas" w:cs="Arial"/>
          <w:sz w:val="18"/>
        </w:rPr>
        <w:t>Orientation :</w:t>
      </w:r>
      <w:proofErr w:type="gramEnd"/>
      <w:r>
        <w:rPr>
          <w:rFonts w:ascii="Consolas" w:hAnsi="Consolas" w:cs="Arial"/>
          <w:sz w:val="18"/>
        </w:rPr>
        <w:t xml:space="preserve"> From Horizontal to Vertical</w:t>
      </w:r>
    </w:p>
    <w:p w14:paraId="05826DA0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AC02B36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32C29A9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</w:rPr>
        <w:t>Lifting Lug and Weld Stresses at various Angles: N./mm</w:t>
      </w:r>
      <w:r w:rsidRPr="000D0DAD">
        <w:rPr>
          <w:rFonts w:ascii="Arial" w:hAnsi="Consolas" w:cs="Arial"/>
          <w:b/>
          <w:color w:val="000000"/>
          <w:sz w:val="18"/>
        </w:rPr>
        <w:t>²</w:t>
      </w:r>
    </w:p>
    <w:p w14:paraId="0F09B6B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BE4A8F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--------------- Weld Stresses   ------ Lug Stresses   Maximum</w:t>
      </w:r>
    </w:p>
    <w:p w14:paraId="25E1657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Angle    </w:t>
      </w:r>
      <w:proofErr w:type="gramStart"/>
      <w:r>
        <w:rPr>
          <w:rFonts w:ascii="Consolas" w:hAnsi="Consolas" w:cs="Arial"/>
          <w:sz w:val="18"/>
        </w:rPr>
        <w:t>Primary  Secondary</w:t>
      </w:r>
      <w:proofErr w:type="gramEnd"/>
      <w:r>
        <w:rPr>
          <w:rFonts w:ascii="Consolas" w:hAnsi="Consolas" w:cs="Arial"/>
          <w:sz w:val="18"/>
        </w:rPr>
        <w:t xml:space="preserve">  Allowable   Combined  Allowable     Ratio</w:t>
      </w:r>
    </w:p>
    <w:p w14:paraId="2F7D2C1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</w:t>
      </w:r>
    </w:p>
    <w:p w14:paraId="6F06625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0       22.1        ...       68.8       34.3      113.5     0.321</w:t>
      </w:r>
    </w:p>
    <w:p w14:paraId="44C09EC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5       23.0        ...       68.8       35.2      113.5     0.335</w:t>
      </w:r>
    </w:p>
    <w:p w14:paraId="5C67669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10       23.8        ...       68.8       35.8      113.5     0.346</w:t>
      </w:r>
    </w:p>
    <w:p w14:paraId="6742CD5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15       24.4        ...       68.8       36.2      113.5     0.355</w:t>
      </w:r>
    </w:p>
    <w:p w14:paraId="5698C0F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20       24.9        ...       68.8       36.2      113.5     0.362</w:t>
      </w:r>
    </w:p>
    <w:p w14:paraId="71F682E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25       25.2        ...       68.8       35.9      113.5     0.366</w:t>
      </w:r>
    </w:p>
    <w:p w14:paraId="2C7EF4F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30       25.3        ...       68.8       35.4      113.5     0.368</w:t>
      </w:r>
    </w:p>
    <w:p w14:paraId="0946E35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35       25.2        ...       68.8       34.6      113.5     0.367</w:t>
      </w:r>
    </w:p>
    <w:p w14:paraId="4D58A9C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40       25.0        ...       68.8       33.5      113.5     0.364</w:t>
      </w:r>
    </w:p>
    <w:p w14:paraId="3EF822D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45       24.6        ...       68.8       32.1      113.5     0.358</w:t>
      </w:r>
    </w:p>
    <w:p w14:paraId="3E8F736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50       24.0        ...       68.8       30.5      113.5     0.349</w:t>
      </w:r>
    </w:p>
    <w:p w14:paraId="22C8D85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55       23.3        ...       68.8       28.6      113.5     0.339</w:t>
      </w:r>
    </w:p>
    <w:p w14:paraId="657FFFC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60       22.4        ...       68.8       26.5      113.5     0.326</w:t>
      </w:r>
    </w:p>
    <w:p w14:paraId="50C8A5A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65       21.4        ...       68.8       24.1      113.5     0.311</w:t>
      </w:r>
    </w:p>
    <w:p w14:paraId="2E4F96C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70       20.3        ...       68.8       21.5      113.5     0.295</w:t>
      </w:r>
    </w:p>
    <w:p w14:paraId="6580C8D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75       19.0        ...       68.8       18.7      113.5     0.276</w:t>
      </w:r>
    </w:p>
    <w:p w14:paraId="3168162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80       17.7        ...       68.8       15.7      113.5     0.257</w:t>
      </w:r>
    </w:p>
    <w:p w14:paraId="20A01F7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85       16.3        ...       68.8       12.4      113.5     0.237</w:t>
      </w:r>
    </w:p>
    <w:p w14:paraId="2341D09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90       15.0        ...       68.8        8.7      113.5     0.219</w:t>
      </w:r>
    </w:p>
    <w:p w14:paraId="4234F31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</w:t>
      </w:r>
    </w:p>
    <w:p w14:paraId="43EFB2D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1ADE8C0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</w:rPr>
        <w:t>Computed Results:</w:t>
      </w:r>
    </w:p>
    <w:p w14:paraId="674A3F99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2E1D27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Total vessel weight (No </w:t>
      </w:r>
      <w:proofErr w:type="gramStart"/>
      <w:r>
        <w:rPr>
          <w:rFonts w:ascii="Consolas" w:hAnsi="Consolas" w:cs="Arial"/>
          <w:sz w:val="18"/>
        </w:rPr>
        <w:t xml:space="preserve">Liquid)   </w:t>
      </w:r>
      <w:proofErr w:type="gramEnd"/>
      <w:r>
        <w:rPr>
          <w:rFonts w:ascii="Consolas" w:hAnsi="Consolas" w:cs="Arial"/>
          <w:sz w:val="18"/>
        </w:rPr>
        <w:t xml:space="preserve">                          4488.36 N</w:t>
      </w:r>
    </w:p>
    <w:p w14:paraId="7582B97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lastRenderedPageBreak/>
        <w:t xml:space="preserve"> Design Reaction force at the tailing lug                    3435.98 N</w:t>
      </w:r>
    </w:p>
    <w:p w14:paraId="4A823C4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Design Reaction force at the lifting lug                    5540.75 N</w:t>
      </w:r>
    </w:p>
    <w:p w14:paraId="3B97194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0312EF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Worst Case Lift Angle for Primary Weld Stresses                  31 deg</w:t>
      </w:r>
    </w:p>
    <w:p w14:paraId="353748A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Tangential Force at this Angle                               2599.1 N</w:t>
      </w:r>
    </w:p>
    <w:p w14:paraId="3EFB49D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Axial Force at this Angle                                    1561.7 N</w:t>
      </w:r>
    </w:p>
    <w:p w14:paraId="11A7F6E9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D50CCE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Worst Case Lift Angle for Secondary Weld Stresses                 0 deg</w:t>
      </w:r>
    </w:p>
    <w:p w14:paraId="146ECF3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Tangential Force at this Angle                               2770.4 N</w:t>
      </w:r>
    </w:p>
    <w:p w14:paraId="499537F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Axial Force at this Angle                                       0.0 N</w:t>
      </w:r>
    </w:p>
    <w:p w14:paraId="7303DF8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468C97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Worst Case Lift Angle for Lug Stresses                           18 deg</w:t>
      </w:r>
    </w:p>
    <w:p w14:paraId="20D247B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Tangential Force at this Angle                               2779.6 N</w:t>
      </w:r>
    </w:p>
    <w:p w14:paraId="615DCCD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Axial Force at this Angle                                     903.1 N</w:t>
      </w:r>
    </w:p>
    <w:p w14:paraId="08D7707D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08807D5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00"/>
          <w:sz w:val="18"/>
        </w:rPr>
        <w:t>Converting the weld leg dimension (</w:t>
      </w:r>
      <w:proofErr w:type="spellStart"/>
      <w:r w:rsidRPr="000D0DAD">
        <w:rPr>
          <w:rFonts w:ascii="Arial" w:hAnsi="Consolas" w:cs="Arial"/>
          <w:i/>
          <w:color w:val="000000"/>
          <w:sz w:val="18"/>
        </w:rPr>
        <w:t>tw</w:t>
      </w:r>
      <w:proofErr w:type="spellEnd"/>
      <w:r w:rsidRPr="000D0DAD">
        <w:rPr>
          <w:rFonts w:ascii="Arial" w:hAnsi="Consolas" w:cs="Arial"/>
          <w:i/>
          <w:color w:val="000000"/>
          <w:sz w:val="18"/>
        </w:rPr>
        <w:t>) to the weld throat dimension.</w:t>
      </w:r>
    </w:p>
    <w:p w14:paraId="61445DD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EF22958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</w:rPr>
        <w:t>Weld Group Inertia Calculations:</w:t>
      </w:r>
    </w:p>
    <w:p w14:paraId="6523202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E2398D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Weld Group Inertia about the Circumferential Axis    </w:t>
      </w:r>
      <w:proofErr w:type="spellStart"/>
      <w:r>
        <w:rPr>
          <w:rFonts w:ascii="Consolas" w:hAnsi="Consolas" w:cs="Arial"/>
          <w:sz w:val="18"/>
        </w:rPr>
        <w:t>Ilc</w:t>
      </w:r>
      <w:proofErr w:type="spellEnd"/>
      <w:r>
        <w:rPr>
          <w:rFonts w:ascii="Consolas" w:hAnsi="Consolas" w:cs="Arial"/>
          <w:sz w:val="18"/>
        </w:rPr>
        <w:t xml:space="preserve">      378.724 cm^4</w:t>
      </w:r>
    </w:p>
    <w:p w14:paraId="6776B5A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Weld Group Centroid distance in the Long. </w:t>
      </w:r>
      <w:proofErr w:type="gramStart"/>
      <w:r>
        <w:rPr>
          <w:rFonts w:ascii="Consolas" w:hAnsi="Consolas" w:cs="Arial"/>
          <w:sz w:val="18"/>
        </w:rPr>
        <w:t xml:space="preserve">Direction  </w:t>
      </w:r>
      <w:proofErr w:type="spellStart"/>
      <w:r>
        <w:rPr>
          <w:rFonts w:ascii="Consolas" w:hAnsi="Consolas" w:cs="Arial"/>
          <w:sz w:val="18"/>
        </w:rPr>
        <w:t>Yll</w:t>
      </w:r>
      <w:proofErr w:type="spellEnd"/>
      <w:proofErr w:type="gramEnd"/>
      <w:r>
        <w:rPr>
          <w:rFonts w:ascii="Consolas" w:hAnsi="Consolas" w:cs="Arial"/>
          <w:sz w:val="18"/>
        </w:rPr>
        <w:t xml:space="preserve">       75.656 mm.</w:t>
      </w:r>
    </w:p>
    <w:p w14:paraId="2148C13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Dist. of Weld Group Centroid from Lug bottom       </w:t>
      </w:r>
      <w:proofErr w:type="spellStart"/>
      <w:r>
        <w:rPr>
          <w:rFonts w:ascii="Consolas" w:hAnsi="Consolas" w:cs="Arial"/>
          <w:sz w:val="18"/>
        </w:rPr>
        <w:t>Yll_b</w:t>
      </w:r>
      <w:proofErr w:type="spellEnd"/>
      <w:r>
        <w:rPr>
          <w:rFonts w:ascii="Consolas" w:hAnsi="Consolas" w:cs="Arial"/>
          <w:sz w:val="18"/>
        </w:rPr>
        <w:t xml:space="preserve">       70.000 mm.</w:t>
      </w:r>
    </w:p>
    <w:p w14:paraId="3AF0D00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Weld Group Inertia about the Longitudinal Axis       Ill       31.458 cm^4</w:t>
      </w:r>
    </w:p>
    <w:p w14:paraId="4A69469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Weld Group Centroid Distance in the Circ. </w:t>
      </w:r>
      <w:proofErr w:type="gramStart"/>
      <w:r>
        <w:rPr>
          <w:rFonts w:ascii="Consolas" w:hAnsi="Consolas" w:cs="Arial"/>
          <w:sz w:val="18"/>
        </w:rPr>
        <w:t xml:space="preserve">Direction  </w:t>
      </w:r>
      <w:proofErr w:type="spellStart"/>
      <w:r>
        <w:rPr>
          <w:rFonts w:ascii="Consolas" w:hAnsi="Consolas" w:cs="Arial"/>
          <w:sz w:val="18"/>
        </w:rPr>
        <w:t>Ylc</w:t>
      </w:r>
      <w:proofErr w:type="spellEnd"/>
      <w:proofErr w:type="gramEnd"/>
      <w:r>
        <w:rPr>
          <w:rFonts w:ascii="Consolas" w:hAnsi="Consolas" w:cs="Arial"/>
          <w:sz w:val="18"/>
        </w:rPr>
        <w:t xml:space="preserve">       16.656 mm.</w:t>
      </w:r>
    </w:p>
    <w:p w14:paraId="3B9F68B2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E3C5D70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Note: The Impact Factor is applied to the Forces acting on the Lug.</w:t>
      </w:r>
    </w:p>
    <w:p w14:paraId="60433AA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A40442F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Primary Shear Stress in the Welds due to Shear Loads [</w:t>
      </w:r>
      <w:proofErr w:type="spellStart"/>
      <w:r w:rsidRPr="000D0DAD">
        <w:rPr>
          <w:rFonts w:ascii="Arial" w:hAnsi="Consolas" w:cs="Arial"/>
          <w:color w:val="000000"/>
          <w:sz w:val="18"/>
        </w:rPr>
        <w:t>Ssll</w:t>
      </w:r>
      <w:proofErr w:type="spellEnd"/>
      <w:r w:rsidRPr="000D0DAD">
        <w:rPr>
          <w:rFonts w:ascii="Arial" w:hAnsi="Consolas" w:cs="Arial"/>
          <w:color w:val="000000"/>
          <w:sz w:val="18"/>
        </w:rPr>
        <w:t>]:</w:t>
      </w:r>
    </w:p>
    <w:p w14:paraId="10C2B608" w14:textId="31E11782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</w:t>
      </w:r>
      <w:proofErr w:type="gramStart"/>
      <w:r>
        <w:rPr>
          <w:rFonts w:ascii="Consolas" w:hAnsi="Consolas" w:cs="Arial"/>
          <w:sz w:val="18"/>
        </w:rPr>
        <w:t>sqrt( Fax</w:t>
      </w:r>
      <w:proofErr w:type="gramEnd"/>
      <w:r w:rsidRPr="000D0DAD">
        <w:rPr>
          <w:rFonts w:ascii="Consolas" w:hAnsi="Consolas" w:cs="Arial"/>
          <w:sz w:val="18"/>
          <w:vertAlign w:val="superscript"/>
        </w:rPr>
        <w:t>2</w:t>
      </w:r>
      <w:r>
        <w:rPr>
          <w:rFonts w:ascii="Consolas" w:hAnsi="Consolas" w:cs="Arial"/>
          <w:sz w:val="18"/>
        </w:rPr>
        <w:t xml:space="preserve"> + Ft</w:t>
      </w:r>
      <w:r w:rsidRPr="000D0DAD">
        <w:rPr>
          <w:rFonts w:ascii="Consolas" w:hAnsi="Consolas" w:cs="Arial"/>
          <w:sz w:val="18"/>
          <w:vertAlign w:val="superscript"/>
        </w:rPr>
        <w:t>2</w:t>
      </w:r>
      <w:r>
        <w:rPr>
          <w:rFonts w:ascii="Consolas" w:hAnsi="Consolas" w:cs="Arial"/>
          <w:sz w:val="18"/>
        </w:rPr>
        <w:t xml:space="preserve"> + Fn</w:t>
      </w:r>
      <w:r w:rsidRPr="000D0DAD">
        <w:rPr>
          <w:rFonts w:ascii="Consolas" w:hAnsi="Consolas" w:cs="Arial"/>
          <w:sz w:val="18"/>
          <w:vertAlign w:val="superscript"/>
        </w:rPr>
        <w:t>2</w:t>
      </w:r>
      <w:r>
        <w:rPr>
          <w:rFonts w:ascii="Consolas" w:hAnsi="Consolas" w:cs="Arial"/>
          <w:sz w:val="18"/>
        </w:rPr>
        <w:t xml:space="preserve"> )/(( 2 * (</w:t>
      </w:r>
      <w:proofErr w:type="spellStart"/>
      <w:r>
        <w:rPr>
          <w:rFonts w:ascii="Consolas" w:hAnsi="Consolas" w:cs="Arial"/>
          <w:sz w:val="18"/>
        </w:rPr>
        <w:t>wl</w:t>
      </w:r>
      <w:proofErr w:type="spellEnd"/>
      <w:r>
        <w:rPr>
          <w:rFonts w:ascii="Consolas" w:hAnsi="Consolas" w:cs="Arial"/>
          <w:sz w:val="18"/>
        </w:rPr>
        <w:t xml:space="preserve"> + </w:t>
      </w:r>
      <w:proofErr w:type="spellStart"/>
      <w:r>
        <w:rPr>
          <w:rFonts w:ascii="Consolas" w:hAnsi="Consolas" w:cs="Arial"/>
          <w:sz w:val="18"/>
        </w:rPr>
        <w:t>wb</w:t>
      </w:r>
      <w:proofErr w:type="spellEnd"/>
      <w:r>
        <w:rPr>
          <w:rFonts w:ascii="Consolas" w:hAnsi="Consolas" w:cs="Arial"/>
          <w:sz w:val="18"/>
        </w:rPr>
        <w:t xml:space="preserve">) ) * </w:t>
      </w:r>
      <w:proofErr w:type="spellStart"/>
      <w:r>
        <w:rPr>
          <w:rFonts w:ascii="Consolas" w:hAnsi="Consolas" w:cs="Arial"/>
          <w:sz w:val="18"/>
        </w:rPr>
        <w:t>tw</w:t>
      </w:r>
      <w:proofErr w:type="spellEnd"/>
      <w:r>
        <w:rPr>
          <w:rFonts w:ascii="Consolas" w:hAnsi="Consolas" w:cs="Arial"/>
          <w:sz w:val="18"/>
        </w:rPr>
        <w:t xml:space="preserve"> )</w:t>
      </w:r>
    </w:p>
    <w:p w14:paraId="3565146D" w14:textId="6D6AE890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</w:t>
      </w:r>
      <w:proofErr w:type="gramStart"/>
      <w:r>
        <w:rPr>
          <w:rFonts w:ascii="Consolas" w:hAnsi="Consolas" w:cs="Arial"/>
          <w:sz w:val="18"/>
        </w:rPr>
        <w:t>sqrt(</w:t>
      </w:r>
      <w:proofErr w:type="gramEnd"/>
      <w:r>
        <w:rPr>
          <w:rFonts w:ascii="Consolas" w:hAnsi="Consolas" w:cs="Arial"/>
          <w:sz w:val="18"/>
        </w:rPr>
        <w:t>1562</w:t>
      </w:r>
      <w:r w:rsidRPr="000D0DAD">
        <w:rPr>
          <w:rFonts w:ascii="Consolas" w:hAnsi="Consolas" w:cs="Arial"/>
          <w:sz w:val="18"/>
          <w:vertAlign w:val="superscript"/>
        </w:rPr>
        <w:t>2</w:t>
      </w:r>
      <w:r>
        <w:rPr>
          <w:rFonts w:ascii="Consolas" w:hAnsi="Consolas" w:cs="Arial"/>
          <w:sz w:val="18"/>
        </w:rPr>
        <w:t>+2599</w:t>
      </w:r>
      <w:r w:rsidRPr="000D0DAD">
        <w:rPr>
          <w:rFonts w:ascii="Consolas" w:hAnsi="Consolas" w:cs="Arial"/>
          <w:sz w:val="18"/>
          <w:vertAlign w:val="superscript"/>
        </w:rPr>
        <w:t>2</w:t>
      </w:r>
      <w:r>
        <w:rPr>
          <w:rFonts w:ascii="Consolas" w:hAnsi="Consolas" w:cs="Arial"/>
          <w:sz w:val="18"/>
        </w:rPr>
        <w:t>+0</w:t>
      </w:r>
      <w:r w:rsidRPr="000D0DAD">
        <w:rPr>
          <w:rFonts w:ascii="Consolas" w:hAnsi="Consolas" w:cs="Arial"/>
          <w:sz w:val="18"/>
          <w:vertAlign w:val="superscript"/>
        </w:rPr>
        <w:t>2</w:t>
      </w:r>
      <w:r>
        <w:rPr>
          <w:rFonts w:ascii="Consolas" w:hAnsi="Consolas" w:cs="Arial"/>
          <w:sz w:val="18"/>
        </w:rPr>
        <w:t>)/((2*(140+20))*5.66)</w:t>
      </w:r>
    </w:p>
    <w:p w14:paraId="401D750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1.68 N./mm²</w:t>
      </w:r>
    </w:p>
    <w:p w14:paraId="516074F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12F565A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Shear Stress in the Welds due to Bending Loads [</w:t>
      </w:r>
      <w:proofErr w:type="spellStart"/>
      <w:r w:rsidRPr="000D0DAD">
        <w:rPr>
          <w:rFonts w:ascii="Arial" w:hAnsi="Consolas" w:cs="Arial"/>
          <w:color w:val="000000"/>
          <w:sz w:val="18"/>
        </w:rPr>
        <w:t>Sblf</w:t>
      </w:r>
      <w:proofErr w:type="spellEnd"/>
      <w:r w:rsidRPr="000D0DAD">
        <w:rPr>
          <w:rFonts w:ascii="Arial" w:hAnsi="Consolas" w:cs="Arial"/>
          <w:color w:val="000000"/>
          <w:sz w:val="18"/>
        </w:rPr>
        <w:t>]:</w:t>
      </w:r>
    </w:p>
    <w:p w14:paraId="7000AF6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</w:t>
      </w:r>
      <w:proofErr w:type="spellStart"/>
      <w:r>
        <w:rPr>
          <w:rFonts w:ascii="Consolas" w:hAnsi="Consolas" w:cs="Arial"/>
          <w:sz w:val="18"/>
        </w:rPr>
        <w:t>Fn</w:t>
      </w:r>
      <w:proofErr w:type="spellEnd"/>
      <w:r>
        <w:rPr>
          <w:rFonts w:ascii="Consolas" w:hAnsi="Consolas" w:cs="Arial"/>
          <w:sz w:val="18"/>
        </w:rPr>
        <w:t>(h-</w:t>
      </w:r>
      <w:proofErr w:type="spellStart"/>
      <w:r>
        <w:rPr>
          <w:rFonts w:ascii="Consolas" w:hAnsi="Consolas" w:cs="Arial"/>
          <w:sz w:val="18"/>
        </w:rPr>
        <w:t>Yll_b</w:t>
      </w:r>
      <w:proofErr w:type="spellEnd"/>
      <w:proofErr w:type="gramStart"/>
      <w:r>
        <w:rPr>
          <w:rFonts w:ascii="Consolas" w:hAnsi="Consolas" w:cs="Arial"/>
          <w:sz w:val="18"/>
        </w:rPr>
        <w:t>))</w:t>
      </w:r>
      <w:proofErr w:type="spellStart"/>
      <w:r>
        <w:rPr>
          <w:rFonts w:ascii="Consolas" w:hAnsi="Consolas" w:cs="Arial"/>
          <w:sz w:val="18"/>
        </w:rPr>
        <w:t>Yll</w:t>
      </w:r>
      <w:proofErr w:type="spellEnd"/>
      <w:proofErr w:type="gramEnd"/>
      <w:r>
        <w:rPr>
          <w:rFonts w:ascii="Consolas" w:hAnsi="Consolas" w:cs="Arial"/>
          <w:sz w:val="18"/>
        </w:rPr>
        <w:t>/</w:t>
      </w:r>
      <w:proofErr w:type="spellStart"/>
      <w:r>
        <w:rPr>
          <w:rFonts w:ascii="Consolas" w:hAnsi="Consolas" w:cs="Arial"/>
          <w:sz w:val="18"/>
        </w:rPr>
        <w:t>Ilc</w:t>
      </w:r>
      <w:proofErr w:type="spellEnd"/>
      <w:r>
        <w:rPr>
          <w:rFonts w:ascii="Consolas" w:hAnsi="Consolas" w:cs="Arial"/>
          <w:sz w:val="18"/>
        </w:rPr>
        <w:t xml:space="preserve"> + (Fax * off * </w:t>
      </w:r>
      <w:proofErr w:type="spellStart"/>
      <w:r>
        <w:rPr>
          <w:rFonts w:ascii="Consolas" w:hAnsi="Consolas" w:cs="Arial"/>
          <w:sz w:val="18"/>
        </w:rPr>
        <w:t>Yll</w:t>
      </w:r>
      <w:proofErr w:type="spellEnd"/>
      <w:r>
        <w:rPr>
          <w:rFonts w:ascii="Consolas" w:hAnsi="Consolas" w:cs="Arial"/>
          <w:sz w:val="18"/>
        </w:rPr>
        <w:t>/</w:t>
      </w:r>
      <w:proofErr w:type="spellStart"/>
      <w:r>
        <w:rPr>
          <w:rFonts w:ascii="Consolas" w:hAnsi="Consolas" w:cs="Arial"/>
          <w:sz w:val="18"/>
        </w:rPr>
        <w:t>Ilc</w:t>
      </w:r>
      <w:proofErr w:type="spellEnd"/>
      <w:r>
        <w:rPr>
          <w:rFonts w:ascii="Consolas" w:hAnsi="Consolas" w:cs="Arial"/>
          <w:sz w:val="18"/>
        </w:rPr>
        <w:t xml:space="preserve">) + (Ft * off * </w:t>
      </w:r>
      <w:proofErr w:type="spellStart"/>
      <w:r>
        <w:rPr>
          <w:rFonts w:ascii="Consolas" w:hAnsi="Consolas" w:cs="Arial"/>
          <w:sz w:val="18"/>
        </w:rPr>
        <w:t>Ylc</w:t>
      </w:r>
      <w:proofErr w:type="spellEnd"/>
      <w:r>
        <w:rPr>
          <w:rFonts w:ascii="Consolas" w:hAnsi="Consolas" w:cs="Arial"/>
          <w:sz w:val="18"/>
        </w:rPr>
        <w:t>/Ill)</w:t>
      </w:r>
    </w:p>
    <w:p w14:paraId="587789C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(0 (70 -</w:t>
      </w:r>
      <w:proofErr w:type="gramStart"/>
      <w:r>
        <w:rPr>
          <w:rFonts w:ascii="Consolas" w:hAnsi="Consolas" w:cs="Arial"/>
          <w:sz w:val="18"/>
        </w:rPr>
        <w:t>70 )</w:t>
      </w:r>
      <w:proofErr w:type="gramEnd"/>
      <w:r>
        <w:rPr>
          <w:rFonts w:ascii="Consolas" w:hAnsi="Consolas" w:cs="Arial"/>
          <w:sz w:val="18"/>
        </w:rPr>
        <w:t>)75.7/379 +</w:t>
      </w:r>
    </w:p>
    <w:p w14:paraId="0F3647F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(1562 * 140 * 75.7/</w:t>
      </w:r>
      <w:proofErr w:type="gramStart"/>
      <w:r>
        <w:rPr>
          <w:rFonts w:ascii="Consolas" w:hAnsi="Consolas" w:cs="Arial"/>
          <w:sz w:val="18"/>
        </w:rPr>
        <w:t>379 )</w:t>
      </w:r>
      <w:proofErr w:type="gramEnd"/>
      <w:r>
        <w:rPr>
          <w:rFonts w:ascii="Consolas" w:hAnsi="Consolas" w:cs="Arial"/>
          <w:sz w:val="18"/>
        </w:rPr>
        <w:t xml:space="preserve"> +</w:t>
      </w:r>
    </w:p>
    <w:p w14:paraId="7108578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(2599 * 140 * 16.7/31.</w:t>
      </w:r>
      <w:proofErr w:type="gramStart"/>
      <w:r>
        <w:rPr>
          <w:rFonts w:ascii="Consolas" w:hAnsi="Consolas" w:cs="Arial"/>
          <w:sz w:val="18"/>
        </w:rPr>
        <w:t>5 )</w:t>
      </w:r>
      <w:proofErr w:type="gramEnd"/>
    </w:p>
    <w:p w14:paraId="5D4C589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23.64 N./mm²</w:t>
      </w:r>
    </w:p>
    <w:p w14:paraId="6CCB71C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01A0B16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</w:rPr>
        <w:t>Total Shear Stress for Combined Loads [St]:</w:t>
      </w:r>
    </w:p>
    <w:p w14:paraId="053A1DA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</w:t>
      </w:r>
      <w:proofErr w:type="spellStart"/>
      <w:r>
        <w:rPr>
          <w:rFonts w:ascii="Consolas" w:hAnsi="Consolas" w:cs="Arial"/>
          <w:sz w:val="18"/>
        </w:rPr>
        <w:t>Ssll</w:t>
      </w:r>
      <w:proofErr w:type="spellEnd"/>
      <w:r>
        <w:rPr>
          <w:rFonts w:ascii="Consolas" w:hAnsi="Consolas" w:cs="Arial"/>
          <w:sz w:val="18"/>
        </w:rPr>
        <w:t xml:space="preserve"> + </w:t>
      </w:r>
      <w:proofErr w:type="spellStart"/>
      <w:r>
        <w:rPr>
          <w:rFonts w:ascii="Consolas" w:hAnsi="Consolas" w:cs="Arial"/>
          <w:sz w:val="18"/>
        </w:rPr>
        <w:t>Sblf</w:t>
      </w:r>
      <w:proofErr w:type="spellEnd"/>
    </w:p>
    <w:p w14:paraId="537625A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1.68 + 23.6</w:t>
      </w:r>
    </w:p>
    <w:p w14:paraId="16D49FA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25.31 N./mm²</w:t>
      </w:r>
    </w:p>
    <w:p w14:paraId="4264E60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1F545BB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</w:rPr>
        <w:t>Allowable Shear Stress for Combined Loads [Sta]:</w:t>
      </w:r>
    </w:p>
    <w:p w14:paraId="619F3CF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0.4 * Yield * </w:t>
      </w:r>
      <w:proofErr w:type="spellStart"/>
      <w:r>
        <w:rPr>
          <w:rFonts w:ascii="Consolas" w:hAnsi="Consolas" w:cs="Arial"/>
          <w:sz w:val="18"/>
        </w:rPr>
        <w:t>Occfac</w:t>
      </w:r>
      <w:proofErr w:type="spellEnd"/>
      <w:r>
        <w:rPr>
          <w:rFonts w:ascii="Consolas" w:hAnsi="Consolas" w:cs="Arial"/>
          <w:sz w:val="18"/>
        </w:rPr>
        <w:t xml:space="preserve"> (AISC Shear Allowable)</w:t>
      </w:r>
    </w:p>
    <w:p w14:paraId="3A18428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0.4 * 172 * 1</w:t>
      </w:r>
    </w:p>
    <w:p w14:paraId="39A2206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68.80 N./mm²</w:t>
      </w:r>
    </w:p>
    <w:p w14:paraId="7E3A3FCD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53AE627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</w:rPr>
        <w:t>Shear Stress in Lug above Hole [</w:t>
      </w:r>
      <w:proofErr w:type="spellStart"/>
      <w:r w:rsidRPr="000D0DAD">
        <w:rPr>
          <w:rFonts w:ascii="Tahoma" w:hAnsi="Consolas" w:cs="Arial"/>
          <w:color w:val="000000"/>
          <w:sz w:val="18"/>
        </w:rPr>
        <w:t>Shs</w:t>
      </w:r>
      <w:proofErr w:type="spellEnd"/>
      <w:r w:rsidRPr="000D0DAD">
        <w:rPr>
          <w:rFonts w:ascii="Tahoma" w:hAnsi="Consolas" w:cs="Arial"/>
          <w:color w:val="000000"/>
          <w:sz w:val="18"/>
        </w:rPr>
        <w:t>]:</w:t>
      </w:r>
    </w:p>
    <w:p w14:paraId="71CA4989" w14:textId="6B55B412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</w:t>
      </w:r>
      <w:proofErr w:type="gramStart"/>
      <w:r>
        <w:rPr>
          <w:rFonts w:ascii="Consolas" w:hAnsi="Consolas" w:cs="Arial"/>
          <w:sz w:val="18"/>
        </w:rPr>
        <w:t>sqrt( Pl</w:t>
      </w:r>
      <w:proofErr w:type="gramEnd"/>
      <w:r w:rsidRPr="000D0DAD">
        <w:rPr>
          <w:rFonts w:ascii="Consolas" w:hAnsi="Consolas" w:cs="Arial"/>
          <w:sz w:val="18"/>
          <w:vertAlign w:val="superscript"/>
        </w:rPr>
        <w:t>2</w:t>
      </w:r>
      <w:r>
        <w:rPr>
          <w:rFonts w:ascii="Consolas" w:hAnsi="Consolas" w:cs="Arial"/>
          <w:sz w:val="18"/>
        </w:rPr>
        <w:t xml:space="preserve"> + Fax</w:t>
      </w:r>
      <w:r w:rsidRPr="000D0DAD">
        <w:rPr>
          <w:rFonts w:ascii="Consolas" w:hAnsi="Consolas" w:cs="Arial"/>
          <w:sz w:val="18"/>
          <w:vertAlign w:val="superscript"/>
        </w:rPr>
        <w:t>2</w:t>
      </w:r>
      <w:r>
        <w:rPr>
          <w:rFonts w:ascii="Consolas" w:hAnsi="Consolas" w:cs="Arial"/>
          <w:sz w:val="18"/>
        </w:rPr>
        <w:t xml:space="preserve"> ) / Sha</w:t>
      </w:r>
    </w:p>
    <w:p w14:paraId="13B005D6" w14:textId="1A619CA3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</w:t>
      </w:r>
      <w:proofErr w:type="gramStart"/>
      <w:r>
        <w:rPr>
          <w:rFonts w:ascii="Consolas" w:hAnsi="Consolas" w:cs="Arial"/>
          <w:sz w:val="18"/>
        </w:rPr>
        <w:t>sqrt( 4488</w:t>
      </w:r>
      <w:r w:rsidRPr="000D0DAD">
        <w:rPr>
          <w:rFonts w:ascii="Consolas" w:hAnsi="Consolas" w:cs="Arial"/>
          <w:sz w:val="18"/>
          <w:vertAlign w:val="superscript"/>
        </w:rPr>
        <w:t>2</w:t>
      </w:r>
      <w:proofErr w:type="gramEnd"/>
      <w:r>
        <w:rPr>
          <w:rFonts w:ascii="Consolas" w:hAnsi="Consolas" w:cs="Arial"/>
          <w:sz w:val="18"/>
        </w:rPr>
        <w:t xml:space="preserve"> + 1562</w:t>
      </w:r>
      <w:r w:rsidRPr="000D0DAD">
        <w:rPr>
          <w:rFonts w:ascii="Consolas" w:hAnsi="Consolas" w:cs="Arial"/>
          <w:sz w:val="18"/>
          <w:vertAlign w:val="superscript"/>
        </w:rPr>
        <w:t>2</w:t>
      </w:r>
      <w:r>
        <w:rPr>
          <w:rFonts w:ascii="Consolas" w:hAnsi="Consolas" w:cs="Arial"/>
          <w:sz w:val="18"/>
        </w:rPr>
        <w:t xml:space="preserve"> )/24.2</w:t>
      </w:r>
    </w:p>
    <w:p w14:paraId="434DB61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1.96 N./mm²</w:t>
      </w:r>
    </w:p>
    <w:p w14:paraId="553AE77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D8FF859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</w:rPr>
        <w:t>Allowable Shear Stress in Lug above Hole [</w:t>
      </w:r>
      <w:proofErr w:type="spellStart"/>
      <w:r w:rsidRPr="000D0DAD">
        <w:rPr>
          <w:rFonts w:ascii="Tahoma" w:hAnsi="Consolas" w:cs="Arial"/>
          <w:color w:val="000000"/>
          <w:sz w:val="18"/>
        </w:rPr>
        <w:t>Sas</w:t>
      </w:r>
      <w:proofErr w:type="spellEnd"/>
      <w:r w:rsidRPr="000D0DAD">
        <w:rPr>
          <w:rFonts w:ascii="Tahoma" w:hAnsi="Consolas" w:cs="Arial"/>
          <w:color w:val="000000"/>
          <w:sz w:val="18"/>
        </w:rPr>
        <w:t>]:</w:t>
      </w:r>
    </w:p>
    <w:p w14:paraId="6B68F93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0.4 * Yield * </w:t>
      </w:r>
      <w:proofErr w:type="spellStart"/>
      <w:r>
        <w:rPr>
          <w:rFonts w:ascii="Consolas" w:hAnsi="Consolas" w:cs="Arial"/>
          <w:sz w:val="18"/>
        </w:rPr>
        <w:t>Occfac</w:t>
      </w:r>
      <w:proofErr w:type="spellEnd"/>
    </w:p>
    <w:p w14:paraId="11C15F9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0.4 * 172 * 1</w:t>
      </w:r>
    </w:p>
    <w:p w14:paraId="3E37757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68.80 N./mm²</w:t>
      </w:r>
    </w:p>
    <w:p w14:paraId="315BDCD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9A6B1AC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</w:rPr>
        <w:t>Pin Hole Bearing Width [</w:t>
      </w:r>
      <w:proofErr w:type="spellStart"/>
      <w:r w:rsidRPr="000D0DAD">
        <w:rPr>
          <w:rFonts w:ascii="Tahoma" w:hAnsi="Consolas" w:cs="Arial"/>
          <w:color w:val="000000"/>
          <w:sz w:val="18"/>
        </w:rPr>
        <w:t>Pbw</w:t>
      </w:r>
      <w:proofErr w:type="spellEnd"/>
      <w:r w:rsidRPr="000D0DAD">
        <w:rPr>
          <w:rFonts w:ascii="Tahoma" w:hAnsi="Consolas" w:cs="Arial"/>
          <w:color w:val="000000"/>
          <w:sz w:val="18"/>
        </w:rPr>
        <w:t>]:</w:t>
      </w:r>
    </w:p>
    <w:p w14:paraId="6278D3F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Lug Thickness + 2 * Collar Thickness</w:t>
      </w:r>
    </w:p>
    <w:p w14:paraId="74233C9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lastRenderedPageBreak/>
        <w:t xml:space="preserve">  = 22 + 2 * 0</w:t>
      </w:r>
    </w:p>
    <w:p w14:paraId="3ECD1A4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22.000 mm.</w:t>
      </w:r>
    </w:p>
    <w:p w14:paraId="09781C19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0804B70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</w:rPr>
        <w:t>Pin Hole Bearing Stress [Pbs]:</w:t>
      </w:r>
    </w:p>
    <w:p w14:paraId="50C4F345" w14:textId="7A0A4AC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</w:t>
      </w:r>
      <w:proofErr w:type="gramStart"/>
      <w:r>
        <w:rPr>
          <w:rFonts w:ascii="Consolas" w:hAnsi="Consolas" w:cs="Arial"/>
          <w:sz w:val="18"/>
        </w:rPr>
        <w:t>sqrt( Pl</w:t>
      </w:r>
      <w:proofErr w:type="gramEnd"/>
      <w:r w:rsidRPr="000D0DAD">
        <w:rPr>
          <w:rFonts w:ascii="Consolas" w:hAnsi="Consolas" w:cs="Arial"/>
          <w:sz w:val="18"/>
          <w:vertAlign w:val="superscript"/>
        </w:rPr>
        <w:t>2</w:t>
      </w:r>
      <w:r>
        <w:rPr>
          <w:rFonts w:ascii="Consolas" w:hAnsi="Consolas" w:cs="Arial"/>
          <w:sz w:val="18"/>
        </w:rPr>
        <w:t xml:space="preserve"> + Faxial</w:t>
      </w:r>
      <w:r w:rsidRPr="000D0DAD">
        <w:rPr>
          <w:rFonts w:ascii="Consolas" w:hAnsi="Consolas" w:cs="Arial"/>
          <w:sz w:val="18"/>
          <w:vertAlign w:val="superscript"/>
        </w:rPr>
        <w:t>2</w:t>
      </w:r>
      <w:r>
        <w:rPr>
          <w:rFonts w:ascii="Consolas" w:hAnsi="Consolas" w:cs="Arial"/>
          <w:sz w:val="18"/>
        </w:rPr>
        <w:t xml:space="preserve"> ) / ( </w:t>
      </w:r>
      <w:proofErr w:type="spellStart"/>
      <w:r>
        <w:rPr>
          <w:rFonts w:ascii="Consolas" w:hAnsi="Consolas" w:cs="Arial"/>
          <w:sz w:val="18"/>
        </w:rPr>
        <w:t>Pbw</w:t>
      </w:r>
      <w:proofErr w:type="spellEnd"/>
      <w:r>
        <w:rPr>
          <w:rFonts w:ascii="Consolas" w:hAnsi="Consolas" w:cs="Arial"/>
          <w:sz w:val="18"/>
        </w:rPr>
        <w:t xml:space="preserve"> * dh )</w:t>
      </w:r>
    </w:p>
    <w:p w14:paraId="016A009B" w14:textId="164D5BAC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</w:t>
      </w:r>
      <w:proofErr w:type="gramStart"/>
      <w:r>
        <w:rPr>
          <w:rFonts w:ascii="Consolas" w:hAnsi="Consolas" w:cs="Arial"/>
          <w:sz w:val="18"/>
        </w:rPr>
        <w:t>sqrt( 4488</w:t>
      </w:r>
      <w:r w:rsidRPr="000D0DAD">
        <w:rPr>
          <w:rFonts w:ascii="Consolas" w:hAnsi="Consolas" w:cs="Arial"/>
          <w:sz w:val="18"/>
          <w:vertAlign w:val="superscript"/>
        </w:rPr>
        <w:t>2</w:t>
      </w:r>
      <w:proofErr w:type="gramEnd"/>
      <w:r>
        <w:rPr>
          <w:rFonts w:ascii="Consolas" w:hAnsi="Consolas" w:cs="Arial"/>
          <w:sz w:val="18"/>
        </w:rPr>
        <w:t xml:space="preserve"> + 1562</w:t>
      </w:r>
      <w:r w:rsidRPr="000D0DAD">
        <w:rPr>
          <w:rFonts w:ascii="Consolas" w:hAnsi="Consolas" w:cs="Arial"/>
          <w:sz w:val="18"/>
          <w:vertAlign w:val="superscript"/>
        </w:rPr>
        <w:t>2</w:t>
      </w:r>
      <w:r>
        <w:rPr>
          <w:rFonts w:ascii="Consolas" w:hAnsi="Consolas" w:cs="Arial"/>
          <w:sz w:val="18"/>
        </w:rPr>
        <w:t xml:space="preserve"> )/( 22 * 30 )</w:t>
      </w:r>
    </w:p>
    <w:p w14:paraId="54B3CAE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7.20 N./mm²</w:t>
      </w:r>
    </w:p>
    <w:p w14:paraId="13C6B47D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5370740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</w:rPr>
        <w:t>Allowable Bearing Stress [</w:t>
      </w:r>
      <w:proofErr w:type="spellStart"/>
      <w:r w:rsidRPr="000D0DAD">
        <w:rPr>
          <w:rFonts w:ascii="Tahoma" w:hAnsi="Consolas" w:cs="Arial"/>
          <w:color w:val="000000"/>
          <w:sz w:val="18"/>
        </w:rPr>
        <w:t>Pba</w:t>
      </w:r>
      <w:proofErr w:type="spellEnd"/>
      <w:r w:rsidRPr="000D0DAD">
        <w:rPr>
          <w:rFonts w:ascii="Tahoma" w:hAnsi="Consolas" w:cs="Arial"/>
          <w:color w:val="000000"/>
          <w:sz w:val="18"/>
        </w:rPr>
        <w:t>]:</w:t>
      </w:r>
    </w:p>
    <w:p w14:paraId="57C476E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</w:t>
      </w:r>
      <w:proofErr w:type="gramStart"/>
      <w:r>
        <w:rPr>
          <w:rFonts w:ascii="Consolas" w:hAnsi="Consolas" w:cs="Arial"/>
          <w:sz w:val="18"/>
        </w:rPr>
        <w:t>min( 0.75</w:t>
      </w:r>
      <w:proofErr w:type="gramEnd"/>
      <w:r>
        <w:rPr>
          <w:rFonts w:ascii="Consolas" w:hAnsi="Consolas" w:cs="Arial"/>
          <w:sz w:val="18"/>
        </w:rPr>
        <w:t xml:space="preserve"> * Yield * </w:t>
      </w:r>
      <w:proofErr w:type="spellStart"/>
      <w:r>
        <w:rPr>
          <w:rFonts w:ascii="Consolas" w:hAnsi="Consolas" w:cs="Arial"/>
          <w:sz w:val="18"/>
        </w:rPr>
        <w:t>Occfac</w:t>
      </w:r>
      <w:proofErr w:type="spellEnd"/>
      <w:r>
        <w:rPr>
          <w:rFonts w:ascii="Consolas" w:hAnsi="Consolas" w:cs="Arial"/>
          <w:sz w:val="18"/>
        </w:rPr>
        <w:t>, 0.9 * Yield ) AISC Bearing All.</w:t>
      </w:r>
    </w:p>
    <w:p w14:paraId="66DD854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</w:t>
      </w:r>
      <w:proofErr w:type="gramStart"/>
      <w:r>
        <w:rPr>
          <w:rFonts w:ascii="Consolas" w:hAnsi="Consolas" w:cs="Arial"/>
          <w:sz w:val="18"/>
        </w:rPr>
        <w:t>min( 0.75</w:t>
      </w:r>
      <w:proofErr w:type="gramEnd"/>
      <w:r>
        <w:rPr>
          <w:rFonts w:ascii="Consolas" w:hAnsi="Consolas" w:cs="Arial"/>
          <w:sz w:val="18"/>
        </w:rPr>
        <w:t xml:space="preserve"> * 172 * 1, 155 )</w:t>
      </w:r>
    </w:p>
    <w:p w14:paraId="1EB5604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129.00 N./mm²</w:t>
      </w:r>
    </w:p>
    <w:p w14:paraId="7472275D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22BBEDC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Bending Stress at the Base of the Lug [</w:t>
      </w:r>
      <w:proofErr w:type="spellStart"/>
      <w:r w:rsidRPr="000D0DAD">
        <w:rPr>
          <w:rFonts w:ascii="Arial" w:hAnsi="Consolas" w:cs="Arial"/>
          <w:color w:val="000000"/>
          <w:sz w:val="18"/>
        </w:rPr>
        <w:t>Fbs</w:t>
      </w:r>
      <w:proofErr w:type="spellEnd"/>
      <w:r w:rsidRPr="000D0DAD">
        <w:rPr>
          <w:rFonts w:ascii="Arial" w:hAnsi="Consolas" w:cs="Arial"/>
          <w:color w:val="000000"/>
          <w:sz w:val="18"/>
        </w:rPr>
        <w:t>]:</w:t>
      </w:r>
    </w:p>
    <w:p w14:paraId="732C8216" w14:textId="4D0807BA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Ft * off</w:t>
      </w:r>
      <w:proofErr w:type="gramStart"/>
      <w:r>
        <w:rPr>
          <w:rFonts w:ascii="Consolas" w:hAnsi="Consolas" w:cs="Arial"/>
          <w:sz w:val="18"/>
        </w:rPr>
        <w:t>/(</w:t>
      </w:r>
      <w:proofErr w:type="gramEnd"/>
      <w:r>
        <w:rPr>
          <w:rFonts w:ascii="Consolas" w:hAnsi="Consolas" w:cs="Arial"/>
          <w:sz w:val="18"/>
        </w:rPr>
        <w:t>w * t</w:t>
      </w:r>
      <w:r w:rsidRPr="000D0DAD">
        <w:rPr>
          <w:rFonts w:ascii="Consolas" w:hAnsi="Consolas" w:cs="Arial"/>
          <w:sz w:val="18"/>
          <w:vertAlign w:val="superscript"/>
        </w:rPr>
        <w:t>2</w:t>
      </w:r>
      <w:r>
        <w:rPr>
          <w:rFonts w:ascii="Consolas" w:hAnsi="Consolas" w:cs="Arial"/>
          <w:sz w:val="18"/>
        </w:rPr>
        <w:t>/6) + Fax * off/(w</w:t>
      </w:r>
      <w:r w:rsidRPr="000D0DAD">
        <w:rPr>
          <w:rFonts w:ascii="Consolas" w:hAnsi="Consolas" w:cs="Arial"/>
          <w:sz w:val="18"/>
          <w:vertAlign w:val="superscript"/>
        </w:rPr>
        <w:t>2</w:t>
      </w:r>
      <w:r>
        <w:rPr>
          <w:rFonts w:ascii="Consolas" w:hAnsi="Consolas" w:cs="Arial"/>
          <w:sz w:val="18"/>
        </w:rPr>
        <w:t xml:space="preserve"> * t/6)</w:t>
      </w:r>
    </w:p>
    <w:p w14:paraId="2168129B" w14:textId="472E0F4D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2780 * 140</w:t>
      </w:r>
      <w:proofErr w:type="gramStart"/>
      <w:r>
        <w:rPr>
          <w:rFonts w:ascii="Consolas" w:hAnsi="Consolas" w:cs="Arial"/>
          <w:sz w:val="18"/>
        </w:rPr>
        <w:t>/(</w:t>
      </w:r>
      <w:proofErr w:type="gramEnd"/>
      <w:r>
        <w:rPr>
          <w:rFonts w:ascii="Consolas" w:hAnsi="Consolas" w:cs="Arial"/>
          <w:sz w:val="18"/>
        </w:rPr>
        <w:t>140 * 22</w:t>
      </w:r>
      <w:r w:rsidRPr="000D0DAD">
        <w:rPr>
          <w:rFonts w:ascii="Consolas" w:hAnsi="Consolas" w:cs="Arial"/>
          <w:sz w:val="18"/>
          <w:vertAlign w:val="superscript"/>
        </w:rPr>
        <w:t>2</w:t>
      </w:r>
      <w:r>
        <w:rPr>
          <w:rFonts w:ascii="Consolas" w:hAnsi="Consolas" w:cs="Arial"/>
          <w:sz w:val="18"/>
        </w:rPr>
        <w:t>/6) +</w:t>
      </w:r>
    </w:p>
    <w:p w14:paraId="4C743406" w14:textId="3B770C0E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903 * 140</w:t>
      </w:r>
      <w:proofErr w:type="gramStart"/>
      <w:r>
        <w:rPr>
          <w:rFonts w:ascii="Consolas" w:hAnsi="Consolas" w:cs="Arial"/>
          <w:sz w:val="18"/>
        </w:rPr>
        <w:t>/(</w:t>
      </w:r>
      <w:proofErr w:type="gramEnd"/>
      <w:r>
        <w:rPr>
          <w:rFonts w:ascii="Consolas" w:hAnsi="Consolas" w:cs="Arial"/>
          <w:sz w:val="18"/>
        </w:rPr>
        <w:t>140</w:t>
      </w:r>
      <w:r w:rsidRPr="000D0DAD">
        <w:rPr>
          <w:rFonts w:ascii="Consolas" w:hAnsi="Consolas" w:cs="Arial"/>
          <w:sz w:val="18"/>
          <w:vertAlign w:val="superscript"/>
        </w:rPr>
        <w:t>2</w:t>
      </w:r>
      <w:r>
        <w:rPr>
          <w:rFonts w:ascii="Consolas" w:hAnsi="Consolas" w:cs="Arial"/>
          <w:sz w:val="18"/>
        </w:rPr>
        <w:t xml:space="preserve"> * 22/6)</w:t>
      </w:r>
    </w:p>
    <w:p w14:paraId="1912EFA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35.27 N./mm²</w:t>
      </w:r>
    </w:p>
    <w:p w14:paraId="74C049F6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B9BA4D2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Tensile Stress at the Base of the Lug [Fa]:</w:t>
      </w:r>
    </w:p>
    <w:p w14:paraId="622054F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</w:t>
      </w:r>
      <w:proofErr w:type="spellStart"/>
      <w:r>
        <w:rPr>
          <w:rFonts w:ascii="Consolas" w:hAnsi="Consolas" w:cs="Arial"/>
          <w:sz w:val="18"/>
        </w:rPr>
        <w:t>Fn</w:t>
      </w:r>
      <w:proofErr w:type="spellEnd"/>
      <w:r>
        <w:rPr>
          <w:rFonts w:ascii="Consolas" w:hAnsi="Consolas" w:cs="Arial"/>
          <w:sz w:val="18"/>
        </w:rPr>
        <w:t xml:space="preserve"> / (w * t)</w:t>
      </w:r>
    </w:p>
    <w:p w14:paraId="007B333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</w:t>
      </w:r>
      <w:proofErr w:type="gramStart"/>
      <w:r>
        <w:rPr>
          <w:rFonts w:ascii="Consolas" w:hAnsi="Consolas" w:cs="Arial"/>
          <w:sz w:val="18"/>
        </w:rPr>
        <w:t>/(</w:t>
      </w:r>
      <w:proofErr w:type="gramEnd"/>
      <w:r>
        <w:rPr>
          <w:rFonts w:ascii="Consolas" w:hAnsi="Consolas" w:cs="Arial"/>
          <w:sz w:val="18"/>
        </w:rPr>
        <w:t>140 * 22 )</w:t>
      </w:r>
    </w:p>
    <w:p w14:paraId="1EEB346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0.00 N./mm²</w:t>
      </w:r>
    </w:p>
    <w:p w14:paraId="09379B6D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3A7BB76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Total Combined Stress at the Base of the Lug:</w:t>
      </w:r>
    </w:p>
    <w:p w14:paraId="66A6071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</w:t>
      </w:r>
      <w:proofErr w:type="spellStart"/>
      <w:r>
        <w:rPr>
          <w:rFonts w:ascii="Consolas" w:hAnsi="Consolas" w:cs="Arial"/>
          <w:sz w:val="18"/>
        </w:rPr>
        <w:t>Fbs</w:t>
      </w:r>
      <w:proofErr w:type="spellEnd"/>
      <w:r>
        <w:rPr>
          <w:rFonts w:ascii="Consolas" w:hAnsi="Consolas" w:cs="Arial"/>
          <w:sz w:val="18"/>
        </w:rPr>
        <w:t xml:space="preserve"> + Fa</w:t>
      </w:r>
    </w:p>
    <w:p w14:paraId="7127D27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35.3 + 0</w:t>
      </w:r>
    </w:p>
    <w:p w14:paraId="18B48F4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35.27 N./mm²</w:t>
      </w:r>
    </w:p>
    <w:p w14:paraId="315392F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20D7454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Lug Allowable Stress for Bending and Tension:</w:t>
      </w:r>
    </w:p>
    <w:p w14:paraId="0EF8D21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</w:t>
      </w:r>
      <w:proofErr w:type="gramStart"/>
      <w:r>
        <w:rPr>
          <w:rFonts w:ascii="Consolas" w:hAnsi="Consolas" w:cs="Arial"/>
          <w:sz w:val="18"/>
        </w:rPr>
        <w:t>min( 0.66</w:t>
      </w:r>
      <w:proofErr w:type="gramEnd"/>
      <w:r>
        <w:rPr>
          <w:rFonts w:ascii="Consolas" w:hAnsi="Consolas" w:cs="Arial"/>
          <w:sz w:val="18"/>
        </w:rPr>
        <w:t xml:space="preserve"> * Yield * </w:t>
      </w:r>
      <w:proofErr w:type="spellStart"/>
      <w:r>
        <w:rPr>
          <w:rFonts w:ascii="Consolas" w:hAnsi="Consolas" w:cs="Arial"/>
          <w:sz w:val="18"/>
        </w:rPr>
        <w:t>Occfac</w:t>
      </w:r>
      <w:proofErr w:type="spellEnd"/>
      <w:r>
        <w:rPr>
          <w:rFonts w:ascii="Consolas" w:hAnsi="Consolas" w:cs="Arial"/>
          <w:sz w:val="18"/>
        </w:rPr>
        <w:t>, 0.75 * Yield )</w:t>
      </w:r>
    </w:p>
    <w:p w14:paraId="6CAED1A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</w:t>
      </w:r>
      <w:proofErr w:type="gramStart"/>
      <w:r>
        <w:rPr>
          <w:rFonts w:ascii="Consolas" w:hAnsi="Consolas" w:cs="Arial"/>
          <w:sz w:val="18"/>
        </w:rPr>
        <w:t>min( 0.66</w:t>
      </w:r>
      <w:proofErr w:type="gramEnd"/>
      <w:r>
        <w:rPr>
          <w:rFonts w:ascii="Consolas" w:hAnsi="Consolas" w:cs="Arial"/>
          <w:sz w:val="18"/>
        </w:rPr>
        <w:t xml:space="preserve"> * 172 * 1, 129 )</w:t>
      </w:r>
    </w:p>
    <w:p w14:paraId="528AE7A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113.52 N./mm²</w:t>
      </w:r>
    </w:p>
    <w:p w14:paraId="5BCE72D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E62174D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Required Shackle Pin Diameter [</w:t>
      </w:r>
      <w:proofErr w:type="spellStart"/>
      <w:r w:rsidRPr="000D0DAD">
        <w:rPr>
          <w:rFonts w:ascii="Arial" w:hAnsi="Consolas" w:cs="Arial"/>
          <w:color w:val="000000"/>
          <w:sz w:val="18"/>
        </w:rPr>
        <w:t>Spd</w:t>
      </w:r>
      <w:proofErr w:type="spellEnd"/>
      <w:r w:rsidRPr="000D0DAD">
        <w:rPr>
          <w:rFonts w:ascii="Arial" w:hAnsi="Consolas" w:cs="Arial"/>
          <w:color w:val="000000"/>
          <w:sz w:val="18"/>
        </w:rPr>
        <w:t>]:</w:t>
      </w:r>
    </w:p>
    <w:p w14:paraId="0C88D37A" w14:textId="7B85C7F5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</w:t>
      </w:r>
      <w:proofErr w:type="gramStart"/>
      <w:r>
        <w:rPr>
          <w:rFonts w:ascii="Consolas" w:hAnsi="Consolas" w:cs="Arial"/>
          <w:sz w:val="18"/>
        </w:rPr>
        <w:t>sqrt(</w:t>
      </w:r>
      <w:proofErr w:type="gramEnd"/>
      <w:r>
        <w:rPr>
          <w:rFonts w:ascii="Consolas" w:hAnsi="Consolas" w:cs="Arial"/>
          <w:sz w:val="18"/>
        </w:rPr>
        <w:t>(2(Fn</w:t>
      </w:r>
      <w:r w:rsidRPr="000D0DAD">
        <w:rPr>
          <w:rFonts w:ascii="Consolas" w:hAnsi="Consolas" w:cs="Arial"/>
          <w:sz w:val="18"/>
          <w:vertAlign w:val="superscript"/>
        </w:rPr>
        <w:t>2</w:t>
      </w:r>
      <w:r>
        <w:rPr>
          <w:rFonts w:ascii="Consolas" w:hAnsi="Consolas" w:cs="Arial"/>
          <w:sz w:val="18"/>
        </w:rPr>
        <w:t xml:space="preserve"> + Fax</w:t>
      </w:r>
      <w:r w:rsidRPr="000D0DAD">
        <w:rPr>
          <w:rFonts w:ascii="Consolas" w:hAnsi="Consolas" w:cs="Arial"/>
          <w:sz w:val="18"/>
          <w:vertAlign w:val="superscript"/>
        </w:rPr>
        <w:t>2</w:t>
      </w:r>
      <w:r>
        <w:rPr>
          <w:rFonts w:ascii="Consolas" w:hAnsi="Consolas" w:cs="Arial"/>
          <w:sz w:val="18"/>
        </w:rPr>
        <w:t>)</w:t>
      </w:r>
      <w:r w:rsidRPr="000D0DAD">
        <w:rPr>
          <w:rFonts w:ascii="Consolas" w:hAnsi="Consolas" w:cs="Arial"/>
          <w:sz w:val="18"/>
          <w:vertAlign w:val="superscript"/>
        </w:rPr>
        <w:t>0.5</w:t>
      </w:r>
      <w:r>
        <w:rPr>
          <w:rFonts w:ascii="Consolas" w:hAnsi="Consolas" w:cs="Arial"/>
          <w:sz w:val="18"/>
        </w:rPr>
        <w:t>/( pi * Sta)))</w:t>
      </w:r>
    </w:p>
    <w:p w14:paraId="64BFF9F3" w14:textId="3B704624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</w:t>
      </w:r>
      <w:proofErr w:type="gramStart"/>
      <w:r>
        <w:rPr>
          <w:rFonts w:ascii="Consolas" w:hAnsi="Consolas" w:cs="Arial"/>
          <w:sz w:val="18"/>
        </w:rPr>
        <w:t>sqrt(</w:t>
      </w:r>
      <w:proofErr w:type="gramEnd"/>
      <w:r>
        <w:rPr>
          <w:rFonts w:ascii="Consolas" w:hAnsi="Consolas" w:cs="Arial"/>
          <w:sz w:val="18"/>
        </w:rPr>
        <w:t>2(4488</w:t>
      </w:r>
      <w:r w:rsidRPr="000D0DAD">
        <w:rPr>
          <w:rFonts w:ascii="Consolas" w:hAnsi="Consolas" w:cs="Arial"/>
          <w:sz w:val="18"/>
          <w:vertAlign w:val="superscript"/>
        </w:rPr>
        <w:t>2</w:t>
      </w:r>
      <w:r>
        <w:rPr>
          <w:rFonts w:ascii="Consolas" w:hAnsi="Consolas" w:cs="Arial"/>
          <w:sz w:val="18"/>
        </w:rPr>
        <w:t xml:space="preserve"> + 1562</w:t>
      </w:r>
      <w:r w:rsidRPr="000D0DAD">
        <w:rPr>
          <w:rFonts w:ascii="Consolas" w:hAnsi="Consolas" w:cs="Arial"/>
          <w:sz w:val="18"/>
          <w:vertAlign w:val="superscript"/>
        </w:rPr>
        <w:t>2</w:t>
      </w:r>
      <w:r>
        <w:rPr>
          <w:rFonts w:ascii="Consolas" w:hAnsi="Consolas" w:cs="Arial"/>
          <w:sz w:val="18"/>
        </w:rPr>
        <w:t>)</w:t>
      </w:r>
      <w:r w:rsidRPr="000D0DAD">
        <w:rPr>
          <w:rFonts w:ascii="Consolas" w:hAnsi="Consolas" w:cs="Arial"/>
          <w:sz w:val="18"/>
          <w:vertAlign w:val="superscript"/>
        </w:rPr>
        <w:t>0.5</w:t>
      </w:r>
      <w:r>
        <w:rPr>
          <w:rFonts w:ascii="Consolas" w:hAnsi="Consolas" w:cs="Arial"/>
          <w:sz w:val="18"/>
        </w:rPr>
        <w:t>/( pi * 68.8 ))</w:t>
      </w:r>
    </w:p>
    <w:p w14:paraId="698D1AD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6.6316 mm.</w:t>
      </w:r>
    </w:p>
    <w:p w14:paraId="17BC4A0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9990F03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</w:rPr>
        <w:t>WRC 107/537 Stress Analysis for the Lifting Lug to Shell Junction in</w:t>
      </w:r>
    </w:p>
    <w:p w14:paraId="63E8AF7C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</w:rPr>
        <w:t>the new and Cold Condition (no corrosion applied).</w:t>
      </w:r>
    </w:p>
    <w:p w14:paraId="6BC3D3C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469EBF6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00"/>
          <w:sz w:val="18"/>
        </w:rPr>
        <w:t>Note: The full lug load is applied in both the circumferential and</w:t>
      </w:r>
    </w:p>
    <w:p w14:paraId="7E890E36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00"/>
          <w:sz w:val="18"/>
        </w:rPr>
        <w:t>longitudinal directions simultaneously.</w:t>
      </w:r>
    </w:p>
    <w:p w14:paraId="0B7A0256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4F4A965" w14:textId="1085FD88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noProof/>
          <w:sz w:val="18"/>
        </w:rPr>
        <w:drawing>
          <wp:inline distT="0" distB="0" distL="0" distR="0" wp14:anchorId="364366D4" wp14:editId="42675072">
            <wp:extent cx="5074920" cy="32766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4920" cy="32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180A3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The ratio Beta1/Beta2 for rectangular attachments was outside the range of values in tables 7 &amp; 8</w:t>
      </w:r>
    </w:p>
    <w:p w14:paraId="04B0494E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and was set to be an acceptable (maximum or minimum) value. This generally results in one</w:t>
      </w:r>
    </w:p>
    <w:p w14:paraId="0F3DFAE9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dimension being altered so that the aspect ratio does not exceed 4 to 1.</w:t>
      </w:r>
    </w:p>
    <w:p w14:paraId="4BE7C89D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F7F9192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Attachment dimensions (C11P, C22P etc.) may be modified accounting for attachment</w:t>
      </w:r>
    </w:p>
    <w:p w14:paraId="659E1FEB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welds where applicable.</w:t>
      </w:r>
    </w:p>
    <w:p w14:paraId="484508D2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9B269D6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 xml:space="preserve">Input Echo, WRC107/537 Item     </w:t>
      </w:r>
      <w:proofErr w:type="gramStart"/>
      <w:r w:rsidRPr="000D0DAD">
        <w:rPr>
          <w:rFonts w:ascii="Tahoma" w:hAnsi="Consolas" w:cs="Arial"/>
          <w:b/>
          <w:color w:val="000000"/>
          <w:sz w:val="18"/>
        </w:rPr>
        <w:t xml:space="preserve">1,   </w:t>
      </w:r>
      <w:proofErr w:type="gramEnd"/>
      <w:r w:rsidRPr="000D0DAD">
        <w:rPr>
          <w:rFonts w:ascii="Tahoma" w:hAnsi="Consolas" w:cs="Arial"/>
          <w:b/>
          <w:color w:val="000000"/>
          <w:sz w:val="18"/>
        </w:rPr>
        <w:t xml:space="preserve">    Description: Lift Lug</w:t>
      </w:r>
    </w:p>
    <w:p w14:paraId="7F7A469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7864D3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Diameter Basis for Vessel                 </w:t>
      </w:r>
      <w:proofErr w:type="spellStart"/>
      <w:r>
        <w:rPr>
          <w:rFonts w:ascii="Consolas" w:hAnsi="Consolas" w:cs="Arial"/>
          <w:sz w:val="18"/>
        </w:rPr>
        <w:t>Vbasis</w:t>
      </w:r>
      <w:proofErr w:type="spellEnd"/>
      <w:r>
        <w:rPr>
          <w:rFonts w:ascii="Consolas" w:hAnsi="Consolas" w:cs="Arial"/>
          <w:sz w:val="18"/>
        </w:rPr>
        <w:t xml:space="preserve">      ID</w:t>
      </w:r>
    </w:p>
    <w:p w14:paraId="3FDA32A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Cylindrical or Spherical Vessel           </w:t>
      </w:r>
      <w:proofErr w:type="spellStart"/>
      <w:r>
        <w:rPr>
          <w:rFonts w:ascii="Consolas" w:hAnsi="Consolas" w:cs="Arial"/>
          <w:sz w:val="18"/>
        </w:rPr>
        <w:t>Cylsph</w:t>
      </w:r>
      <w:proofErr w:type="spellEnd"/>
      <w:r>
        <w:rPr>
          <w:rFonts w:ascii="Consolas" w:hAnsi="Consolas" w:cs="Arial"/>
          <w:sz w:val="18"/>
        </w:rPr>
        <w:t xml:space="preserve">      Cylindrical</w:t>
      </w:r>
    </w:p>
    <w:p w14:paraId="2B251BB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Internal Corrosion Allowance                 Cas      </w:t>
      </w:r>
      <w:proofErr w:type="gramStart"/>
      <w:r>
        <w:rPr>
          <w:rFonts w:ascii="Consolas" w:hAnsi="Consolas" w:cs="Arial"/>
          <w:sz w:val="18"/>
        </w:rPr>
        <w:t>0.0000  mm.</w:t>
      </w:r>
      <w:proofErr w:type="gramEnd"/>
    </w:p>
    <w:p w14:paraId="6CF386E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Vessel Diameter                               </w:t>
      </w:r>
      <w:proofErr w:type="spellStart"/>
      <w:r>
        <w:rPr>
          <w:rFonts w:ascii="Consolas" w:hAnsi="Consolas" w:cs="Arial"/>
          <w:sz w:val="18"/>
        </w:rPr>
        <w:t>Dv</w:t>
      </w:r>
      <w:proofErr w:type="spellEnd"/>
      <w:r>
        <w:rPr>
          <w:rFonts w:ascii="Consolas" w:hAnsi="Consolas" w:cs="Arial"/>
          <w:sz w:val="18"/>
        </w:rPr>
        <w:t xml:space="preserve">     </w:t>
      </w:r>
      <w:proofErr w:type="gramStart"/>
      <w:r>
        <w:rPr>
          <w:rFonts w:ascii="Consolas" w:hAnsi="Consolas" w:cs="Arial"/>
          <w:sz w:val="18"/>
        </w:rPr>
        <w:t>500.000  mm.</w:t>
      </w:r>
      <w:proofErr w:type="gramEnd"/>
    </w:p>
    <w:p w14:paraId="090EBE9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Vessel Thickness                              Tv       </w:t>
      </w:r>
      <w:proofErr w:type="gramStart"/>
      <w:r>
        <w:rPr>
          <w:rFonts w:ascii="Consolas" w:hAnsi="Consolas" w:cs="Arial"/>
          <w:sz w:val="18"/>
        </w:rPr>
        <w:t>6.000  mm.</w:t>
      </w:r>
      <w:proofErr w:type="gramEnd"/>
    </w:p>
    <w:p w14:paraId="72F8E650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63EEC2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FF"/>
          <w:sz w:val="18"/>
        </w:rPr>
        <w:t>Note: Lifting lug calculations are performed at ambient temperature conditions.</w:t>
      </w:r>
    </w:p>
    <w:p w14:paraId="42381AE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BB44B1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Attachment Type                             </w:t>
      </w:r>
      <w:proofErr w:type="spellStart"/>
      <w:r>
        <w:rPr>
          <w:rFonts w:ascii="Consolas" w:hAnsi="Consolas" w:cs="Arial"/>
          <w:sz w:val="18"/>
        </w:rPr>
        <w:t>Type</w:t>
      </w:r>
      <w:proofErr w:type="spellEnd"/>
      <w:r>
        <w:rPr>
          <w:rFonts w:ascii="Consolas" w:hAnsi="Consolas" w:cs="Arial"/>
          <w:sz w:val="18"/>
        </w:rPr>
        <w:t xml:space="preserve">      Rectangular</w:t>
      </w:r>
    </w:p>
    <w:p w14:paraId="51EF7D7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Parameter C11                                </w:t>
      </w:r>
      <w:proofErr w:type="spellStart"/>
      <w:r>
        <w:rPr>
          <w:rFonts w:ascii="Consolas" w:hAnsi="Consolas" w:cs="Arial"/>
          <w:sz w:val="18"/>
        </w:rPr>
        <w:t>C11</w:t>
      </w:r>
      <w:proofErr w:type="spellEnd"/>
      <w:r>
        <w:rPr>
          <w:rFonts w:ascii="Consolas" w:hAnsi="Consolas" w:cs="Arial"/>
          <w:sz w:val="18"/>
        </w:rPr>
        <w:t xml:space="preserve">       </w:t>
      </w:r>
      <w:proofErr w:type="gramStart"/>
      <w:r>
        <w:rPr>
          <w:rFonts w:ascii="Consolas" w:hAnsi="Consolas" w:cs="Arial"/>
          <w:sz w:val="18"/>
        </w:rPr>
        <w:t>22.00  mm.</w:t>
      </w:r>
      <w:proofErr w:type="gramEnd"/>
    </w:p>
    <w:p w14:paraId="4757751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Parameter C22                                </w:t>
      </w:r>
      <w:proofErr w:type="spellStart"/>
      <w:r>
        <w:rPr>
          <w:rFonts w:ascii="Consolas" w:hAnsi="Consolas" w:cs="Arial"/>
          <w:sz w:val="18"/>
        </w:rPr>
        <w:t>C22</w:t>
      </w:r>
      <w:proofErr w:type="spellEnd"/>
      <w:r>
        <w:rPr>
          <w:rFonts w:ascii="Consolas" w:hAnsi="Consolas" w:cs="Arial"/>
          <w:sz w:val="18"/>
        </w:rPr>
        <w:t xml:space="preserve">       </w:t>
      </w:r>
      <w:proofErr w:type="gramStart"/>
      <w:r>
        <w:rPr>
          <w:rFonts w:ascii="Consolas" w:hAnsi="Consolas" w:cs="Arial"/>
          <w:sz w:val="18"/>
        </w:rPr>
        <w:t>88.00  mm.</w:t>
      </w:r>
      <w:proofErr w:type="gramEnd"/>
    </w:p>
    <w:p w14:paraId="1B8FD6B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A630B7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Thickness of Reinforcing Pad                </w:t>
      </w:r>
      <w:proofErr w:type="spellStart"/>
      <w:r>
        <w:rPr>
          <w:rFonts w:ascii="Consolas" w:hAnsi="Consolas" w:cs="Arial"/>
          <w:sz w:val="18"/>
        </w:rPr>
        <w:t>Tpad</w:t>
      </w:r>
      <w:proofErr w:type="spellEnd"/>
      <w:r>
        <w:rPr>
          <w:rFonts w:ascii="Consolas" w:hAnsi="Consolas" w:cs="Arial"/>
          <w:sz w:val="18"/>
        </w:rPr>
        <w:t xml:space="preserve">       </w:t>
      </w:r>
      <w:proofErr w:type="gramStart"/>
      <w:r>
        <w:rPr>
          <w:rFonts w:ascii="Consolas" w:hAnsi="Consolas" w:cs="Arial"/>
          <w:sz w:val="18"/>
        </w:rPr>
        <w:t>5.000  mm.</w:t>
      </w:r>
      <w:proofErr w:type="gramEnd"/>
    </w:p>
    <w:p w14:paraId="3C2913F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Pad Parameter C11P                          </w:t>
      </w:r>
      <w:proofErr w:type="spellStart"/>
      <w:r>
        <w:rPr>
          <w:rFonts w:ascii="Consolas" w:hAnsi="Consolas" w:cs="Arial"/>
          <w:sz w:val="18"/>
        </w:rPr>
        <w:t>C11p</w:t>
      </w:r>
      <w:proofErr w:type="spellEnd"/>
      <w:r>
        <w:rPr>
          <w:rFonts w:ascii="Consolas" w:hAnsi="Consolas" w:cs="Arial"/>
          <w:sz w:val="18"/>
        </w:rPr>
        <w:t xml:space="preserve">      </w:t>
      </w:r>
      <w:proofErr w:type="gramStart"/>
      <w:r>
        <w:rPr>
          <w:rFonts w:ascii="Consolas" w:hAnsi="Consolas" w:cs="Arial"/>
          <w:sz w:val="18"/>
        </w:rPr>
        <w:t>50.000  mm.</w:t>
      </w:r>
      <w:proofErr w:type="gramEnd"/>
    </w:p>
    <w:p w14:paraId="01CDF00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Pad Parameter C22P                          </w:t>
      </w:r>
      <w:proofErr w:type="spellStart"/>
      <w:r>
        <w:rPr>
          <w:rFonts w:ascii="Consolas" w:hAnsi="Consolas" w:cs="Arial"/>
          <w:sz w:val="18"/>
        </w:rPr>
        <w:t>C22p</w:t>
      </w:r>
      <w:proofErr w:type="spellEnd"/>
      <w:r>
        <w:rPr>
          <w:rFonts w:ascii="Consolas" w:hAnsi="Consolas" w:cs="Arial"/>
          <w:sz w:val="18"/>
        </w:rPr>
        <w:t xml:space="preserve">     </w:t>
      </w:r>
      <w:proofErr w:type="gramStart"/>
      <w:r>
        <w:rPr>
          <w:rFonts w:ascii="Consolas" w:hAnsi="Consolas" w:cs="Arial"/>
          <w:sz w:val="18"/>
        </w:rPr>
        <w:t>200.000  mm.</w:t>
      </w:r>
      <w:proofErr w:type="gramEnd"/>
    </w:p>
    <w:p w14:paraId="626FA3E6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58F427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Design Internal Pressure                      </w:t>
      </w:r>
      <w:proofErr w:type="spellStart"/>
      <w:r>
        <w:rPr>
          <w:rFonts w:ascii="Consolas" w:hAnsi="Consolas" w:cs="Arial"/>
          <w:sz w:val="18"/>
        </w:rPr>
        <w:t>Dp</w:t>
      </w:r>
      <w:proofErr w:type="spellEnd"/>
      <w:r>
        <w:rPr>
          <w:rFonts w:ascii="Consolas" w:hAnsi="Consolas" w:cs="Arial"/>
          <w:sz w:val="18"/>
        </w:rPr>
        <w:t xml:space="preserve">       </w:t>
      </w:r>
      <w:proofErr w:type="gramStart"/>
      <w:r>
        <w:rPr>
          <w:rFonts w:ascii="Consolas" w:hAnsi="Consolas" w:cs="Arial"/>
          <w:sz w:val="18"/>
        </w:rPr>
        <w:t>0.000  bars</w:t>
      </w:r>
      <w:proofErr w:type="gramEnd"/>
    </w:p>
    <w:p w14:paraId="634D35D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Include Pressure Thrust                                   No</w:t>
      </w:r>
    </w:p>
    <w:p w14:paraId="56700BF1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ED1C789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External Forces and Moments in WRC 107/537 Convention:</w:t>
      </w:r>
    </w:p>
    <w:p w14:paraId="5ECA84B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Radial Load          </w:t>
      </w:r>
      <w:proofErr w:type="gramStart"/>
      <w:r>
        <w:rPr>
          <w:rFonts w:ascii="Consolas" w:hAnsi="Consolas" w:cs="Arial"/>
          <w:sz w:val="18"/>
        </w:rPr>
        <w:t xml:space="preserve">   (</w:t>
      </w:r>
      <w:proofErr w:type="gramEnd"/>
      <w:r>
        <w:rPr>
          <w:rFonts w:ascii="Consolas" w:hAnsi="Consolas" w:cs="Arial"/>
          <w:sz w:val="18"/>
        </w:rPr>
        <w:t>SUS)                  P         0.0  N</w:t>
      </w:r>
    </w:p>
    <w:p w14:paraId="7ADD333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Longitudinal Shear   </w:t>
      </w:r>
      <w:proofErr w:type="gramStart"/>
      <w:r>
        <w:rPr>
          <w:rFonts w:ascii="Consolas" w:hAnsi="Consolas" w:cs="Arial"/>
          <w:sz w:val="18"/>
        </w:rPr>
        <w:t xml:space="preserve">   (</w:t>
      </w:r>
      <w:proofErr w:type="gramEnd"/>
      <w:r>
        <w:rPr>
          <w:rFonts w:ascii="Consolas" w:hAnsi="Consolas" w:cs="Arial"/>
          <w:sz w:val="18"/>
        </w:rPr>
        <w:t xml:space="preserve">SUS)                 </w:t>
      </w:r>
      <w:proofErr w:type="spellStart"/>
      <w:r>
        <w:rPr>
          <w:rFonts w:ascii="Consolas" w:hAnsi="Consolas" w:cs="Arial"/>
          <w:sz w:val="18"/>
        </w:rPr>
        <w:t>Vl</w:t>
      </w:r>
      <w:proofErr w:type="spellEnd"/>
      <w:r>
        <w:rPr>
          <w:rFonts w:ascii="Consolas" w:hAnsi="Consolas" w:cs="Arial"/>
          <w:sz w:val="18"/>
        </w:rPr>
        <w:t xml:space="preserve">      4488.4  N</w:t>
      </w:r>
    </w:p>
    <w:p w14:paraId="4F4FBC0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Circumferential Shear</w:t>
      </w:r>
      <w:proofErr w:type="gramStart"/>
      <w:r>
        <w:rPr>
          <w:rFonts w:ascii="Consolas" w:hAnsi="Consolas" w:cs="Arial"/>
          <w:sz w:val="18"/>
        </w:rPr>
        <w:t xml:space="preserve">   (</w:t>
      </w:r>
      <w:proofErr w:type="gramEnd"/>
      <w:r>
        <w:rPr>
          <w:rFonts w:ascii="Consolas" w:hAnsi="Consolas" w:cs="Arial"/>
          <w:sz w:val="18"/>
        </w:rPr>
        <w:t xml:space="preserve">SUS)                 </w:t>
      </w:r>
      <w:proofErr w:type="spellStart"/>
      <w:r>
        <w:rPr>
          <w:rFonts w:ascii="Consolas" w:hAnsi="Consolas" w:cs="Arial"/>
          <w:sz w:val="18"/>
        </w:rPr>
        <w:t>Vc</w:t>
      </w:r>
      <w:proofErr w:type="spellEnd"/>
      <w:r>
        <w:rPr>
          <w:rFonts w:ascii="Consolas" w:hAnsi="Consolas" w:cs="Arial"/>
          <w:sz w:val="18"/>
        </w:rPr>
        <w:t xml:space="preserve">      4488.4  N</w:t>
      </w:r>
    </w:p>
    <w:p w14:paraId="3D01AB7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Circumferential </w:t>
      </w:r>
      <w:proofErr w:type="gramStart"/>
      <w:r>
        <w:rPr>
          <w:rFonts w:ascii="Consolas" w:hAnsi="Consolas" w:cs="Arial"/>
          <w:sz w:val="18"/>
        </w:rPr>
        <w:t>Moment  (</w:t>
      </w:r>
      <w:proofErr w:type="gramEnd"/>
      <w:r>
        <w:rPr>
          <w:rFonts w:ascii="Consolas" w:hAnsi="Consolas" w:cs="Arial"/>
          <w:sz w:val="18"/>
        </w:rPr>
        <w:t>SUS)                 Mc       628.6  N-m</w:t>
      </w:r>
    </w:p>
    <w:p w14:paraId="1BAC2DA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Longitudinal Moment  </w:t>
      </w:r>
      <w:proofErr w:type="gramStart"/>
      <w:r>
        <w:rPr>
          <w:rFonts w:ascii="Consolas" w:hAnsi="Consolas" w:cs="Arial"/>
          <w:sz w:val="18"/>
        </w:rPr>
        <w:t xml:space="preserve">   (</w:t>
      </w:r>
      <w:proofErr w:type="gramEnd"/>
      <w:r>
        <w:rPr>
          <w:rFonts w:ascii="Consolas" w:hAnsi="Consolas" w:cs="Arial"/>
          <w:sz w:val="18"/>
        </w:rPr>
        <w:t xml:space="preserve">SUS)                 </w:t>
      </w:r>
      <w:proofErr w:type="spellStart"/>
      <w:r>
        <w:rPr>
          <w:rFonts w:ascii="Consolas" w:hAnsi="Consolas" w:cs="Arial"/>
          <w:sz w:val="18"/>
        </w:rPr>
        <w:t>Ml</w:t>
      </w:r>
      <w:proofErr w:type="spellEnd"/>
      <w:r>
        <w:rPr>
          <w:rFonts w:ascii="Consolas" w:hAnsi="Consolas" w:cs="Arial"/>
          <w:sz w:val="18"/>
        </w:rPr>
        <w:t xml:space="preserve">         0.0  N-m</w:t>
      </w:r>
    </w:p>
    <w:p w14:paraId="58DF965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Torsional Moment     </w:t>
      </w:r>
      <w:proofErr w:type="gramStart"/>
      <w:r>
        <w:rPr>
          <w:rFonts w:ascii="Consolas" w:hAnsi="Consolas" w:cs="Arial"/>
          <w:sz w:val="18"/>
        </w:rPr>
        <w:t xml:space="preserve">   (</w:t>
      </w:r>
      <w:proofErr w:type="gramEnd"/>
      <w:r>
        <w:rPr>
          <w:rFonts w:ascii="Consolas" w:hAnsi="Consolas" w:cs="Arial"/>
          <w:sz w:val="18"/>
        </w:rPr>
        <w:t>SUS)                 Mt         0.0  N-m</w:t>
      </w:r>
    </w:p>
    <w:p w14:paraId="6C6B2CB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D320B4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811D57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Use Interactive Control                           No</w:t>
      </w:r>
    </w:p>
    <w:p w14:paraId="15276E9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WRC107 Version                           </w:t>
      </w:r>
      <w:proofErr w:type="spellStart"/>
      <w:proofErr w:type="gramStart"/>
      <w:r>
        <w:rPr>
          <w:rFonts w:ascii="Consolas" w:hAnsi="Consolas" w:cs="Arial"/>
          <w:sz w:val="18"/>
        </w:rPr>
        <w:t>Version</w:t>
      </w:r>
      <w:proofErr w:type="spellEnd"/>
      <w:r>
        <w:rPr>
          <w:rFonts w:ascii="Consolas" w:hAnsi="Consolas" w:cs="Arial"/>
          <w:sz w:val="18"/>
        </w:rPr>
        <w:t xml:space="preserve">  March</w:t>
      </w:r>
      <w:proofErr w:type="gramEnd"/>
      <w:r>
        <w:rPr>
          <w:rFonts w:ascii="Consolas" w:hAnsi="Consolas" w:cs="Arial"/>
          <w:sz w:val="18"/>
        </w:rPr>
        <w:t xml:space="preserve">  1979</w:t>
      </w:r>
    </w:p>
    <w:p w14:paraId="7DB5460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E3A69B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Include Pressure Stress Indices per Div. 2                No</w:t>
      </w:r>
    </w:p>
    <w:p w14:paraId="2DFA111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Compute Pressure Stress per WRC-368                       No</w:t>
      </w:r>
    </w:p>
    <w:p w14:paraId="5EB17C5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Local Loads applied at end of Nozzle/Attachment           No</w:t>
      </w:r>
    </w:p>
    <w:p w14:paraId="3D6C2C5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CD7570F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 xml:space="preserve">WRC Bulletin 537 provides equations for the dimensionless curves found in bulletin 107.  As </w:t>
      </w:r>
      <w:proofErr w:type="gramStart"/>
      <w:r w:rsidRPr="000D0DAD">
        <w:rPr>
          <w:rFonts w:ascii="Arial" w:hAnsi="Consolas" w:cs="Arial"/>
          <w:i/>
          <w:color w:val="0000FF"/>
          <w:sz w:val="18"/>
        </w:rPr>
        <w:t>noted</w:t>
      </w:r>
      <w:proofErr w:type="gramEnd"/>
    </w:p>
    <w:p w14:paraId="570AB3AA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in the foreword to bulletin 537, "537 is equivalent to WRC 107".  Where 107 is printed in the</w:t>
      </w:r>
    </w:p>
    <w:p w14:paraId="71DE5D8A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results below, "537" can be interchanged with "107".</w:t>
      </w:r>
    </w:p>
    <w:p w14:paraId="66C6C579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F521030" w14:textId="76BFD13F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noProof/>
          <w:sz w:val="18"/>
        </w:rPr>
        <w:drawing>
          <wp:inline distT="0" distB="0" distL="0" distR="0" wp14:anchorId="6E44E964" wp14:editId="5C885F60">
            <wp:extent cx="2461260" cy="221742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1260" cy="221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6660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4F555E2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00"/>
          <w:sz w:val="18"/>
        </w:rPr>
        <w:t>WRC 107/537 has dimensional limitations that can be found in the bulletin's Foreword</w:t>
      </w:r>
    </w:p>
    <w:p w14:paraId="14A029F2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00"/>
          <w:sz w:val="18"/>
        </w:rPr>
        <w:t>and which can also be inferred by review of the non-dimensional curve limits.</w:t>
      </w:r>
    </w:p>
    <w:p w14:paraId="49EA9F1A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C15D3BA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</w:rPr>
        <w:t xml:space="preserve">WRC 107 Stress Calculation for </w:t>
      </w:r>
      <w:proofErr w:type="spellStart"/>
      <w:r w:rsidRPr="000D0DAD">
        <w:rPr>
          <w:rFonts w:ascii="Tahoma" w:hAnsi="Consolas" w:cs="Arial"/>
          <w:color w:val="000000"/>
          <w:sz w:val="18"/>
        </w:rPr>
        <w:t>SUStained</w:t>
      </w:r>
      <w:proofErr w:type="spellEnd"/>
      <w:r w:rsidRPr="000D0DAD">
        <w:rPr>
          <w:rFonts w:ascii="Tahoma" w:hAnsi="Consolas" w:cs="Arial"/>
          <w:color w:val="000000"/>
          <w:sz w:val="18"/>
        </w:rPr>
        <w:t xml:space="preserve"> loads:</w:t>
      </w:r>
    </w:p>
    <w:p w14:paraId="4E60CA1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Radial Load                                   P          </w:t>
      </w:r>
      <w:proofErr w:type="gramStart"/>
      <w:r>
        <w:rPr>
          <w:rFonts w:ascii="Consolas" w:hAnsi="Consolas" w:cs="Arial"/>
          <w:sz w:val="18"/>
        </w:rPr>
        <w:t>0.0  N</w:t>
      </w:r>
      <w:proofErr w:type="gramEnd"/>
    </w:p>
    <w:p w14:paraId="40605D5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Circumferential Shear                        VC       </w:t>
      </w:r>
      <w:proofErr w:type="gramStart"/>
      <w:r>
        <w:rPr>
          <w:rFonts w:ascii="Consolas" w:hAnsi="Consolas" w:cs="Arial"/>
          <w:sz w:val="18"/>
        </w:rPr>
        <w:t>4488.4  N</w:t>
      </w:r>
      <w:proofErr w:type="gramEnd"/>
    </w:p>
    <w:p w14:paraId="7F146FA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Longitudinal Shear                           VL       </w:t>
      </w:r>
      <w:proofErr w:type="gramStart"/>
      <w:r>
        <w:rPr>
          <w:rFonts w:ascii="Consolas" w:hAnsi="Consolas" w:cs="Arial"/>
          <w:sz w:val="18"/>
        </w:rPr>
        <w:t>4488.4  N</w:t>
      </w:r>
      <w:proofErr w:type="gramEnd"/>
    </w:p>
    <w:p w14:paraId="401ECDA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Circumferential Moment                       MC        </w:t>
      </w:r>
      <w:proofErr w:type="gramStart"/>
      <w:r>
        <w:rPr>
          <w:rFonts w:ascii="Consolas" w:hAnsi="Consolas" w:cs="Arial"/>
          <w:sz w:val="18"/>
        </w:rPr>
        <w:t>628.6  N</w:t>
      </w:r>
      <w:proofErr w:type="gramEnd"/>
      <w:r>
        <w:rPr>
          <w:rFonts w:ascii="Consolas" w:hAnsi="Consolas" w:cs="Arial"/>
          <w:sz w:val="18"/>
        </w:rPr>
        <w:t>-m</w:t>
      </w:r>
    </w:p>
    <w:p w14:paraId="20207C9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Longitudinal Moment                          ML          </w:t>
      </w:r>
      <w:proofErr w:type="gramStart"/>
      <w:r>
        <w:rPr>
          <w:rFonts w:ascii="Consolas" w:hAnsi="Consolas" w:cs="Arial"/>
          <w:sz w:val="18"/>
        </w:rPr>
        <w:t>0.0  N</w:t>
      </w:r>
      <w:proofErr w:type="gramEnd"/>
      <w:r>
        <w:rPr>
          <w:rFonts w:ascii="Consolas" w:hAnsi="Consolas" w:cs="Arial"/>
          <w:sz w:val="18"/>
        </w:rPr>
        <w:t>-m</w:t>
      </w:r>
    </w:p>
    <w:p w14:paraId="7D52435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Torsional Moment                             MT          </w:t>
      </w:r>
      <w:proofErr w:type="gramStart"/>
      <w:r>
        <w:rPr>
          <w:rFonts w:ascii="Consolas" w:hAnsi="Consolas" w:cs="Arial"/>
          <w:sz w:val="18"/>
        </w:rPr>
        <w:t>0.0  N</w:t>
      </w:r>
      <w:proofErr w:type="gramEnd"/>
      <w:r>
        <w:rPr>
          <w:rFonts w:ascii="Consolas" w:hAnsi="Consolas" w:cs="Arial"/>
          <w:sz w:val="18"/>
        </w:rPr>
        <w:t>-m</w:t>
      </w:r>
    </w:p>
    <w:p w14:paraId="50E751C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E809D4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Dimensionless Parameters </w:t>
      </w:r>
      <w:proofErr w:type="gramStart"/>
      <w:r>
        <w:rPr>
          <w:rFonts w:ascii="Consolas" w:hAnsi="Consolas" w:cs="Arial"/>
          <w:sz w:val="18"/>
        </w:rPr>
        <w:t>used :</w:t>
      </w:r>
      <w:proofErr w:type="gramEnd"/>
      <w:r>
        <w:rPr>
          <w:rFonts w:ascii="Consolas" w:hAnsi="Consolas" w:cs="Arial"/>
          <w:sz w:val="18"/>
        </w:rPr>
        <w:t xml:space="preserve">   Gamma = 23.23</w:t>
      </w:r>
    </w:p>
    <w:p w14:paraId="014ED11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36B7DC2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Dimensionless Loads for Cylindrical Shells at Attachment Junction:</w:t>
      </w:r>
    </w:p>
    <w:p w14:paraId="1CD69AF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</w:t>
      </w:r>
    </w:p>
    <w:p w14:paraId="4F7AC44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Curves read for 1979              </w:t>
      </w:r>
      <w:proofErr w:type="gramStart"/>
      <w:r>
        <w:rPr>
          <w:rFonts w:ascii="Consolas" w:hAnsi="Consolas" w:cs="Arial"/>
          <w:sz w:val="18"/>
        </w:rPr>
        <w:t>Beta  Figure</w:t>
      </w:r>
      <w:proofErr w:type="gramEnd"/>
      <w:r>
        <w:rPr>
          <w:rFonts w:ascii="Consolas" w:hAnsi="Consolas" w:cs="Arial"/>
          <w:sz w:val="18"/>
        </w:rPr>
        <w:t xml:space="preserve">    Value   Location</w:t>
      </w:r>
    </w:p>
    <w:p w14:paraId="48ED188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</w:t>
      </w:r>
    </w:p>
    <w:p w14:paraId="7252B02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N(PHI) / </w:t>
      </w:r>
      <w:proofErr w:type="gramStart"/>
      <w:r>
        <w:rPr>
          <w:rFonts w:ascii="Consolas" w:hAnsi="Consolas" w:cs="Arial"/>
          <w:sz w:val="18"/>
        </w:rPr>
        <w:t>( P</w:t>
      </w:r>
      <w:proofErr w:type="gramEnd"/>
      <w:r>
        <w:rPr>
          <w:rFonts w:ascii="Consolas" w:hAnsi="Consolas" w:cs="Arial"/>
          <w:sz w:val="18"/>
        </w:rPr>
        <w:t>/Rm )                0.127   4C        4.061   (A,B)</w:t>
      </w:r>
    </w:p>
    <w:p w14:paraId="4270FB4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N(PHI) / </w:t>
      </w:r>
      <w:proofErr w:type="gramStart"/>
      <w:r>
        <w:rPr>
          <w:rFonts w:ascii="Consolas" w:hAnsi="Consolas" w:cs="Arial"/>
          <w:sz w:val="18"/>
        </w:rPr>
        <w:t>( P</w:t>
      </w:r>
      <w:proofErr w:type="gramEnd"/>
      <w:r>
        <w:rPr>
          <w:rFonts w:ascii="Consolas" w:hAnsi="Consolas" w:cs="Arial"/>
          <w:sz w:val="18"/>
        </w:rPr>
        <w:t>/Rm )                0.127   3C        3.494   (C,D)</w:t>
      </w:r>
    </w:p>
    <w:p w14:paraId="298F95F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M(PHI) / </w:t>
      </w:r>
      <w:proofErr w:type="gramStart"/>
      <w:r>
        <w:rPr>
          <w:rFonts w:ascii="Consolas" w:hAnsi="Consolas" w:cs="Arial"/>
          <w:sz w:val="18"/>
        </w:rPr>
        <w:t>( P</w:t>
      </w:r>
      <w:proofErr w:type="gramEnd"/>
      <w:r>
        <w:rPr>
          <w:rFonts w:ascii="Consolas" w:hAnsi="Consolas" w:cs="Arial"/>
          <w:sz w:val="18"/>
        </w:rPr>
        <w:t xml:space="preserve"> )                   0.076   2C1       0.139   (A,B)</w:t>
      </w:r>
    </w:p>
    <w:p w14:paraId="391F317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M(PHI) / </w:t>
      </w:r>
      <w:proofErr w:type="gramStart"/>
      <w:r>
        <w:rPr>
          <w:rFonts w:ascii="Consolas" w:hAnsi="Consolas" w:cs="Arial"/>
          <w:sz w:val="18"/>
        </w:rPr>
        <w:t>( P</w:t>
      </w:r>
      <w:proofErr w:type="gramEnd"/>
      <w:r>
        <w:rPr>
          <w:rFonts w:ascii="Consolas" w:hAnsi="Consolas" w:cs="Arial"/>
          <w:sz w:val="18"/>
        </w:rPr>
        <w:t xml:space="preserve"> )                   0.076   1C        0.176   (C,D)</w:t>
      </w:r>
    </w:p>
    <w:p w14:paraId="188E1DF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N(PHI) / </w:t>
      </w:r>
      <w:proofErr w:type="gramStart"/>
      <w:r>
        <w:rPr>
          <w:rFonts w:ascii="Consolas" w:hAnsi="Consolas" w:cs="Arial"/>
          <w:sz w:val="18"/>
        </w:rPr>
        <w:t>( MC</w:t>
      </w:r>
      <w:proofErr w:type="gramEnd"/>
      <w:r>
        <w:rPr>
          <w:rFonts w:ascii="Consolas" w:hAnsi="Consolas" w:cs="Arial"/>
          <w:sz w:val="18"/>
        </w:rPr>
        <w:t>/(Rm**2 * Beta) )   0.068   3A        0.346   (A,B,C,D)</w:t>
      </w:r>
    </w:p>
    <w:p w14:paraId="0C94C0D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M(PHI) / </w:t>
      </w:r>
      <w:proofErr w:type="gramStart"/>
      <w:r>
        <w:rPr>
          <w:rFonts w:ascii="Consolas" w:hAnsi="Consolas" w:cs="Arial"/>
          <w:sz w:val="18"/>
        </w:rPr>
        <w:t>( MC</w:t>
      </w:r>
      <w:proofErr w:type="gramEnd"/>
      <w:r>
        <w:rPr>
          <w:rFonts w:ascii="Consolas" w:hAnsi="Consolas" w:cs="Arial"/>
          <w:sz w:val="18"/>
        </w:rPr>
        <w:t>/(Rm    * Beta) )   0.088   1A        0.101   (A,B,C,D)</w:t>
      </w:r>
    </w:p>
    <w:p w14:paraId="1FCEA98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N(PHI) / </w:t>
      </w:r>
      <w:proofErr w:type="gramStart"/>
      <w:r>
        <w:rPr>
          <w:rFonts w:ascii="Consolas" w:hAnsi="Consolas" w:cs="Arial"/>
          <w:sz w:val="18"/>
        </w:rPr>
        <w:t>( ML</w:t>
      </w:r>
      <w:proofErr w:type="gramEnd"/>
      <w:r>
        <w:rPr>
          <w:rFonts w:ascii="Consolas" w:hAnsi="Consolas" w:cs="Arial"/>
          <w:sz w:val="18"/>
        </w:rPr>
        <w:t>/(Rm**2 * Beta) )   0.108   3B        2.116   (A,B,C,D)</w:t>
      </w:r>
    </w:p>
    <w:p w14:paraId="423148D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M(PHI) / </w:t>
      </w:r>
      <w:proofErr w:type="gramStart"/>
      <w:r>
        <w:rPr>
          <w:rFonts w:ascii="Consolas" w:hAnsi="Consolas" w:cs="Arial"/>
          <w:sz w:val="18"/>
        </w:rPr>
        <w:t>( ML</w:t>
      </w:r>
      <w:proofErr w:type="gramEnd"/>
      <w:r>
        <w:rPr>
          <w:rFonts w:ascii="Consolas" w:hAnsi="Consolas" w:cs="Arial"/>
          <w:sz w:val="18"/>
        </w:rPr>
        <w:t>/(Rm    * Beta) )   0.097   1B        0.052   (A,B,C,D)</w:t>
      </w:r>
    </w:p>
    <w:p w14:paraId="51B5C6D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4B4024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N</w:t>
      </w:r>
      <w:proofErr w:type="spellEnd"/>
      <w:r>
        <w:rPr>
          <w:rFonts w:ascii="Consolas" w:hAnsi="Consolas" w:cs="Arial"/>
          <w:sz w:val="18"/>
        </w:rPr>
        <w:t xml:space="preserve">(x)   / </w:t>
      </w:r>
      <w:proofErr w:type="gramStart"/>
      <w:r>
        <w:rPr>
          <w:rFonts w:ascii="Consolas" w:hAnsi="Consolas" w:cs="Arial"/>
          <w:sz w:val="18"/>
        </w:rPr>
        <w:t>( P</w:t>
      </w:r>
      <w:proofErr w:type="gramEnd"/>
      <w:r>
        <w:rPr>
          <w:rFonts w:ascii="Consolas" w:hAnsi="Consolas" w:cs="Arial"/>
          <w:sz w:val="18"/>
        </w:rPr>
        <w:t>/Rm )                0.103   3C        3.824   (A,B)</w:t>
      </w:r>
    </w:p>
    <w:p w14:paraId="37CDE07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N</w:t>
      </w:r>
      <w:proofErr w:type="spellEnd"/>
      <w:r>
        <w:rPr>
          <w:rFonts w:ascii="Consolas" w:hAnsi="Consolas" w:cs="Arial"/>
          <w:sz w:val="18"/>
        </w:rPr>
        <w:t xml:space="preserve">(x)   / </w:t>
      </w:r>
      <w:proofErr w:type="gramStart"/>
      <w:r>
        <w:rPr>
          <w:rFonts w:ascii="Consolas" w:hAnsi="Consolas" w:cs="Arial"/>
          <w:sz w:val="18"/>
        </w:rPr>
        <w:t>( P</w:t>
      </w:r>
      <w:proofErr w:type="gramEnd"/>
      <w:r>
        <w:rPr>
          <w:rFonts w:ascii="Consolas" w:hAnsi="Consolas" w:cs="Arial"/>
          <w:sz w:val="18"/>
        </w:rPr>
        <w:t>/Rm )                0.103   4C        4.265   (C,D)</w:t>
      </w:r>
    </w:p>
    <w:p w14:paraId="5696E7E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M(x)   / </w:t>
      </w:r>
      <w:proofErr w:type="gramStart"/>
      <w:r>
        <w:rPr>
          <w:rFonts w:ascii="Consolas" w:hAnsi="Consolas" w:cs="Arial"/>
          <w:sz w:val="18"/>
        </w:rPr>
        <w:t>( P</w:t>
      </w:r>
      <w:proofErr w:type="gramEnd"/>
      <w:r>
        <w:rPr>
          <w:rFonts w:ascii="Consolas" w:hAnsi="Consolas" w:cs="Arial"/>
          <w:sz w:val="18"/>
        </w:rPr>
        <w:t xml:space="preserve"> )                   0.108   1C1       0.145   (A,B)</w:t>
      </w:r>
    </w:p>
    <w:p w14:paraId="41F0C27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M(x)   / </w:t>
      </w:r>
      <w:proofErr w:type="gramStart"/>
      <w:r>
        <w:rPr>
          <w:rFonts w:ascii="Consolas" w:hAnsi="Consolas" w:cs="Arial"/>
          <w:sz w:val="18"/>
        </w:rPr>
        <w:t>( P</w:t>
      </w:r>
      <w:proofErr w:type="gramEnd"/>
      <w:r>
        <w:rPr>
          <w:rFonts w:ascii="Consolas" w:hAnsi="Consolas" w:cs="Arial"/>
          <w:sz w:val="18"/>
        </w:rPr>
        <w:t xml:space="preserve"> )                   0.108   2C        0.106   (C,D)</w:t>
      </w:r>
    </w:p>
    <w:p w14:paraId="69F2904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N</w:t>
      </w:r>
      <w:proofErr w:type="spellEnd"/>
      <w:r>
        <w:rPr>
          <w:rFonts w:ascii="Consolas" w:hAnsi="Consolas" w:cs="Arial"/>
          <w:sz w:val="18"/>
        </w:rPr>
        <w:t xml:space="preserve">(x)   / </w:t>
      </w:r>
      <w:proofErr w:type="gramStart"/>
      <w:r>
        <w:rPr>
          <w:rFonts w:ascii="Consolas" w:hAnsi="Consolas" w:cs="Arial"/>
          <w:sz w:val="18"/>
        </w:rPr>
        <w:t>( MC</w:t>
      </w:r>
      <w:proofErr w:type="gramEnd"/>
      <w:r>
        <w:rPr>
          <w:rFonts w:ascii="Consolas" w:hAnsi="Consolas" w:cs="Arial"/>
          <w:sz w:val="18"/>
        </w:rPr>
        <w:t>/(Rm**2 * Beta) )   0.068   4A        0.437   (A,B,C,D)</w:t>
      </w:r>
    </w:p>
    <w:p w14:paraId="2A95BA1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M(x)   / </w:t>
      </w:r>
      <w:proofErr w:type="gramStart"/>
      <w:r>
        <w:rPr>
          <w:rFonts w:ascii="Consolas" w:hAnsi="Consolas" w:cs="Arial"/>
          <w:sz w:val="18"/>
        </w:rPr>
        <w:t>( MC</w:t>
      </w:r>
      <w:proofErr w:type="gramEnd"/>
      <w:r>
        <w:rPr>
          <w:rFonts w:ascii="Consolas" w:hAnsi="Consolas" w:cs="Arial"/>
          <w:sz w:val="18"/>
        </w:rPr>
        <w:t>/(Rm    * Beta) )   0.122   2A        0.054   (A,B,C,D)</w:t>
      </w:r>
    </w:p>
    <w:p w14:paraId="7F56136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N</w:t>
      </w:r>
      <w:proofErr w:type="spellEnd"/>
      <w:r>
        <w:rPr>
          <w:rFonts w:ascii="Consolas" w:hAnsi="Consolas" w:cs="Arial"/>
          <w:sz w:val="18"/>
        </w:rPr>
        <w:t xml:space="preserve">(x)   / </w:t>
      </w:r>
      <w:proofErr w:type="gramStart"/>
      <w:r>
        <w:rPr>
          <w:rFonts w:ascii="Consolas" w:hAnsi="Consolas" w:cs="Arial"/>
          <w:sz w:val="18"/>
        </w:rPr>
        <w:t>( ML</w:t>
      </w:r>
      <w:proofErr w:type="gramEnd"/>
      <w:r>
        <w:rPr>
          <w:rFonts w:ascii="Consolas" w:hAnsi="Consolas" w:cs="Arial"/>
          <w:sz w:val="18"/>
        </w:rPr>
        <w:t>/(Rm**2 * Beta) )   0.108   4B        0.580   (A,B,C,D)</w:t>
      </w:r>
    </w:p>
    <w:p w14:paraId="527D25A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M(x)   / </w:t>
      </w:r>
      <w:proofErr w:type="gramStart"/>
      <w:r>
        <w:rPr>
          <w:rFonts w:ascii="Consolas" w:hAnsi="Consolas" w:cs="Arial"/>
          <w:sz w:val="18"/>
        </w:rPr>
        <w:t>( ML</w:t>
      </w:r>
      <w:proofErr w:type="gramEnd"/>
      <w:r>
        <w:rPr>
          <w:rFonts w:ascii="Consolas" w:hAnsi="Consolas" w:cs="Arial"/>
          <w:sz w:val="18"/>
        </w:rPr>
        <w:t>/(Rm    * Beta) )   0.133   2B        0.074   (A,B,C,D)</w:t>
      </w:r>
    </w:p>
    <w:p w14:paraId="37EF6A6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44E1F2D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2D458FC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 xml:space="preserve">Stress Concentration Factors: </w:t>
      </w:r>
      <w:proofErr w:type="spellStart"/>
      <w:r w:rsidRPr="000D0DAD">
        <w:rPr>
          <w:rFonts w:ascii="Arial" w:hAnsi="Consolas" w:cs="Arial"/>
          <w:color w:val="000000"/>
          <w:sz w:val="18"/>
        </w:rPr>
        <w:t>Kn</w:t>
      </w:r>
      <w:proofErr w:type="spellEnd"/>
      <w:r w:rsidRPr="000D0DAD">
        <w:rPr>
          <w:rFonts w:ascii="Arial" w:hAnsi="Consolas" w:cs="Arial"/>
          <w:color w:val="000000"/>
          <w:sz w:val="18"/>
        </w:rPr>
        <w:t xml:space="preserve"> = 1.00,   </w:t>
      </w:r>
      <w:proofErr w:type="spellStart"/>
      <w:r w:rsidRPr="000D0DAD">
        <w:rPr>
          <w:rFonts w:ascii="Arial" w:hAnsi="Consolas" w:cs="Arial"/>
          <w:color w:val="000000"/>
          <w:sz w:val="18"/>
        </w:rPr>
        <w:t>Kb</w:t>
      </w:r>
      <w:proofErr w:type="spellEnd"/>
      <w:r w:rsidRPr="000D0DAD">
        <w:rPr>
          <w:rFonts w:ascii="Arial" w:hAnsi="Consolas" w:cs="Arial"/>
          <w:color w:val="000000"/>
          <w:sz w:val="18"/>
        </w:rPr>
        <w:t xml:space="preserve"> = 1.00</w:t>
      </w:r>
    </w:p>
    <w:p w14:paraId="1EE9546D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B3F6002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Stresses in the Vessel at the Attachment Junction (N./mm</w:t>
      </w:r>
      <w:r w:rsidRPr="000D0DAD">
        <w:rPr>
          <w:rFonts w:ascii="Tahoma" w:hAnsi="Consolas" w:cs="Arial"/>
          <w:b/>
          <w:color w:val="000000"/>
          <w:sz w:val="18"/>
        </w:rPr>
        <w:t>²</w:t>
      </w:r>
      <w:r w:rsidRPr="000D0DAD">
        <w:rPr>
          <w:rFonts w:ascii="Tahoma" w:hAnsi="Consolas" w:cs="Arial"/>
          <w:b/>
          <w:color w:val="000000"/>
          <w:sz w:val="18"/>
        </w:rPr>
        <w:t>)</w:t>
      </w:r>
    </w:p>
    <w:p w14:paraId="13C4DCA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F2ED12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|                    Stress Intensity Values at                                 |</w:t>
      </w:r>
    </w:p>
    <w:p w14:paraId="2016DB2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Type of        |                                                                               |</w:t>
      </w:r>
    </w:p>
    <w:p w14:paraId="084282E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Stress    Load |       Au        Al        Bu        Bl        Cu        Cl        Du        Dl|</w:t>
      </w:r>
    </w:p>
    <w:p w14:paraId="1886D0B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5C7392A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</w:t>
      </w:r>
      <w:proofErr w:type="spellStart"/>
      <w:r>
        <w:rPr>
          <w:rFonts w:ascii="Consolas" w:hAnsi="Consolas" w:cs="Arial"/>
          <w:sz w:val="18"/>
        </w:rPr>
        <w:t>Memb</w:t>
      </w:r>
      <w:proofErr w:type="spellEnd"/>
      <w:r>
        <w:rPr>
          <w:rFonts w:ascii="Consolas" w:hAnsi="Consolas" w:cs="Arial"/>
          <w:sz w:val="18"/>
        </w:rPr>
        <w:t xml:space="preserve">. </w:t>
      </w:r>
      <w:proofErr w:type="gramStart"/>
      <w:r>
        <w:rPr>
          <w:rFonts w:ascii="Consolas" w:hAnsi="Consolas" w:cs="Arial"/>
          <w:sz w:val="18"/>
        </w:rPr>
        <w:t>P  |</w:t>
      </w:r>
      <w:proofErr w:type="gramEnd"/>
      <w:r>
        <w:rPr>
          <w:rFonts w:ascii="Consolas" w:hAnsi="Consolas" w:cs="Arial"/>
          <w:sz w:val="18"/>
        </w:rPr>
        <w:t xml:space="preserve">      0.0|      0.0|      0.0|      0.0|      0.0|      0.0|      0.0|      0.0|</w:t>
      </w:r>
    </w:p>
    <w:p w14:paraId="259A8D3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Bend. </w:t>
      </w:r>
      <w:proofErr w:type="gramStart"/>
      <w:r>
        <w:rPr>
          <w:rFonts w:ascii="Consolas" w:hAnsi="Consolas" w:cs="Arial"/>
          <w:sz w:val="18"/>
        </w:rPr>
        <w:t>P  |</w:t>
      </w:r>
      <w:proofErr w:type="gramEnd"/>
      <w:r>
        <w:rPr>
          <w:rFonts w:ascii="Consolas" w:hAnsi="Consolas" w:cs="Arial"/>
          <w:sz w:val="18"/>
        </w:rPr>
        <w:t xml:space="preserve">      0.0|      0.0|      0.0|      0.0|      0.0|      0.0|      0.0|      0.0|</w:t>
      </w:r>
    </w:p>
    <w:p w14:paraId="0DAD98F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</w:t>
      </w:r>
      <w:proofErr w:type="spellStart"/>
      <w:r>
        <w:rPr>
          <w:rFonts w:ascii="Consolas" w:hAnsi="Consolas" w:cs="Arial"/>
          <w:sz w:val="18"/>
        </w:rPr>
        <w:t>Memb</w:t>
      </w:r>
      <w:proofErr w:type="spellEnd"/>
      <w:r>
        <w:rPr>
          <w:rFonts w:ascii="Consolas" w:hAnsi="Consolas" w:cs="Arial"/>
          <w:sz w:val="18"/>
        </w:rPr>
        <w:t>. MC |      0.0|      0.0|      0.0|      0.0|     -1.3|     -1.3|      1.3|      1.3|</w:t>
      </w:r>
    </w:p>
    <w:p w14:paraId="0F309FB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</w:t>
      </w:r>
      <w:proofErr w:type="spellStart"/>
      <w:r>
        <w:rPr>
          <w:rFonts w:ascii="Consolas" w:hAnsi="Consolas" w:cs="Arial"/>
          <w:sz w:val="18"/>
        </w:rPr>
        <w:t>Memb</w:t>
      </w:r>
      <w:proofErr w:type="spellEnd"/>
      <w:r>
        <w:rPr>
          <w:rFonts w:ascii="Consolas" w:hAnsi="Consolas" w:cs="Arial"/>
          <w:sz w:val="18"/>
        </w:rPr>
        <w:t>. MC |      0.0|      0.0|      0.0|      0.0|   -139.9|    139.9|    139.9|   -139.9|</w:t>
      </w:r>
    </w:p>
    <w:p w14:paraId="3CF5A50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</w:t>
      </w:r>
      <w:proofErr w:type="spellStart"/>
      <w:r>
        <w:rPr>
          <w:rFonts w:ascii="Consolas" w:hAnsi="Consolas" w:cs="Arial"/>
          <w:sz w:val="18"/>
        </w:rPr>
        <w:t>Memb</w:t>
      </w:r>
      <w:proofErr w:type="spellEnd"/>
      <w:r>
        <w:rPr>
          <w:rFonts w:ascii="Consolas" w:hAnsi="Consolas" w:cs="Arial"/>
          <w:sz w:val="18"/>
        </w:rPr>
        <w:t>. ML |      0.0|      0.0|      0.0|      0.0|      0.0|      0.0|      0.0|      0.0|</w:t>
      </w:r>
    </w:p>
    <w:p w14:paraId="53856A8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Bend. ML |      0.0|      0.0|      0.0|      0.0|      0.0|      0.0|      0.0|      0.0|</w:t>
      </w:r>
    </w:p>
    <w:p w14:paraId="0247D54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|                                                                               |</w:t>
      </w:r>
    </w:p>
    <w:p w14:paraId="107485F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Tot. Circ. Str.|      0.0|      0.0|      0.0|      0.0|   -141.2|    138.7|    141.2|   -138.7|</w:t>
      </w:r>
    </w:p>
    <w:p w14:paraId="24505BA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38A1254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</w:t>
      </w:r>
      <w:proofErr w:type="spellStart"/>
      <w:r>
        <w:rPr>
          <w:rFonts w:ascii="Consolas" w:hAnsi="Consolas" w:cs="Arial"/>
          <w:sz w:val="18"/>
        </w:rPr>
        <w:t>Memb</w:t>
      </w:r>
      <w:proofErr w:type="spellEnd"/>
      <w:r>
        <w:rPr>
          <w:rFonts w:ascii="Consolas" w:hAnsi="Consolas" w:cs="Arial"/>
          <w:sz w:val="18"/>
        </w:rPr>
        <w:t xml:space="preserve">. </w:t>
      </w:r>
      <w:proofErr w:type="gramStart"/>
      <w:r>
        <w:rPr>
          <w:rFonts w:ascii="Consolas" w:hAnsi="Consolas" w:cs="Arial"/>
          <w:sz w:val="18"/>
        </w:rPr>
        <w:t>P  |</w:t>
      </w:r>
      <w:proofErr w:type="gramEnd"/>
      <w:r>
        <w:rPr>
          <w:rFonts w:ascii="Consolas" w:hAnsi="Consolas" w:cs="Arial"/>
          <w:sz w:val="18"/>
        </w:rPr>
        <w:t xml:space="preserve">      0.0|      0.0|      0.0|      0.0|      0.0|      0.0|      0.0|      0.0|</w:t>
      </w:r>
    </w:p>
    <w:p w14:paraId="62C00F9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Bend. </w:t>
      </w:r>
      <w:proofErr w:type="gramStart"/>
      <w:r>
        <w:rPr>
          <w:rFonts w:ascii="Consolas" w:hAnsi="Consolas" w:cs="Arial"/>
          <w:sz w:val="18"/>
        </w:rPr>
        <w:t>P  |</w:t>
      </w:r>
      <w:proofErr w:type="gramEnd"/>
      <w:r>
        <w:rPr>
          <w:rFonts w:ascii="Consolas" w:hAnsi="Consolas" w:cs="Arial"/>
          <w:sz w:val="18"/>
        </w:rPr>
        <w:t xml:space="preserve">      0.0|      0.0|      0.0|      0.0|      0.0|      0.0|      0.0|      0.0|</w:t>
      </w:r>
    </w:p>
    <w:p w14:paraId="58A0D56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</w:t>
      </w:r>
      <w:proofErr w:type="spellStart"/>
      <w:r>
        <w:rPr>
          <w:rFonts w:ascii="Consolas" w:hAnsi="Consolas" w:cs="Arial"/>
          <w:sz w:val="18"/>
        </w:rPr>
        <w:t>Memb</w:t>
      </w:r>
      <w:proofErr w:type="spellEnd"/>
      <w:r>
        <w:rPr>
          <w:rFonts w:ascii="Consolas" w:hAnsi="Consolas" w:cs="Arial"/>
          <w:sz w:val="18"/>
        </w:rPr>
        <w:t>. MC |      0.0|      0.0|      0.0|      0.0|     -2.7|     -2.7|      2.7|      2.7|</w:t>
      </w:r>
    </w:p>
    <w:p w14:paraId="56DDA2E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Bend. MC |      0.0|      0.0|      0.0|      0.0|    -53.8|     53.8|     53.8|    -53.8|</w:t>
      </w:r>
    </w:p>
    <w:p w14:paraId="12AE526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</w:t>
      </w:r>
      <w:proofErr w:type="spellStart"/>
      <w:r>
        <w:rPr>
          <w:rFonts w:ascii="Consolas" w:hAnsi="Consolas" w:cs="Arial"/>
          <w:sz w:val="18"/>
        </w:rPr>
        <w:t>Memb</w:t>
      </w:r>
      <w:proofErr w:type="spellEnd"/>
      <w:r>
        <w:rPr>
          <w:rFonts w:ascii="Consolas" w:hAnsi="Consolas" w:cs="Arial"/>
          <w:sz w:val="18"/>
        </w:rPr>
        <w:t>. ML |      0.0|      0.0|      0.0|      0.0|      0.0|      0.0|      0.0|      0.0|</w:t>
      </w:r>
    </w:p>
    <w:p w14:paraId="4C007C3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Bend. ML |      0.0|      0.0|      0.0|      0.0|      0.0|      0.0|      0.0|      0.0|</w:t>
      </w:r>
    </w:p>
    <w:p w14:paraId="7A220B9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|                                                                               |</w:t>
      </w:r>
    </w:p>
    <w:p w14:paraId="102471E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Tot. Long. Str.|      0.0|      0.0|      0.0|      0.0|    -56.5|     51.1|     56.5|    -51.1|</w:t>
      </w:r>
    </w:p>
    <w:p w14:paraId="78D58A9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4DEDAA5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Shear VC |      9.3|      9.3|     -9.3|     -9.3|      0.0|      0.0|      0.0|      0.0|</w:t>
      </w:r>
    </w:p>
    <w:p w14:paraId="303FE8D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Shear VL |      0.0|      0.0|      0.0|      0.0|     -2.3|     -2.3|      2.3|      2.3|</w:t>
      </w:r>
    </w:p>
    <w:p w14:paraId="48736A5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Shear MT |      0.0|      0.0|      0.0|      0.0|      0.0|      0.0|      0.0|      0.0|</w:t>
      </w:r>
    </w:p>
    <w:p w14:paraId="168884F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|                                                                               |</w:t>
      </w:r>
    </w:p>
    <w:p w14:paraId="4648D84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Tot. Shear|      9.3|      9.3|     -9.3|     -9.3|     -2.3|     -2.3|      2.3|      2.3|</w:t>
      </w:r>
    </w:p>
    <w:p w14:paraId="0A16A55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2EA442E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Str. Int. |     18.5|     18.5|     18.5|     18.5|    141.3|    138.7|    141.3|    138.7|</w:t>
      </w:r>
    </w:p>
    <w:p w14:paraId="20F90AE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A5697A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Dimensionless Parameters </w:t>
      </w:r>
      <w:proofErr w:type="gramStart"/>
      <w:r>
        <w:rPr>
          <w:rFonts w:ascii="Consolas" w:hAnsi="Consolas" w:cs="Arial"/>
          <w:sz w:val="18"/>
        </w:rPr>
        <w:t>used :</w:t>
      </w:r>
      <w:proofErr w:type="gramEnd"/>
      <w:r>
        <w:rPr>
          <w:rFonts w:ascii="Consolas" w:hAnsi="Consolas" w:cs="Arial"/>
          <w:sz w:val="18"/>
        </w:rPr>
        <w:t xml:space="preserve">   Gamma = 42.17</w:t>
      </w:r>
    </w:p>
    <w:p w14:paraId="148D5C8A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04897B0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Dimensionless Loads for Cylindrical Shells at Pad Edge:</w:t>
      </w:r>
    </w:p>
    <w:p w14:paraId="5265BE7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</w:t>
      </w:r>
    </w:p>
    <w:p w14:paraId="183F983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Curves read for 1979              </w:t>
      </w:r>
      <w:proofErr w:type="gramStart"/>
      <w:r>
        <w:rPr>
          <w:rFonts w:ascii="Consolas" w:hAnsi="Consolas" w:cs="Arial"/>
          <w:sz w:val="18"/>
        </w:rPr>
        <w:t>Beta  Figure</w:t>
      </w:r>
      <w:proofErr w:type="gramEnd"/>
      <w:r>
        <w:rPr>
          <w:rFonts w:ascii="Consolas" w:hAnsi="Consolas" w:cs="Arial"/>
          <w:sz w:val="18"/>
        </w:rPr>
        <w:t xml:space="preserve">    Value   Location</w:t>
      </w:r>
    </w:p>
    <w:p w14:paraId="5E6F24C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</w:t>
      </w:r>
    </w:p>
    <w:p w14:paraId="049A8CC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N(PHI) / </w:t>
      </w:r>
      <w:proofErr w:type="gramStart"/>
      <w:r>
        <w:rPr>
          <w:rFonts w:ascii="Consolas" w:hAnsi="Consolas" w:cs="Arial"/>
          <w:sz w:val="18"/>
        </w:rPr>
        <w:t>( P</w:t>
      </w:r>
      <w:proofErr w:type="gramEnd"/>
      <w:r>
        <w:rPr>
          <w:rFonts w:ascii="Consolas" w:hAnsi="Consolas" w:cs="Arial"/>
          <w:sz w:val="18"/>
        </w:rPr>
        <w:t>/Rm )                0.292   4C        4.691   (A,B)</w:t>
      </w:r>
    </w:p>
    <w:p w14:paraId="5816366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N(PHI) / </w:t>
      </w:r>
      <w:proofErr w:type="gramStart"/>
      <w:r>
        <w:rPr>
          <w:rFonts w:ascii="Consolas" w:hAnsi="Consolas" w:cs="Arial"/>
          <w:sz w:val="18"/>
        </w:rPr>
        <w:t>( P</w:t>
      </w:r>
      <w:proofErr w:type="gramEnd"/>
      <w:r>
        <w:rPr>
          <w:rFonts w:ascii="Consolas" w:hAnsi="Consolas" w:cs="Arial"/>
          <w:sz w:val="18"/>
        </w:rPr>
        <w:t>/Rm )                0.292   3C        2.286   (C,D)</w:t>
      </w:r>
    </w:p>
    <w:p w14:paraId="67D1BF5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M(PHI) / </w:t>
      </w:r>
      <w:proofErr w:type="gramStart"/>
      <w:r>
        <w:rPr>
          <w:rFonts w:ascii="Consolas" w:hAnsi="Consolas" w:cs="Arial"/>
          <w:sz w:val="18"/>
        </w:rPr>
        <w:t>( P</w:t>
      </w:r>
      <w:proofErr w:type="gramEnd"/>
      <w:r>
        <w:rPr>
          <w:rFonts w:ascii="Consolas" w:hAnsi="Consolas" w:cs="Arial"/>
          <w:sz w:val="18"/>
        </w:rPr>
        <w:t xml:space="preserve"> )                   0.174   2C1       0.042   (A,B)</w:t>
      </w:r>
    </w:p>
    <w:p w14:paraId="49FAE3B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M(PHI) / </w:t>
      </w:r>
      <w:proofErr w:type="gramStart"/>
      <w:r>
        <w:rPr>
          <w:rFonts w:ascii="Consolas" w:hAnsi="Consolas" w:cs="Arial"/>
          <w:sz w:val="18"/>
        </w:rPr>
        <w:t>( P</w:t>
      </w:r>
      <w:proofErr w:type="gramEnd"/>
      <w:r>
        <w:rPr>
          <w:rFonts w:ascii="Consolas" w:hAnsi="Consolas" w:cs="Arial"/>
          <w:sz w:val="18"/>
        </w:rPr>
        <w:t xml:space="preserve"> )                   0.174   1C        0.074   (C,D)</w:t>
      </w:r>
    </w:p>
    <w:p w14:paraId="37D02EA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N(PHI) / </w:t>
      </w:r>
      <w:proofErr w:type="gramStart"/>
      <w:r>
        <w:rPr>
          <w:rFonts w:ascii="Consolas" w:hAnsi="Consolas" w:cs="Arial"/>
          <w:sz w:val="18"/>
        </w:rPr>
        <w:t>( MC</w:t>
      </w:r>
      <w:proofErr w:type="gramEnd"/>
      <w:r>
        <w:rPr>
          <w:rFonts w:ascii="Consolas" w:hAnsi="Consolas" w:cs="Arial"/>
          <w:sz w:val="18"/>
        </w:rPr>
        <w:t>/(Rm**2 * Beta) )   0.157   3A        1.668   (A,B,C,D)</w:t>
      </w:r>
    </w:p>
    <w:p w14:paraId="05F5F1B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M(PHI) / </w:t>
      </w:r>
      <w:proofErr w:type="gramStart"/>
      <w:r>
        <w:rPr>
          <w:rFonts w:ascii="Consolas" w:hAnsi="Consolas" w:cs="Arial"/>
          <w:sz w:val="18"/>
        </w:rPr>
        <w:t>( MC</w:t>
      </w:r>
      <w:proofErr w:type="gramEnd"/>
      <w:r>
        <w:rPr>
          <w:rFonts w:ascii="Consolas" w:hAnsi="Consolas" w:cs="Arial"/>
          <w:sz w:val="18"/>
        </w:rPr>
        <w:t>/(Rm    * Beta) )   0.197   1A        0.076   (A,B,C,D)</w:t>
      </w:r>
    </w:p>
    <w:p w14:paraId="243C710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N(PHI) / </w:t>
      </w:r>
      <w:proofErr w:type="gramStart"/>
      <w:r>
        <w:rPr>
          <w:rFonts w:ascii="Consolas" w:hAnsi="Consolas" w:cs="Arial"/>
          <w:sz w:val="18"/>
        </w:rPr>
        <w:t>( ML</w:t>
      </w:r>
      <w:proofErr w:type="gramEnd"/>
      <w:r>
        <w:rPr>
          <w:rFonts w:ascii="Consolas" w:hAnsi="Consolas" w:cs="Arial"/>
          <w:sz w:val="18"/>
        </w:rPr>
        <w:t>/(Rm**2 * Beta) )   0.249   3B        3.638   (A,B,C,D)</w:t>
      </w:r>
    </w:p>
    <w:p w14:paraId="60F72AB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M(PHI) / </w:t>
      </w:r>
      <w:proofErr w:type="gramStart"/>
      <w:r>
        <w:rPr>
          <w:rFonts w:ascii="Consolas" w:hAnsi="Consolas" w:cs="Arial"/>
          <w:sz w:val="18"/>
        </w:rPr>
        <w:t>( ML</w:t>
      </w:r>
      <w:proofErr w:type="gramEnd"/>
      <w:r>
        <w:rPr>
          <w:rFonts w:ascii="Consolas" w:hAnsi="Consolas" w:cs="Arial"/>
          <w:sz w:val="18"/>
        </w:rPr>
        <w:t>/(Rm    * Beta) )   0.216   1B        0.021   (A,B,C,D)</w:t>
      </w:r>
    </w:p>
    <w:p w14:paraId="7C5A98A9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226478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N</w:t>
      </w:r>
      <w:proofErr w:type="spellEnd"/>
      <w:r>
        <w:rPr>
          <w:rFonts w:ascii="Consolas" w:hAnsi="Consolas" w:cs="Arial"/>
          <w:sz w:val="18"/>
        </w:rPr>
        <w:t xml:space="preserve">(x)   / </w:t>
      </w:r>
      <w:proofErr w:type="gramStart"/>
      <w:r>
        <w:rPr>
          <w:rFonts w:ascii="Consolas" w:hAnsi="Consolas" w:cs="Arial"/>
          <w:sz w:val="18"/>
        </w:rPr>
        <w:t>( P</w:t>
      </w:r>
      <w:proofErr w:type="gramEnd"/>
      <w:r>
        <w:rPr>
          <w:rFonts w:ascii="Consolas" w:hAnsi="Consolas" w:cs="Arial"/>
          <w:sz w:val="18"/>
        </w:rPr>
        <w:t>/Rm )                0.237   3C        2.992   (A,B)</w:t>
      </w:r>
    </w:p>
    <w:p w14:paraId="3F5D8CE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N</w:t>
      </w:r>
      <w:proofErr w:type="spellEnd"/>
      <w:r>
        <w:rPr>
          <w:rFonts w:ascii="Consolas" w:hAnsi="Consolas" w:cs="Arial"/>
          <w:sz w:val="18"/>
        </w:rPr>
        <w:t xml:space="preserve">(x)   / </w:t>
      </w:r>
      <w:proofErr w:type="gramStart"/>
      <w:r>
        <w:rPr>
          <w:rFonts w:ascii="Consolas" w:hAnsi="Consolas" w:cs="Arial"/>
          <w:sz w:val="18"/>
        </w:rPr>
        <w:t>( P</w:t>
      </w:r>
      <w:proofErr w:type="gramEnd"/>
      <w:r>
        <w:rPr>
          <w:rFonts w:ascii="Consolas" w:hAnsi="Consolas" w:cs="Arial"/>
          <w:sz w:val="18"/>
        </w:rPr>
        <w:t>/Rm )                0.237   4C        5.355   (C,D)</w:t>
      </w:r>
    </w:p>
    <w:p w14:paraId="1A7588E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M(x)   / </w:t>
      </w:r>
      <w:proofErr w:type="gramStart"/>
      <w:r>
        <w:rPr>
          <w:rFonts w:ascii="Consolas" w:hAnsi="Consolas" w:cs="Arial"/>
          <w:sz w:val="18"/>
        </w:rPr>
        <w:t>( P</w:t>
      </w:r>
      <w:proofErr w:type="gramEnd"/>
      <w:r>
        <w:rPr>
          <w:rFonts w:ascii="Consolas" w:hAnsi="Consolas" w:cs="Arial"/>
          <w:sz w:val="18"/>
        </w:rPr>
        <w:t xml:space="preserve"> )                   0.247   1C1       0.050   (A,B)</w:t>
      </w:r>
    </w:p>
    <w:p w14:paraId="210BC67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M(x)   / </w:t>
      </w:r>
      <w:proofErr w:type="gramStart"/>
      <w:r>
        <w:rPr>
          <w:rFonts w:ascii="Consolas" w:hAnsi="Consolas" w:cs="Arial"/>
          <w:sz w:val="18"/>
        </w:rPr>
        <w:t>( P</w:t>
      </w:r>
      <w:proofErr w:type="gramEnd"/>
      <w:r>
        <w:rPr>
          <w:rFonts w:ascii="Consolas" w:hAnsi="Consolas" w:cs="Arial"/>
          <w:sz w:val="18"/>
        </w:rPr>
        <w:t xml:space="preserve"> )                   0.247   2C  !     0.032</w:t>
      </w:r>
      <w:proofErr w:type="gramStart"/>
      <w:r>
        <w:rPr>
          <w:rFonts w:ascii="Consolas" w:hAnsi="Consolas" w:cs="Arial"/>
          <w:sz w:val="18"/>
        </w:rPr>
        <w:t xml:space="preserve">   (</w:t>
      </w:r>
      <w:proofErr w:type="gramEnd"/>
      <w:r>
        <w:rPr>
          <w:rFonts w:ascii="Consolas" w:hAnsi="Consolas" w:cs="Arial"/>
          <w:sz w:val="18"/>
        </w:rPr>
        <w:t>C,D)</w:t>
      </w:r>
    </w:p>
    <w:p w14:paraId="36F60CE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N</w:t>
      </w:r>
      <w:proofErr w:type="spellEnd"/>
      <w:r>
        <w:rPr>
          <w:rFonts w:ascii="Consolas" w:hAnsi="Consolas" w:cs="Arial"/>
          <w:sz w:val="18"/>
        </w:rPr>
        <w:t xml:space="preserve">(x)   / </w:t>
      </w:r>
      <w:proofErr w:type="gramStart"/>
      <w:r>
        <w:rPr>
          <w:rFonts w:ascii="Consolas" w:hAnsi="Consolas" w:cs="Arial"/>
          <w:sz w:val="18"/>
        </w:rPr>
        <w:t>( MC</w:t>
      </w:r>
      <w:proofErr w:type="gramEnd"/>
      <w:r>
        <w:rPr>
          <w:rFonts w:ascii="Consolas" w:hAnsi="Consolas" w:cs="Arial"/>
          <w:sz w:val="18"/>
        </w:rPr>
        <w:t>/(Rm**2 * Beta) )   0.157   4A        2.828   (A,B,C,D)</w:t>
      </w:r>
    </w:p>
    <w:p w14:paraId="29035CE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M(x)   / </w:t>
      </w:r>
      <w:proofErr w:type="gramStart"/>
      <w:r>
        <w:rPr>
          <w:rFonts w:ascii="Consolas" w:hAnsi="Consolas" w:cs="Arial"/>
          <w:sz w:val="18"/>
        </w:rPr>
        <w:t>( MC</w:t>
      </w:r>
      <w:proofErr w:type="gramEnd"/>
      <w:r>
        <w:rPr>
          <w:rFonts w:ascii="Consolas" w:hAnsi="Consolas" w:cs="Arial"/>
          <w:sz w:val="18"/>
        </w:rPr>
        <w:t>/(Rm    * Beta) )   0.262   2A        0.029   (A,B,C,D)</w:t>
      </w:r>
    </w:p>
    <w:p w14:paraId="28D8022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N</w:t>
      </w:r>
      <w:proofErr w:type="spellEnd"/>
      <w:r>
        <w:rPr>
          <w:rFonts w:ascii="Consolas" w:hAnsi="Consolas" w:cs="Arial"/>
          <w:sz w:val="18"/>
        </w:rPr>
        <w:t xml:space="preserve">(x)   / </w:t>
      </w:r>
      <w:proofErr w:type="gramStart"/>
      <w:r>
        <w:rPr>
          <w:rFonts w:ascii="Consolas" w:hAnsi="Consolas" w:cs="Arial"/>
          <w:sz w:val="18"/>
        </w:rPr>
        <w:t>( ML</w:t>
      </w:r>
      <w:proofErr w:type="gramEnd"/>
      <w:r>
        <w:rPr>
          <w:rFonts w:ascii="Consolas" w:hAnsi="Consolas" w:cs="Arial"/>
          <w:sz w:val="18"/>
        </w:rPr>
        <w:t>/(Rm**2 * Beta) )   0.249   4B        1.672   (A,B,C,D)</w:t>
      </w:r>
    </w:p>
    <w:p w14:paraId="156A28D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M(x)   / </w:t>
      </w:r>
      <w:proofErr w:type="gramStart"/>
      <w:r>
        <w:rPr>
          <w:rFonts w:ascii="Consolas" w:hAnsi="Consolas" w:cs="Arial"/>
          <w:sz w:val="18"/>
        </w:rPr>
        <w:t>( ML</w:t>
      </w:r>
      <w:proofErr w:type="gramEnd"/>
      <w:r>
        <w:rPr>
          <w:rFonts w:ascii="Consolas" w:hAnsi="Consolas" w:cs="Arial"/>
          <w:sz w:val="18"/>
        </w:rPr>
        <w:t>/(Rm    * Beta) )   0.299   2B        0.020   (A,B,C,D)</w:t>
      </w:r>
    </w:p>
    <w:p w14:paraId="08C8477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FC83FF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1BB90D4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 xml:space="preserve">Note - </w:t>
      </w:r>
      <w:proofErr w:type="gramStart"/>
      <w:r w:rsidRPr="000D0DAD">
        <w:rPr>
          <w:rFonts w:ascii="Arial" w:hAnsi="Consolas" w:cs="Arial"/>
          <w:color w:val="0000FF"/>
          <w:sz w:val="18"/>
        </w:rPr>
        <w:t>The !</w:t>
      </w:r>
      <w:proofErr w:type="gramEnd"/>
      <w:r w:rsidRPr="000D0DAD">
        <w:rPr>
          <w:rFonts w:ascii="Arial" w:hAnsi="Consolas" w:cs="Arial"/>
          <w:color w:val="0000FF"/>
          <w:sz w:val="18"/>
        </w:rPr>
        <w:t xml:space="preserve"> mark next to the figure name denotes curve value exceeded.</w:t>
      </w:r>
    </w:p>
    <w:p w14:paraId="2E8531F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AAF58AA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C106D5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 xml:space="preserve">Stress Concentration Factors: </w:t>
      </w:r>
      <w:proofErr w:type="spellStart"/>
      <w:r w:rsidRPr="000D0DAD">
        <w:rPr>
          <w:rFonts w:ascii="Arial" w:hAnsi="Consolas" w:cs="Arial"/>
          <w:color w:val="000000"/>
          <w:sz w:val="18"/>
        </w:rPr>
        <w:t>Kn</w:t>
      </w:r>
      <w:proofErr w:type="spellEnd"/>
      <w:r w:rsidRPr="000D0DAD">
        <w:rPr>
          <w:rFonts w:ascii="Arial" w:hAnsi="Consolas" w:cs="Arial"/>
          <w:color w:val="000000"/>
          <w:sz w:val="18"/>
        </w:rPr>
        <w:t xml:space="preserve"> = 1.00,   </w:t>
      </w:r>
      <w:proofErr w:type="spellStart"/>
      <w:r w:rsidRPr="000D0DAD">
        <w:rPr>
          <w:rFonts w:ascii="Arial" w:hAnsi="Consolas" w:cs="Arial"/>
          <w:color w:val="000000"/>
          <w:sz w:val="18"/>
        </w:rPr>
        <w:t>Kb</w:t>
      </w:r>
      <w:proofErr w:type="spellEnd"/>
      <w:r w:rsidRPr="000D0DAD">
        <w:rPr>
          <w:rFonts w:ascii="Arial" w:hAnsi="Consolas" w:cs="Arial"/>
          <w:color w:val="000000"/>
          <w:sz w:val="18"/>
        </w:rPr>
        <w:t xml:space="preserve"> = 1.00</w:t>
      </w:r>
    </w:p>
    <w:p w14:paraId="0F15A591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35E8E53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Stresses in the Vessel at the Edge of Reinforcing Pad (N./mm</w:t>
      </w:r>
      <w:r w:rsidRPr="000D0DAD">
        <w:rPr>
          <w:rFonts w:ascii="Tahoma" w:hAnsi="Consolas" w:cs="Arial"/>
          <w:b/>
          <w:color w:val="000000"/>
          <w:sz w:val="18"/>
        </w:rPr>
        <w:t>²</w:t>
      </w:r>
      <w:r w:rsidRPr="000D0DAD">
        <w:rPr>
          <w:rFonts w:ascii="Tahoma" w:hAnsi="Consolas" w:cs="Arial"/>
          <w:b/>
          <w:color w:val="000000"/>
          <w:sz w:val="18"/>
        </w:rPr>
        <w:t>)</w:t>
      </w:r>
    </w:p>
    <w:p w14:paraId="12757F3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1155E0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|                    Stress Intensity Values at                                 |</w:t>
      </w:r>
    </w:p>
    <w:p w14:paraId="145F5C3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Type of        |                                                                               |</w:t>
      </w:r>
    </w:p>
    <w:p w14:paraId="40DF644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Stress    Load |       Au        Al        Bu        Bl        Cu        Cl        Du        Dl|</w:t>
      </w:r>
    </w:p>
    <w:p w14:paraId="6E6295B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753A745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</w:t>
      </w:r>
      <w:proofErr w:type="spellStart"/>
      <w:r>
        <w:rPr>
          <w:rFonts w:ascii="Consolas" w:hAnsi="Consolas" w:cs="Arial"/>
          <w:sz w:val="18"/>
        </w:rPr>
        <w:t>Memb</w:t>
      </w:r>
      <w:proofErr w:type="spellEnd"/>
      <w:r>
        <w:rPr>
          <w:rFonts w:ascii="Consolas" w:hAnsi="Consolas" w:cs="Arial"/>
          <w:sz w:val="18"/>
        </w:rPr>
        <w:t xml:space="preserve">. </w:t>
      </w:r>
      <w:proofErr w:type="gramStart"/>
      <w:r>
        <w:rPr>
          <w:rFonts w:ascii="Consolas" w:hAnsi="Consolas" w:cs="Arial"/>
          <w:sz w:val="18"/>
        </w:rPr>
        <w:t>P  |</w:t>
      </w:r>
      <w:proofErr w:type="gramEnd"/>
      <w:r>
        <w:rPr>
          <w:rFonts w:ascii="Consolas" w:hAnsi="Consolas" w:cs="Arial"/>
          <w:sz w:val="18"/>
        </w:rPr>
        <w:t xml:space="preserve">      0.0|      0.0|      0.0|      0.0|      0.0|      0.0|      0.0|      0.0|</w:t>
      </w:r>
    </w:p>
    <w:p w14:paraId="3226E0D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Bend. </w:t>
      </w:r>
      <w:proofErr w:type="gramStart"/>
      <w:r>
        <w:rPr>
          <w:rFonts w:ascii="Consolas" w:hAnsi="Consolas" w:cs="Arial"/>
          <w:sz w:val="18"/>
        </w:rPr>
        <w:t>P  |</w:t>
      </w:r>
      <w:proofErr w:type="gramEnd"/>
      <w:r>
        <w:rPr>
          <w:rFonts w:ascii="Consolas" w:hAnsi="Consolas" w:cs="Arial"/>
          <w:sz w:val="18"/>
        </w:rPr>
        <w:t xml:space="preserve">      0.0|      0.0|      0.0|      0.0|      0.0|      0.0|      0.0|      0.0|</w:t>
      </w:r>
    </w:p>
    <w:p w14:paraId="6890144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</w:t>
      </w:r>
      <w:proofErr w:type="spellStart"/>
      <w:r>
        <w:rPr>
          <w:rFonts w:ascii="Consolas" w:hAnsi="Consolas" w:cs="Arial"/>
          <w:sz w:val="18"/>
        </w:rPr>
        <w:t>Memb</w:t>
      </w:r>
      <w:proofErr w:type="spellEnd"/>
      <w:r>
        <w:rPr>
          <w:rFonts w:ascii="Consolas" w:hAnsi="Consolas" w:cs="Arial"/>
          <w:sz w:val="18"/>
        </w:rPr>
        <w:t>. MC |      0.0|      0.0|      0.0|      0.0|     -4.0|     -4.0|      4.0|      4.0|</w:t>
      </w:r>
    </w:p>
    <w:p w14:paraId="2A03511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</w:t>
      </w:r>
      <w:proofErr w:type="spellStart"/>
      <w:r>
        <w:rPr>
          <w:rFonts w:ascii="Consolas" w:hAnsi="Consolas" w:cs="Arial"/>
          <w:sz w:val="18"/>
        </w:rPr>
        <w:t>Memb</w:t>
      </w:r>
      <w:proofErr w:type="spellEnd"/>
      <w:r>
        <w:rPr>
          <w:rFonts w:ascii="Consolas" w:hAnsi="Consolas" w:cs="Arial"/>
          <w:sz w:val="18"/>
        </w:rPr>
        <w:t>. MC |      0.0|      0.0|      0.0|      0.0|   -158.9|    158.9|    158.9|   -158.9|</w:t>
      </w:r>
    </w:p>
    <w:p w14:paraId="4343768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</w:t>
      </w:r>
      <w:proofErr w:type="spellStart"/>
      <w:r>
        <w:rPr>
          <w:rFonts w:ascii="Consolas" w:hAnsi="Consolas" w:cs="Arial"/>
          <w:sz w:val="18"/>
        </w:rPr>
        <w:t>Memb</w:t>
      </w:r>
      <w:proofErr w:type="spellEnd"/>
      <w:r>
        <w:rPr>
          <w:rFonts w:ascii="Consolas" w:hAnsi="Consolas" w:cs="Arial"/>
          <w:sz w:val="18"/>
        </w:rPr>
        <w:t>. ML |      0.0|      0.0|      0.0|      0.0|      0.0|      0.0|      0.0|      0.0|</w:t>
      </w:r>
    </w:p>
    <w:p w14:paraId="0F063C4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Bend. ML |      0.0|      0.0|      0.0|      0.0|      0.0|      0.0|      0.0|      0.0|</w:t>
      </w:r>
    </w:p>
    <w:p w14:paraId="10B601E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|                                                                               |</w:t>
      </w:r>
    </w:p>
    <w:p w14:paraId="233CDE2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Tot. Circ. Str.|      0.0|      0.0|      0.0|      0.0|   -163.0|    154.9|    163.0|   -154.9|</w:t>
      </w:r>
    </w:p>
    <w:p w14:paraId="62BE0FF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4F62905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</w:t>
      </w:r>
      <w:proofErr w:type="spellStart"/>
      <w:r>
        <w:rPr>
          <w:rFonts w:ascii="Consolas" w:hAnsi="Consolas" w:cs="Arial"/>
          <w:sz w:val="18"/>
        </w:rPr>
        <w:t>Memb</w:t>
      </w:r>
      <w:proofErr w:type="spellEnd"/>
      <w:r>
        <w:rPr>
          <w:rFonts w:ascii="Consolas" w:hAnsi="Consolas" w:cs="Arial"/>
          <w:sz w:val="18"/>
        </w:rPr>
        <w:t xml:space="preserve">. </w:t>
      </w:r>
      <w:proofErr w:type="gramStart"/>
      <w:r>
        <w:rPr>
          <w:rFonts w:ascii="Consolas" w:hAnsi="Consolas" w:cs="Arial"/>
          <w:sz w:val="18"/>
        </w:rPr>
        <w:t>P  |</w:t>
      </w:r>
      <w:proofErr w:type="gramEnd"/>
      <w:r>
        <w:rPr>
          <w:rFonts w:ascii="Consolas" w:hAnsi="Consolas" w:cs="Arial"/>
          <w:sz w:val="18"/>
        </w:rPr>
        <w:t xml:space="preserve">      0.0|      0.0|      0.0|      0.0|      0.0|      0.0|      0.0|      0.0|</w:t>
      </w:r>
    </w:p>
    <w:p w14:paraId="716D4FE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Bend. </w:t>
      </w:r>
      <w:proofErr w:type="gramStart"/>
      <w:r>
        <w:rPr>
          <w:rFonts w:ascii="Consolas" w:hAnsi="Consolas" w:cs="Arial"/>
          <w:sz w:val="18"/>
        </w:rPr>
        <w:t>P  |</w:t>
      </w:r>
      <w:proofErr w:type="gramEnd"/>
      <w:r>
        <w:rPr>
          <w:rFonts w:ascii="Consolas" w:hAnsi="Consolas" w:cs="Arial"/>
          <w:sz w:val="18"/>
        </w:rPr>
        <w:t xml:space="preserve">      0.0|      0.0|      0.0|      0.0|      0.0|      0.0|      0.0|      0.0|</w:t>
      </w:r>
    </w:p>
    <w:p w14:paraId="1FAA0F1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</w:t>
      </w:r>
      <w:proofErr w:type="spellStart"/>
      <w:r>
        <w:rPr>
          <w:rFonts w:ascii="Consolas" w:hAnsi="Consolas" w:cs="Arial"/>
          <w:sz w:val="18"/>
        </w:rPr>
        <w:t>Memb</w:t>
      </w:r>
      <w:proofErr w:type="spellEnd"/>
      <w:r>
        <w:rPr>
          <w:rFonts w:ascii="Consolas" w:hAnsi="Consolas" w:cs="Arial"/>
          <w:sz w:val="18"/>
        </w:rPr>
        <w:t>. MC |      0.0|      0.0|      0.0|      0.0|    -13.8|    -13.8|     13.8|     13.8|</w:t>
      </w:r>
    </w:p>
    <w:p w14:paraId="6A4D182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Bend. MC |      0.0|      0.0|      0.0|      0.0|    -45.7|     45.7|     45.7|    -45.7|</w:t>
      </w:r>
    </w:p>
    <w:p w14:paraId="4A3B271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</w:t>
      </w:r>
      <w:proofErr w:type="spellStart"/>
      <w:r>
        <w:rPr>
          <w:rFonts w:ascii="Consolas" w:hAnsi="Consolas" w:cs="Arial"/>
          <w:sz w:val="18"/>
        </w:rPr>
        <w:t>Memb</w:t>
      </w:r>
      <w:proofErr w:type="spellEnd"/>
      <w:r>
        <w:rPr>
          <w:rFonts w:ascii="Consolas" w:hAnsi="Consolas" w:cs="Arial"/>
          <w:sz w:val="18"/>
        </w:rPr>
        <w:t>. ML |      0.0|      0.0|      0.0|      0.0|      0.0|      0.0|      0.0|      0.0|</w:t>
      </w:r>
    </w:p>
    <w:p w14:paraId="5F4F74E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Bend. ML |      0.0|      0.0|      0.0|      0.0|      0.0|      0.0|      0.0|      0.0|</w:t>
      </w:r>
    </w:p>
    <w:p w14:paraId="74C6B94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|                                                                               |</w:t>
      </w:r>
    </w:p>
    <w:p w14:paraId="15BBAD5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Tot. Long. Str.|      0.0|      0.0|      0.0|      0.0|    -59.4|     31.9|     59.4|    -31.9|</w:t>
      </w:r>
    </w:p>
    <w:p w14:paraId="03BD28D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66A7EB9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Shear VC |      7.5|      7.5|     -7.5|     -7.5|      0.0|      0.0|      0.0|      0.0|</w:t>
      </w:r>
    </w:p>
    <w:p w14:paraId="07AFE80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Shear VL |      0.0|      0.0|      0.0|      0.0|     -1.9|     -1.9|      1.9|      1.9|</w:t>
      </w:r>
    </w:p>
    <w:p w14:paraId="0C83B81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Shear MT |      0.0|      0.0|      0.0|      0.0|      0.0|      0.0|      0.0|      0.0|</w:t>
      </w:r>
    </w:p>
    <w:p w14:paraId="5AB6564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|                                                                               |</w:t>
      </w:r>
    </w:p>
    <w:p w14:paraId="58F99F7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Tot. Shear|      7.5|      7.5|     -7.5|     -7.5|     -1.9|     -1.9|      1.9|      1.9|</w:t>
      </w:r>
    </w:p>
    <w:p w14:paraId="29E52FC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6FB5552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Str. Int. |     15.0|     15.0|     15.0|     15.0|    163.0|    154.9|    163.0|    154.9|</w:t>
      </w:r>
    </w:p>
    <w:p w14:paraId="178F540A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A637BC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lastRenderedPageBreak/>
        <w:t xml:space="preserve"> ------------------------------------------------------------------------------------------------</w:t>
      </w:r>
    </w:p>
    <w:p w14:paraId="4A1175F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CDE2DC6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WRC 107/537 Stress Summations:</w:t>
      </w:r>
    </w:p>
    <w:p w14:paraId="2FE227C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20517C8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</w:rPr>
        <w:t>Vessel Stress Summation at Attachment Junction (N./mm</w:t>
      </w:r>
      <w:r w:rsidRPr="000D0DAD">
        <w:rPr>
          <w:rFonts w:ascii="Arial" w:hAnsi="Consolas" w:cs="Arial"/>
          <w:b/>
          <w:color w:val="000000"/>
          <w:sz w:val="18"/>
        </w:rPr>
        <w:t>²</w:t>
      </w:r>
      <w:r w:rsidRPr="000D0DAD">
        <w:rPr>
          <w:rFonts w:ascii="Arial" w:hAnsi="Consolas" w:cs="Arial"/>
          <w:b/>
          <w:color w:val="000000"/>
          <w:sz w:val="18"/>
        </w:rPr>
        <w:t>)</w:t>
      </w:r>
    </w:p>
    <w:p w14:paraId="389752FF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2E168F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|                    Stress Intensity Values at                                 |</w:t>
      </w:r>
    </w:p>
    <w:p w14:paraId="025BA29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Type of        |                                                                               |</w:t>
      </w:r>
    </w:p>
    <w:p w14:paraId="3D24729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Stress    Load |       Au        Al        Bu        Bl        Cu        Cl        Du        Dl|</w:t>
      </w:r>
    </w:p>
    <w:p w14:paraId="0D3404E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4953EA3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Pm (SUS) |      0.0|      0.0|      0.0|      0.0|      0.0|      0.0|      0.0|      0.0|</w:t>
      </w:r>
    </w:p>
    <w:p w14:paraId="0F45F6A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Pl (SUS) |      0.0|      0.0|      0.0|      0.0|     -1.3|     -1.3|      1.3|      1.3|</w:t>
      </w:r>
    </w:p>
    <w:p w14:paraId="45F6AFA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</w:t>
      </w:r>
      <w:proofErr w:type="gramStart"/>
      <w:r>
        <w:rPr>
          <w:rFonts w:ascii="Consolas" w:hAnsi="Consolas" w:cs="Arial"/>
          <w:sz w:val="18"/>
        </w:rPr>
        <w:t>Q  (</w:t>
      </w:r>
      <w:proofErr w:type="gramEnd"/>
      <w:r>
        <w:rPr>
          <w:rFonts w:ascii="Consolas" w:hAnsi="Consolas" w:cs="Arial"/>
          <w:sz w:val="18"/>
        </w:rPr>
        <w:t>SUS) |      0.0|      0.0|      0.0|      0.0|   -139.9|    139.9|    139.9|   -139.9|</w:t>
      </w:r>
    </w:p>
    <w:p w14:paraId="66F6AD0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312786C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Pm (SUS) |      0.0|      0.0|      0.0|      0.0|      0.0|      0.0|      0.0|      0.0|</w:t>
      </w:r>
    </w:p>
    <w:p w14:paraId="33C8352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Pl (SUS) |      0.0|      0.0|      0.0|      0.0|     -2.7|     -2.7|      2.7|      2.7|</w:t>
      </w:r>
    </w:p>
    <w:p w14:paraId="052A931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</w:t>
      </w:r>
      <w:proofErr w:type="gramStart"/>
      <w:r>
        <w:rPr>
          <w:rFonts w:ascii="Consolas" w:hAnsi="Consolas" w:cs="Arial"/>
          <w:sz w:val="18"/>
        </w:rPr>
        <w:t>Q  (</w:t>
      </w:r>
      <w:proofErr w:type="gramEnd"/>
      <w:r>
        <w:rPr>
          <w:rFonts w:ascii="Consolas" w:hAnsi="Consolas" w:cs="Arial"/>
          <w:sz w:val="18"/>
        </w:rPr>
        <w:t>SUS) |      0.0|      0.0|      0.0|      0.0|    -53.8|     53.8|     53.8|    -53.8|</w:t>
      </w:r>
    </w:p>
    <w:p w14:paraId="6A29EEA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201C61D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Pm (SUS) |      0.0|      0.0|      0.0|      0.0|      0.0|      0.0|      0.0|      0.0|</w:t>
      </w:r>
    </w:p>
    <w:p w14:paraId="5FBA73B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Pl (SUS) |      9.3|      9.3|     -9.3|     -9.3|     -2.3|     -2.3|      2.3|      2.3|</w:t>
      </w:r>
    </w:p>
    <w:p w14:paraId="2A262C0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</w:t>
      </w:r>
      <w:proofErr w:type="gramStart"/>
      <w:r>
        <w:rPr>
          <w:rFonts w:ascii="Consolas" w:hAnsi="Consolas" w:cs="Arial"/>
          <w:sz w:val="18"/>
        </w:rPr>
        <w:t>Q  (</w:t>
      </w:r>
      <w:proofErr w:type="gramEnd"/>
      <w:r>
        <w:rPr>
          <w:rFonts w:ascii="Consolas" w:hAnsi="Consolas" w:cs="Arial"/>
          <w:sz w:val="18"/>
        </w:rPr>
        <w:t>SUS) |      0.0|      0.0|      0.0|      0.0|      0.0|      0.0|      0.0|      0.0|</w:t>
      </w:r>
    </w:p>
    <w:p w14:paraId="31D9666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 (</w:t>
      </w:r>
      <w:proofErr w:type="gramStart"/>
      <w:r>
        <w:rPr>
          <w:rFonts w:ascii="Consolas" w:hAnsi="Consolas" w:cs="Arial"/>
          <w:sz w:val="18"/>
        </w:rPr>
        <w:t xml:space="preserve">SUS)   </w:t>
      </w:r>
      <w:proofErr w:type="gramEnd"/>
      <w:r>
        <w:rPr>
          <w:rFonts w:ascii="Consolas" w:hAnsi="Consolas" w:cs="Arial"/>
          <w:sz w:val="18"/>
        </w:rPr>
        <w:t xml:space="preserve">    |      0.0|      0.0|      0.0|      0.0|      0.0|      0.0|      0.0|      0.0|</w:t>
      </w:r>
    </w:p>
    <w:p w14:paraId="460F574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605AA13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Pm+Pl</w:t>
      </w:r>
      <w:proofErr w:type="spellEnd"/>
      <w:r>
        <w:rPr>
          <w:rFonts w:ascii="Consolas" w:hAnsi="Consolas" w:cs="Arial"/>
          <w:sz w:val="18"/>
        </w:rPr>
        <w:t xml:space="preserve"> (</w:t>
      </w:r>
      <w:proofErr w:type="gramStart"/>
      <w:r>
        <w:rPr>
          <w:rFonts w:ascii="Consolas" w:hAnsi="Consolas" w:cs="Arial"/>
          <w:sz w:val="18"/>
        </w:rPr>
        <w:t xml:space="preserve">SUS)   </w:t>
      </w:r>
      <w:proofErr w:type="gramEnd"/>
      <w:r>
        <w:rPr>
          <w:rFonts w:ascii="Consolas" w:hAnsi="Consolas" w:cs="Arial"/>
          <w:sz w:val="18"/>
        </w:rPr>
        <w:t xml:space="preserve"> |     18.5|     18.5|     18.5|     18.5|      4.9|      4.9|      4.9|      4.9|</w:t>
      </w:r>
    </w:p>
    <w:p w14:paraId="709098B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311CE7B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Pm+Pl+Q</w:t>
      </w:r>
      <w:proofErr w:type="spellEnd"/>
      <w:r>
        <w:rPr>
          <w:rFonts w:ascii="Consolas" w:hAnsi="Consolas" w:cs="Arial"/>
          <w:sz w:val="18"/>
        </w:rPr>
        <w:t xml:space="preserve"> (Total)|     18.5|     18.5|     18.5|     18.5|    141.3|    138.7|    141.3|    138.7|</w:t>
      </w:r>
    </w:p>
    <w:p w14:paraId="27C1628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29E82CB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2A1E773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</w:rPr>
        <w:t>Vessel Stress Summation Comparison (N./mm</w:t>
      </w:r>
      <w:r w:rsidRPr="000D0DAD">
        <w:rPr>
          <w:rFonts w:ascii="Arial" w:hAnsi="Consolas" w:cs="Arial"/>
          <w:b/>
          <w:color w:val="000000"/>
          <w:sz w:val="18"/>
        </w:rPr>
        <w:t>²</w:t>
      </w:r>
      <w:r w:rsidRPr="000D0DAD">
        <w:rPr>
          <w:rFonts w:ascii="Arial" w:hAnsi="Consolas" w:cs="Arial"/>
          <w:b/>
          <w:color w:val="000000"/>
          <w:sz w:val="18"/>
        </w:rPr>
        <w:t>):</w:t>
      </w:r>
    </w:p>
    <w:p w14:paraId="58EB97D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D949DF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Type of        |     Max. S.I.     S.I. Allowable     |      Result     |</w:t>
      </w:r>
    </w:p>
    <w:p w14:paraId="7D21019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Stress Int.    |                                      |                 |</w:t>
      </w:r>
    </w:p>
    <w:p w14:paraId="258EAF7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</w:t>
      </w:r>
    </w:p>
    <w:p w14:paraId="275731F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 (</w:t>
      </w:r>
      <w:proofErr w:type="gramStart"/>
      <w:r>
        <w:rPr>
          <w:rFonts w:ascii="Consolas" w:hAnsi="Consolas" w:cs="Arial"/>
          <w:sz w:val="18"/>
        </w:rPr>
        <w:t xml:space="preserve">SUS)   </w:t>
      </w:r>
      <w:proofErr w:type="gramEnd"/>
      <w:r>
        <w:rPr>
          <w:rFonts w:ascii="Consolas" w:hAnsi="Consolas" w:cs="Arial"/>
          <w:sz w:val="18"/>
        </w:rPr>
        <w:t xml:space="preserve">    |          0.00            115.00      |      Passed     |</w:t>
      </w:r>
    </w:p>
    <w:p w14:paraId="3F04FDB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Pm+Pl</w:t>
      </w:r>
      <w:proofErr w:type="spellEnd"/>
      <w:r>
        <w:rPr>
          <w:rFonts w:ascii="Consolas" w:hAnsi="Consolas" w:cs="Arial"/>
          <w:sz w:val="18"/>
        </w:rPr>
        <w:t xml:space="preserve"> (</w:t>
      </w:r>
      <w:proofErr w:type="gramStart"/>
      <w:r>
        <w:rPr>
          <w:rFonts w:ascii="Consolas" w:hAnsi="Consolas" w:cs="Arial"/>
          <w:sz w:val="18"/>
        </w:rPr>
        <w:t xml:space="preserve">SUS)   </w:t>
      </w:r>
      <w:proofErr w:type="gramEnd"/>
      <w:r>
        <w:rPr>
          <w:rFonts w:ascii="Consolas" w:hAnsi="Consolas" w:cs="Arial"/>
          <w:sz w:val="18"/>
        </w:rPr>
        <w:t xml:space="preserve"> |         18.55            172.50      |      Passed     |</w:t>
      </w:r>
    </w:p>
    <w:p w14:paraId="77BCDAF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Pm+Pl+Q</w:t>
      </w:r>
      <w:proofErr w:type="spellEnd"/>
      <w:r>
        <w:rPr>
          <w:rFonts w:ascii="Consolas" w:hAnsi="Consolas" w:cs="Arial"/>
          <w:sz w:val="18"/>
        </w:rPr>
        <w:t xml:space="preserve"> (TOTAL)|        141.27            344.99      |      Passed     |</w:t>
      </w:r>
    </w:p>
    <w:p w14:paraId="284D882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7ED6073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00"/>
          <w:sz w:val="18"/>
        </w:rPr>
        <w:t xml:space="preserve">The </w:t>
      </w:r>
      <w:proofErr w:type="spellStart"/>
      <w:r w:rsidRPr="000D0DAD">
        <w:rPr>
          <w:rFonts w:ascii="Arial" w:hAnsi="Consolas" w:cs="Arial"/>
          <w:i/>
          <w:color w:val="000000"/>
          <w:sz w:val="18"/>
        </w:rPr>
        <w:t>Pm+Pl+Q</w:t>
      </w:r>
      <w:proofErr w:type="spellEnd"/>
      <w:r w:rsidRPr="000D0DAD">
        <w:rPr>
          <w:rFonts w:ascii="Arial" w:hAnsi="Consolas" w:cs="Arial"/>
          <w:i/>
          <w:color w:val="000000"/>
          <w:sz w:val="18"/>
        </w:rPr>
        <w:t xml:space="preserve"> allowable above was based on the rules of ASME VIII-2 Part 4, 4.1.6.3 (a)&amp;(b) or</w:t>
      </w:r>
    </w:p>
    <w:p w14:paraId="3633F747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00"/>
          <w:sz w:val="18"/>
        </w:rPr>
        <w:t>per ASME VIII-2, 5.5.6.1(</w:t>
      </w:r>
      <w:proofErr w:type="gramStart"/>
      <w:r w:rsidRPr="000D0DAD">
        <w:rPr>
          <w:rFonts w:ascii="Arial" w:hAnsi="Consolas" w:cs="Arial"/>
          <w:i/>
          <w:color w:val="000000"/>
          <w:sz w:val="18"/>
        </w:rPr>
        <w:t>1)&amp;</w:t>
      </w:r>
      <w:proofErr w:type="gramEnd"/>
      <w:r w:rsidRPr="000D0DAD">
        <w:rPr>
          <w:rFonts w:ascii="Arial" w:hAnsi="Consolas" w:cs="Arial"/>
          <w:i/>
          <w:color w:val="000000"/>
          <w:sz w:val="18"/>
        </w:rPr>
        <w:t>(2) Part 5 as applicable.</w:t>
      </w:r>
    </w:p>
    <w:p w14:paraId="2291C57A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ED23CEB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00"/>
          <w:sz w:val="18"/>
        </w:rPr>
        <w:t xml:space="preserve">The </w:t>
      </w:r>
      <w:proofErr w:type="spellStart"/>
      <w:r w:rsidRPr="000D0DAD">
        <w:rPr>
          <w:rFonts w:ascii="Arial" w:hAnsi="Consolas" w:cs="Arial"/>
          <w:i/>
          <w:color w:val="000000"/>
          <w:sz w:val="18"/>
        </w:rPr>
        <w:t>Pm+Pl+Q</w:t>
      </w:r>
      <w:proofErr w:type="spellEnd"/>
      <w:r w:rsidRPr="000D0DAD">
        <w:rPr>
          <w:rFonts w:ascii="Arial" w:hAnsi="Consolas" w:cs="Arial"/>
          <w:i/>
          <w:color w:val="000000"/>
          <w:sz w:val="18"/>
        </w:rPr>
        <w:t xml:space="preserve"> allowable was based on a temperature range cycling from ambient to design temperature.</w:t>
      </w:r>
    </w:p>
    <w:p w14:paraId="7CF80091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A4D2D1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1A597F41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D0A70C0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WRC 107/537 Stress Summations:</w:t>
      </w:r>
    </w:p>
    <w:p w14:paraId="66C43C49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43E9DDD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</w:rPr>
        <w:t>Vessel Stress Summation at Reinforcing Pad Edge (N./mm</w:t>
      </w:r>
      <w:r w:rsidRPr="000D0DAD">
        <w:rPr>
          <w:rFonts w:ascii="Arial" w:hAnsi="Consolas" w:cs="Arial"/>
          <w:b/>
          <w:color w:val="000000"/>
          <w:sz w:val="18"/>
        </w:rPr>
        <w:t>²</w:t>
      </w:r>
      <w:r w:rsidRPr="000D0DAD">
        <w:rPr>
          <w:rFonts w:ascii="Arial" w:hAnsi="Consolas" w:cs="Arial"/>
          <w:b/>
          <w:color w:val="000000"/>
          <w:sz w:val="18"/>
        </w:rPr>
        <w:t>)</w:t>
      </w:r>
    </w:p>
    <w:p w14:paraId="4E70884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E6376C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|                    Stress Intensity Values at                                 |</w:t>
      </w:r>
    </w:p>
    <w:p w14:paraId="5CFB02B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Type of        |                                                                               |</w:t>
      </w:r>
    </w:p>
    <w:p w14:paraId="3F26841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Stress    Load |       Au        Al        Bu        Bl        Cu        Cl        Du        Dl|</w:t>
      </w:r>
    </w:p>
    <w:p w14:paraId="485165C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0B3FFFC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Pm (SUS) |      0.0|      0.0|      0.0|      0.0|      0.0|      0.0|      0.0|      0.0|</w:t>
      </w:r>
    </w:p>
    <w:p w14:paraId="02072B5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Pl (SUS) |      0.0|      0.0|      0.0|      0.0|     -4.0|     -4.0|      4.0|      4.0|</w:t>
      </w:r>
    </w:p>
    <w:p w14:paraId="3B1085F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</w:t>
      </w:r>
      <w:proofErr w:type="gramStart"/>
      <w:r>
        <w:rPr>
          <w:rFonts w:ascii="Consolas" w:hAnsi="Consolas" w:cs="Arial"/>
          <w:sz w:val="18"/>
        </w:rPr>
        <w:t>Q  (</w:t>
      </w:r>
      <w:proofErr w:type="gramEnd"/>
      <w:r>
        <w:rPr>
          <w:rFonts w:ascii="Consolas" w:hAnsi="Consolas" w:cs="Arial"/>
          <w:sz w:val="18"/>
        </w:rPr>
        <w:t>SUS) |      0.0|      0.0|      0.0|      0.0|   -158.9|    158.9|    158.9|   -158.9|</w:t>
      </w:r>
    </w:p>
    <w:p w14:paraId="1D3D834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02CCBDC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Pm (SUS) |      0.0|      0.0|      0.0|      0.0|      0.0|      0.0|      0.0|      0.0|</w:t>
      </w:r>
    </w:p>
    <w:p w14:paraId="36FBC67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Pl (SUS) |      0.0|      0.0|      0.0|      0.0|    -13.8|    -13.8|     13.8|     13.8|</w:t>
      </w:r>
    </w:p>
    <w:p w14:paraId="4988C30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</w:t>
      </w:r>
      <w:proofErr w:type="gramStart"/>
      <w:r>
        <w:rPr>
          <w:rFonts w:ascii="Consolas" w:hAnsi="Consolas" w:cs="Arial"/>
          <w:sz w:val="18"/>
        </w:rPr>
        <w:t>Q  (</w:t>
      </w:r>
      <w:proofErr w:type="gramEnd"/>
      <w:r>
        <w:rPr>
          <w:rFonts w:ascii="Consolas" w:hAnsi="Consolas" w:cs="Arial"/>
          <w:sz w:val="18"/>
        </w:rPr>
        <w:t>SUS) |      0.0|      0.0|      0.0|      0.0|    -45.7|     45.7|     45.7|    -45.7|</w:t>
      </w:r>
    </w:p>
    <w:p w14:paraId="05E02CC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4A0A654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Pm (SUS) |      0.0|      0.0|      0.0|      0.0|      0.0|      0.0|      0.0|      0.0|</w:t>
      </w:r>
    </w:p>
    <w:p w14:paraId="7FEE8EC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lastRenderedPageBreak/>
        <w:t xml:space="preserve"> Shear Pl (SUS) |      7.5|      7.5|     -7.5|     -7.5|     -1.9|     -1.9|      1.9|      1.9|</w:t>
      </w:r>
    </w:p>
    <w:p w14:paraId="04A6558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</w:t>
      </w:r>
      <w:proofErr w:type="gramStart"/>
      <w:r>
        <w:rPr>
          <w:rFonts w:ascii="Consolas" w:hAnsi="Consolas" w:cs="Arial"/>
          <w:sz w:val="18"/>
        </w:rPr>
        <w:t>Q  (</w:t>
      </w:r>
      <w:proofErr w:type="gramEnd"/>
      <w:r>
        <w:rPr>
          <w:rFonts w:ascii="Consolas" w:hAnsi="Consolas" w:cs="Arial"/>
          <w:sz w:val="18"/>
        </w:rPr>
        <w:t>SUS) |      0.0|      0.0|      0.0|      0.0|      0.0|      0.0|      0.0|      0.0|</w:t>
      </w:r>
    </w:p>
    <w:p w14:paraId="4EFA87A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 (</w:t>
      </w:r>
      <w:proofErr w:type="gramStart"/>
      <w:r>
        <w:rPr>
          <w:rFonts w:ascii="Consolas" w:hAnsi="Consolas" w:cs="Arial"/>
          <w:sz w:val="18"/>
        </w:rPr>
        <w:t xml:space="preserve">SUS)   </w:t>
      </w:r>
      <w:proofErr w:type="gramEnd"/>
      <w:r>
        <w:rPr>
          <w:rFonts w:ascii="Consolas" w:hAnsi="Consolas" w:cs="Arial"/>
          <w:sz w:val="18"/>
        </w:rPr>
        <w:t xml:space="preserve">    |      0.0|      0.0|      0.0|      0.0|      0.0|      0.0|      0.0|      0.0|</w:t>
      </w:r>
    </w:p>
    <w:p w14:paraId="3EA896E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7FFBB2D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Pm+Pl</w:t>
      </w:r>
      <w:proofErr w:type="spellEnd"/>
      <w:r>
        <w:rPr>
          <w:rFonts w:ascii="Consolas" w:hAnsi="Consolas" w:cs="Arial"/>
          <w:sz w:val="18"/>
        </w:rPr>
        <w:t xml:space="preserve"> (</w:t>
      </w:r>
      <w:proofErr w:type="gramStart"/>
      <w:r>
        <w:rPr>
          <w:rFonts w:ascii="Consolas" w:hAnsi="Consolas" w:cs="Arial"/>
          <w:sz w:val="18"/>
        </w:rPr>
        <w:t xml:space="preserve">SUS)   </w:t>
      </w:r>
      <w:proofErr w:type="gramEnd"/>
      <w:r>
        <w:rPr>
          <w:rFonts w:ascii="Consolas" w:hAnsi="Consolas" w:cs="Arial"/>
          <w:sz w:val="18"/>
        </w:rPr>
        <w:t xml:space="preserve"> |     15.0|     15.0|     15.0|     15.0|     14.1|     14.1|     14.1|     14.1|</w:t>
      </w:r>
    </w:p>
    <w:p w14:paraId="6E15AF5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20D9C99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Pm+Pl+Q</w:t>
      </w:r>
      <w:proofErr w:type="spellEnd"/>
      <w:r>
        <w:rPr>
          <w:rFonts w:ascii="Consolas" w:hAnsi="Consolas" w:cs="Arial"/>
          <w:sz w:val="18"/>
        </w:rPr>
        <w:t xml:space="preserve"> (Total)|     15.0|     15.0|     15.0|     15.0|    163.0|    154.9|    163.0|    154.9|</w:t>
      </w:r>
    </w:p>
    <w:p w14:paraId="5B16F4AB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3A11D2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2E22B95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</w:rPr>
        <w:t>Vessel Stress Summation Comparison (N./mm</w:t>
      </w:r>
      <w:r w:rsidRPr="000D0DAD">
        <w:rPr>
          <w:rFonts w:ascii="Arial" w:hAnsi="Consolas" w:cs="Arial"/>
          <w:b/>
          <w:color w:val="000000"/>
          <w:sz w:val="18"/>
        </w:rPr>
        <w:t>²</w:t>
      </w:r>
      <w:r w:rsidRPr="000D0DAD">
        <w:rPr>
          <w:rFonts w:ascii="Arial" w:hAnsi="Consolas" w:cs="Arial"/>
          <w:b/>
          <w:color w:val="000000"/>
          <w:sz w:val="18"/>
        </w:rPr>
        <w:t>):</w:t>
      </w:r>
    </w:p>
    <w:p w14:paraId="3F53B649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CCCCC5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Type of        |     Max. S.I.     S.I. Allowable     |      Result     |</w:t>
      </w:r>
    </w:p>
    <w:p w14:paraId="7398C91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Stress Int.    |                                      |                 |</w:t>
      </w:r>
    </w:p>
    <w:p w14:paraId="3CAB744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</w:t>
      </w:r>
    </w:p>
    <w:p w14:paraId="3DD4D2E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 (</w:t>
      </w:r>
      <w:proofErr w:type="gramStart"/>
      <w:r>
        <w:rPr>
          <w:rFonts w:ascii="Consolas" w:hAnsi="Consolas" w:cs="Arial"/>
          <w:sz w:val="18"/>
        </w:rPr>
        <w:t xml:space="preserve">SUS)   </w:t>
      </w:r>
      <w:proofErr w:type="gramEnd"/>
      <w:r>
        <w:rPr>
          <w:rFonts w:ascii="Consolas" w:hAnsi="Consolas" w:cs="Arial"/>
          <w:sz w:val="18"/>
        </w:rPr>
        <w:t xml:space="preserve">    |          0.00            115.00      |      Passed     |</w:t>
      </w:r>
    </w:p>
    <w:p w14:paraId="6309608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Pm+Pl</w:t>
      </w:r>
      <w:proofErr w:type="spellEnd"/>
      <w:r>
        <w:rPr>
          <w:rFonts w:ascii="Consolas" w:hAnsi="Consolas" w:cs="Arial"/>
          <w:sz w:val="18"/>
        </w:rPr>
        <w:t xml:space="preserve"> (</w:t>
      </w:r>
      <w:proofErr w:type="gramStart"/>
      <w:r>
        <w:rPr>
          <w:rFonts w:ascii="Consolas" w:hAnsi="Consolas" w:cs="Arial"/>
          <w:sz w:val="18"/>
        </w:rPr>
        <w:t xml:space="preserve">SUS)   </w:t>
      </w:r>
      <w:proofErr w:type="gramEnd"/>
      <w:r>
        <w:rPr>
          <w:rFonts w:ascii="Consolas" w:hAnsi="Consolas" w:cs="Arial"/>
          <w:sz w:val="18"/>
        </w:rPr>
        <w:t xml:space="preserve"> |         14.96            172.50      |      Passed     |</w:t>
      </w:r>
    </w:p>
    <w:p w14:paraId="3F168D1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Pm+Pl+Q</w:t>
      </w:r>
      <w:proofErr w:type="spellEnd"/>
      <w:r>
        <w:rPr>
          <w:rFonts w:ascii="Consolas" w:hAnsi="Consolas" w:cs="Arial"/>
          <w:sz w:val="18"/>
        </w:rPr>
        <w:t xml:space="preserve"> (TOTAL)|        163.00            344.99      |      Passed     |</w:t>
      </w:r>
    </w:p>
    <w:p w14:paraId="1C3DBB1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36F847C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00"/>
          <w:sz w:val="18"/>
        </w:rPr>
        <w:t xml:space="preserve">The </w:t>
      </w:r>
      <w:proofErr w:type="spellStart"/>
      <w:r w:rsidRPr="000D0DAD">
        <w:rPr>
          <w:rFonts w:ascii="Arial" w:hAnsi="Consolas" w:cs="Arial"/>
          <w:i/>
          <w:color w:val="000000"/>
          <w:sz w:val="18"/>
        </w:rPr>
        <w:t>Pm+Pl+Q</w:t>
      </w:r>
      <w:proofErr w:type="spellEnd"/>
      <w:r w:rsidRPr="000D0DAD">
        <w:rPr>
          <w:rFonts w:ascii="Arial" w:hAnsi="Consolas" w:cs="Arial"/>
          <w:i/>
          <w:color w:val="000000"/>
          <w:sz w:val="18"/>
        </w:rPr>
        <w:t xml:space="preserve"> allowable above was based on the rules of ASME VIII-2 Part 4, 4.1.6.3 (a)&amp;(b) or</w:t>
      </w:r>
    </w:p>
    <w:p w14:paraId="63BC86F4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00"/>
          <w:sz w:val="18"/>
        </w:rPr>
        <w:t>per ASME VIII-2, 5.5.6.1(</w:t>
      </w:r>
      <w:proofErr w:type="gramStart"/>
      <w:r w:rsidRPr="000D0DAD">
        <w:rPr>
          <w:rFonts w:ascii="Arial" w:hAnsi="Consolas" w:cs="Arial"/>
          <w:i/>
          <w:color w:val="000000"/>
          <w:sz w:val="18"/>
        </w:rPr>
        <w:t>1)&amp;</w:t>
      </w:r>
      <w:proofErr w:type="gramEnd"/>
      <w:r w:rsidRPr="000D0DAD">
        <w:rPr>
          <w:rFonts w:ascii="Arial" w:hAnsi="Consolas" w:cs="Arial"/>
          <w:i/>
          <w:color w:val="000000"/>
          <w:sz w:val="18"/>
        </w:rPr>
        <w:t>(2) Part 5 as applicable.</w:t>
      </w:r>
    </w:p>
    <w:p w14:paraId="4BD5C06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08F6B6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00"/>
          <w:sz w:val="18"/>
        </w:rPr>
        <w:t xml:space="preserve">The </w:t>
      </w:r>
      <w:proofErr w:type="spellStart"/>
      <w:r w:rsidRPr="000D0DAD">
        <w:rPr>
          <w:rFonts w:ascii="Arial" w:hAnsi="Consolas" w:cs="Arial"/>
          <w:i/>
          <w:color w:val="000000"/>
          <w:sz w:val="18"/>
        </w:rPr>
        <w:t>Pm+Pl+Q</w:t>
      </w:r>
      <w:proofErr w:type="spellEnd"/>
      <w:r w:rsidRPr="000D0DAD">
        <w:rPr>
          <w:rFonts w:ascii="Arial" w:hAnsi="Consolas" w:cs="Arial"/>
          <w:i/>
          <w:color w:val="000000"/>
          <w:sz w:val="18"/>
        </w:rPr>
        <w:t xml:space="preserve"> allowable was based on a temperature range cycling from ambient to design temperature.</w:t>
      </w:r>
    </w:p>
    <w:p w14:paraId="1DE138E9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1BF6C46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FF"/>
          <w:sz w:val="18"/>
        </w:rPr>
        <w:t>PV Elite is a trademark of Hexagon AB, 2024, All rights reserved.</w:t>
      </w:r>
    </w:p>
    <w:p w14:paraId="4EA897FA" w14:textId="77777777" w:rsidR="000D0DAD" w:rsidRDefault="000D0DAD" w:rsidP="000D0DAD">
      <w:pPr>
        <w:rPr>
          <w:rFonts w:ascii="Consolas" w:hAnsi="Consolas" w:cs="Arial"/>
          <w:sz w:val="18"/>
        </w:rPr>
        <w:sectPr w:rsidR="000D0DAD" w:rsidSect="000D0DAD">
          <w:headerReference w:type="default" r:id="rId42"/>
          <w:pgSz w:w="12240" w:h="15840" w:code="1"/>
          <w:pgMar w:top="1440" w:right="504" w:bottom="720" w:left="360" w:header="720" w:footer="720" w:gutter="720"/>
          <w:cols w:space="720"/>
          <w:docGrid w:linePitch="272"/>
        </w:sectPr>
      </w:pPr>
    </w:p>
    <w:p w14:paraId="32F58895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Consolas" w:hAnsi="Consolas" w:cs="Arial"/>
          <w:sz w:val="18"/>
        </w:rPr>
        <w:lastRenderedPageBreak/>
        <w:fldChar w:fldCharType="begin"/>
      </w:r>
      <w:r w:rsidRPr="000D0DAD">
        <w:rPr>
          <w:rFonts w:ascii="Consolas" w:hAnsi="Consolas" w:cs="Arial"/>
          <w:sz w:val="18"/>
        </w:rPr>
        <w:instrText xml:space="preserve"> TC "</w:instrText>
      </w:r>
      <w:bookmarkStart w:id="30" w:name="_Toc192856508"/>
      <w:r w:rsidRPr="000D0DAD">
        <w:rPr>
          <w:rFonts w:ascii="Consolas" w:hAnsi="Consolas" w:cs="Arial"/>
          <w:sz w:val="18"/>
        </w:rPr>
        <w:instrText>Leg Check, (Operating Case):</w:instrText>
      </w:r>
      <w:bookmarkEnd w:id="30"/>
      <w:r w:rsidRPr="000D0DAD">
        <w:rPr>
          <w:rFonts w:ascii="Consolas" w:hAnsi="Consolas" w:cs="Arial"/>
          <w:sz w:val="18"/>
        </w:rPr>
        <w:instrText xml:space="preserve">" /f C </w:instrText>
      </w:r>
      <w:r w:rsidRPr="000D0DAD">
        <w:rPr>
          <w:rFonts w:ascii="Consolas" w:hAnsi="Consolas" w:cs="Arial"/>
          <w:sz w:val="18"/>
        </w:rPr>
        <w:fldChar w:fldCharType="end"/>
      </w:r>
    </w:p>
    <w:p w14:paraId="6FBD3DED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 xml:space="preserve">RESULTS FOR </w:t>
      </w:r>
      <w:proofErr w:type="gramStart"/>
      <w:r w:rsidRPr="000D0DAD">
        <w:rPr>
          <w:rFonts w:ascii="Tahoma" w:hAnsi="Consolas" w:cs="Arial"/>
          <w:b/>
          <w:color w:val="000000"/>
          <w:sz w:val="18"/>
        </w:rPr>
        <w:t>LEGS :</w:t>
      </w:r>
      <w:proofErr w:type="gramEnd"/>
      <w:r w:rsidRPr="000D0DAD">
        <w:rPr>
          <w:rFonts w:ascii="Tahoma" w:hAnsi="Consolas" w:cs="Arial"/>
          <w:b/>
          <w:color w:val="000000"/>
          <w:sz w:val="18"/>
        </w:rPr>
        <w:t xml:space="preserve">  Operating Case   Description:  LEGS</w:t>
      </w:r>
    </w:p>
    <w:p w14:paraId="23AC179F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E21917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FF"/>
          <w:sz w:val="18"/>
        </w:rPr>
        <w:t>Legs attached to: SHELL</w:t>
      </w:r>
    </w:p>
    <w:p w14:paraId="7E9FEE70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1519EA3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FF"/>
          <w:sz w:val="18"/>
        </w:rPr>
        <w:t xml:space="preserve">Section </w:t>
      </w:r>
      <w:proofErr w:type="gramStart"/>
      <w:r w:rsidRPr="000D0DAD">
        <w:rPr>
          <w:rFonts w:ascii="Tahoma" w:hAnsi="Consolas" w:cs="Arial"/>
          <w:b/>
          <w:color w:val="0000FF"/>
          <w:sz w:val="18"/>
        </w:rPr>
        <w:t>Properties :</w:t>
      </w:r>
      <w:proofErr w:type="gramEnd"/>
      <w:r w:rsidRPr="000D0DAD">
        <w:rPr>
          <w:rFonts w:ascii="Tahoma" w:hAnsi="Consolas" w:cs="Arial"/>
          <w:b/>
          <w:color w:val="0000FF"/>
          <w:sz w:val="18"/>
        </w:rPr>
        <w:t xml:space="preserve">  Single Angle L2X2X0.3750</w:t>
      </w:r>
    </w:p>
    <w:p w14:paraId="22BE2046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99D3AB3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FF"/>
          <w:sz w:val="18"/>
        </w:rPr>
        <w:t>USA AISC 1989 Steel Table</w:t>
      </w:r>
    </w:p>
    <w:p w14:paraId="2618B1A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C0CC8D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Overall Leg Length                                  </w:t>
      </w:r>
      <w:proofErr w:type="gramStart"/>
      <w:r>
        <w:rPr>
          <w:rFonts w:ascii="Consolas" w:hAnsi="Consolas" w:cs="Arial"/>
          <w:sz w:val="18"/>
        </w:rPr>
        <w:t>1446.000  mm.</w:t>
      </w:r>
      <w:proofErr w:type="gramEnd"/>
    </w:p>
    <w:p w14:paraId="1E08BEE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Effective Leg Length                        </w:t>
      </w:r>
      <w:proofErr w:type="spellStart"/>
      <w:proofErr w:type="gramStart"/>
      <w:r>
        <w:rPr>
          <w:rFonts w:ascii="Consolas" w:hAnsi="Consolas" w:cs="Arial"/>
          <w:sz w:val="18"/>
        </w:rPr>
        <w:t>Leglen</w:t>
      </w:r>
      <w:proofErr w:type="spellEnd"/>
      <w:r>
        <w:rPr>
          <w:rFonts w:ascii="Consolas" w:hAnsi="Consolas" w:cs="Arial"/>
          <w:sz w:val="18"/>
        </w:rPr>
        <w:t xml:space="preserve">  1240.000</w:t>
      </w:r>
      <w:proofErr w:type="gramEnd"/>
      <w:r>
        <w:rPr>
          <w:rFonts w:ascii="Consolas" w:hAnsi="Consolas" w:cs="Arial"/>
          <w:sz w:val="18"/>
        </w:rPr>
        <w:t xml:space="preserve">  mm.</w:t>
      </w:r>
    </w:p>
    <w:p w14:paraId="48FD575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Distance Leg Up Side of Vessel                       </w:t>
      </w:r>
      <w:proofErr w:type="gramStart"/>
      <w:r>
        <w:rPr>
          <w:rFonts w:ascii="Consolas" w:hAnsi="Consolas" w:cs="Arial"/>
          <w:sz w:val="18"/>
        </w:rPr>
        <w:t>300.000  mm.</w:t>
      </w:r>
      <w:proofErr w:type="gramEnd"/>
    </w:p>
    <w:p w14:paraId="766809E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Number of Legs                                </w:t>
      </w:r>
      <w:proofErr w:type="spellStart"/>
      <w:r>
        <w:rPr>
          <w:rFonts w:ascii="Consolas" w:hAnsi="Consolas" w:cs="Arial"/>
          <w:sz w:val="18"/>
        </w:rPr>
        <w:t>Nleg</w:t>
      </w:r>
      <w:proofErr w:type="spellEnd"/>
      <w:r>
        <w:rPr>
          <w:rFonts w:ascii="Consolas" w:hAnsi="Consolas" w:cs="Arial"/>
          <w:sz w:val="18"/>
        </w:rPr>
        <w:t xml:space="preserve">     4</w:t>
      </w:r>
    </w:p>
    <w:p w14:paraId="1B62479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Cross Sectional Area for L2X2X0.3750          </w:t>
      </w:r>
      <w:proofErr w:type="spellStart"/>
      <w:r>
        <w:rPr>
          <w:rFonts w:ascii="Consolas" w:hAnsi="Consolas" w:cs="Arial"/>
          <w:sz w:val="18"/>
        </w:rPr>
        <w:t>Aleg</w:t>
      </w:r>
      <w:proofErr w:type="spellEnd"/>
      <w:r>
        <w:rPr>
          <w:rFonts w:ascii="Consolas" w:hAnsi="Consolas" w:cs="Arial"/>
          <w:sz w:val="18"/>
        </w:rPr>
        <w:t xml:space="preserve">     </w:t>
      </w:r>
      <w:proofErr w:type="gramStart"/>
      <w:r>
        <w:rPr>
          <w:rFonts w:ascii="Consolas" w:hAnsi="Consolas" w:cs="Arial"/>
          <w:sz w:val="18"/>
        </w:rPr>
        <w:t>8.774  cm</w:t>
      </w:r>
      <w:proofErr w:type="gramEnd"/>
      <w:r>
        <w:rPr>
          <w:rFonts w:ascii="Consolas" w:hAnsi="Consolas" w:cs="Arial"/>
          <w:sz w:val="18"/>
        </w:rPr>
        <w:t>²</w:t>
      </w:r>
    </w:p>
    <w:p w14:paraId="1E2333D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Section Inertia </w:t>
      </w:r>
      <w:proofErr w:type="gramStart"/>
      <w:r>
        <w:rPr>
          <w:rFonts w:ascii="Consolas" w:hAnsi="Consolas" w:cs="Arial"/>
          <w:sz w:val="18"/>
        </w:rPr>
        <w:t xml:space="preserve">   (</w:t>
      </w:r>
      <w:proofErr w:type="gramEnd"/>
      <w:r>
        <w:rPr>
          <w:rFonts w:ascii="Consolas" w:hAnsi="Consolas" w:cs="Arial"/>
          <w:sz w:val="18"/>
        </w:rPr>
        <w:t xml:space="preserve"> strong axis )                    19.937  cm^4</w:t>
      </w:r>
    </w:p>
    <w:p w14:paraId="4196192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Section Inertia </w:t>
      </w:r>
      <w:proofErr w:type="gramStart"/>
      <w:r>
        <w:rPr>
          <w:rFonts w:ascii="Consolas" w:hAnsi="Consolas" w:cs="Arial"/>
          <w:sz w:val="18"/>
        </w:rPr>
        <w:t xml:space="preserve">   (</w:t>
      </w:r>
      <w:proofErr w:type="gramEnd"/>
      <w:r>
        <w:rPr>
          <w:rFonts w:ascii="Consolas" w:hAnsi="Consolas" w:cs="Arial"/>
          <w:sz w:val="18"/>
        </w:rPr>
        <w:t xml:space="preserve"> weak   axis )                    19.937  cm^4</w:t>
      </w:r>
    </w:p>
    <w:p w14:paraId="5278006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Section Modulus </w:t>
      </w:r>
      <w:proofErr w:type="gramStart"/>
      <w:r>
        <w:rPr>
          <w:rFonts w:ascii="Consolas" w:hAnsi="Consolas" w:cs="Arial"/>
          <w:sz w:val="18"/>
        </w:rPr>
        <w:t xml:space="preserve">   (</w:t>
      </w:r>
      <w:proofErr w:type="gramEnd"/>
      <w:r>
        <w:rPr>
          <w:rFonts w:ascii="Consolas" w:hAnsi="Consolas" w:cs="Arial"/>
          <w:sz w:val="18"/>
        </w:rPr>
        <w:t xml:space="preserve"> strong axis )                  5751.859  mm.³</w:t>
      </w:r>
    </w:p>
    <w:p w14:paraId="2D6928E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Section Modulus </w:t>
      </w:r>
      <w:proofErr w:type="gramStart"/>
      <w:r>
        <w:rPr>
          <w:rFonts w:ascii="Consolas" w:hAnsi="Consolas" w:cs="Arial"/>
          <w:sz w:val="18"/>
        </w:rPr>
        <w:t xml:space="preserve">   (</w:t>
      </w:r>
      <w:proofErr w:type="gramEnd"/>
      <w:r>
        <w:rPr>
          <w:rFonts w:ascii="Consolas" w:hAnsi="Consolas" w:cs="Arial"/>
          <w:sz w:val="18"/>
        </w:rPr>
        <w:t xml:space="preserve"> weak   axis )                  5751.859  mm.³</w:t>
      </w:r>
    </w:p>
    <w:p w14:paraId="23B392F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Radius of Gyration </w:t>
      </w:r>
      <w:proofErr w:type="gramStart"/>
      <w:r>
        <w:rPr>
          <w:rFonts w:ascii="Consolas" w:hAnsi="Consolas" w:cs="Arial"/>
          <w:sz w:val="18"/>
        </w:rPr>
        <w:t>( strong</w:t>
      </w:r>
      <w:proofErr w:type="gramEnd"/>
      <w:r>
        <w:rPr>
          <w:rFonts w:ascii="Consolas" w:hAnsi="Consolas" w:cs="Arial"/>
          <w:sz w:val="18"/>
        </w:rPr>
        <w:t xml:space="preserve"> axis )                    15.088  mm.</w:t>
      </w:r>
    </w:p>
    <w:p w14:paraId="0C40485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Radius of Gyration </w:t>
      </w:r>
      <w:proofErr w:type="gramStart"/>
      <w:r>
        <w:rPr>
          <w:rFonts w:ascii="Consolas" w:hAnsi="Consolas" w:cs="Arial"/>
          <w:sz w:val="18"/>
        </w:rPr>
        <w:t>( weak</w:t>
      </w:r>
      <w:proofErr w:type="gramEnd"/>
      <w:r>
        <w:rPr>
          <w:rFonts w:ascii="Consolas" w:hAnsi="Consolas" w:cs="Arial"/>
          <w:sz w:val="18"/>
        </w:rPr>
        <w:t xml:space="preserve">   axis )                    15.088  mm.</w:t>
      </w:r>
    </w:p>
    <w:p w14:paraId="218B4AD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ADF161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FF"/>
          <w:sz w:val="18"/>
        </w:rPr>
        <w:t>Leg Orientation - Diagonal</w:t>
      </w:r>
    </w:p>
    <w:p w14:paraId="5A503740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51457A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Overturning Moment at top of Legs                      </w:t>
      </w:r>
      <w:proofErr w:type="gramStart"/>
      <w:r>
        <w:rPr>
          <w:rFonts w:ascii="Consolas" w:hAnsi="Consolas" w:cs="Arial"/>
          <w:sz w:val="18"/>
        </w:rPr>
        <w:t>794.8  N</w:t>
      </w:r>
      <w:proofErr w:type="gramEnd"/>
      <w:r>
        <w:rPr>
          <w:rFonts w:ascii="Consolas" w:hAnsi="Consolas" w:cs="Arial"/>
          <w:sz w:val="18"/>
        </w:rPr>
        <w:t>-m</w:t>
      </w:r>
    </w:p>
    <w:p w14:paraId="1637297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Total Weight Load at top of Legs                 W    </w:t>
      </w:r>
      <w:proofErr w:type="gramStart"/>
      <w:r>
        <w:rPr>
          <w:rFonts w:ascii="Consolas" w:hAnsi="Consolas" w:cs="Arial"/>
          <w:sz w:val="18"/>
        </w:rPr>
        <w:t>7098.9  N</w:t>
      </w:r>
      <w:proofErr w:type="gramEnd"/>
    </w:p>
    <w:p w14:paraId="4FFDC6E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Total Shear force at top of Legs                      </w:t>
      </w:r>
      <w:proofErr w:type="gramStart"/>
      <w:r>
        <w:rPr>
          <w:rFonts w:ascii="Consolas" w:hAnsi="Consolas" w:cs="Arial"/>
          <w:sz w:val="18"/>
        </w:rPr>
        <w:t>1232.8  N</w:t>
      </w:r>
      <w:proofErr w:type="gramEnd"/>
    </w:p>
    <w:p w14:paraId="51037AB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Additional force in Leg due to Bracing        </w:t>
      </w:r>
      <w:proofErr w:type="spellStart"/>
      <w:r>
        <w:rPr>
          <w:rFonts w:ascii="Consolas" w:hAnsi="Consolas" w:cs="Arial"/>
          <w:sz w:val="18"/>
        </w:rPr>
        <w:t>Fadd</w:t>
      </w:r>
      <w:proofErr w:type="spellEnd"/>
      <w:r>
        <w:rPr>
          <w:rFonts w:ascii="Consolas" w:hAnsi="Consolas" w:cs="Arial"/>
          <w:sz w:val="18"/>
        </w:rPr>
        <w:t xml:space="preserve">       </w:t>
      </w:r>
      <w:proofErr w:type="gramStart"/>
      <w:r>
        <w:rPr>
          <w:rFonts w:ascii="Consolas" w:hAnsi="Consolas" w:cs="Arial"/>
          <w:sz w:val="18"/>
        </w:rPr>
        <w:t>0.0  N</w:t>
      </w:r>
      <w:proofErr w:type="gramEnd"/>
    </w:p>
    <w:p w14:paraId="2AB99C1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Occasional Load Factor                      </w:t>
      </w:r>
      <w:proofErr w:type="spellStart"/>
      <w:r>
        <w:rPr>
          <w:rFonts w:ascii="Consolas" w:hAnsi="Consolas" w:cs="Arial"/>
          <w:sz w:val="18"/>
        </w:rPr>
        <w:t>Occfac</w:t>
      </w:r>
      <w:proofErr w:type="spellEnd"/>
      <w:r>
        <w:rPr>
          <w:rFonts w:ascii="Consolas" w:hAnsi="Consolas" w:cs="Arial"/>
          <w:sz w:val="18"/>
        </w:rPr>
        <w:t xml:space="preserve">     1.333</w:t>
      </w:r>
    </w:p>
    <w:p w14:paraId="3278B99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Effective Leg End Condition Factor               k     1.000</w:t>
      </w:r>
    </w:p>
    <w:p w14:paraId="6B21AA3B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9F541BD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Note: The Legs are Not Cross Braced</w:t>
      </w:r>
    </w:p>
    <w:p w14:paraId="6E0C15E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A5C378B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The Leg Shear Force includes Wind, Seismic, and Applied Load Effects.</w:t>
      </w:r>
    </w:p>
    <w:p w14:paraId="2A568A16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A79C94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Pad Width along Circumference                 C11P   </w:t>
      </w:r>
      <w:proofErr w:type="gramStart"/>
      <w:r>
        <w:rPr>
          <w:rFonts w:ascii="Consolas" w:hAnsi="Consolas" w:cs="Arial"/>
          <w:sz w:val="18"/>
        </w:rPr>
        <w:t>150.000  mm.</w:t>
      </w:r>
      <w:proofErr w:type="gramEnd"/>
    </w:p>
    <w:p w14:paraId="38D970C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Pad Length along Vessel Axis                  C22P   </w:t>
      </w:r>
      <w:proofErr w:type="gramStart"/>
      <w:r>
        <w:rPr>
          <w:rFonts w:ascii="Consolas" w:hAnsi="Consolas" w:cs="Arial"/>
          <w:sz w:val="18"/>
        </w:rPr>
        <w:t>200.000  mm.</w:t>
      </w:r>
      <w:proofErr w:type="gramEnd"/>
    </w:p>
    <w:p w14:paraId="70ACF41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Pad Thickness                                 </w:t>
      </w:r>
      <w:proofErr w:type="spellStart"/>
      <w:r>
        <w:rPr>
          <w:rFonts w:ascii="Consolas" w:hAnsi="Consolas" w:cs="Arial"/>
          <w:sz w:val="18"/>
        </w:rPr>
        <w:t>Tpad</w:t>
      </w:r>
      <w:proofErr w:type="spellEnd"/>
      <w:r>
        <w:rPr>
          <w:rFonts w:ascii="Consolas" w:hAnsi="Consolas" w:cs="Arial"/>
          <w:sz w:val="18"/>
        </w:rPr>
        <w:t xml:space="preserve">     </w:t>
      </w:r>
      <w:proofErr w:type="gramStart"/>
      <w:r>
        <w:rPr>
          <w:rFonts w:ascii="Consolas" w:hAnsi="Consolas" w:cs="Arial"/>
          <w:sz w:val="18"/>
        </w:rPr>
        <w:t>6.000  mm.</w:t>
      </w:r>
      <w:proofErr w:type="gramEnd"/>
    </w:p>
    <w:p w14:paraId="12B297D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E4A8553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</w:rPr>
        <w:t>Maximum Shear at top of one Leg [</w:t>
      </w:r>
      <w:proofErr w:type="spellStart"/>
      <w:r w:rsidRPr="000D0DAD">
        <w:rPr>
          <w:rFonts w:ascii="Tahoma" w:hAnsi="Consolas" w:cs="Arial"/>
          <w:color w:val="000000"/>
          <w:sz w:val="18"/>
        </w:rPr>
        <w:t>Vleg</w:t>
      </w:r>
      <w:proofErr w:type="spellEnd"/>
      <w:r w:rsidRPr="000D0DAD">
        <w:rPr>
          <w:rFonts w:ascii="Tahoma" w:hAnsi="Consolas" w:cs="Arial"/>
          <w:color w:val="000000"/>
          <w:sz w:val="18"/>
        </w:rPr>
        <w:t>]:</w:t>
      </w:r>
    </w:p>
    <w:p w14:paraId="5CFCE7A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</w:t>
      </w:r>
      <w:proofErr w:type="gramStart"/>
      <w:r>
        <w:rPr>
          <w:rFonts w:ascii="Consolas" w:hAnsi="Consolas" w:cs="Arial"/>
          <w:sz w:val="18"/>
        </w:rPr>
        <w:t>( max</w:t>
      </w:r>
      <w:proofErr w:type="gramEnd"/>
      <w:r>
        <w:rPr>
          <w:rFonts w:ascii="Consolas" w:hAnsi="Consolas" w:cs="Arial"/>
          <w:sz w:val="18"/>
        </w:rPr>
        <w:t xml:space="preserve">( Wind, Seismic, Blast ) + applied forces )( Imax / </w:t>
      </w:r>
      <w:proofErr w:type="spellStart"/>
      <w:r>
        <w:rPr>
          <w:rFonts w:ascii="Consolas" w:hAnsi="Consolas" w:cs="Arial"/>
          <w:sz w:val="18"/>
        </w:rPr>
        <w:t>Itot</w:t>
      </w:r>
      <w:proofErr w:type="spellEnd"/>
      <w:r>
        <w:rPr>
          <w:rFonts w:ascii="Consolas" w:hAnsi="Consolas" w:cs="Arial"/>
          <w:sz w:val="18"/>
        </w:rPr>
        <w:t xml:space="preserve"> )</w:t>
      </w:r>
    </w:p>
    <w:p w14:paraId="337F75D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</w:t>
      </w:r>
      <w:proofErr w:type="gramStart"/>
      <w:r>
        <w:rPr>
          <w:rFonts w:ascii="Consolas" w:hAnsi="Consolas" w:cs="Arial"/>
          <w:sz w:val="18"/>
        </w:rPr>
        <w:t>( 1233</w:t>
      </w:r>
      <w:proofErr w:type="gramEnd"/>
      <w:r>
        <w:rPr>
          <w:rFonts w:ascii="Consolas" w:hAnsi="Consolas" w:cs="Arial"/>
          <w:sz w:val="18"/>
        </w:rPr>
        <w:t xml:space="preserve"> )( 31.3/79.8 )</w:t>
      </w:r>
    </w:p>
    <w:p w14:paraId="670CAE2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483.94 N</w:t>
      </w:r>
    </w:p>
    <w:p w14:paraId="360BC22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D85BEE7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</w:rPr>
        <w:t>Axial Compression, Leg furthest from the Neutral Axis [</w:t>
      </w:r>
      <w:proofErr w:type="spellStart"/>
      <w:r w:rsidRPr="000D0DAD">
        <w:rPr>
          <w:rFonts w:ascii="Tahoma" w:hAnsi="Consolas" w:cs="Arial"/>
          <w:color w:val="000000"/>
          <w:sz w:val="18"/>
        </w:rPr>
        <w:t>Sma</w:t>
      </w:r>
      <w:proofErr w:type="spellEnd"/>
      <w:r w:rsidRPr="000D0DAD">
        <w:rPr>
          <w:rFonts w:ascii="Tahoma" w:hAnsi="Consolas" w:cs="Arial"/>
          <w:color w:val="000000"/>
          <w:sz w:val="18"/>
        </w:rPr>
        <w:t>]:</w:t>
      </w:r>
    </w:p>
    <w:p w14:paraId="76C7313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W/</w:t>
      </w:r>
      <w:proofErr w:type="spellStart"/>
      <w:r>
        <w:rPr>
          <w:rFonts w:ascii="Consolas" w:hAnsi="Consolas" w:cs="Arial"/>
          <w:sz w:val="18"/>
        </w:rPr>
        <w:t>Nleg</w:t>
      </w:r>
      <w:proofErr w:type="spellEnd"/>
      <w:r>
        <w:rPr>
          <w:rFonts w:ascii="Consolas" w:hAnsi="Consolas" w:cs="Arial"/>
          <w:sz w:val="18"/>
        </w:rPr>
        <w:t xml:space="preserve"> + (</w:t>
      </w:r>
      <w:proofErr w:type="spellStart"/>
      <w:r>
        <w:rPr>
          <w:rFonts w:ascii="Consolas" w:hAnsi="Consolas" w:cs="Arial"/>
          <w:sz w:val="18"/>
        </w:rPr>
        <w:t>Mleg</w:t>
      </w:r>
      <w:proofErr w:type="spellEnd"/>
      <w:r>
        <w:rPr>
          <w:rFonts w:ascii="Consolas" w:hAnsi="Consolas" w:cs="Arial"/>
          <w:sz w:val="18"/>
        </w:rPr>
        <w:t>/(</w:t>
      </w:r>
      <w:proofErr w:type="spellStart"/>
      <w:r>
        <w:rPr>
          <w:rFonts w:ascii="Consolas" w:hAnsi="Consolas" w:cs="Arial"/>
          <w:sz w:val="18"/>
        </w:rPr>
        <w:t>Nlegm</w:t>
      </w:r>
      <w:proofErr w:type="spellEnd"/>
      <w:r>
        <w:rPr>
          <w:rFonts w:ascii="Consolas" w:hAnsi="Consolas" w:cs="Arial"/>
          <w:sz w:val="18"/>
        </w:rPr>
        <w:t>*Rn))/</w:t>
      </w:r>
      <w:proofErr w:type="spellStart"/>
      <w:r>
        <w:rPr>
          <w:rFonts w:ascii="Consolas" w:hAnsi="Consolas" w:cs="Arial"/>
          <w:sz w:val="18"/>
        </w:rPr>
        <w:t>Aleg</w:t>
      </w:r>
      <w:proofErr w:type="spellEnd"/>
    </w:p>
    <w:p w14:paraId="729BAC0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7099/4 + (794499</w:t>
      </w:r>
      <w:proofErr w:type="gramStart"/>
      <w:r>
        <w:rPr>
          <w:rFonts w:ascii="Consolas" w:hAnsi="Consolas" w:cs="Arial"/>
          <w:sz w:val="18"/>
        </w:rPr>
        <w:t>/( 2</w:t>
      </w:r>
      <w:proofErr w:type="gramEnd"/>
      <w:r>
        <w:rPr>
          <w:rFonts w:ascii="Consolas" w:hAnsi="Consolas" w:cs="Arial"/>
          <w:sz w:val="18"/>
        </w:rPr>
        <w:t xml:space="preserve"> * 278 ))/877</w:t>
      </w:r>
    </w:p>
    <w:p w14:paraId="19B357D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3.65 N./mm²</w:t>
      </w:r>
    </w:p>
    <w:p w14:paraId="2E6A74AD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B5C3BD4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</w:rPr>
        <w:t>Axial Compression, Leg closest to the Neutral Axis [</w:t>
      </w:r>
      <w:proofErr w:type="spellStart"/>
      <w:r w:rsidRPr="000D0DAD">
        <w:rPr>
          <w:rFonts w:ascii="Tahoma" w:hAnsi="Consolas" w:cs="Arial"/>
          <w:color w:val="000000"/>
          <w:sz w:val="18"/>
        </w:rPr>
        <w:t>Sva</w:t>
      </w:r>
      <w:proofErr w:type="spellEnd"/>
      <w:r w:rsidRPr="000D0DAD">
        <w:rPr>
          <w:rFonts w:ascii="Tahoma" w:hAnsi="Consolas" w:cs="Arial"/>
          <w:color w:val="000000"/>
          <w:sz w:val="18"/>
        </w:rPr>
        <w:t>]:</w:t>
      </w:r>
    </w:p>
    <w:p w14:paraId="6417E1F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</w:t>
      </w:r>
      <w:proofErr w:type="gramStart"/>
      <w:r>
        <w:rPr>
          <w:rFonts w:ascii="Consolas" w:hAnsi="Consolas" w:cs="Arial"/>
          <w:sz w:val="18"/>
        </w:rPr>
        <w:t>( W</w:t>
      </w:r>
      <w:proofErr w:type="gramEnd"/>
      <w:r>
        <w:rPr>
          <w:rFonts w:ascii="Consolas" w:hAnsi="Consolas" w:cs="Arial"/>
          <w:sz w:val="18"/>
        </w:rPr>
        <w:t xml:space="preserve"> / </w:t>
      </w:r>
      <w:proofErr w:type="spellStart"/>
      <w:r>
        <w:rPr>
          <w:rFonts w:ascii="Consolas" w:hAnsi="Consolas" w:cs="Arial"/>
          <w:sz w:val="18"/>
        </w:rPr>
        <w:t>Nleg</w:t>
      </w:r>
      <w:proofErr w:type="spellEnd"/>
      <w:r>
        <w:rPr>
          <w:rFonts w:ascii="Consolas" w:hAnsi="Consolas" w:cs="Arial"/>
          <w:sz w:val="18"/>
        </w:rPr>
        <w:t xml:space="preserve"> ) / </w:t>
      </w:r>
      <w:proofErr w:type="spellStart"/>
      <w:r>
        <w:rPr>
          <w:rFonts w:ascii="Consolas" w:hAnsi="Consolas" w:cs="Arial"/>
          <w:sz w:val="18"/>
        </w:rPr>
        <w:t>Aleg</w:t>
      </w:r>
      <w:proofErr w:type="spellEnd"/>
    </w:p>
    <w:p w14:paraId="0C35320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</w:t>
      </w:r>
      <w:proofErr w:type="gramStart"/>
      <w:r>
        <w:rPr>
          <w:rFonts w:ascii="Consolas" w:hAnsi="Consolas" w:cs="Arial"/>
          <w:sz w:val="18"/>
        </w:rPr>
        <w:t>( 7099</w:t>
      </w:r>
      <w:proofErr w:type="gramEnd"/>
      <w:r>
        <w:rPr>
          <w:rFonts w:ascii="Consolas" w:hAnsi="Consolas" w:cs="Arial"/>
          <w:sz w:val="18"/>
        </w:rPr>
        <w:t>/4 )/8.77</w:t>
      </w:r>
    </w:p>
    <w:p w14:paraId="3A36C1C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2.02 N./mm²</w:t>
      </w:r>
    </w:p>
    <w:p w14:paraId="4A02DFBF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4DA40F2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</w:rPr>
        <w:t>Computing Principal Axis and Inertias for Angle:</w:t>
      </w:r>
    </w:p>
    <w:p w14:paraId="57E59B8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4521A0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Leg lengths and thickness:        50.800      50.800      9.5250</w:t>
      </w:r>
    </w:p>
    <w:p w14:paraId="5DED398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Distance to geometric centroid:   16.154      16.154</w:t>
      </w:r>
    </w:p>
    <w:p w14:paraId="5C3C318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Arm about YY:                     11.392      14.008</w:t>
      </w:r>
    </w:p>
    <w:p w14:paraId="27A39B6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Arm about ZZ:                     9.2456      11.392</w:t>
      </w:r>
    </w:p>
    <w:p w14:paraId="5188061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Leg areas:                        4.8387      3.9314</w:t>
      </w:r>
    </w:p>
    <w:p w14:paraId="2260568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Geometric inertia components YY:  6.6453      13.296</w:t>
      </w:r>
    </w:p>
    <w:p w14:paraId="78F2641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lastRenderedPageBreak/>
        <w:t xml:space="preserve"> Geometric inertia components ZZ:  14.542      5.3993</w:t>
      </w:r>
    </w:p>
    <w:p w14:paraId="0EA4073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Geometric inertias </w:t>
      </w:r>
      <w:proofErr w:type="spellStart"/>
      <w:r>
        <w:rPr>
          <w:rFonts w:ascii="Consolas" w:hAnsi="Consolas" w:cs="Arial"/>
          <w:sz w:val="18"/>
        </w:rPr>
        <w:t>Iy</w:t>
      </w:r>
      <w:proofErr w:type="spellEnd"/>
      <w:r>
        <w:rPr>
          <w:rFonts w:ascii="Consolas" w:hAnsi="Consolas" w:cs="Arial"/>
          <w:sz w:val="18"/>
        </w:rPr>
        <w:t xml:space="preserve"> &amp; </w:t>
      </w:r>
      <w:proofErr w:type="spellStart"/>
      <w:r>
        <w:rPr>
          <w:rFonts w:ascii="Consolas" w:hAnsi="Consolas" w:cs="Arial"/>
          <w:sz w:val="18"/>
        </w:rPr>
        <w:t>Iz</w:t>
      </w:r>
      <w:proofErr w:type="spellEnd"/>
      <w:r>
        <w:rPr>
          <w:rFonts w:ascii="Consolas" w:hAnsi="Consolas" w:cs="Arial"/>
          <w:sz w:val="18"/>
        </w:rPr>
        <w:t>:       19.941      19.941</w:t>
      </w:r>
    </w:p>
    <w:p w14:paraId="5315B0D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Product of inertia:               11.370</w:t>
      </w:r>
    </w:p>
    <w:p w14:paraId="654280F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Mohrs</w:t>
      </w:r>
      <w:proofErr w:type="spellEnd"/>
      <w:r>
        <w:rPr>
          <w:rFonts w:ascii="Consolas" w:hAnsi="Consolas" w:cs="Arial"/>
          <w:sz w:val="18"/>
        </w:rPr>
        <w:t xml:space="preserve"> Radius:                     11.370</w:t>
      </w:r>
    </w:p>
    <w:p w14:paraId="5823F89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Average Inertia:                  19.941</w:t>
      </w:r>
    </w:p>
    <w:p w14:paraId="6F6C267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BD46A9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QFACT =   1.0000        FBZ         </w:t>
      </w:r>
      <w:proofErr w:type="gramStart"/>
      <w:r>
        <w:rPr>
          <w:rFonts w:ascii="Consolas" w:hAnsi="Consolas" w:cs="Arial"/>
          <w:sz w:val="18"/>
        </w:rPr>
        <w:t>=  0.16383</w:t>
      </w:r>
      <w:proofErr w:type="gramEnd"/>
    </w:p>
    <w:p w14:paraId="07F1A6B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Principal Axis Inertias (Z&amp;</w:t>
      </w:r>
      <w:proofErr w:type="gramStart"/>
      <w:r>
        <w:rPr>
          <w:rFonts w:ascii="Consolas" w:hAnsi="Consolas" w:cs="Arial"/>
          <w:sz w:val="18"/>
        </w:rPr>
        <w:t xml:space="preserve">W)   </w:t>
      </w:r>
      <w:proofErr w:type="gramEnd"/>
      <w:r>
        <w:rPr>
          <w:rFonts w:ascii="Consolas" w:hAnsi="Consolas" w:cs="Arial"/>
          <w:sz w:val="18"/>
        </w:rPr>
        <w:t xml:space="preserve">    =   8.5711      31.311</w:t>
      </w:r>
    </w:p>
    <w:p w14:paraId="73FE58B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Angle to Principal Axis             =   45.000</w:t>
      </w:r>
    </w:p>
    <w:p w14:paraId="5ABCCD9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Distances to extreme fibers CW &amp; CZ =   35.921      13.075</w:t>
      </w:r>
    </w:p>
    <w:p w14:paraId="353CF68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FOB from Eq 5-5                     =   1.4962</w:t>
      </w:r>
    </w:p>
    <w:p w14:paraId="518AAF8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Bending </w:t>
      </w:r>
      <w:proofErr w:type="spellStart"/>
      <w:r>
        <w:rPr>
          <w:rFonts w:ascii="Consolas" w:hAnsi="Consolas" w:cs="Arial"/>
          <w:sz w:val="18"/>
        </w:rPr>
        <w:t>allowables</w:t>
      </w:r>
      <w:proofErr w:type="spellEnd"/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Fby</w:t>
      </w:r>
      <w:proofErr w:type="spellEnd"/>
      <w:r>
        <w:rPr>
          <w:rFonts w:ascii="Consolas" w:hAnsi="Consolas" w:cs="Arial"/>
          <w:sz w:val="18"/>
        </w:rPr>
        <w:t xml:space="preserve"> &amp; </w:t>
      </w:r>
      <w:proofErr w:type="spellStart"/>
      <w:r>
        <w:rPr>
          <w:rFonts w:ascii="Consolas" w:hAnsi="Consolas" w:cs="Arial"/>
          <w:sz w:val="18"/>
        </w:rPr>
        <w:t>Fbz</w:t>
      </w:r>
      <w:proofErr w:type="spellEnd"/>
      <w:r>
        <w:rPr>
          <w:rFonts w:ascii="Consolas" w:hAnsi="Consolas" w:cs="Arial"/>
          <w:sz w:val="18"/>
        </w:rPr>
        <w:t xml:space="preserve">        </w:t>
      </w:r>
      <w:proofErr w:type="gramStart"/>
      <w:r>
        <w:rPr>
          <w:rFonts w:ascii="Consolas" w:hAnsi="Consolas" w:cs="Arial"/>
          <w:sz w:val="18"/>
        </w:rPr>
        <w:t>=  0.16383</w:t>
      </w:r>
      <w:proofErr w:type="gramEnd"/>
      <w:r>
        <w:rPr>
          <w:rFonts w:ascii="Consolas" w:hAnsi="Consolas" w:cs="Arial"/>
          <w:sz w:val="18"/>
        </w:rPr>
        <w:t xml:space="preserve">     0.16383</w:t>
      </w:r>
    </w:p>
    <w:p w14:paraId="77927D9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BE8F69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Center Coordinates Wo &amp; Zo:   14.774      0.0000</w:t>
      </w:r>
    </w:p>
    <w:p w14:paraId="6E796A82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54C4AC5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</w:rPr>
        <w:t>Values for Elastic Flexural-Torsional Buckling Stress:</w:t>
      </w:r>
    </w:p>
    <w:p w14:paraId="23BE947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759E97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gramStart"/>
      <w:r>
        <w:rPr>
          <w:rFonts w:ascii="Consolas" w:hAnsi="Consolas" w:cs="Arial"/>
          <w:sz w:val="18"/>
        </w:rPr>
        <w:t xml:space="preserve">E,   </w:t>
      </w:r>
      <w:proofErr w:type="gramEnd"/>
      <w:r>
        <w:rPr>
          <w:rFonts w:ascii="Consolas" w:hAnsi="Consolas" w:cs="Arial"/>
          <w:sz w:val="18"/>
        </w:rPr>
        <w:t xml:space="preserve"> G,      J,   R0²:    29500.      11346.     0.63750E-</w:t>
      </w:r>
      <w:proofErr w:type="gramStart"/>
      <w:r>
        <w:rPr>
          <w:rFonts w:ascii="Consolas" w:hAnsi="Consolas" w:cs="Arial"/>
          <w:sz w:val="18"/>
        </w:rPr>
        <w:t>01  1.0429</w:t>
      </w:r>
      <w:proofErr w:type="gramEnd"/>
    </w:p>
    <w:p w14:paraId="736179E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AREA, LENGTH, </w:t>
      </w:r>
      <w:proofErr w:type="gramStart"/>
      <w:r>
        <w:rPr>
          <w:rFonts w:ascii="Consolas" w:hAnsi="Consolas" w:cs="Arial"/>
          <w:sz w:val="18"/>
        </w:rPr>
        <w:t xml:space="preserve">Kw,  </w:t>
      </w:r>
      <w:proofErr w:type="spellStart"/>
      <w:r>
        <w:rPr>
          <w:rFonts w:ascii="Consolas" w:hAnsi="Consolas" w:cs="Arial"/>
          <w:sz w:val="18"/>
        </w:rPr>
        <w:t>Kz</w:t>
      </w:r>
      <w:proofErr w:type="spellEnd"/>
      <w:proofErr w:type="gramEnd"/>
      <w:r>
        <w:rPr>
          <w:rFonts w:ascii="Consolas" w:hAnsi="Consolas" w:cs="Arial"/>
          <w:sz w:val="18"/>
        </w:rPr>
        <w:t>:     1.3600      48.819      1.0000      1.0000</w:t>
      </w:r>
    </w:p>
    <w:p w14:paraId="45ADE08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gramStart"/>
      <w:r>
        <w:rPr>
          <w:rFonts w:ascii="Consolas" w:hAnsi="Consolas" w:cs="Arial"/>
          <w:sz w:val="18"/>
        </w:rPr>
        <w:t xml:space="preserve">H,   </w:t>
      </w:r>
      <w:proofErr w:type="gramEnd"/>
      <w:r>
        <w:rPr>
          <w:rFonts w:ascii="Consolas" w:hAnsi="Consolas" w:cs="Arial"/>
          <w:sz w:val="18"/>
        </w:rPr>
        <w:t xml:space="preserve"> Few,    Fez, </w:t>
      </w:r>
      <w:proofErr w:type="spellStart"/>
      <w:r>
        <w:rPr>
          <w:rFonts w:ascii="Consolas" w:hAnsi="Consolas" w:cs="Arial"/>
          <w:sz w:val="18"/>
        </w:rPr>
        <w:t>Fej</w:t>
      </w:r>
      <w:proofErr w:type="spellEnd"/>
      <w:r>
        <w:rPr>
          <w:rFonts w:ascii="Consolas" w:hAnsi="Consolas" w:cs="Arial"/>
          <w:sz w:val="18"/>
        </w:rPr>
        <w:t>:   0.67558      67.573      18.497      509.98</w:t>
      </w:r>
    </w:p>
    <w:p w14:paraId="38EC73D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Fe computed from C4-1:     64.539</w:t>
      </w:r>
    </w:p>
    <w:p w14:paraId="2442AF56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4BC243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Initial (Kl/</w:t>
      </w:r>
      <w:proofErr w:type="gramStart"/>
      <w:r>
        <w:rPr>
          <w:rFonts w:ascii="Consolas" w:hAnsi="Consolas" w:cs="Arial"/>
          <w:sz w:val="18"/>
        </w:rPr>
        <w:t>r)max</w:t>
      </w:r>
      <w:proofErr w:type="gramEnd"/>
      <w:r>
        <w:rPr>
          <w:rFonts w:ascii="Consolas" w:hAnsi="Consolas" w:cs="Arial"/>
          <w:sz w:val="18"/>
        </w:rPr>
        <w:t>, &amp; (Kl/r)</w:t>
      </w:r>
      <w:proofErr w:type="spellStart"/>
      <w:r>
        <w:rPr>
          <w:rFonts w:ascii="Consolas" w:hAnsi="Consolas" w:cs="Arial"/>
          <w:sz w:val="18"/>
        </w:rPr>
        <w:t>equiv</w:t>
      </w:r>
      <w:proofErr w:type="spellEnd"/>
      <w:r>
        <w:rPr>
          <w:rFonts w:ascii="Consolas" w:hAnsi="Consolas" w:cs="Arial"/>
          <w:sz w:val="18"/>
        </w:rPr>
        <w:t xml:space="preserve">    =   125.46      67.166</w:t>
      </w:r>
    </w:p>
    <w:p w14:paraId="0B27A48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Final (Kl/</w:t>
      </w:r>
      <w:proofErr w:type="gramStart"/>
      <w:r>
        <w:rPr>
          <w:rFonts w:ascii="Consolas" w:hAnsi="Consolas" w:cs="Arial"/>
          <w:sz w:val="18"/>
        </w:rPr>
        <w:t>r)max</w:t>
      </w:r>
      <w:proofErr w:type="gramEnd"/>
      <w:r>
        <w:rPr>
          <w:rFonts w:ascii="Consolas" w:hAnsi="Consolas" w:cs="Arial"/>
          <w:sz w:val="18"/>
        </w:rPr>
        <w:t>, &amp; Cc               =   125.46      127.18</w:t>
      </w:r>
    </w:p>
    <w:p w14:paraId="23DF6B8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Fa based on Eq 4-1                  </w:t>
      </w:r>
      <w:proofErr w:type="gramStart"/>
      <w:r>
        <w:rPr>
          <w:rFonts w:ascii="Consolas" w:hAnsi="Consolas" w:cs="Arial"/>
          <w:sz w:val="18"/>
        </w:rPr>
        <w:t>=  0.66497E</w:t>
      </w:r>
      <w:proofErr w:type="gramEnd"/>
      <w:r>
        <w:rPr>
          <w:rFonts w:ascii="Consolas" w:hAnsi="Consolas" w:cs="Arial"/>
          <w:sz w:val="18"/>
        </w:rPr>
        <w:t>-01</w:t>
      </w:r>
    </w:p>
    <w:p w14:paraId="3AA71359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45C508F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 xml:space="preserve">Leg Bending and Axial Stresses vs. </w:t>
      </w:r>
      <w:proofErr w:type="spellStart"/>
      <w:r w:rsidRPr="000D0DAD">
        <w:rPr>
          <w:rFonts w:ascii="Tahoma" w:hAnsi="Consolas" w:cs="Arial"/>
          <w:b/>
          <w:color w:val="000000"/>
          <w:sz w:val="18"/>
        </w:rPr>
        <w:t>Allowables</w:t>
      </w:r>
      <w:proofErr w:type="spellEnd"/>
      <w:r w:rsidRPr="000D0DAD">
        <w:rPr>
          <w:rFonts w:ascii="Tahoma" w:hAnsi="Consolas" w:cs="Arial"/>
          <w:b/>
          <w:color w:val="000000"/>
          <w:sz w:val="18"/>
        </w:rPr>
        <w:t>: (N./mm</w:t>
      </w:r>
      <w:r w:rsidRPr="000D0DAD">
        <w:rPr>
          <w:rFonts w:ascii="Tahoma" w:hAnsi="Consolas" w:cs="Arial"/>
          <w:b/>
          <w:color w:val="000000"/>
          <w:sz w:val="18"/>
        </w:rPr>
        <w:t>²</w:t>
      </w:r>
      <w:r w:rsidRPr="000D0DAD">
        <w:rPr>
          <w:rFonts w:ascii="Tahoma" w:hAnsi="Consolas" w:cs="Arial"/>
          <w:b/>
          <w:color w:val="000000"/>
          <w:sz w:val="18"/>
        </w:rPr>
        <w:t>)</w:t>
      </w:r>
    </w:p>
    <w:p w14:paraId="0E7A8BAA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FF3BA6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             Actual   Allowable</w:t>
      </w:r>
    </w:p>
    <w:p w14:paraId="7D08D38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</w:t>
      </w:r>
    </w:p>
    <w:p w14:paraId="0A55F84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Weak Axis Bending  </w:t>
      </w:r>
      <w:proofErr w:type="gramStart"/>
      <w:r>
        <w:rPr>
          <w:rFonts w:ascii="Consolas" w:hAnsi="Consolas" w:cs="Arial"/>
          <w:sz w:val="18"/>
        </w:rPr>
        <w:t xml:space="preserve">  :</w:t>
      </w:r>
      <w:proofErr w:type="gramEnd"/>
      <w:r>
        <w:rPr>
          <w:rFonts w:ascii="Consolas" w:hAnsi="Consolas" w:cs="Arial"/>
          <w:sz w:val="18"/>
        </w:rPr>
        <w:t xml:space="preserve">         64.74      218.38</w:t>
      </w:r>
    </w:p>
    <w:p w14:paraId="0BBC661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Strong Axis </w:t>
      </w:r>
      <w:proofErr w:type="gramStart"/>
      <w:r>
        <w:rPr>
          <w:rFonts w:ascii="Consolas" w:hAnsi="Consolas" w:cs="Arial"/>
          <w:sz w:val="18"/>
        </w:rPr>
        <w:t>Bending  :</w:t>
      </w:r>
      <w:proofErr w:type="gramEnd"/>
      <w:r>
        <w:rPr>
          <w:rFonts w:ascii="Consolas" w:hAnsi="Consolas" w:cs="Arial"/>
          <w:sz w:val="18"/>
        </w:rPr>
        <w:t xml:space="preserve">         48.68      218.38</w:t>
      </w:r>
    </w:p>
    <w:p w14:paraId="235C541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Axial Compression  </w:t>
      </w:r>
      <w:proofErr w:type="gramStart"/>
      <w:r>
        <w:rPr>
          <w:rFonts w:ascii="Consolas" w:hAnsi="Consolas" w:cs="Arial"/>
          <w:sz w:val="18"/>
        </w:rPr>
        <w:t xml:space="preserve">  :</w:t>
      </w:r>
      <w:proofErr w:type="gramEnd"/>
      <w:r>
        <w:rPr>
          <w:rFonts w:ascii="Consolas" w:hAnsi="Consolas" w:cs="Arial"/>
          <w:sz w:val="18"/>
        </w:rPr>
        <w:t xml:space="preserve">          3.65       88.64</w:t>
      </w:r>
    </w:p>
    <w:p w14:paraId="7DA01A0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92A7CE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UNITY CHECKS ARE: H1-1     0.000</w:t>
      </w:r>
    </w:p>
    <w:p w14:paraId="45092EF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 H1-2     0.000</w:t>
      </w:r>
    </w:p>
    <w:p w14:paraId="4B06850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 H1-3     0.561</w:t>
      </w:r>
    </w:p>
    <w:p w14:paraId="5927017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F40A4D7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 xml:space="preserve">AISC Unity </w:t>
      </w:r>
      <w:proofErr w:type="gramStart"/>
      <w:r w:rsidRPr="000D0DAD">
        <w:rPr>
          <w:rFonts w:ascii="Arial" w:hAnsi="Consolas" w:cs="Arial"/>
          <w:color w:val="000000"/>
          <w:sz w:val="18"/>
        </w:rPr>
        <w:t>Check :</w:t>
      </w:r>
      <w:proofErr w:type="gramEnd"/>
      <w:r w:rsidRPr="000D0DAD">
        <w:rPr>
          <w:rFonts w:ascii="Arial" w:hAnsi="Consolas" w:cs="Arial"/>
          <w:color w:val="000000"/>
          <w:sz w:val="18"/>
        </w:rPr>
        <w:t xml:space="preserve"> 0.561, should be &lt;= to 1 for Code compliance, [Passed]</w:t>
      </w:r>
    </w:p>
    <w:p w14:paraId="2E26B5D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7B085A3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 xml:space="preserve">Bolting Size Requirement for Leg </w:t>
      </w:r>
      <w:proofErr w:type="gramStart"/>
      <w:r w:rsidRPr="000D0DAD">
        <w:rPr>
          <w:rFonts w:ascii="Tahoma" w:hAnsi="Consolas" w:cs="Arial"/>
          <w:b/>
          <w:color w:val="000000"/>
          <w:sz w:val="18"/>
        </w:rPr>
        <w:t>Baseplates :</w:t>
      </w:r>
      <w:proofErr w:type="gramEnd"/>
    </w:p>
    <w:p w14:paraId="0C34260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6C8CBC3" w14:textId="5BA87DBE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Baseplate Material                                     </w:t>
      </w:r>
      <w:r w:rsidR="00FF3E72">
        <w:rPr>
          <w:rFonts w:ascii="Consolas" w:hAnsi="Consolas" w:cs="Arial"/>
          <w:sz w:val="18"/>
        </w:rPr>
        <w:t>S275JR</w:t>
      </w:r>
    </w:p>
    <w:p w14:paraId="397D4D1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Baseplate Allowable Stress                    SBA     114.00 N./mm²</w:t>
      </w:r>
    </w:p>
    <w:p w14:paraId="1714C72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Baseplate Length                                B   170.0000 mm.</w:t>
      </w:r>
    </w:p>
    <w:p w14:paraId="07E327F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Baseplate Width                                 D   170.0000 mm.</w:t>
      </w:r>
    </w:p>
    <w:p w14:paraId="7F21537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Baseplate Thickness                          BTHK    16.0000 mm.</w:t>
      </w:r>
    </w:p>
    <w:p w14:paraId="4379386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Leg Dimension Along Baseplate Length            d    50.8000 mm.</w:t>
      </w:r>
    </w:p>
    <w:p w14:paraId="56C695C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Leg Dimension Along Baseplate Width             b    50.8000 mm.</w:t>
      </w:r>
    </w:p>
    <w:p w14:paraId="5B062FE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Dist. from the Leg Edge to Bolt Hole Center     z    78.0000 mm.</w:t>
      </w:r>
    </w:p>
    <w:p w14:paraId="644EBE9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Bolt Material                                       SA-325 1</w:t>
      </w:r>
    </w:p>
    <w:p w14:paraId="0670520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Bolt Allowable Tensile Stress                STBA     159.00 N./mm²</w:t>
      </w:r>
    </w:p>
    <w:p w14:paraId="0C786EA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Bolt Allowable Shear Stress               </w:t>
      </w:r>
      <w:proofErr w:type="spellStart"/>
      <w:r>
        <w:rPr>
          <w:rFonts w:ascii="Consolas" w:hAnsi="Consolas" w:cs="Arial"/>
          <w:sz w:val="18"/>
        </w:rPr>
        <w:t>SBShear</w:t>
      </w:r>
      <w:proofErr w:type="spellEnd"/>
      <w:r>
        <w:rPr>
          <w:rFonts w:ascii="Consolas" w:hAnsi="Consolas" w:cs="Arial"/>
          <w:sz w:val="18"/>
        </w:rPr>
        <w:t xml:space="preserve">      80.00 N./mm²</w:t>
      </w:r>
    </w:p>
    <w:p w14:paraId="495D6BE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Anchor Bolt Nominal Diameter                  BOD    20.0000 mm.</w:t>
      </w:r>
    </w:p>
    <w:p w14:paraId="3F555F1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Number of Anchor Bolts in Tension per Leg      NB          2</w:t>
      </w:r>
    </w:p>
    <w:p w14:paraId="67C6BC6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Total Number of Anchors Bolt per Leg          NBT          4</w:t>
      </w:r>
    </w:p>
    <w:p w14:paraId="4ED2B03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Bolt Corrosion Allowance                      </w:t>
      </w:r>
      <w:proofErr w:type="spellStart"/>
      <w:r>
        <w:rPr>
          <w:rFonts w:ascii="Consolas" w:hAnsi="Consolas" w:cs="Arial"/>
          <w:sz w:val="18"/>
        </w:rPr>
        <w:t>bca</w:t>
      </w:r>
      <w:proofErr w:type="spellEnd"/>
      <w:r>
        <w:rPr>
          <w:rFonts w:ascii="Consolas" w:hAnsi="Consolas" w:cs="Arial"/>
          <w:sz w:val="18"/>
        </w:rPr>
        <w:t xml:space="preserve">     3.0000 mm.</w:t>
      </w:r>
    </w:p>
    <w:p w14:paraId="1C2E3A0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Ultimate 28-day Concrete Strength         FCPRIME      0.000 N./mm²</w:t>
      </w:r>
    </w:p>
    <w:p w14:paraId="04B4ACEF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9F906B2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Leg Baseplate and Bolting Analysis, including Moments</w:t>
      </w:r>
    </w:p>
    <w:p w14:paraId="0BF225F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1E02AA3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lastRenderedPageBreak/>
        <w:t>Warning: Dim., B is too short for the leg size (170.00)</w:t>
      </w:r>
    </w:p>
    <w:p w14:paraId="5B21728C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Warning: Dimension, D is too short for the leg size (170.00)</w:t>
      </w:r>
    </w:p>
    <w:p w14:paraId="47AC925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820D122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Review notes about nozzle loadings and supports in the Warnings report.</w:t>
      </w:r>
    </w:p>
    <w:p w14:paraId="75DE093D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AE88EB0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FF"/>
          <w:sz w:val="18"/>
        </w:rPr>
        <w:t>PV Elite is a trademark of Hexagon AB, 2024, All rights reserved.</w:t>
      </w:r>
    </w:p>
    <w:p w14:paraId="672A16C8" w14:textId="77777777" w:rsidR="000D0DAD" w:rsidRDefault="000D0DAD" w:rsidP="000D0DAD">
      <w:pPr>
        <w:rPr>
          <w:rFonts w:ascii="Consolas" w:hAnsi="Consolas" w:cs="Arial"/>
          <w:sz w:val="18"/>
        </w:rPr>
        <w:sectPr w:rsidR="000D0DAD" w:rsidSect="000D0DAD">
          <w:headerReference w:type="default" r:id="rId43"/>
          <w:pgSz w:w="12240" w:h="15840" w:code="1"/>
          <w:pgMar w:top="1440" w:right="504" w:bottom="720" w:left="360" w:header="720" w:footer="720" w:gutter="720"/>
          <w:cols w:space="720"/>
          <w:docGrid w:linePitch="272"/>
        </w:sectPr>
      </w:pPr>
    </w:p>
    <w:p w14:paraId="12DCEDEA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Consolas" w:hAnsi="Consolas" w:cs="Arial"/>
          <w:sz w:val="18"/>
        </w:rPr>
        <w:lastRenderedPageBreak/>
        <w:fldChar w:fldCharType="begin"/>
      </w:r>
      <w:r w:rsidRPr="000D0DAD">
        <w:rPr>
          <w:rFonts w:ascii="Consolas" w:hAnsi="Consolas" w:cs="Arial"/>
          <w:sz w:val="18"/>
        </w:rPr>
        <w:instrText xml:space="preserve"> TC "</w:instrText>
      </w:r>
      <w:bookmarkStart w:id="31" w:name="_Toc192856509"/>
      <w:r w:rsidRPr="000D0DAD">
        <w:rPr>
          <w:rFonts w:ascii="Consolas" w:hAnsi="Consolas" w:cs="Arial"/>
          <w:sz w:val="18"/>
        </w:rPr>
        <w:instrText>Leg Check, (Filled w/Water):</w:instrText>
      </w:r>
      <w:bookmarkEnd w:id="31"/>
      <w:r w:rsidRPr="000D0DAD">
        <w:rPr>
          <w:rFonts w:ascii="Consolas" w:hAnsi="Consolas" w:cs="Arial"/>
          <w:sz w:val="18"/>
        </w:rPr>
        <w:instrText xml:space="preserve">" /f C </w:instrText>
      </w:r>
      <w:r w:rsidRPr="000D0DAD">
        <w:rPr>
          <w:rFonts w:ascii="Consolas" w:hAnsi="Consolas" w:cs="Arial"/>
          <w:sz w:val="18"/>
        </w:rPr>
        <w:fldChar w:fldCharType="end"/>
      </w:r>
    </w:p>
    <w:p w14:paraId="535C290D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 xml:space="preserve">RESULTS FOR </w:t>
      </w:r>
      <w:proofErr w:type="gramStart"/>
      <w:r w:rsidRPr="000D0DAD">
        <w:rPr>
          <w:rFonts w:ascii="Tahoma" w:hAnsi="Consolas" w:cs="Arial"/>
          <w:b/>
          <w:color w:val="000000"/>
          <w:sz w:val="18"/>
        </w:rPr>
        <w:t>LEGS :</w:t>
      </w:r>
      <w:proofErr w:type="gramEnd"/>
      <w:r w:rsidRPr="000D0DAD">
        <w:rPr>
          <w:rFonts w:ascii="Tahoma" w:hAnsi="Consolas" w:cs="Arial"/>
          <w:b/>
          <w:color w:val="000000"/>
          <w:sz w:val="18"/>
        </w:rPr>
        <w:t xml:space="preserve">  </w:t>
      </w:r>
      <w:proofErr w:type="spellStart"/>
      <w:r w:rsidRPr="000D0DAD">
        <w:rPr>
          <w:rFonts w:ascii="Tahoma" w:hAnsi="Consolas" w:cs="Arial"/>
          <w:b/>
          <w:color w:val="000000"/>
          <w:sz w:val="18"/>
        </w:rPr>
        <w:t>HydroTest</w:t>
      </w:r>
      <w:proofErr w:type="spellEnd"/>
      <w:r w:rsidRPr="000D0DAD">
        <w:rPr>
          <w:rFonts w:ascii="Tahoma" w:hAnsi="Consolas" w:cs="Arial"/>
          <w:b/>
          <w:color w:val="000000"/>
          <w:sz w:val="18"/>
        </w:rPr>
        <w:t xml:space="preserve"> Case   Description:  LEGS</w:t>
      </w:r>
    </w:p>
    <w:p w14:paraId="35AB1BA6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DBB35D4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FF"/>
          <w:sz w:val="18"/>
        </w:rPr>
        <w:t>Legs attached to: SHELL</w:t>
      </w:r>
    </w:p>
    <w:p w14:paraId="41B5A2F9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B8A6E6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FF"/>
          <w:sz w:val="18"/>
        </w:rPr>
        <w:t xml:space="preserve">Section </w:t>
      </w:r>
      <w:proofErr w:type="gramStart"/>
      <w:r w:rsidRPr="000D0DAD">
        <w:rPr>
          <w:rFonts w:ascii="Tahoma" w:hAnsi="Consolas" w:cs="Arial"/>
          <w:b/>
          <w:color w:val="0000FF"/>
          <w:sz w:val="18"/>
        </w:rPr>
        <w:t>Properties :</w:t>
      </w:r>
      <w:proofErr w:type="gramEnd"/>
      <w:r w:rsidRPr="000D0DAD">
        <w:rPr>
          <w:rFonts w:ascii="Tahoma" w:hAnsi="Consolas" w:cs="Arial"/>
          <w:b/>
          <w:color w:val="0000FF"/>
          <w:sz w:val="18"/>
        </w:rPr>
        <w:t xml:space="preserve">  Single Angle L2X2X0.3750</w:t>
      </w:r>
    </w:p>
    <w:p w14:paraId="4C41877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37FF2BD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FF"/>
          <w:sz w:val="18"/>
        </w:rPr>
        <w:t>USA AISC 1989 Steel Table</w:t>
      </w:r>
    </w:p>
    <w:p w14:paraId="72DCA1C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F2CB20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Overall Leg Length                                  </w:t>
      </w:r>
      <w:proofErr w:type="gramStart"/>
      <w:r>
        <w:rPr>
          <w:rFonts w:ascii="Consolas" w:hAnsi="Consolas" w:cs="Arial"/>
          <w:sz w:val="18"/>
        </w:rPr>
        <w:t>1446.000  mm.</w:t>
      </w:r>
      <w:proofErr w:type="gramEnd"/>
    </w:p>
    <w:p w14:paraId="6135D18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Effective Leg Length                        </w:t>
      </w:r>
      <w:proofErr w:type="spellStart"/>
      <w:proofErr w:type="gramStart"/>
      <w:r>
        <w:rPr>
          <w:rFonts w:ascii="Consolas" w:hAnsi="Consolas" w:cs="Arial"/>
          <w:sz w:val="18"/>
        </w:rPr>
        <w:t>Leglen</w:t>
      </w:r>
      <w:proofErr w:type="spellEnd"/>
      <w:r>
        <w:rPr>
          <w:rFonts w:ascii="Consolas" w:hAnsi="Consolas" w:cs="Arial"/>
          <w:sz w:val="18"/>
        </w:rPr>
        <w:t xml:space="preserve">  1240.000</w:t>
      </w:r>
      <w:proofErr w:type="gramEnd"/>
      <w:r>
        <w:rPr>
          <w:rFonts w:ascii="Consolas" w:hAnsi="Consolas" w:cs="Arial"/>
          <w:sz w:val="18"/>
        </w:rPr>
        <w:t xml:space="preserve">  mm.</w:t>
      </w:r>
    </w:p>
    <w:p w14:paraId="69D675B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Distance Leg Up Side of Vessel                       </w:t>
      </w:r>
      <w:proofErr w:type="gramStart"/>
      <w:r>
        <w:rPr>
          <w:rFonts w:ascii="Consolas" w:hAnsi="Consolas" w:cs="Arial"/>
          <w:sz w:val="18"/>
        </w:rPr>
        <w:t>300.000  mm.</w:t>
      </w:r>
      <w:proofErr w:type="gramEnd"/>
    </w:p>
    <w:p w14:paraId="349DC1D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Number of Legs                                </w:t>
      </w:r>
      <w:proofErr w:type="spellStart"/>
      <w:r>
        <w:rPr>
          <w:rFonts w:ascii="Consolas" w:hAnsi="Consolas" w:cs="Arial"/>
          <w:sz w:val="18"/>
        </w:rPr>
        <w:t>Nleg</w:t>
      </w:r>
      <w:proofErr w:type="spellEnd"/>
      <w:r>
        <w:rPr>
          <w:rFonts w:ascii="Consolas" w:hAnsi="Consolas" w:cs="Arial"/>
          <w:sz w:val="18"/>
        </w:rPr>
        <w:t xml:space="preserve">     4</w:t>
      </w:r>
    </w:p>
    <w:p w14:paraId="7990EDF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Cross Sectional Area for L2X2X0.3750          </w:t>
      </w:r>
      <w:proofErr w:type="spellStart"/>
      <w:r>
        <w:rPr>
          <w:rFonts w:ascii="Consolas" w:hAnsi="Consolas" w:cs="Arial"/>
          <w:sz w:val="18"/>
        </w:rPr>
        <w:t>Aleg</w:t>
      </w:r>
      <w:proofErr w:type="spellEnd"/>
      <w:r>
        <w:rPr>
          <w:rFonts w:ascii="Consolas" w:hAnsi="Consolas" w:cs="Arial"/>
          <w:sz w:val="18"/>
        </w:rPr>
        <w:t xml:space="preserve">     </w:t>
      </w:r>
      <w:proofErr w:type="gramStart"/>
      <w:r>
        <w:rPr>
          <w:rFonts w:ascii="Consolas" w:hAnsi="Consolas" w:cs="Arial"/>
          <w:sz w:val="18"/>
        </w:rPr>
        <w:t>8.774  cm</w:t>
      </w:r>
      <w:proofErr w:type="gramEnd"/>
      <w:r>
        <w:rPr>
          <w:rFonts w:ascii="Consolas" w:hAnsi="Consolas" w:cs="Arial"/>
          <w:sz w:val="18"/>
        </w:rPr>
        <w:t>²</w:t>
      </w:r>
    </w:p>
    <w:p w14:paraId="5643F74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Section Inertia </w:t>
      </w:r>
      <w:proofErr w:type="gramStart"/>
      <w:r>
        <w:rPr>
          <w:rFonts w:ascii="Consolas" w:hAnsi="Consolas" w:cs="Arial"/>
          <w:sz w:val="18"/>
        </w:rPr>
        <w:t xml:space="preserve">   (</w:t>
      </w:r>
      <w:proofErr w:type="gramEnd"/>
      <w:r>
        <w:rPr>
          <w:rFonts w:ascii="Consolas" w:hAnsi="Consolas" w:cs="Arial"/>
          <w:sz w:val="18"/>
        </w:rPr>
        <w:t xml:space="preserve"> strong axis )                    19.937  cm^4</w:t>
      </w:r>
    </w:p>
    <w:p w14:paraId="3603FDE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Section Inertia </w:t>
      </w:r>
      <w:proofErr w:type="gramStart"/>
      <w:r>
        <w:rPr>
          <w:rFonts w:ascii="Consolas" w:hAnsi="Consolas" w:cs="Arial"/>
          <w:sz w:val="18"/>
        </w:rPr>
        <w:t xml:space="preserve">   (</w:t>
      </w:r>
      <w:proofErr w:type="gramEnd"/>
      <w:r>
        <w:rPr>
          <w:rFonts w:ascii="Consolas" w:hAnsi="Consolas" w:cs="Arial"/>
          <w:sz w:val="18"/>
        </w:rPr>
        <w:t xml:space="preserve"> weak   axis )                    19.937  cm^4</w:t>
      </w:r>
    </w:p>
    <w:p w14:paraId="2D68A32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Section Modulus </w:t>
      </w:r>
      <w:proofErr w:type="gramStart"/>
      <w:r>
        <w:rPr>
          <w:rFonts w:ascii="Consolas" w:hAnsi="Consolas" w:cs="Arial"/>
          <w:sz w:val="18"/>
        </w:rPr>
        <w:t xml:space="preserve">   (</w:t>
      </w:r>
      <w:proofErr w:type="gramEnd"/>
      <w:r>
        <w:rPr>
          <w:rFonts w:ascii="Consolas" w:hAnsi="Consolas" w:cs="Arial"/>
          <w:sz w:val="18"/>
        </w:rPr>
        <w:t xml:space="preserve"> strong axis )                  5751.859  mm.³</w:t>
      </w:r>
    </w:p>
    <w:p w14:paraId="3E2FA77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Section Modulus </w:t>
      </w:r>
      <w:proofErr w:type="gramStart"/>
      <w:r>
        <w:rPr>
          <w:rFonts w:ascii="Consolas" w:hAnsi="Consolas" w:cs="Arial"/>
          <w:sz w:val="18"/>
        </w:rPr>
        <w:t xml:space="preserve">   (</w:t>
      </w:r>
      <w:proofErr w:type="gramEnd"/>
      <w:r>
        <w:rPr>
          <w:rFonts w:ascii="Consolas" w:hAnsi="Consolas" w:cs="Arial"/>
          <w:sz w:val="18"/>
        </w:rPr>
        <w:t xml:space="preserve"> weak   axis )                  5751.859  mm.³</w:t>
      </w:r>
    </w:p>
    <w:p w14:paraId="74BF0F0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Radius of Gyration </w:t>
      </w:r>
      <w:proofErr w:type="gramStart"/>
      <w:r>
        <w:rPr>
          <w:rFonts w:ascii="Consolas" w:hAnsi="Consolas" w:cs="Arial"/>
          <w:sz w:val="18"/>
        </w:rPr>
        <w:t>( strong</w:t>
      </w:r>
      <w:proofErr w:type="gramEnd"/>
      <w:r>
        <w:rPr>
          <w:rFonts w:ascii="Consolas" w:hAnsi="Consolas" w:cs="Arial"/>
          <w:sz w:val="18"/>
        </w:rPr>
        <w:t xml:space="preserve"> axis )                    15.088  mm.</w:t>
      </w:r>
    </w:p>
    <w:p w14:paraId="71B68AF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Radius of Gyration </w:t>
      </w:r>
      <w:proofErr w:type="gramStart"/>
      <w:r>
        <w:rPr>
          <w:rFonts w:ascii="Consolas" w:hAnsi="Consolas" w:cs="Arial"/>
          <w:sz w:val="18"/>
        </w:rPr>
        <w:t>( weak</w:t>
      </w:r>
      <w:proofErr w:type="gramEnd"/>
      <w:r>
        <w:rPr>
          <w:rFonts w:ascii="Consolas" w:hAnsi="Consolas" w:cs="Arial"/>
          <w:sz w:val="18"/>
        </w:rPr>
        <w:t xml:space="preserve">   axis )                    15.088  mm.</w:t>
      </w:r>
    </w:p>
    <w:p w14:paraId="547EB6F1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2A0758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FF"/>
          <w:sz w:val="18"/>
        </w:rPr>
        <w:t>Leg Orientation - Diagonal</w:t>
      </w:r>
    </w:p>
    <w:p w14:paraId="00BB3F1A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A8AE4A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Overturning Moment at top of Legs                      </w:t>
      </w:r>
      <w:proofErr w:type="gramStart"/>
      <w:r>
        <w:rPr>
          <w:rFonts w:ascii="Consolas" w:hAnsi="Consolas" w:cs="Arial"/>
          <w:sz w:val="18"/>
        </w:rPr>
        <w:t>156.5  N</w:t>
      </w:r>
      <w:proofErr w:type="gramEnd"/>
      <w:r>
        <w:rPr>
          <w:rFonts w:ascii="Consolas" w:hAnsi="Consolas" w:cs="Arial"/>
          <w:sz w:val="18"/>
        </w:rPr>
        <w:t>-m</w:t>
      </w:r>
    </w:p>
    <w:p w14:paraId="61C3E73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Total Weight Load at top of Legs                 W    </w:t>
      </w:r>
      <w:proofErr w:type="gramStart"/>
      <w:r>
        <w:rPr>
          <w:rFonts w:ascii="Consolas" w:hAnsi="Consolas" w:cs="Arial"/>
          <w:sz w:val="18"/>
        </w:rPr>
        <w:t>6649.0  N</w:t>
      </w:r>
      <w:proofErr w:type="gramEnd"/>
    </w:p>
    <w:p w14:paraId="68940FD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Total Shear force at top of Legs                       </w:t>
      </w:r>
      <w:proofErr w:type="gramStart"/>
      <w:r>
        <w:rPr>
          <w:rFonts w:ascii="Consolas" w:hAnsi="Consolas" w:cs="Arial"/>
          <w:sz w:val="18"/>
        </w:rPr>
        <w:t>431.5  N</w:t>
      </w:r>
      <w:proofErr w:type="gramEnd"/>
    </w:p>
    <w:p w14:paraId="569A3A9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Additional force in Leg due to Bracing        </w:t>
      </w:r>
      <w:proofErr w:type="spellStart"/>
      <w:r>
        <w:rPr>
          <w:rFonts w:ascii="Consolas" w:hAnsi="Consolas" w:cs="Arial"/>
          <w:sz w:val="18"/>
        </w:rPr>
        <w:t>Fadd</w:t>
      </w:r>
      <w:proofErr w:type="spellEnd"/>
      <w:r>
        <w:rPr>
          <w:rFonts w:ascii="Consolas" w:hAnsi="Consolas" w:cs="Arial"/>
          <w:sz w:val="18"/>
        </w:rPr>
        <w:t xml:space="preserve">       </w:t>
      </w:r>
      <w:proofErr w:type="gramStart"/>
      <w:r>
        <w:rPr>
          <w:rFonts w:ascii="Consolas" w:hAnsi="Consolas" w:cs="Arial"/>
          <w:sz w:val="18"/>
        </w:rPr>
        <w:t>0.0  N</w:t>
      </w:r>
      <w:proofErr w:type="gramEnd"/>
    </w:p>
    <w:p w14:paraId="77C6C6A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Occasional Load Factor                      </w:t>
      </w:r>
      <w:proofErr w:type="spellStart"/>
      <w:r>
        <w:rPr>
          <w:rFonts w:ascii="Consolas" w:hAnsi="Consolas" w:cs="Arial"/>
          <w:sz w:val="18"/>
        </w:rPr>
        <w:t>Occfac</w:t>
      </w:r>
      <w:proofErr w:type="spellEnd"/>
      <w:r>
        <w:rPr>
          <w:rFonts w:ascii="Consolas" w:hAnsi="Consolas" w:cs="Arial"/>
          <w:sz w:val="18"/>
        </w:rPr>
        <w:t xml:space="preserve">     1.333</w:t>
      </w:r>
    </w:p>
    <w:p w14:paraId="50437E9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Effective Leg End Condition Factor               k     1.000</w:t>
      </w:r>
    </w:p>
    <w:p w14:paraId="42C43CA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947F477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Note: The Legs are Not Cross Braced</w:t>
      </w:r>
    </w:p>
    <w:p w14:paraId="17E8AA2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BAF6C93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The Leg Shear Force includes Wind, Seismic, and Applied Load Effects.</w:t>
      </w:r>
    </w:p>
    <w:p w14:paraId="170A2BE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F18F34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Pad Width along Circumference                 C11P   </w:t>
      </w:r>
      <w:proofErr w:type="gramStart"/>
      <w:r>
        <w:rPr>
          <w:rFonts w:ascii="Consolas" w:hAnsi="Consolas" w:cs="Arial"/>
          <w:sz w:val="18"/>
        </w:rPr>
        <w:t>150.000  mm.</w:t>
      </w:r>
      <w:proofErr w:type="gramEnd"/>
    </w:p>
    <w:p w14:paraId="1DF43B4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Pad Length along Vessel Axis                  C22P   </w:t>
      </w:r>
      <w:proofErr w:type="gramStart"/>
      <w:r>
        <w:rPr>
          <w:rFonts w:ascii="Consolas" w:hAnsi="Consolas" w:cs="Arial"/>
          <w:sz w:val="18"/>
        </w:rPr>
        <w:t>200.000  mm.</w:t>
      </w:r>
      <w:proofErr w:type="gramEnd"/>
    </w:p>
    <w:p w14:paraId="3B7DCAE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Pad Thickness                                 </w:t>
      </w:r>
      <w:proofErr w:type="spellStart"/>
      <w:r>
        <w:rPr>
          <w:rFonts w:ascii="Consolas" w:hAnsi="Consolas" w:cs="Arial"/>
          <w:sz w:val="18"/>
        </w:rPr>
        <w:t>Tpad</w:t>
      </w:r>
      <w:proofErr w:type="spellEnd"/>
      <w:r>
        <w:rPr>
          <w:rFonts w:ascii="Consolas" w:hAnsi="Consolas" w:cs="Arial"/>
          <w:sz w:val="18"/>
        </w:rPr>
        <w:t xml:space="preserve">     </w:t>
      </w:r>
      <w:proofErr w:type="gramStart"/>
      <w:r>
        <w:rPr>
          <w:rFonts w:ascii="Consolas" w:hAnsi="Consolas" w:cs="Arial"/>
          <w:sz w:val="18"/>
        </w:rPr>
        <w:t>6.000  mm.</w:t>
      </w:r>
      <w:proofErr w:type="gramEnd"/>
    </w:p>
    <w:p w14:paraId="78C00EF2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3B20ACA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</w:rPr>
        <w:t>Maximum Shear at top of one Leg [</w:t>
      </w:r>
      <w:proofErr w:type="spellStart"/>
      <w:r w:rsidRPr="000D0DAD">
        <w:rPr>
          <w:rFonts w:ascii="Tahoma" w:hAnsi="Consolas" w:cs="Arial"/>
          <w:color w:val="000000"/>
          <w:sz w:val="18"/>
        </w:rPr>
        <w:t>Vleg</w:t>
      </w:r>
      <w:proofErr w:type="spellEnd"/>
      <w:r w:rsidRPr="000D0DAD">
        <w:rPr>
          <w:rFonts w:ascii="Tahoma" w:hAnsi="Consolas" w:cs="Arial"/>
          <w:color w:val="000000"/>
          <w:sz w:val="18"/>
        </w:rPr>
        <w:t>]:</w:t>
      </w:r>
    </w:p>
    <w:p w14:paraId="00CFDF0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</w:t>
      </w:r>
      <w:proofErr w:type="gramStart"/>
      <w:r>
        <w:rPr>
          <w:rFonts w:ascii="Consolas" w:hAnsi="Consolas" w:cs="Arial"/>
          <w:sz w:val="18"/>
        </w:rPr>
        <w:t>( max</w:t>
      </w:r>
      <w:proofErr w:type="gramEnd"/>
      <w:r>
        <w:rPr>
          <w:rFonts w:ascii="Consolas" w:hAnsi="Consolas" w:cs="Arial"/>
          <w:sz w:val="18"/>
        </w:rPr>
        <w:t xml:space="preserve">( Wind, Seismic, Blast ) + applied forces )( Imax / </w:t>
      </w:r>
      <w:proofErr w:type="spellStart"/>
      <w:r>
        <w:rPr>
          <w:rFonts w:ascii="Consolas" w:hAnsi="Consolas" w:cs="Arial"/>
          <w:sz w:val="18"/>
        </w:rPr>
        <w:t>Itot</w:t>
      </w:r>
      <w:proofErr w:type="spellEnd"/>
      <w:r>
        <w:rPr>
          <w:rFonts w:ascii="Consolas" w:hAnsi="Consolas" w:cs="Arial"/>
          <w:sz w:val="18"/>
        </w:rPr>
        <w:t xml:space="preserve"> )</w:t>
      </w:r>
    </w:p>
    <w:p w14:paraId="4D9A32D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</w:t>
      </w:r>
      <w:proofErr w:type="gramStart"/>
      <w:r>
        <w:rPr>
          <w:rFonts w:ascii="Consolas" w:hAnsi="Consolas" w:cs="Arial"/>
          <w:sz w:val="18"/>
        </w:rPr>
        <w:t>( 431</w:t>
      </w:r>
      <w:proofErr w:type="gramEnd"/>
      <w:r>
        <w:rPr>
          <w:rFonts w:ascii="Consolas" w:hAnsi="Consolas" w:cs="Arial"/>
          <w:sz w:val="18"/>
        </w:rPr>
        <w:t xml:space="preserve"> )( 31.3/79.8 )</w:t>
      </w:r>
    </w:p>
    <w:p w14:paraId="2144704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169.37 N</w:t>
      </w:r>
    </w:p>
    <w:p w14:paraId="4FEADF3B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8B336B2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</w:rPr>
        <w:t>Axial Compression, Leg furthest from the Neutral Axis [</w:t>
      </w:r>
      <w:proofErr w:type="spellStart"/>
      <w:r w:rsidRPr="000D0DAD">
        <w:rPr>
          <w:rFonts w:ascii="Tahoma" w:hAnsi="Consolas" w:cs="Arial"/>
          <w:color w:val="000000"/>
          <w:sz w:val="18"/>
        </w:rPr>
        <w:t>Sma</w:t>
      </w:r>
      <w:proofErr w:type="spellEnd"/>
      <w:r w:rsidRPr="000D0DAD">
        <w:rPr>
          <w:rFonts w:ascii="Tahoma" w:hAnsi="Consolas" w:cs="Arial"/>
          <w:color w:val="000000"/>
          <w:sz w:val="18"/>
        </w:rPr>
        <w:t>]:</w:t>
      </w:r>
    </w:p>
    <w:p w14:paraId="16926C6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W/</w:t>
      </w:r>
      <w:proofErr w:type="spellStart"/>
      <w:r>
        <w:rPr>
          <w:rFonts w:ascii="Consolas" w:hAnsi="Consolas" w:cs="Arial"/>
          <w:sz w:val="18"/>
        </w:rPr>
        <w:t>Nleg</w:t>
      </w:r>
      <w:proofErr w:type="spellEnd"/>
      <w:r>
        <w:rPr>
          <w:rFonts w:ascii="Consolas" w:hAnsi="Consolas" w:cs="Arial"/>
          <w:sz w:val="18"/>
        </w:rPr>
        <w:t xml:space="preserve"> + (</w:t>
      </w:r>
      <w:proofErr w:type="spellStart"/>
      <w:r>
        <w:rPr>
          <w:rFonts w:ascii="Consolas" w:hAnsi="Consolas" w:cs="Arial"/>
          <w:sz w:val="18"/>
        </w:rPr>
        <w:t>Mleg</w:t>
      </w:r>
      <w:proofErr w:type="spellEnd"/>
      <w:r>
        <w:rPr>
          <w:rFonts w:ascii="Consolas" w:hAnsi="Consolas" w:cs="Arial"/>
          <w:sz w:val="18"/>
        </w:rPr>
        <w:t>/(</w:t>
      </w:r>
      <w:proofErr w:type="spellStart"/>
      <w:r>
        <w:rPr>
          <w:rFonts w:ascii="Consolas" w:hAnsi="Consolas" w:cs="Arial"/>
          <w:sz w:val="18"/>
        </w:rPr>
        <w:t>Nlegm</w:t>
      </w:r>
      <w:proofErr w:type="spellEnd"/>
      <w:r>
        <w:rPr>
          <w:rFonts w:ascii="Consolas" w:hAnsi="Consolas" w:cs="Arial"/>
          <w:sz w:val="18"/>
        </w:rPr>
        <w:t>*Rn))/</w:t>
      </w:r>
      <w:proofErr w:type="spellStart"/>
      <w:r>
        <w:rPr>
          <w:rFonts w:ascii="Consolas" w:hAnsi="Consolas" w:cs="Arial"/>
          <w:sz w:val="18"/>
        </w:rPr>
        <w:t>Aleg</w:t>
      </w:r>
      <w:proofErr w:type="spellEnd"/>
    </w:p>
    <w:p w14:paraId="65A7D62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6649/4 + (156392</w:t>
      </w:r>
      <w:proofErr w:type="gramStart"/>
      <w:r>
        <w:rPr>
          <w:rFonts w:ascii="Consolas" w:hAnsi="Consolas" w:cs="Arial"/>
          <w:sz w:val="18"/>
        </w:rPr>
        <w:t>/( 2</w:t>
      </w:r>
      <w:proofErr w:type="gramEnd"/>
      <w:r>
        <w:rPr>
          <w:rFonts w:ascii="Consolas" w:hAnsi="Consolas" w:cs="Arial"/>
          <w:sz w:val="18"/>
        </w:rPr>
        <w:t xml:space="preserve"> * 278 ))/877</w:t>
      </w:r>
    </w:p>
    <w:p w14:paraId="1AF78F2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2.22 N./mm²</w:t>
      </w:r>
    </w:p>
    <w:p w14:paraId="79981A6B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E9E8D7D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</w:rPr>
        <w:t>Axial Compression, Leg closest to the Neutral Axis [</w:t>
      </w:r>
      <w:proofErr w:type="spellStart"/>
      <w:r w:rsidRPr="000D0DAD">
        <w:rPr>
          <w:rFonts w:ascii="Tahoma" w:hAnsi="Consolas" w:cs="Arial"/>
          <w:color w:val="000000"/>
          <w:sz w:val="18"/>
        </w:rPr>
        <w:t>Sva</w:t>
      </w:r>
      <w:proofErr w:type="spellEnd"/>
      <w:r w:rsidRPr="000D0DAD">
        <w:rPr>
          <w:rFonts w:ascii="Tahoma" w:hAnsi="Consolas" w:cs="Arial"/>
          <w:color w:val="000000"/>
          <w:sz w:val="18"/>
        </w:rPr>
        <w:t>]:</w:t>
      </w:r>
    </w:p>
    <w:p w14:paraId="476D57E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</w:t>
      </w:r>
      <w:proofErr w:type="gramStart"/>
      <w:r>
        <w:rPr>
          <w:rFonts w:ascii="Consolas" w:hAnsi="Consolas" w:cs="Arial"/>
          <w:sz w:val="18"/>
        </w:rPr>
        <w:t>( W</w:t>
      </w:r>
      <w:proofErr w:type="gramEnd"/>
      <w:r>
        <w:rPr>
          <w:rFonts w:ascii="Consolas" w:hAnsi="Consolas" w:cs="Arial"/>
          <w:sz w:val="18"/>
        </w:rPr>
        <w:t xml:space="preserve"> / </w:t>
      </w:r>
      <w:proofErr w:type="spellStart"/>
      <w:r>
        <w:rPr>
          <w:rFonts w:ascii="Consolas" w:hAnsi="Consolas" w:cs="Arial"/>
          <w:sz w:val="18"/>
        </w:rPr>
        <w:t>Nleg</w:t>
      </w:r>
      <w:proofErr w:type="spellEnd"/>
      <w:r>
        <w:rPr>
          <w:rFonts w:ascii="Consolas" w:hAnsi="Consolas" w:cs="Arial"/>
          <w:sz w:val="18"/>
        </w:rPr>
        <w:t xml:space="preserve"> ) / </w:t>
      </w:r>
      <w:proofErr w:type="spellStart"/>
      <w:r>
        <w:rPr>
          <w:rFonts w:ascii="Consolas" w:hAnsi="Consolas" w:cs="Arial"/>
          <w:sz w:val="18"/>
        </w:rPr>
        <w:t>Aleg</w:t>
      </w:r>
      <w:proofErr w:type="spellEnd"/>
    </w:p>
    <w:p w14:paraId="5AF9422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</w:t>
      </w:r>
      <w:proofErr w:type="gramStart"/>
      <w:r>
        <w:rPr>
          <w:rFonts w:ascii="Consolas" w:hAnsi="Consolas" w:cs="Arial"/>
          <w:sz w:val="18"/>
        </w:rPr>
        <w:t>( 6649</w:t>
      </w:r>
      <w:proofErr w:type="gramEnd"/>
      <w:r>
        <w:rPr>
          <w:rFonts w:ascii="Consolas" w:hAnsi="Consolas" w:cs="Arial"/>
          <w:sz w:val="18"/>
        </w:rPr>
        <w:t>/4 )/8.77</w:t>
      </w:r>
    </w:p>
    <w:p w14:paraId="010D61E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1.89 N./mm²</w:t>
      </w:r>
    </w:p>
    <w:p w14:paraId="08E2AF72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D94A0AA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</w:rPr>
        <w:t>Computing Principal Axis and Inertias for Angle:</w:t>
      </w:r>
    </w:p>
    <w:p w14:paraId="679BDB2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021E2A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Leg lengths and thickness:        50.800      50.800      9.5250</w:t>
      </w:r>
    </w:p>
    <w:p w14:paraId="5A5C70E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Distance to geometric centroid:   16.154      16.154</w:t>
      </w:r>
    </w:p>
    <w:p w14:paraId="5CF6819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Arm about YY:                     11.392      14.008</w:t>
      </w:r>
    </w:p>
    <w:p w14:paraId="2E81430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Arm about ZZ:                     9.2456      11.392</w:t>
      </w:r>
    </w:p>
    <w:p w14:paraId="46DFCFD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Leg areas:                        4.8387      3.9314</w:t>
      </w:r>
    </w:p>
    <w:p w14:paraId="5F43476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Geometric inertia components YY:  6.6453      13.296</w:t>
      </w:r>
    </w:p>
    <w:p w14:paraId="262F2FD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lastRenderedPageBreak/>
        <w:t xml:space="preserve"> Geometric inertia components ZZ:  14.542      5.3993</w:t>
      </w:r>
    </w:p>
    <w:p w14:paraId="12418B2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Geometric inertias </w:t>
      </w:r>
      <w:proofErr w:type="spellStart"/>
      <w:r>
        <w:rPr>
          <w:rFonts w:ascii="Consolas" w:hAnsi="Consolas" w:cs="Arial"/>
          <w:sz w:val="18"/>
        </w:rPr>
        <w:t>Iy</w:t>
      </w:r>
      <w:proofErr w:type="spellEnd"/>
      <w:r>
        <w:rPr>
          <w:rFonts w:ascii="Consolas" w:hAnsi="Consolas" w:cs="Arial"/>
          <w:sz w:val="18"/>
        </w:rPr>
        <w:t xml:space="preserve"> &amp; </w:t>
      </w:r>
      <w:proofErr w:type="spellStart"/>
      <w:r>
        <w:rPr>
          <w:rFonts w:ascii="Consolas" w:hAnsi="Consolas" w:cs="Arial"/>
          <w:sz w:val="18"/>
        </w:rPr>
        <w:t>Iz</w:t>
      </w:r>
      <w:proofErr w:type="spellEnd"/>
      <w:r>
        <w:rPr>
          <w:rFonts w:ascii="Consolas" w:hAnsi="Consolas" w:cs="Arial"/>
          <w:sz w:val="18"/>
        </w:rPr>
        <w:t>:       19.941      19.941</w:t>
      </w:r>
    </w:p>
    <w:p w14:paraId="3B87976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Product of inertia:               11.370</w:t>
      </w:r>
    </w:p>
    <w:p w14:paraId="0CB285B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Mohrs</w:t>
      </w:r>
      <w:proofErr w:type="spellEnd"/>
      <w:r>
        <w:rPr>
          <w:rFonts w:ascii="Consolas" w:hAnsi="Consolas" w:cs="Arial"/>
          <w:sz w:val="18"/>
        </w:rPr>
        <w:t xml:space="preserve"> Radius:                     11.370</w:t>
      </w:r>
    </w:p>
    <w:p w14:paraId="7B41D15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Average Inertia:                  19.941</w:t>
      </w:r>
    </w:p>
    <w:p w14:paraId="06DB3ED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C2B0EA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QFACT =   1.0000        FBZ         </w:t>
      </w:r>
      <w:proofErr w:type="gramStart"/>
      <w:r>
        <w:rPr>
          <w:rFonts w:ascii="Consolas" w:hAnsi="Consolas" w:cs="Arial"/>
          <w:sz w:val="18"/>
        </w:rPr>
        <w:t>=  0.16383</w:t>
      </w:r>
      <w:proofErr w:type="gramEnd"/>
    </w:p>
    <w:p w14:paraId="76F1F65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Principal Axis Inertias (Z&amp;</w:t>
      </w:r>
      <w:proofErr w:type="gramStart"/>
      <w:r>
        <w:rPr>
          <w:rFonts w:ascii="Consolas" w:hAnsi="Consolas" w:cs="Arial"/>
          <w:sz w:val="18"/>
        </w:rPr>
        <w:t xml:space="preserve">W)   </w:t>
      </w:r>
      <w:proofErr w:type="gramEnd"/>
      <w:r>
        <w:rPr>
          <w:rFonts w:ascii="Consolas" w:hAnsi="Consolas" w:cs="Arial"/>
          <w:sz w:val="18"/>
        </w:rPr>
        <w:t xml:space="preserve">    =   8.5711      31.311</w:t>
      </w:r>
    </w:p>
    <w:p w14:paraId="0AE380F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Angle to Principal Axis             =   45.000</w:t>
      </w:r>
    </w:p>
    <w:p w14:paraId="3B909AF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Distances to extreme fibers CW &amp; CZ =   35.921      13.075</w:t>
      </w:r>
    </w:p>
    <w:p w14:paraId="78110FF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FOB from Eq 5-5                     =   1.4962</w:t>
      </w:r>
    </w:p>
    <w:p w14:paraId="244C39F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Bending </w:t>
      </w:r>
      <w:proofErr w:type="spellStart"/>
      <w:r>
        <w:rPr>
          <w:rFonts w:ascii="Consolas" w:hAnsi="Consolas" w:cs="Arial"/>
          <w:sz w:val="18"/>
        </w:rPr>
        <w:t>allowables</w:t>
      </w:r>
      <w:proofErr w:type="spellEnd"/>
      <w:r>
        <w:rPr>
          <w:rFonts w:ascii="Consolas" w:hAnsi="Consolas" w:cs="Arial"/>
          <w:sz w:val="18"/>
        </w:rPr>
        <w:t xml:space="preserve"> Fby &amp; </w:t>
      </w:r>
      <w:proofErr w:type="spellStart"/>
      <w:r>
        <w:rPr>
          <w:rFonts w:ascii="Consolas" w:hAnsi="Consolas" w:cs="Arial"/>
          <w:sz w:val="18"/>
        </w:rPr>
        <w:t>Fbz</w:t>
      </w:r>
      <w:proofErr w:type="spellEnd"/>
      <w:r>
        <w:rPr>
          <w:rFonts w:ascii="Consolas" w:hAnsi="Consolas" w:cs="Arial"/>
          <w:sz w:val="18"/>
        </w:rPr>
        <w:t xml:space="preserve">        </w:t>
      </w:r>
      <w:proofErr w:type="gramStart"/>
      <w:r>
        <w:rPr>
          <w:rFonts w:ascii="Consolas" w:hAnsi="Consolas" w:cs="Arial"/>
          <w:sz w:val="18"/>
        </w:rPr>
        <w:t>=  0.16383</w:t>
      </w:r>
      <w:proofErr w:type="gramEnd"/>
      <w:r>
        <w:rPr>
          <w:rFonts w:ascii="Consolas" w:hAnsi="Consolas" w:cs="Arial"/>
          <w:sz w:val="18"/>
        </w:rPr>
        <w:t xml:space="preserve">     0.16383</w:t>
      </w:r>
    </w:p>
    <w:p w14:paraId="3DD3FD41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A4E727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Center Coordinates Wo &amp; Zo:   14.774      0.0000</w:t>
      </w:r>
    </w:p>
    <w:p w14:paraId="1FC31DD0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69AEEF7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</w:rPr>
        <w:t>Values for Elastic Flexural-Torsional Buckling Stress:</w:t>
      </w:r>
    </w:p>
    <w:p w14:paraId="5A17AF4A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E9BAFF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gramStart"/>
      <w:r>
        <w:rPr>
          <w:rFonts w:ascii="Consolas" w:hAnsi="Consolas" w:cs="Arial"/>
          <w:sz w:val="18"/>
        </w:rPr>
        <w:t xml:space="preserve">E,   </w:t>
      </w:r>
      <w:proofErr w:type="gramEnd"/>
      <w:r>
        <w:rPr>
          <w:rFonts w:ascii="Consolas" w:hAnsi="Consolas" w:cs="Arial"/>
          <w:sz w:val="18"/>
        </w:rPr>
        <w:t xml:space="preserve"> G,      J,   R0²:    29500.      11346.     0.63750E-</w:t>
      </w:r>
      <w:proofErr w:type="gramStart"/>
      <w:r>
        <w:rPr>
          <w:rFonts w:ascii="Consolas" w:hAnsi="Consolas" w:cs="Arial"/>
          <w:sz w:val="18"/>
        </w:rPr>
        <w:t>01  1.0429</w:t>
      </w:r>
      <w:proofErr w:type="gramEnd"/>
    </w:p>
    <w:p w14:paraId="1400447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AREA, LENGTH, </w:t>
      </w:r>
      <w:proofErr w:type="gramStart"/>
      <w:r>
        <w:rPr>
          <w:rFonts w:ascii="Consolas" w:hAnsi="Consolas" w:cs="Arial"/>
          <w:sz w:val="18"/>
        </w:rPr>
        <w:t xml:space="preserve">Kw,  </w:t>
      </w:r>
      <w:proofErr w:type="spellStart"/>
      <w:r>
        <w:rPr>
          <w:rFonts w:ascii="Consolas" w:hAnsi="Consolas" w:cs="Arial"/>
          <w:sz w:val="18"/>
        </w:rPr>
        <w:t>Kz</w:t>
      </w:r>
      <w:proofErr w:type="spellEnd"/>
      <w:proofErr w:type="gramEnd"/>
      <w:r>
        <w:rPr>
          <w:rFonts w:ascii="Consolas" w:hAnsi="Consolas" w:cs="Arial"/>
          <w:sz w:val="18"/>
        </w:rPr>
        <w:t>:     1.3600      48.819      1.0000      1.0000</w:t>
      </w:r>
    </w:p>
    <w:p w14:paraId="3DBCA52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gramStart"/>
      <w:r>
        <w:rPr>
          <w:rFonts w:ascii="Consolas" w:hAnsi="Consolas" w:cs="Arial"/>
          <w:sz w:val="18"/>
        </w:rPr>
        <w:t xml:space="preserve">H,   </w:t>
      </w:r>
      <w:proofErr w:type="gramEnd"/>
      <w:r>
        <w:rPr>
          <w:rFonts w:ascii="Consolas" w:hAnsi="Consolas" w:cs="Arial"/>
          <w:sz w:val="18"/>
        </w:rPr>
        <w:t xml:space="preserve"> Few,    Fez, </w:t>
      </w:r>
      <w:proofErr w:type="spellStart"/>
      <w:r>
        <w:rPr>
          <w:rFonts w:ascii="Consolas" w:hAnsi="Consolas" w:cs="Arial"/>
          <w:sz w:val="18"/>
        </w:rPr>
        <w:t>Fej</w:t>
      </w:r>
      <w:proofErr w:type="spellEnd"/>
      <w:r>
        <w:rPr>
          <w:rFonts w:ascii="Consolas" w:hAnsi="Consolas" w:cs="Arial"/>
          <w:sz w:val="18"/>
        </w:rPr>
        <w:t>:   0.67558      67.573      18.497      509.98</w:t>
      </w:r>
    </w:p>
    <w:p w14:paraId="511131B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Fe computed from C4-1:     64.539</w:t>
      </w:r>
    </w:p>
    <w:p w14:paraId="75B2211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003343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Initial (Kl/</w:t>
      </w:r>
      <w:proofErr w:type="gramStart"/>
      <w:r>
        <w:rPr>
          <w:rFonts w:ascii="Consolas" w:hAnsi="Consolas" w:cs="Arial"/>
          <w:sz w:val="18"/>
        </w:rPr>
        <w:t>r)max</w:t>
      </w:r>
      <w:proofErr w:type="gramEnd"/>
      <w:r>
        <w:rPr>
          <w:rFonts w:ascii="Consolas" w:hAnsi="Consolas" w:cs="Arial"/>
          <w:sz w:val="18"/>
        </w:rPr>
        <w:t>, &amp; (Kl/r)</w:t>
      </w:r>
      <w:proofErr w:type="spellStart"/>
      <w:r>
        <w:rPr>
          <w:rFonts w:ascii="Consolas" w:hAnsi="Consolas" w:cs="Arial"/>
          <w:sz w:val="18"/>
        </w:rPr>
        <w:t>equiv</w:t>
      </w:r>
      <w:proofErr w:type="spellEnd"/>
      <w:r>
        <w:rPr>
          <w:rFonts w:ascii="Consolas" w:hAnsi="Consolas" w:cs="Arial"/>
          <w:sz w:val="18"/>
        </w:rPr>
        <w:t xml:space="preserve">    =   125.46      67.166</w:t>
      </w:r>
    </w:p>
    <w:p w14:paraId="2FB75A3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Final (Kl/</w:t>
      </w:r>
      <w:proofErr w:type="gramStart"/>
      <w:r>
        <w:rPr>
          <w:rFonts w:ascii="Consolas" w:hAnsi="Consolas" w:cs="Arial"/>
          <w:sz w:val="18"/>
        </w:rPr>
        <w:t>r)max</w:t>
      </w:r>
      <w:proofErr w:type="gramEnd"/>
      <w:r>
        <w:rPr>
          <w:rFonts w:ascii="Consolas" w:hAnsi="Consolas" w:cs="Arial"/>
          <w:sz w:val="18"/>
        </w:rPr>
        <w:t>, &amp; Cc               =   125.46      127.18</w:t>
      </w:r>
    </w:p>
    <w:p w14:paraId="7F8731A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Fa based on Eq 4-1                  </w:t>
      </w:r>
      <w:proofErr w:type="gramStart"/>
      <w:r>
        <w:rPr>
          <w:rFonts w:ascii="Consolas" w:hAnsi="Consolas" w:cs="Arial"/>
          <w:sz w:val="18"/>
        </w:rPr>
        <w:t>=  0.66497E</w:t>
      </w:r>
      <w:proofErr w:type="gramEnd"/>
      <w:r>
        <w:rPr>
          <w:rFonts w:ascii="Consolas" w:hAnsi="Consolas" w:cs="Arial"/>
          <w:sz w:val="18"/>
        </w:rPr>
        <w:t>-01</w:t>
      </w:r>
    </w:p>
    <w:p w14:paraId="172D1DB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C34A7D5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 xml:space="preserve">Leg Bending and Axial Stresses vs. </w:t>
      </w:r>
      <w:proofErr w:type="spellStart"/>
      <w:r w:rsidRPr="000D0DAD">
        <w:rPr>
          <w:rFonts w:ascii="Tahoma" w:hAnsi="Consolas" w:cs="Arial"/>
          <w:b/>
          <w:color w:val="000000"/>
          <w:sz w:val="18"/>
        </w:rPr>
        <w:t>Allowables</w:t>
      </w:r>
      <w:proofErr w:type="spellEnd"/>
      <w:r w:rsidRPr="000D0DAD">
        <w:rPr>
          <w:rFonts w:ascii="Tahoma" w:hAnsi="Consolas" w:cs="Arial"/>
          <w:b/>
          <w:color w:val="000000"/>
          <w:sz w:val="18"/>
        </w:rPr>
        <w:t>: (N./mm</w:t>
      </w:r>
      <w:r w:rsidRPr="000D0DAD">
        <w:rPr>
          <w:rFonts w:ascii="Tahoma" w:hAnsi="Consolas" w:cs="Arial"/>
          <w:b/>
          <w:color w:val="000000"/>
          <w:sz w:val="18"/>
        </w:rPr>
        <w:t>²</w:t>
      </w:r>
      <w:r w:rsidRPr="000D0DAD">
        <w:rPr>
          <w:rFonts w:ascii="Tahoma" w:hAnsi="Consolas" w:cs="Arial"/>
          <w:b/>
          <w:color w:val="000000"/>
          <w:sz w:val="18"/>
        </w:rPr>
        <w:t>)</w:t>
      </w:r>
    </w:p>
    <w:p w14:paraId="01AB32CF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587FCB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             Actual   Allowable</w:t>
      </w:r>
    </w:p>
    <w:p w14:paraId="3EC2908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</w:t>
      </w:r>
    </w:p>
    <w:p w14:paraId="1410BB7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Weak Axis Bending  </w:t>
      </w:r>
      <w:proofErr w:type="gramStart"/>
      <w:r>
        <w:rPr>
          <w:rFonts w:ascii="Consolas" w:hAnsi="Consolas" w:cs="Arial"/>
          <w:sz w:val="18"/>
        </w:rPr>
        <w:t xml:space="preserve">  :</w:t>
      </w:r>
      <w:proofErr w:type="gramEnd"/>
      <w:r>
        <w:rPr>
          <w:rFonts w:ascii="Consolas" w:hAnsi="Consolas" w:cs="Arial"/>
          <w:sz w:val="18"/>
        </w:rPr>
        <w:t xml:space="preserve">         22.66      218.38</w:t>
      </w:r>
    </w:p>
    <w:p w14:paraId="3BA7929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Strong Axis </w:t>
      </w:r>
      <w:proofErr w:type="gramStart"/>
      <w:r>
        <w:rPr>
          <w:rFonts w:ascii="Consolas" w:hAnsi="Consolas" w:cs="Arial"/>
          <w:sz w:val="18"/>
        </w:rPr>
        <w:t>Bending  :</w:t>
      </w:r>
      <w:proofErr w:type="gramEnd"/>
      <w:r>
        <w:rPr>
          <w:rFonts w:ascii="Consolas" w:hAnsi="Consolas" w:cs="Arial"/>
          <w:sz w:val="18"/>
        </w:rPr>
        <w:t xml:space="preserve">         17.04      218.38</w:t>
      </w:r>
    </w:p>
    <w:p w14:paraId="51C5B85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Axial Compression  </w:t>
      </w:r>
      <w:proofErr w:type="gramStart"/>
      <w:r>
        <w:rPr>
          <w:rFonts w:ascii="Consolas" w:hAnsi="Consolas" w:cs="Arial"/>
          <w:sz w:val="18"/>
        </w:rPr>
        <w:t xml:space="preserve">  :</w:t>
      </w:r>
      <w:proofErr w:type="gramEnd"/>
      <w:r>
        <w:rPr>
          <w:rFonts w:ascii="Consolas" w:hAnsi="Consolas" w:cs="Arial"/>
          <w:sz w:val="18"/>
        </w:rPr>
        <w:t xml:space="preserve">          2.22       88.64</w:t>
      </w:r>
    </w:p>
    <w:p w14:paraId="35C48F6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01014A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UNITY CHECKS ARE: H1-1     0.000</w:t>
      </w:r>
    </w:p>
    <w:p w14:paraId="1B58E58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 H1-2     0.000</w:t>
      </w:r>
    </w:p>
    <w:p w14:paraId="2848B8A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 H1-3     0.207</w:t>
      </w:r>
    </w:p>
    <w:p w14:paraId="0ABA930A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46263BC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 xml:space="preserve">AISC Unity </w:t>
      </w:r>
      <w:proofErr w:type="gramStart"/>
      <w:r w:rsidRPr="000D0DAD">
        <w:rPr>
          <w:rFonts w:ascii="Arial" w:hAnsi="Consolas" w:cs="Arial"/>
          <w:color w:val="000000"/>
          <w:sz w:val="18"/>
        </w:rPr>
        <w:t>Check :</w:t>
      </w:r>
      <w:proofErr w:type="gramEnd"/>
      <w:r w:rsidRPr="000D0DAD">
        <w:rPr>
          <w:rFonts w:ascii="Arial" w:hAnsi="Consolas" w:cs="Arial"/>
          <w:color w:val="000000"/>
          <w:sz w:val="18"/>
        </w:rPr>
        <w:t xml:space="preserve"> 0.207, should be &lt;= to 1 for Code compliance, [Passed]</w:t>
      </w:r>
    </w:p>
    <w:p w14:paraId="66A8FA8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AA6C7D4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 xml:space="preserve">Bolting Size Requirement for Leg </w:t>
      </w:r>
      <w:proofErr w:type="gramStart"/>
      <w:r w:rsidRPr="000D0DAD">
        <w:rPr>
          <w:rFonts w:ascii="Tahoma" w:hAnsi="Consolas" w:cs="Arial"/>
          <w:b/>
          <w:color w:val="000000"/>
          <w:sz w:val="18"/>
        </w:rPr>
        <w:t>Baseplates :</w:t>
      </w:r>
      <w:proofErr w:type="gramEnd"/>
    </w:p>
    <w:p w14:paraId="50D6C6A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92D43B4" w14:textId="7756DB9D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Baseplate Material                                     </w:t>
      </w:r>
      <w:r w:rsidR="00FF3E72">
        <w:rPr>
          <w:rFonts w:ascii="Consolas" w:hAnsi="Consolas" w:cs="Arial"/>
          <w:sz w:val="18"/>
        </w:rPr>
        <w:t>S275JR</w:t>
      </w:r>
    </w:p>
    <w:p w14:paraId="09598AB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Baseplate Allowable Stress                    SBA     114.00 N./mm²</w:t>
      </w:r>
    </w:p>
    <w:p w14:paraId="6A9EB30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Baseplate Length                                B   170.0000 mm.</w:t>
      </w:r>
    </w:p>
    <w:p w14:paraId="1DB7A9C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Baseplate Width                                 D   170.0000 mm.</w:t>
      </w:r>
    </w:p>
    <w:p w14:paraId="1CFCAAE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Baseplate Thickness                          BTHK    16.0000 mm.</w:t>
      </w:r>
    </w:p>
    <w:p w14:paraId="55D6F43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Leg Dimension Along Baseplate Length            d    50.8000 mm.</w:t>
      </w:r>
    </w:p>
    <w:p w14:paraId="51BD26D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Leg Dimension Along Baseplate Width             b    50.8000 mm.</w:t>
      </w:r>
    </w:p>
    <w:p w14:paraId="618B86A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Dist. from the Leg Edge to Bolt Hole Center     z    78.0000 mm.</w:t>
      </w:r>
    </w:p>
    <w:p w14:paraId="1121AD5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Bolt Material                                       SA-325 1</w:t>
      </w:r>
    </w:p>
    <w:p w14:paraId="422FCEF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Bolt Allowable Tensile Stress                STBA     159.00 N./mm²</w:t>
      </w:r>
    </w:p>
    <w:p w14:paraId="49479F8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Bolt Allowable Shear Stress               </w:t>
      </w:r>
      <w:proofErr w:type="spellStart"/>
      <w:r>
        <w:rPr>
          <w:rFonts w:ascii="Consolas" w:hAnsi="Consolas" w:cs="Arial"/>
          <w:sz w:val="18"/>
        </w:rPr>
        <w:t>SBShear</w:t>
      </w:r>
      <w:proofErr w:type="spellEnd"/>
      <w:r>
        <w:rPr>
          <w:rFonts w:ascii="Consolas" w:hAnsi="Consolas" w:cs="Arial"/>
          <w:sz w:val="18"/>
        </w:rPr>
        <w:t xml:space="preserve">      80.00 N./mm²</w:t>
      </w:r>
    </w:p>
    <w:p w14:paraId="4B56298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Anchor Bolt Nominal Diameter                  BOD    20.0000 mm.</w:t>
      </w:r>
    </w:p>
    <w:p w14:paraId="1D25EB7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Number of Anchor Bolts in Tension per Leg      NB          2</w:t>
      </w:r>
    </w:p>
    <w:p w14:paraId="5D8D1A6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Total Number of Anchors Bolt per Leg          NBT          4</w:t>
      </w:r>
    </w:p>
    <w:p w14:paraId="5347CDD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Bolt Corrosion Allowance                      </w:t>
      </w:r>
      <w:proofErr w:type="spellStart"/>
      <w:r>
        <w:rPr>
          <w:rFonts w:ascii="Consolas" w:hAnsi="Consolas" w:cs="Arial"/>
          <w:sz w:val="18"/>
        </w:rPr>
        <w:t>bca</w:t>
      </w:r>
      <w:proofErr w:type="spellEnd"/>
      <w:r>
        <w:rPr>
          <w:rFonts w:ascii="Consolas" w:hAnsi="Consolas" w:cs="Arial"/>
          <w:sz w:val="18"/>
        </w:rPr>
        <w:t xml:space="preserve">     3.0000 mm.</w:t>
      </w:r>
    </w:p>
    <w:p w14:paraId="0C7773E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Ultimate 28-day Concrete Strength         FCPRIME      0.000 N./mm²</w:t>
      </w:r>
    </w:p>
    <w:p w14:paraId="26788EA9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94DCFE9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Leg Baseplate and Bolting Analysis, including Moments</w:t>
      </w:r>
    </w:p>
    <w:p w14:paraId="0284ECD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CFCFF96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lastRenderedPageBreak/>
        <w:t>Warning: Dim., B is too short for the leg size (170.00)</w:t>
      </w:r>
    </w:p>
    <w:p w14:paraId="42092125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Warning: Dimension, D is too short for the leg size (170.00)</w:t>
      </w:r>
    </w:p>
    <w:p w14:paraId="6157B54F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9F3678F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Review notes about nozzle loadings and supports in the Warnings report.</w:t>
      </w:r>
    </w:p>
    <w:p w14:paraId="39A03D6F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20519F2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FF"/>
          <w:sz w:val="18"/>
        </w:rPr>
        <w:t>PV Elite is a trademark of Hexagon AB, 2024, All rights reserved.</w:t>
      </w:r>
    </w:p>
    <w:p w14:paraId="31A9E4CC" w14:textId="77777777" w:rsidR="000D0DAD" w:rsidRDefault="000D0DAD" w:rsidP="000D0DAD">
      <w:pPr>
        <w:rPr>
          <w:rFonts w:ascii="Consolas" w:hAnsi="Consolas" w:cs="Arial"/>
          <w:sz w:val="18"/>
        </w:rPr>
        <w:sectPr w:rsidR="000D0DAD" w:rsidSect="000D0DAD">
          <w:headerReference w:type="default" r:id="rId44"/>
          <w:pgSz w:w="12240" w:h="15840" w:code="1"/>
          <w:pgMar w:top="1440" w:right="504" w:bottom="720" w:left="360" w:header="720" w:footer="720" w:gutter="720"/>
          <w:cols w:space="720"/>
          <w:docGrid w:linePitch="272"/>
        </w:sectPr>
      </w:pPr>
    </w:p>
    <w:p w14:paraId="319C0DAD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Consolas" w:hAnsi="Consolas" w:cs="Arial"/>
          <w:sz w:val="18"/>
        </w:rPr>
        <w:lastRenderedPageBreak/>
        <w:fldChar w:fldCharType="begin"/>
      </w:r>
      <w:r w:rsidRPr="000D0DAD">
        <w:rPr>
          <w:rFonts w:ascii="Consolas" w:hAnsi="Consolas" w:cs="Arial"/>
          <w:sz w:val="18"/>
        </w:rPr>
        <w:instrText xml:space="preserve"> TC "</w:instrText>
      </w:r>
      <w:bookmarkStart w:id="32" w:name="_Toc192856510"/>
      <w:r w:rsidRPr="000D0DAD">
        <w:rPr>
          <w:rFonts w:ascii="Consolas" w:hAnsi="Consolas" w:cs="Arial"/>
          <w:sz w:val="18"/>
        </w:rPr>
        <w:instrText>Nozzle Calcs.:  N5</w:instrText>
      </w:r>
      <w:bookmarkEnd w:id="32"/>
      <w:r w:rsidRPr="000D0DAD">
        <w:rPr>
          <w:rFonts w:ascii="Consolas" w:hAnsi="Consolas" w:cs="Arial"/>
          <w:sz w:val="18"/>
        </w:rPr>
        <w:instrText xml:space="preserve">" /f C </w:instrText>
      </w:r>
      <w:r w:rsidRPr="000D0DAD">
        <w:rPr>
          <w:rFonts w:ascii="Consolas" w:hAnsi="Consolas" w:cs="Arial"/>
          <w:sz w:val="18"/>
        </w:rPr>
        <w:fldChar w:fldCharType="end"/>
      </w:r>
    </w:p>
    <w:p w14:paraId="13E32A15" w14:textId="77777777" w:rsidR="000D0DAD" w:rsidRDefault="000D0DAD" w:rsidP="000D0DAD">
      <w:pPr>
        <w:rPr>
          <w:rFonts w:ascii="Consolas" w:hAnsi="Consolas" w:cs="Arial"/>
          <w:sz w:val="18"/>
        </w:rPr>
      </w:pPr>
      <w:proofErr w:type="gramStart"/>
      <w:r w:rsidRPr="000D0DAD">
        <w:rPr>
          <w:rFonts w:ascii="Tahoma" w:hAnsi="Consolas" w:cs="Arial"/>
          <w:b/>
          <w:color w:val="000000"/>
          <w:sz w:val="18"/>
        </w:rPr>
        <w:t>Input,  Nozzle</w:t>
      </w:r>
      <w:proofErr w:type="gramEnd"/>
      <w:r w:rsidRPr="000D0DAD">
        <w:rPr>
          <w:rFonts w:ascii="Tahoma" w:hAnsi="Consolas" w:cs="Arial"/>
          <w:b/>
          <w:color w:val="000000"/>
          <w:sz w:val="18"/>
        </w:rPr>
        <w:t xml:space="preserve"> Desc: N5                                From:   10</w:t>
      </w:r>
    </w:p>
    <w:p w14:paraId="725E3860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749088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Pressure for Reinforcement Calculations        P       </w:t>
      </w:r>
      <w:proofErr w:type="gramStart"/>
      <w:r>
        <w:rPr>
          <w:rFonts w:ascii="Consolas" w:hAnsi="Consolas" w:cs="Arial"/>
          <w:sz w:val="18"/>
        </w:rPr>
        <w:t>0.683  bars</w:t>
      </w:r>
      <w:proofErr w:type="gramEnd"/>
    </w:p>
    <w:p w14:paraId="38A73F8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Temperature for Internal Pressure           Temp          </w:t>
      </w:r>
      <w:proofErr w:type="gramStart"/>
      <w:r>
        <w:rPr>
          <w:rFonts w:ascii="Consolas" w:hAnsi="Consolas" w:cs="Arial"/>
          <w:sz w:val="18"/>
        </w:rPr>
        <w:t>85  °</w:t>
      </w:r>
      <w:proofErr w:type="gramEnd"/>
      <w:r>
        <w:rPr>
          <w:rFonts w:ascii="Consolas" w:hAnsi="Consolas" w:cs="Arial"/>
          <w:sz w:val="18"/>
        </w:rPr>
        <w:t>C</w:t>
      </w:r>
    </w:p>
    <w:p w14:paraId="2B086E11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BA132B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Parent Material                                  SA-240 316L</w:t>
      </w:r>
    </w:p>
    <w:p w14:paraId="05C0DE2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Parent Allowable Stress at Temperature        </w:t>
      </w:r>
      <w:proofErr w:type="spellStart"/>
      <w:r>
        <w:rPr>
          <w:rFonts w:ascii="Consolas" w:hAnsi="Consolas" w:cs="Arial"/>
          <w:sz w:val="18"/>
        </w:rPr>
        <w:t>Sv</w:t>
      </w:r>
      <w:proofErr w:type="spellEnd"/>
      <w:r>
        <w:rPr>
          <w:rFonts w:ascii="Consolas" w:hAnsi="Consolas" w:cs="Arial"/>
          <w:sz w:val="18"/>
        </w:rPr>
        <w:t xml:space="preserve">      </w:t>
      </w:r>
      <w:proofErr w:type="gramStart"/>
      <w:r>
        <w:rPr>
          <w:rFonts w:ascii="Consolas" w:hAnsi="Consolas" w:cs="Arial"/>
          <w:sz w:val="18"/>
        </w:rPr>
        <w:t>100.50  N.</w:t>
      </w:r>
      <w:proofErr w:type="gramEnd"/>
      <w:r>
        <w:rPr>
          <w:rFonts w:ascii="Consolas" w:hAnsi="Consolas" w:cs="Arial"/>
          <w:sz w:val="18"/>
        </w:rPr>
        <w:t>/mm²</w:t>
      </w:r>
    </w:p>
    <w:p w14:paraId="2FE8C21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Parent Allowable Stress At Ambient           </w:t>
      </w:r>
      <w:proofErr w:type="spellStart"/>
      <w:r>
        <w:rPr>
          <w:rFonts w:ascii="Consolas" w:hAnsi="Consolas" w:cs="Arial"/>
          <w:sz w:val="18"/>
        </w:rPr>
        <w:t>Sva</w:t>
      </w:r>
      <w:proofErr w:type="spellEnd"/>
      <w:r>
        <w:rPr>
          <w:rFonts w:ascii="Consolas" w:hAnsi="Consolas" w:cs="Arial"/>
          <w:sz w:val="18"/>
        </w:rPr>
        <w:t xml:space="preserve">      </w:t>
      </w:r>
      <w:proofErr w:type="gramStart"/>
      <w:r>
        <w:rPr>
          <w:rFonts w:ascii="Consolas" w:hAnsi="Consolas" w:cs="Arial"/>
          <w:sz w:val="18"/>
        </w:rPr>
        <w:t>115.00  N.</w:t>
      </w:r>
      <w:proofErr w:type="gramEnd"/>
      <w:r>
        <w:rPr>
          <w:rFonts w:ascii="Consolas" w:hAnsi="Consolas" w:cs="Arial"/>
          <w:sz w:val="18"/>
        </w:rPr>
        <w:t>/mm²</w:t>
      </w:r>
    </w:p>
    <w:p w14:paraId="09881449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4D0453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Inside Diameter of Elliptical Head             D      </w:t>
      </w:r>
      <w:proofErr w:type="gramStart"/>
      <w:r>
        <w:rPr>
          <w:rFonts w:ascii="Consolas" w:hAnsi="Consolas" w:cs="Arial"/>
          <w:sz w:val="18"/>
        </w:rPr>
        <w:t>500.00  mm.</w:t>
      </w:r>
      <w:proofErr w:type="gramEnd"/>
    </w:p>
    <w:p w14:paraId="5523021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Aspect Ratio of Elliptical Head               </w:t>
      </w:r>
      <w:proofErr w:type="spellStart"/>
      <w:r>
        <w:rPr>
          <w:rFonts w:ascii="Consolas" w:hAnsi="Consolas" w:cs="Arial"/>
          <w:sz w:val="18"/>
        </w:rPr>
        <w:t>Ar</w:t>
      </w:r>
      <w:proofErr w:type="spellEnd"/>
      <w:r>
        <w:rPr>
          <w:rFonts w:ascii="Consolas" w:hAnsi="Consolas" w:cs="Arial"/>
          <w:sz w:val="18"/>
        </w:rPr>
        <w:t xml:space="preserve">        2.00</w:t>
      </w:r>
    </w:p>
    <w:p w14:paraId="1C07B0F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Head Finished (Minimum) Thickness              t      </w:t>
      </w:r>
      <w:proofErr w:type="gramStart"/>
      <w:r>
        <w:rPr>
          <w:rFonts w:ascii="Consolas" w:hAnsi="Consolas" w:cs="Arial"/>
          <w:sz w:val="18"/>
        </w:rPr>
        <w:t>6.0000  mm.</w:t>
      </w:r>
      <w:proofErr w:type="gramEnd"/>
    </w:p>
    <w:p w14:paraId="7DCEABC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Head Internal Corrosion Allowance              c      </w:t>
      </w:r>
      <w:proofErr w:type="gramStart"/>
      <w:r>
        <w:rPr>
          <w:rFonts w:ascii="Consolas" w:hAnsi="Consolas" w:cs="Arial"/>
          <w:sz w:val="18"/>
        </w:rPr>
        <w:t>0.0000  mm.</w:t>
      </w:r>
      <w:proofErr w:type="gramEnd"/>
    </w:p>
    <w:p w14:paraId="242C652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Head External Corrosion Allowance             co      </w:t>
      </w:r>
      <w:proofErr w:type="gramStart"/>
      <w:r>
        <w:rPr>
          <w:rFonts w:ascii="Consolas" w:hAnsi="Consolas" w:cs="Arial"/>
          <w:sz w:val="18"/>
        </w:rPr>
        <w:t>0.0000  mm.</w:t>
      </w:r>
      <w:proofErr w:type="gramEnd"/>
    </w:p>
    <w:p w14:paraId="5AC55D7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2291F5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Distance from Head Centerline                 L1    </w:t>
      </w:r>
      <w:proofErr w:type="gramStart"/>
      <w:r>
        <w:rPr>
          <w:rFonts w:ascii="Consolas" w:hAnsi="Consolas" w:cs="Arial"/>
          <w:sz w:val="18"/>
        </w:rPr>
        <w:t>180.0000  mm.</w:t>
      </w:r>
      <w:proofErr w:type="gramEnd"/>
    </w:p>
    <w:p w14:paraId="66A3C7FD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39AD90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User Entered Minimum Design Metal Temperature           </w:t>
      </w:r>
      <w:proofErr w:type="gramStart"/>
      <w:r>
        <w:rPr>
          <w:rFonts w:ascii="Consolas" w:hAnsi="Consolas" w:cs="Arial"/>
          <w:sz w:val="18"/>
        </w:rPr>
        <w:t>4.00  °</w:t>
      </w:r>
      <w:proofErr w:type="gramEnd"/>
      <w:r>
        <w:rPr>
          <w:rFonts w:ascii="Consolas" w:hAnsi="Consolas" w:cs="Arial"/>
          <w:sz w:val="18"/>
        </w:rPr>
        <w:t>C</w:t>
      </w:r>
    </w:p>
    <w:p w14:paraId="26DA6779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41275DD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i/>
          <w:color w:val="000000"/>
          <w:sz w:val="18"/>
        </w:rPr>
        <w:t xml:space="preserve">Type of Element Connected to the </w:t>
      </w:r>
      <w:proofErr w:type="gramStart"/>
      <w:r w:rsidRPr="000D0DAD">
        <w:rPr>
          <w:rFonts w:ascii="Arial" w:hAnsi="Consolas" w:cs="Arial"/>
          <w:b/>
          <w:i/>
          <w:color w:val="000000"/>
          <w:sz w:val="18"/>
        </w:rPr>
        <w:t>Parent :</w:t>
      </w:r>
      <w:proofErr w:type="gramEnd"/>
      <w:r w:rsidRPr="000D0DAD">
        <w:rPr>
          <w:rFonts w:ascii="Arial" w:hAnsi="Consolas" w:cs="Arial"/>
          <w:b/>
          <w:i/>
          <w:color w:val="000000"/>
          <w:sz w:val="18"/>
        </w:rPr>
        <w:t xml:space="preserve"> Nozzle</w:t>
      </w:r>
    </w:p>
    <w:p w14:paraId="0B37350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530E4D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Material                                       SA-312 TP316L</w:t>
      </w:r>
    </w:p>
    <w:p w14:paraId="2B15F07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Material UNS Number                                   S31603</w:t>
      </w:r>
    </w:p>
    <w:p w14:paraId="4762B7D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Material Specification/Type                       </w:t>
      </w:r>
      <w:proofErr w:type="spellStart"/>
      <w:r>
        <w:rPr>
          <w:rFonts w:ascii="Consolas" w:hAnsi="Consolas" w:cs="Arial"/>
          <w:sz w:val="18"/>
        </w:rPr>
        <w:t>Smls</w:t>
      </w:r>
      <w:proofErr w:type="spellEnd"/>
      <w:r>
        <w:rPr>
          <w:rFonts w:ascii="Consolas" w:hAnsi="Consolas" w:cs="Arial"/>
          <w:sz w:val="18"/>
        </w:rPr>
        <w:t>. pipe</w:t>
      </w:r>
    </w:p>
    <w:p w14:paraId="048141D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Allowable Stress at Temperature               Sn      </w:t>
      </w:r>
      <w:proofErr w:type="gramStart"/>
      <w:r>
        <w:rPr>
          <w:rFonts w:ascii="Consolas" w:hAnsi="Consolas" w:cs="Arial"/>
          <w:sz w:val="18"/>
        </w:rPr>
        <w:t>100.50  N.</w:t>
      </w:r>
      <w:proofErr w:type="gramEnd"/>
      <w:r>
        <w:rPr>
          <w:rFonts w:ascii="Consolas" w:hAnsi="Consolas" w:cs="Arial"/>
          <w:sz w:val="18"/>
        </w:rPr>
        <w:t>/mm²</w:t>
      </w:r>
    </w:p>
    <w:p w14:paraId="16B37D2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Allowable Stress At Ambient                  </w:t>
      </w:r>
      <w:proofErr w:type="spellStart"/>
      <w:r>
        <w:rPr>
          <w:rFonts w:ascii="Consolas" w:hAnsi="Consolas" w:cs="Arial"/>
          <w:sz w:val="18"/>
        </w:rPr>
        <w:t>Sna</w:t>
      </w:r>
      <w:proofErr w:type="spellEnd"/>
      <w:r>
        <w:rPr>
          <w:rFonts w:ascii="Consolas" w:hAnsi="Consolas" w:cs="Arial"/>
          <w:sz w:val="18"/>
        </w:rPr>
        <w:t xml:space="preserve">      </w:t>
      </w:r>
      <w:proofErr w:type="gramStart"/>
      <w:r>
        <w:rPr>
          <w:rFonts w:ascii="Consolas" w:hAnsi="Consolas" w:cs="Arial"/>
          <w:sz w:val="18"/>
        </w:rPr>
        <w:t>115.00  N.</w:t>
      </w:r>
      <w:proofErr w:type="gramEnd"/>
      <w:r>
        <w:rPr>
          <w:rFonts w:ascii="Consolas" w:hAnsi="Consolas" w:cs="Arial"/>
          <w:sz w:val="18"/>
        </w:rPr>
        <w:t>/mm²</w:t>
      </w:r>
    </w:p>
    <w:p w14:paraId="357BA44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9938A0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Diameter Basis (for tr calc </w:t>
      </w:r>
      <w:proofErr w:type="gramStart"/>
      <w:r>
        <w:rPr>
          <w:rFonts w:ascii="Consolas" w:hAnsi="Consolas" w:cs="Arial"/>
          <w:sz w:val="18"/>
        </w:rPr>
        <w:t xml:space="preserve">only)   </w:t>
      </w:r>
      <w:proofErr w:type="gramEnd"/>
      <w:r>
        <w:rPr>
          <w:rFonts w:ascii="Consolas" w:hAnsi="Consolas" w:cs="Arial"/>
          <w:sz w:val="18"/>
        </w:rPr>
        <w:t xml:space="preserve">                 Outside</w:t>
      </w:r>
    </w:p>
    <w:p w14:paraId="130386D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Layout Angle                                           </w:t>
      </w:r>
      <w:proofErr w:type="gramStart"/>
      <w:r>
        <w:rPr>
          <w:rFonts w:ascii="Consolas" w:hAnsi="Consolas" w:cs="Arial"/>
          <w:sz w:val="18"/>
        </w:rPr>
        <w:t>90.00  deg</w:t>
      </w:r>
      <w:proofErr w:type="gramEnd"/>
    </w:p>
    <w:p w14:paraId="5057FF0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Diameter                                             </w:t>
      </w:r>
      <w:proofErr w:type="gramStart"/>
      <w:r>
        <w:rPr>
          <w:rFonts w:ascii="Consolas" w:hAnsi="Consolas" w:cs="Arial"/>
          <w:sz w:val="18"/>
        </w:rPr>
        <w:t>50.0000  mm</w:t>
      </w:r>
      <w:proofErr w:type="gramEnd"/>
    </w:p>
    <w:p w14:paraId="34683D7D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30D14B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Size and Thickness Basis                             Nominal</w:t>
      </w:r>
    </w:p>
    <w:p w14:paraId="1F30855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Nominal Thickness                                        160</w:t>
      </w:r>
    </w:p>
    <w:p w14:paraId="5A26D58B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7DF05C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Material                                 SA-182 F316L</w:t>
      </w:r>
    </w:p>
    <w:p w14:paraId="27046DD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Type                                 Weld Neck Flange</w:t>
      </w:r>
    </w:p>
    <w:p w14:paraId="39554EE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4D40CE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Corrosion Allowance                          can      </w:t>
      </w:r>
      <w:proofErr w:type="gramStart"/>
      <w:r>
        <w:rPr>
          <w:rFonts w:ascii="Consolas" w:hAnsi="Consolas" w:cs="Arial"/>
          <w:sz w:val="18"/>
        </w:rPr>
        <w:t>0.0000  mm.</w:t>
      </w:r>
      <w:proofErr w:type="gramEnd"/>
    </w:p>
    <w:p w14:paraId="0350AF7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Joint Efficiency of Shell Seam at Nozzle      E1        1.00</w:t>
      </w:r>
    </w:p>
    <w:p w14:paraId="465E51C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Joint Efficiency of Nozzle Neck               </w:t>
      </w:r>
      <w:proofErr w:type="spellStart"/>
      <w:r>
        <w:rPr>
          <w:rFonts w:ascii="Consolas" w:hAnsi="Consolas" w:cs="Arial"/>
          <w:sz w:val="18"/>
        </w:rPr>
        <w:t>En</w:t>
      </w:r>
      <w:proofErr w:type="spellEnd"/>
      <w:r>
        <w:rPr>
          <w:rFonts w:ascii="Consolas" w:hAnsi="Consolas" w:cs="Arial"/>
          <w:sz w:val="18"/>
        </w:rPr>
        <w:t xml:space="preserve">        1.00</w:t>
      </w:r>
    </w:p>
    <w:p w14:paraId="264A3616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63AFB9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Outside Projection                            ho    </w:t>
      </w:r>
      <w:proofErr w:type="gramStart"/>
      <w:r>
        <w:rPr>
          <w:rFonts w:ascii="Consolas" w:hAnsi="Consolas" w:cs="Arial"/>
          <w:sz w:val="18"/>
        </w:rPr>
        <w:t>150.0000  mm.</w:t>
      </w:r>
      <w:proofErr w:type="gramEnd"/>
    </w:p>
    <w:p w14:paraId="12B398C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Weld leg size between Nozzle and Pad/Shell    Wo      </w:t>
      </w:r>
      <w:proofErr w:type="gramStart"/>
      <w:r>
        <w:rPr>
          <w:rFonts w:ascii="Consolas" w:hAnsi="Consolas" w:cs="Arial"/>
          <w:sz w:val="18"/>
        </w:rPr>
        <w:t>8.0000  mm.</w:t>
      </w:r>
      <w:proofErr w:type="gramEnd"/>
    </w:p>
    <w:p w14:paraId="420BD8F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Groove weld depth between Nozzle and Vessel </w:t>
      </w:r>
      <w:proofErr w:type="spellStart"/>
      <w:r>
        <w:rPr>
          <w:rFonts w:ascii="Consolas" w:hAnsi="Consolas" w:cs="Arial"/>
          <w:sz w:val="18"/>
        </w:rPr>
        <w:t>Wgnv</w:t>
      </w:r>
      <w:proofErr w:type="spellEnd"/>
      <w:r>
        <w:rPr>
          <w:rFonts w:ascii="Consolas" w:hAnsi="Consolas" w:cs="Arial"/>
          <w:sz w:val="18"/>
        </w:rPr>
        <w:t xml:space="preserve">      </w:t>
      </w:r>
      <w:proofErr w:type="gramStart"/>
      <w:r>
        <w:rPr>
          <w:rFonts w:ascii="Consolas" w:hAnsi="Consolas" w:cs="Arial"/>
          <w:sz w:val="18"/>
        </w:rPr>
        <w:t>6.0000  mm.</w:t>
      </w:r>
      <w:proofErr w:type="gramEnd"/>
    </w:p>
    <w:p w14:paraId="42D33A2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Inside Projection                              h      </w:t>
      </w:r>
      <w:proofErr w:type="gramStart"/>
      <w:r>
        <w:rPr>
          <w:rFonts w:ascii="Consolas" w:hAnsi="Consolas" w:cs="Arial"/>
          <w:sz w:val="18"/>
        </w:rPr>
        <w:t>0.0000  mm.</w:t>
      </w:r>
      <w:proofErr w:type="gramEnd"/>
    </w:p>
    <w:p w14:paraId="66AF153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Weld leg size, Inside Element to Shell        Wi      </w:t>
      </w:r>
      <w:proofErr w:type="gramStart"/>
      <w:r>
        <w:rPr>
          <w:rFonts w:ascii="Consolas" w:hAnsi="Consolas" w:cs="Arial"/>
          <w:sz w:val="18"/>
        </w:rPr>
        <w:t>0.0000  mm.</w:t>
      </w:r>
      <w:proofErr w:type="gramEnd"/>
    </w:p>
    <w:p w14:paraId="4A7BBB2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6B722E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Class                                             150</w:t>
      </w:r>
    </w:p>
    <w:p w14:paraId="4D47FA2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Grade                                          GR 2.3</w:t>
      </w:r>
    </w:p>
    <w:p w14:paraId="6D41EF8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E1C1A3D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The Pressure Design option was MAWP + static head (to the nozzle).</w:t>
      </w:r>
    </w:p>
    <w:p w14:paraId="7C40415A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169A9EC" w14:textId="43D20A22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noProof/>
          <w:sz w:val="18"/>
        </w:rPr>
        <w:drawing>
          <wp:inline distT="0" distB="0" distL="0" distR="0" wp14:anchorId="20341A3A" wp14:editId="6FF92374">
            <wp:extent cx="2042160" cy="11430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216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09CED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5BBDF3F" w14:textId="77777777" w:rsidR="000D0DAD" w:rsidRDefault="000D0DAD" w:rsidP="000D0DAD">
      <w:pPr>
        <w:rPr>
          <w:rFonts w:ascii="Consolas" w:hAnsi="Consolas" w:cs="Arial"/>
          <w:sz w:val="18"/>
        </w:rPr>
      </w:pPr>
      <w:proofErr w:type="gramStart"/>
      <w:r w:rsidRPr="000D0DAD">
        <w:rPr>
          <w:rFonts w:ascii="Arial" w:hAnsi="Consolas" w:cs="Arial"/>
          <w:color w:val="000000"/>
          <w:sz w:val="18"/>
          <w:u w:val="single"/>
        </w:rPr>
        <w:t>Note :</w:t>
      </w:r>
      <w:proofErr w:type="gramEnd"/>
      <w:r w:rsidRPr="000D0DAD">
        <w:rPr>
          <w:rFonts w:ascii="Arial" w:hAnsi="Consolas" w:cs="Arial"/>
          <w:color w:val="000000"/>
          <w:sz w:val="18"/>
          <w:u w:val="single"/>
        </w:rPr>
        <w:t xml:space="preserve"> Checking Nozzle in the Meridional direction.</w:t>
      </w:r>
    </w:p>
    <w:p w14:paraId="0588341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1BE40D2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Reinforcement CALCULATION, Description: N5</w:t>
      </w:r>
    </w:p>
    <w:p w14:paraId="1578A56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CA2ADF8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ASME Code, Section VIII, Div. 1, UG-37 to UG-45</w:t>
      </w:r>
    </w:p>
    <w:p w14:paraId="21129091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2E200C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Actual Outside Diameter Used in Calculation           </w:t>
      </w:r>
      <w:proofErr w:type="gramStart"/>
      <w:r>
        <w:rPr>
          <w:rFonts w:ascii="Consolas" w:hAnsi="Consolas" w:cs="Arial"/>
          <w:sz w:val="18"/>
        </w:rPr>
        <w:t>60.325  mm.</w:t>
      </w:r>
      <w:proofErr w:type="gramEnd"/>
    </w:p>
    <w:p w14:paraId="0AA6742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Actual Thickness Used in Calculation                   </w:t>
      </w:r>
      <w:proofErr w:type="gramStart"/>
      <w:r>
        <w:rPr>
          <w:rFonts w:ascii="Consolas" w:hAnsi="Consolas" w:cs="Arial"/>
          <w:sz w:val="18"/>
        </w:rPr>
        <w:t>8.738  mm.</w:t>
      </w:r>
      <w:proofErr w:type="gramEnd"/>
    </w:p>
    <w:p w14:paraId="1BD9C50F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6B7AF9D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Nozzle input data check completed without errors.</w:t>
      </w:r>
    </w:p>
    <w:p w14:paraId="131612C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FA9F6FD" w14:textId="77777777" w:rsidR="000D0DAD" w:rsidRDefault="000D0DAD" w:rsidP="000D0DAD">
      <w:pPr>
        <w:rPr>
          <w:rFonts w:ascii="Consolas" w:hAnsi="Consolas" w:cs="Arial"/>
          <w:sz w:val="18"/>
        </w:rPr>
      </w:pPr>
      <w:proofErr w:type="spellStart"/>
      <w:r w:rsidRPr="000D0DAD">
        <w:rPr>
          <w:rFonts w:ascii="Tahoma" w:hAnsi="Consolas" w:cs="Arial"/>
          <w:color w:val="000000"/>
          <w:sz w:val="18"/>
        </w:rPr>
        <w:t>Reqd</w:t>
      </w:r>
      <w:proofErr w:type="spellEnd"/>
      <w:r w:rsidRPr="000D0DAD">
        <w:rPr>
          <w:rFonts w:ascii="Tahoma" w:hAnsi="Consolas" w:cs="Arial"/>
          <w:color w:val="000000"/>
          <w:sz w:val="18"/>
        </w:rPr>
        <w:t xml:space="preserve"> </w:t>
      </w:r>
      <w:proofErr w:type="spellStart"/>
      <w:r w:rsidRPr="000D0DAD">
        <w:rPr>
          <w:rFonts w:ascii="Tahoma" w:hAnsi="Consolas" w:cs="Arial"/>
          <w:color w:val="000000"/>
          <w:sz w:val="18"/>
        </w:rPr>
        <w:t>thk</w:t>
      </w:r>
      <w:proofErr w:type="spellEnd"/>
      <w:r w:rsidRPr="000D0DAD">
        <w:rPr>
          <w:rFonts w:ascii="Tahoma" w:hAnsi="Consolas" w:cs="Arial"/>
          <w:color w:val="000000"/>
          <w:sz w:val="18"/>
        </w:rPr>
        <w:t xml:space="preserve"> per UG-37(a) of Elliptical Head, tr [Int. Press]</w:t>
      </w:r>
    </w:p>
    <w:p w14:paraId="3C22D4D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P*D*K/(2*</w:t>
      </w:r>
      <w:proofErr w:type="spellStart"/>
      <w:r>
        <w:rPr>
          <w:rFonts w:ascii="Consolas" w:hAnsi="Consolas" w:cs="Arial"/>
          <w:sz w:val="18"/>
        </w:rPr>
        <w:t>Sv</w:t>
      </w:r>
      <w:proofErr w:type="spellEnd"/>
      <w:r>
        <w:rPr>
          <w:rFonts w:ascii="Consolas" w:hAnsi="Consolas" w:cs="Arial"/>
          <w:sz w:val="18"/>
        </w:rPr>
        <w:t>*E-0.2*P) per Appendix 1-4(c)</w:t>
      </w:r>
    </w:p>
    <w:p w14:paraId="6F05720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0.68*500*1</w:t>
      </w:r>
      <w:proofErr w:type="gramStart"/>
      <w:r>
        <w:rPr>
          <w:rFonts w:ascii="Consolas" w:hAnsi="Consolas" w:cs="Arial"/>
          <w:sz w:val="18"/>
        </w:rPr>
        <w:t>/(</w:t>
      </w:r>
      <w:proofErr w:type="gramEnd"/>
      <w:r>
        <w:rPr>
          <w:rFonts w:ascii="Consolas" w:hAnsi="Consolas" w:cs="Arial"/>
          <w:sz w:val="18"/>
        </w:rPr>
        <w:t>2*100*1-0.2*0.68)</w:t>
      </w:r>
    </w:p>
    <w:p w14:paraId="183EA11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0.1699 mm.</w:t>
      </w:r>
    </w:p>
    <w:p w14:paraId="442B487A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763AF20" w14:textId="77777777" w:rsidR="000D0DAD" w:rsidRDefault="000D0DAD" w:rsidP="000D0DAD">
      <w:pPr>
        <w:rPr>
          <w:rFonts w:ascii="Consolas" w:hAnsi="Consolas" w:cs="Arial"/>
          <w:sz w:val="18"/>
        </w:rPr>
      </w:pPr>
      <w:proofErr w:type="spellStart"/>
      <w:r w:rsidRPr="000D0DAD">
        <w:rPr>
          <w:rFonts w:ascii="Tahoma" w:hAnsi="Consolas" w:cs="Arial"/>
          <w:color w:val="000000"/>
          <w:sz w:val="18"/>
        </w:rPr>
        <w:t>Reqd</w:t>
      </w:r>
      <w:proofErr w:type="spellEnd"/>
      <w:r w:rsidRPr="000D0DAD">
        <w:rPr>
          <w:rFonts w:ascii="Tahoma" w:hAnsi="Consolas" w:cs="Arial"/>
          <w:color w:val="000000"/>
          <w:sz w:val="18"/>
        </w:rPr>
        <w:t xml:space="preserve"> </w:t>
      </w:r>
      <w:proofErr w:type="spellStart"/>
      <w:r w:rsidRPr="000D0DAD">
        <w:rPr>
          <w:rFonts w:ascii="Tahoma" w:hAnsi="Consolas" w:cs="Arial"/>
          <w:color w:val="000000"/>
          <w:sz w:val="18"/>
        </w:rPr>
        <w:t>thk</w:t>
      </w:r>
      <w:proofErr w:type="spellEnd"/>
      <w:r w:rsidRPr="000D0DAD">
        <w:rPr>
          <w:rFonts w:ascii="Tahoma" w:hAnsi="Consolas" w:cs="Arial"/>
          <w:color w:val="000000"/>
          <w:sz w:val="18"/>
        </w:rPr>
        <w:t xml:space="preserve"> per UG-37(a) of Nozzle Wall, </w:t>
      </w:r>
      <w:proofErr w:type="spellStart"/>
      <w:r w:rsidRPr="000D0DAD">
        <w:rPr>
          <w:rFonts w:ascii="Tahoma" w:hAnsi="Consolas" w:cs="Arial"/>
          <w:color w:val="000000"/>
          <w:sz w:val="18"/>
        </w:rPr>
        <w:t>trn</w:t>
      </w:r>
      <w:proofErr w:type="spellEnd"/>
      <w:r w:rsidRPr="000D0DAD">
        <w:rPr>
          <w:rFonts w:ascii="Tahoma" w:hAnsi="Consolas" w:cs="Arial"/>
          <w:color w:val="000000"/>
          <w:sz w:val="18"/>
        </w:rPr>
        <w:t xml:space="preserve"> [Int. Press]</w:t>
      </w:r>
    </w:p>
    <w:p w14:paraId="4654953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P*Ro/(Sn*E+0.4*P) per Appendix 1-1 (a)(1)</w:t>
      </w:r>
    </w:p>
    <w:p w14:paraId="5705CD2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0.68*30.2</w:t>
      </w:r>
      <w:proofErr w:type="gramStart"/>
      <w:r>
        <w:rPr>
          <w:rFonts w:ascii="Consolas" w:hAnsi="Consolas" w:cs="Arial"/>
          <w:sz w:val="18"/>
        </w:rPr>
        <w:t>/(</w:t>
      </w:r>
      <w:proofErr w:type="gramEnd"/>
      <w:r>
        <w:rPr>
          <w:rFonts w:ascii="Consolas" w:hAnsi="Consolas" w:cs="Arial"/>
          <w:sz w:val="18"/>
        </w:rPr>
        <w:t>100*1+0.4*0.68)</w:t>
      </w:r>
    </w:p>
    <w:p w14:paraId="27F9392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0.0205 mm.</w:t>
      </w:r>
    </w:p>
    <w:p w14:paraId="24E3316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D187C1B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</w:rPr>
        <w:t>UG-40, Limits of Reinforcement: [Internal Pressure]</w:t>
      </w:r>
    </w:p>
    <w:p w14:paraId="7273BA5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Parallel to Vessel Wall (Diameter </w:t>
      </w:r>
      <w:proofErr w:type="gramStart"/>
      <w:r>
        <w:rPr>
          <w:rFonts w:ascii="Consolas" w:hAnsi="Consolas" w:cs="Arial"/>
          <w:sz w:val="18"/>
        </w:rPr>
        <w:t xml:space="preserve">Limit)   </w:t>
      </w:r>
      <w:proofErr w:type="gramEnd"/>
      <w:r>
        <w:rPr>
          <w:rFonts w:ascii="Consolas" w:hAnsi="Consolas" w:cs="Arial"/>
          <w:sz w:val="18"/>
        </w:rPr>
        <w:t xml:space="preserve">         Dl    97.0606  mm.</w:t>
      </w:r>
    </w:p>
    <w:p w14:paraId="4259EB3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Parallel to Vessel Wall, opening length              d    </w:t>
      </w:r>
      <w:proofErr w:type="gramStart"/>
      <w:r>
        <w:rPr>
          <w:rFonts w:ascii="Consolas" w:hAnsi="Consolas" w:cs="Arial"/>
          <w:sz w:val="18"/>
        </w:rPr>
        <w:t>48.5303  mm.</w:t>
      </w:r>
      <w:proofErr w:type="gramEnd"/>
    </w:p>
    <w:p w14:paraId="35CBD73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Normal to Vessel Wall (Thickness Limit), no pad   </w:t>
      </w:r>
      <w:proofErr w:type="spellStart"/>
      <w:r>
        <w:rPr>
          <w:rFonts w:ascii="Consolas" w:hAnsi="Consolas" w:cs="Arial"/>
          <w:sz w:val="18"/>
        </w:rPr>
        <w:t>Tlnp</w:t>
      </w:r>
      <w:proofErr w:type="spellEnd"/>
      <w:r>
        <w:rPr>
          <w:rFonts w:ascii="Consolas" w:hAnsi="Consolas" w:cs="Arial"/>
          <w:sz w:val="18"/>
        </w:rPr>
        <w:t xml:space="preserve">    </w:t>
      </w:r>
      <w:proofErr w:type="gramStart"/>
      <w:r>
        <w:rPr>
          <w:rFonts w:ascii="Consolas" w:hAnsi="Consolas" w:cs="Arial"/>
          <w:sz w:val="18"/>
        </w:rPr>
        <w:t>15.0000  mm.</w:t>
      </w:r>
      <w:proofErr w:type="gramEnd"/>
    </w:p>
    <w:p w14:paraId="3E30617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9642B1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i/>
          <w:color w:val="0000FF"/>
          <w:sz w:val="18"/>
        </w:rPr>
        <w:t>Taking a UG-36(c)(3)(a) exemption for nozzle: N5.</w:t>
      </w:r>
    </w:p>
    <w:p w14:paraId="718FF7BA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This calculation is valid for nozzles that meet all the requirements of</w:t>
      </w:r>
    </w:p>
    <w:p w14:paraId="42B01BA6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paragraph UG-36.  Please check the Code carefully, especially for nozzles</w:t>
      </w:r>
    </w:p>
    <w:p w14:paraId="1DD59B2B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that are not isolated or do not meet Code spacing requirements. To force</w:t>
      </w:r>
    </w:p>
    <w:p w14:paraId="0FA57DDE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 xml:space="preserve">the computation of areas for small nozzles </w:t>
      </w:r>
      <w:proofErr w:type="gramStart"/>
      <w:r w:rsidRPr="000D0DAD">
        <w:rPr>
          <w:rFonts w:ascii="Arial" w:hAnsi="Consolas" w:cs="Arial"/>
          <w:i/>
          <w:color w:val="0000FF"/>
          <w:sz w:val="18"/>
        </w:rPr>
        <w:t>go</w:t>
      </w:r>
      <w:proofErr w:type="gramEnd"/>
      <w:r w:rsidRPr="000D0DAD">
        <w:rPr>
          <w:rFonts w:ascii="Arial" w:hAnsi="Consolas" w:cs="Arial"/>
          <w:i/>
          <w:color w:val="0000FF"/>
          <w:sz w:val="18"/>
        </w:rPr>
        <w:t xml:space="preserve"> to Tools-&gt;Configuration</w:t>
      </w:r>
    </w:p>
    <w:p w14:paraId="06A77BFB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and check the box to force the UG-37 small nozzle area calculation.</w:t>
      </w:r>
    </w:p>
    <w:p w14:paraId="1AD20E9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F69F9D8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00"/>
          <w:sz w:val="18"/>
        </w:rPr>
        <w:t xml:space="preserve">SA-240 316L, Min Metal Temp without impact per UHA-51:  -196 </w:t>
      </w:r>
      <w:r w:rsidRPr="000D0DAD">
        <w:rPr>
          <w:rFonts w:ascii="Arial" w:hAnsi="Consolas" w:cs="Arial"/>
          <w:i/>
          <w:color w:val="000000"/>
          <w:sz w:val="18"/>
        </w:rPr>
        <w:t>°</w:t>
      </w:r>
      <w:r w:rsidRPr="000D0DAD">
        <w:rPr>
          <w:rFonts w:ascii="Arial" w:hAnsi="Consolas" w:cs="Arial"/>
          <w:i/>
          <w:color w:val="000000"/>
          <w:sz w:val="18"/>
        </w:rPr>
        <w:t>C</w:t>
      </w:r>
    </w:p>
    <w:p w14:paraId="12073D09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7CAFBE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00"/>
          <w:sz w:val="18"/>
        </w:rPr>
        <w:t xml:space="preserve">SA-312 TP316L, Min Metal Temp without impact per UHA-51:  -196 </w:t>
      </w:r>
      <w:r w:rsidRPr="000D0DAD">
        <w:rPr>
          <w:rFonts w:ascii="Arial" w:hAnsi="Consolas" w:cs="Arial"/>
          <w:i/>
          <w:color w:val="000000"/>
          <w:sz w:val="18"/>
        </w:rPr>
        <w:t>°</w:t>
      </w:r>
      <w:r w:rsidRPr="000D0DAD">
        <w:rPr>
          <w:rFonts w:ascii="Arial" w:hAnsi="Consolas" w:cs="Arial"/>
          <w:i/>
          <w:color w:val="000000"/>
          <w:sz w:val="18"/>
        </w:rPr>
        <w:t>C</w:t>
      </w:r>
    </w:p>
    <w:p w14:paraId="17581071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34A123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  <w:u w:val="single"/>
        </w:rPr>
        <w:t>Weld Size Calculations, Description: N5</w:t>
      </w:r>
    </w:p>
    <w:p w14:paraId="3EC3E756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480259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Intermediate Calc. for nozzle/shell Welds   </w:t>
      </w:r>
      <w:proofErr w:type="spellStart"/>
      <w:r>
        <w:rPr>
          <w:rFonts w:ascii="Consolas" w:hAnsi="Consolas" w:cs="Arial"/>
          <w:sz w:val="18"/>
        </w:rPr>
        <w:t>Tmin</w:t>
      </w:r>
      <w:proofErr w:type="spellEnd"/>
      <w:r>
        <w:rPr>
          <w:rFonts w:ascii="Consolas" w:hAnsi="Consolas" w:cs="Arial"/>
          <w:sz w:val="18"/>
        </w:rPr>
        <w:t xml:space="preserve">      </w:t>
      </w:r>
      <w:proofErr w:type="gramStart"/>
      <w:r>
        <w:rPr>
          <w:rFonts w:ascii="Consolas" w:hAnsi="Consolas" w:cs="Arial"/>
          <w:sz w:val="18"/>
        </w:rPr>
        <w:t>8.0000  mm.</w:t>
      </w:r>
      <w:proofErr w:type="gramEnd"/>
    </w:p>
    <w:p w14:paraId="6D5EEFBB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47E409E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</w:rPr>
        <w:t>Results Per UW-16.1:</w:t>
      </w:r>
    </w:p>
    <w:p w14:paraId="33F8507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     Required Thickness    Actual Thickness</w:t>
      </w:r>
    </w:p>
    <w:p w14:paraId="588C268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Nozzle Weld          5.6000 = 0.7 * </w:t>
      </w:r>
      <w:proofErr w:type="spellStart"/>
      <w:r>
        <w:rPr>
          <w:rFonts w:ascii="Consolas" w:hAnsi="Consolas" w:cs="Arial"/>
          <w:sz w:val="18"/>
        </w:rPr>
        <w:t>tmin</w:t>
      </w:r>
      <w:proofErr w:type="spellEnd"/>
      <w:r>
        <w:rPr>
          <w:rFonts w:ascii="Consolas" w:hAnsi="Consolas" w:cs="Arial"/>
          <w:sz w:val="18"/>
        </w:rPr>
        <w:t>.  5.6560 = 0.7 * Wo mm.</w:t>
      </w:r>
    </w:p>
    <w:p w14:paraId="1362C6F9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8B1422D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Skipping the nozzle attachment weld strength calculations. Per UW-15(b)(2) the nozzles</w:t>
      </w:r>
    </w:p>
    <w:p w14:paraId="0838F228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exempted by UG-36(c)(3)(a) (small nozzles) do not require a weld strength check.</w:t>
      </w:r>
    </w:p>
    <w:p w14:paraId="45A95EA1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71308E8" w14:textId="77777777" w:rsidR="000D0DAD" w:rsidRDefault="000D0DAD" w:rsidP="000D0DAD">
      <w:pPr>
        <w:rPr>
          <w:rFonts w:ascii="Consolas" w:hAnsi="Consolas" w:cs="Arial"/>
          <w:sz w:val="18"/>
        </w:rPr>
      </w:pPr>
      <w:proofErr w:type="gramStart"/>
      <w:r w:rsidRPr="000D0DAD">
        <w:rPr>
          <w:rFonts w:ascii="Arial" w:hAnsi="Consolas" w:cs="Arial"/>
          <w:color w:val="000000"/>
          <w:sz w:val="18"/>
          <w:u w:val="single"/>
        </w:rPr>
        <w:t>Note :</w:t>
      </w:r>
      <w:proofErr w:type="gramEnd"/>
      <w:r w:rsidRPr="000D0DAD">
        <w:rPr>
          <w:rFonts w:ascii="Arial" w:hAnsi="Consolas" w:cs="Arial"/>
          <w:color w:val="000000"/>
          <w:sz w:val="18"/>
          <w:u w:val="single"/>
        </w:rPr>
        <w:t xml:space="preserve"> Checking Nozzle in the Latitudinal direction.</w:t>
      </w:r>
    </w:p>
    <w:p w14:paraId="140C329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C7AAB2D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Reinforcement CALCULATION, Description: N5</w:t>
      </w:r>
    </w:p>
    <w:p w14:paraId="6A68A89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BD4CEFC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ASME Code, Section VIII, Div. 1, UG-37 to UG-45</w:t>
      </w:r>
    </w:p>
    <w:p w14:paraId="67BEF139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B60907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Actual Outside Diameter Used in Calculation           </w:t>
      </w:r>
      <w:proofErr w:type="gramStart"/>
      <w:r>
        <w:rPr>
          <w:rFonts w:ascii="Consolas" w:hAnsi="Consolas" w:cs="Arial"/>
          <w:sz w:val="18"/>
        </w:rPr>
        <w:t>60.325  mm.</w:t>
      </w:r>
      <w:proofErr w:type="gramEnd"/>
    </w:p>
    <w:p w14:paraId="1041418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Actual Thickness Used in Calculation                   </w:t>
      </w:r>
      <w:proofErr w:type="gramStart"/>
      <w:r>
        <w:rPr>
          <w:rFonts w:ascii="Consolas" w:hAnsi="Consolas" w:cs="Arial"/>
          <w:sz w:val="18"/>
        </w:rPr>
        <w:t>8.738  mm.</w:t>
      </w:r>
      <w:proofErr w:type="gramEnd"/>
    </w:p>
    <w:p w14:paraId="4F94AF10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7BBA352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Nozzle input data check completed without errors.</w:t>
      </w:r>
    </w:p>
    <w:p w14:paraId="137097B1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7F57A20" w14:textId="77777777" w:rsidR="000D0DAD" w:rsidRDefault="000D0DAD" w:rsidP="000D0DAD">
      <w:pPr>
        <w:rPr>
          <w:rFonts w:ascii="Consolas" w:hAnsi="Consolas" w:cs="Arial"/>
          <w:sz w:val="18"/>
        </w:rPr>
      </w:pPr>
      <w:proofErr w:type="spellStart"/>
      <w:r w:rsidRPr="000D0DAD">
        <w:rPr>
          <w:rFonts w:ascii="Tahoma" w:hAnsi="Consolas" w:cs="Arial"/>
          <w:color w:val="000000"/>
          <w:sz w:val="18"/>
        </w:rPr>
        <w:t>Reqd</w:t>
      </w:r>
      <w:proofErr w:type="spellEnd"/>
      <w:r w:rsidRPr="000D0DAD">
        <w:rPr>
          <w:rFonts w:ascii="Tahoma" w:hAnsi="Consolas" w:cs="Arial"/>
          <w:color w:val="000000"/>
          <w:sz w:val="18"/>
        </w:rPr>
        <w:t xml:space="preserve"> </w:t>
      </w:r>
      <w:proofErr w:type="spellStart"/>
      <w:r w:rsidRPr="000D0DAD">
        <w:rPr>
          <w:rFonts w:ascii="Tahoma" w:hAnsi="Consolas" w:cs="Arial"/>
          <w:color w:val="000000"/>
          <w:sz w:val="18"/>
        </w:rPr>
        <w:t>thk</w:t>
      </w:r>
      <w:proofErr w:type="spellEnd"/>
      <w:r w:rsidRPr="000D0DAD">
        <w:rPr>
          <w:rFonts w:ascii="Tahoma" w:hAnsi="Consolas" w:cs="Arial"/>
          <w:color w:val="000000"/>
          <w:sz w:val="18"/>
        </w:rPr>
        <w:t xml:space="preserve"> per UG-37(a) of Elliptical Head, tr [Int. Press]</w:t>
      </w:r>
    </w:p>
    <w:p w14:paraId="62ABA12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lastRenderedPageBreak/>
        <w:t xml:space="preserve">  = P*D*K/(2*</w:t>
      </w:r>
      <w:proofErr w:type="spellStart"/>
      <w:r>
        <w:rPr>
          <w:rFonts w:ascii="Consolas" w:hAnsi="Consolas" w:cs="Arial"/>
          <w:sz w:val="18"/>
        </w:rPr>
        <w:t>Sv</w:t>
      </w:r>
      <w:proofErr w:type="spellEnd"/>
      <w:r>
        <w:rPr>
          <w:rFonts w:ascii="Consolas" w:hAnsi="Consolas" w:cs="Arial"/>
          <w:sz w:val="18"/>
        </w:rPr>
        <w:t>*E-0.2*P) per Appendix 1-4(c)</w:t>
      </w:r>
    </w:p>
    <w:p w14:paraId="31CC2C1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0.68*500*1</w:t>
      </w:r>
      <w:proofErr w:type="gramStart"/>
      <w:r>
        <w:rPr>
          <w:rFonts w:ascii="Consolas" w:hAnsi="Consolas" w:cs="Arial"/>
          <w:sz w:val="18"/>
        </w:rPr>
        <w:t>/(</w:t>
      </w:r>
      <w:proofErr w:type="gramEnd"/>
      <w:r>
        <w:rPr>
          <w:rFonts w:ascii="Consolas" w:hAnsi="Consolas" w:cs="Arial"/>
          <w:sz w:val="18"/>
        </w:rPr>
        <w:t>2*100*1-0.2*0.68)</w:t>
      </w:r>
    </w:p>
    <w:p w14:paraId="0C92A17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0.1699 mm.</w:t>
      </w:r>
    </w:p>
    <w:p w14:paraId="26C1078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62406F4" w14:textId="77777777" w:rsidR="000D0DAD" w:rsidRDefault="000D0DAD" w:rsidP="000D0DAD">
      <w:pPr>
        <w:rPr>
          <w:rFonts w:ascii="Consolas" w:hAnsi="Consolas" w:cs="Arial"/>
          <w:sz w:val="18"/>
        </w:rPr>
      </w:pPr>
      <w:proofErr w:type="spellStart"/>
      <w:r w:rsidRPr="000D0DAD">
        <w:rPr>
          <w:rFonts w:ascii="Tahoma" w:hAnsi="Consolas" w:cs="Arial"/>
          <w:color w:val="000000"/>
          <w:sz w:val="18"/>
        </w:rPr>
        <w:t>Reqd</w:t>
      </w:r>
      <w:proofErr w:type="spellEnd"/>
      <w:r w:rsidRPr="000D0DAD">
        <w:rPr>
          <w:rFonts w:ascii="Tahoma" w:hAnsi="Consolas" w:cs="Arial"/>
          <w:color w:val="000000"/>
          <w:sz w:val="18"/>
        </w:rPr>
        <w:t xml:space="preserve"> </w:t>
      </w:r>
      <w:proofErr w:type="spellStart"/>
      <w:r w:rsidRPr="000D0DAD">
        <w:rPr>
          <w:rFonts w:ascii="Tahoma" w:hAnsi="Consolas" w:cs="Arial"/>
          <w:color w:val="000000"/>
          <w:sz w:val="18"/>
        </w:rPr>
        <w:t>thk</w:t>
      </w:r>
      <w:proofErr w:type="spellEnd"/>
      <w:r w:rsidRPr="000D0DAD">
        <w:rPr>
          <w:rFonts w:ascii="Tahoma" w:hAnsi="Consolas" w:cs="Arial"/>
          <w:color w:val="000000"/>
          <w:sz w:val="18"/>
        </w:rPr>
        <w:t xml:space="preserve"> per UG-37(a) of Nozzle Wall, </w:t>
      </w:r>
      <w:proofErr w:type="spellStart"/>
      <w:r w:rsidRPr="000D0DAD">
        <w:rPr>
          <w:rFonts w:ascii="Tahoma" w:hAnsi="Consolas" w:cs="Arial"/>
          <w:color w:val="000000"/>
          <w:sz w:val="18"/>
        </w:rPr>
        <w:t>trn</w:t>
      </w:r>
      <w:proofErr w:type="spellEnd"/>
      <w:r w:rsidRPr="000D0DAD">
        <w:rPr>
          <w:rFonts w:ascii="Tahoma" w:hAnsi="Consolas" w:cs="Arial"/>
          <w:color w:val="000000"/>
          <w:sz w:val="18"/>
        </w:rPr>
        <w:t xml:space="preserve"> [Int. Press]</w:t>
      </w:r>
    </w:p>
    <w:p w14:paraId="2CD186A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P*Ro/(Sn*E+0.4*P) per Appendix 1-1 (a)(1)</w:t>
      </w:r>
    </w:p>
    <w:p w14:paraId="62C92D3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0.68*30.2</w:t>
      </w:r>
      <w:proofErr w:type="gramStart"/>
      <w:r>
        <w:rPr>
          <w:rFonts w:ascii="Consolas" w:hAnsi="Consolas" w:cs="Arial"/>
          <w:sz w:val="18"/>
        </w:rPr>
        <w:t>/(</w:t>
      </w:r>
      <w:proofErr w:type="gramEnd"/>
      <w:r>
        <w:rPr>
          <w:rFonts w:ascii="Consolas" w:hAnsi="Consolas" w:cs="Arial"/>
          <w:sz w:val="18"/>
        </w:rPr>
        <w:t>100*1+0.4*0.68)</w:t>
      </w:r>
    </w:p>
    <w:p w14:paraId="44D8D8F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0.0205 mm.</w:t>
      </w:r>
    </w:p>
    <w:p w14:paraId="333477C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6EAA34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</w:rPr>
        <w:t>UG-40, Limits of Reinforcement: [Internal Pressure]</w:t>
      </w:r>
    </w:p>
    <w:p w14:paraId="0B6ED8F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Parallel to Vessel Wall (Diameter </w:t>
      </w:r>
      <w:proofErr w:type="gramStart"/>
      <w:r>
        <w:rPr>
          <w:rFonts w:ascii="Consolas" w:hAnsi="Consolas" w:cs="Arial"/>
          <w:sz w:val="18"/>
        </w:rPr>
        <w:t xml:space="preserve">Limit)   </w:t>
      </w:r>
      <w:proofErr w:type="gramEnd"/>
      <w:r>
        <w:rPr>
          <w:rFonts w:ascii="Consolas" w:hAnsi="Consolas" w:cs="Arial"/>
          <w:sz w:val="18"/>
        </w:rPr>
        <w:t xml:space="preserve">         Dl    85.6996  mm.</w:t>
      </w:r>
    </w:p>
    <w:p w14:paraId="622C7D5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Parallel to Vessel Wall, opening length              d    </w:t>
      </w:r>
      <w:proofErr w:type="gramStart"/>
      <w:r>
        <w:rPr>
          <w:rFonts w:ascii="Consolas" w:hAnsi="Consolas" w:cs="Arial"/>
          <w:sz w:val="18"/>
        </w:rPr>
        <w:t>42.8498  mm.</w:t>
      </w:r>
      <w:proofErr w:type="gramEnd"/>
    </w:p>
    <w:p w14:paraId="148CC1C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Normal to Vessel Wall (Thickness Limit), no pad   </w:t>
      </w:r>
      <w:proofErr w:type="spellStart"/>
      <w:r>
        <w:rPr>
          <w:rFonts w:ascii="Consolas" w:hAnsi="Consolas" w:cs="Arial"/>
          <w:sz w:val="18"/>
        </w:rPr>
        <w:t>Tlnp</w:t>
      </w:r>
      <w:proofErr w:type="spellEnd"/>
      <w:r>
        <w:rPr>
          <w:rFonts w:ascii="Consolas" w:hAnsi="Consolas" w:cs="Arial"/>
          <w:sz w:val="18"/>
        </w:rPr>
        <w:t xml:space="preserve">    </w:t>
      </w:r>
      <w:proofErr w:type="gramStart"/>
      <w:r>
        <w:rPr>
          <w:rFonts w:ascii="Consolas" w:hAnsi="Consolas" w:cs="Arial"/>
          <w:sz w:val="18"/>
        </w:rPr>
        <w:t>15.0000  mm.</w:t>
      </w:r>
      <w:proofErr w:type="gramEnd"/>
    </w:p>
    <w:p w14:paraId="64CB9F6A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358F81F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i/>
          <w:color w:val="0000FF"/>
          <w:sz w:val="18"/>
        </w:rPr>
        <w:t>Taking a UG-36(c)(3)(a) exemption for nozzle: N5.</w:t>
      </w:r>
    </w:p>
    <w:p w14:paraId="32F8FDF2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This calculation is valid for nozzles that meet all the requirements of</w:t>
      </w:r>
    </w:p>
    <w:p w14:paraId="3D815E7D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paragraph UG-36.  Please check the Code carefully, especially for nozzles</w:t>
      </w:r>
    </w:p>
    <w:p w14:paraId="13C901E2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that are not isolated or do not meet Code spacing requirements. To force</w:t>
      </w:r>
    </w:p>
    <w:p w14:paraId="13A0C43D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 xml:space="preserve">the computation of areas for small nozzles </w:t>
      </w:r>
      <w:proofErr w:type="gramStart"/>
      <w:r w:rsidRPr="000D0DAD">
        <w:rPr>
          <w:rFonts w:ascii="Arial" w:hAnsi="Consolas" w:cs="Arial"/>
          <w:i/>
          <w:color w:val="0000FF"/>
          <w:sz w:val="18"/>
        </w:rPr>
        <w:t>go</w:t>
      </w:r>
      <w:proofErr w:type="gramEnd"/>
      <w:r w:rsidRPr="000D0DAD">
        <w:rPr>
          <w:rFonts w:ascii="Arial" w:hAnsi="Consolas" w:cs="Arial"/>
          <w:i/>
          <w:color w:val="0000FF"/>
          <w:sz w:val="18"/>
        </w:rPr>
        <w:t xml:space="preserve"> to Tools-&gt;Configuration</w:t>
      </w:r>
    </w:p>
    <w:p w14:paraId="09F42F76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and check the box to force the UG-37 small nozzle area calculation.</w:t>
      </w:r>
    </w:p>
    <w:p w14:paraId="228B469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CE47C8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</w:rPr>
        <w:t>UG-45 Minimum Nozzle Neck Thickness Requirement: [Int. Press.]</w:t>
      </w:r>
    </w:p>
    <w:p w14:paraId="402AB6B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for Internal/External pressures      ta = 0.0205 mm.</w:t>
      </w:r>
    </w:p>
    <w:p w14:paraId="36AF5B0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per UG16(b</w:t>
      </w:r>
      <w:proofErr w:type="gramStart"/>
      <w:r>
        <w:rPr>
          <w:rFonts w:ascii="Consolas" w:hAnsi="Consolas" w:cs="Arial"/>
          <w:sz w:val="18"/>
        </w:rPr>
        <w:t xml:space="preserve">),   </w:t>
      </w:r>
      <w:proofErr w:type="gramEnd"/>
      <w:r>
        <w:rPr>
          <w:rFonts w:ascii="Consolas" w:hAnsi="Consolas" w:cs="Arial"/>
          <w:sz w:val="18"/>
        </w:rPr>
        <w:t xml:space="preserve">                   tr16b = 1.5000 mm.</w:t>
      </w:r>
    </w:p>
    <w:p w14:paraId="3B68CB6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Thickness, shell/head, internal pressure     trb1 = 0.1699 mm.</w:t>
      </w:r>
    </w:p>
    <w:p w14:paraId="126472E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                 tb1 = </w:t>
      </w:r>
      <w:proofErr w:type="gramStart"/>
      <w:r>
        <w:rPr>
          <w:rFonts w:ascii="Consolas" w:hAnsi="Consolas" w:cs="Arial"/>
          <w:sz w:val="18"/>
        </w:rPr>
        <w:t>max(</w:t>
      </w:r>
      <w:proofErr w:type="gramEnd"/>
      <w:r>
        <w:rPr>
          <w:rFonts w:ascii="Consolas" w:hAnsi="Consolas" w:cs="Arial"/>
          <w:sz w:val="18"/>
        </w:rPr>
        <w:t>trb1, tr16b) = 1.5000 mm.</w:t>
      </w:r>
    </w:p>
    <w:p w14:paraId="1C956AE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                 tb2 = </w:t>
      </w:r>
      <w:proofErr w:type="gramStart"/>
      <w:r>
        <w:rPr>
          <w:rFonts w:ascii="Consolas" w:hAnsi="Consolas" w:cs="Arial"/>
          <w:sz w:val="18"/>
        </w:rPr>
        <w:t>max(</w:t>
      </w:r>
      <w:proofErr w:type="gramEnd"/>
      <w:r>
        <w:rPr>
          <w:rFonts w:ascii="Consolas" w:hAnsi="Consolas" w:cs="Arial"/>
          <w:sz w:val="18"/>
        </w:rPr>
        <w:t>trb2, tr16b) = 1.5000 mm.</w:t>
      </w:r>
    </w:p>
    <w:p w14:paraId="5566781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per table UG-45                     tb3 = 3.4200 mm.</w:t>
      </w:r>
    </w:p>
    <w:p w14:paraId="7F63B78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99FD05B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Determine Nozzle Thickness candidate [tb]:</w:t>
      </w:r>
    </w:p>
    <w:p w14:paraId="4A8624A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</w:t>
      </w:r>
      <w:proofErr w:type="gramStart"/>
      <w:r>
        <w:rPr>
          <w:rFonts w:ascii="Consolas" w:hAnsi="Consolas" w:cs="Arial"/>
          <w:sz w:val="18"/>
        </w:rPr>
        <w:t>min[</w:t>
      </w:r>
      <w:proofErr w:type="gramEnd"/>
      <w:r>
        <w:rPr>
          <w:rFonts w:ascii="Consolas" w:hAnsi="Consolas" w:cs="Arial"/>
          <w:sz w:val="18"/>
        </w:rPr>
        <w:t xml:space="preserve"> tb3, max( tb1,tb2) ]</w:t>
      </w:r>
    </w:p>
    <w:p w14:paraId="7F900AD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</w:t>
      </w:r>
      <w:proofErr w:type="gramStart"/>
      <w:r>
        <w:rPr>
          <w:rFonts w:ascii="Consolas" w:hAnsi="Consolas" w:cs="Arial"/>
          <w:sz w:val="18"/>
        </w:rPr>
        <w:t>min[</w:t>
      </w:r>
      <w:proofErr w:type="gramEnd"/>
      <w:r>
        <w:rPr>
          <w:rFonts w:ascii="Consolas" w:hAnsi="Consolas" w:cs="Arial"/>
          <w:sz w:val="18"/>
        </w:rPr>
        <w:t xml:space="preserve"> 3.42, max( 1.5, 1.5 ) ]</w:t>
      </w:r>
    </w:p>
    <w:p w14:paraId="03784BA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1.5000 mm.</w:t>
      </w:r>
    </w:p>
    <w:p w14:paraId="2DC811F6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FF11975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Minimum Wall Thickness of Nozzle Necks [tUG-45]:</w:t>
      </w:r>
    </w:p>
    <w:p w14:paraId="408E525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</w:t>
      </w:r>
      <w:proofErr w:type="gramStart"/>
      <w:r>
        <w:rPr>
          <w:rFonts w:ascii="Consolas" w:hAnsi="Consolas" w:cs="Arial"/>
          <w:sz w:val="18"/>
        </w:rPr>
        <w:t>max( ta</w:t>
      </w:r>
      <w:proofErr w:type="gramEnd"/>
      <w:r>
        <w:rPr>
          <w:rFonts w:ascii="Consolas" w:hAnsi="Consolas" w:cs="Arial"/>
          <w:sz w:val="18"/>
        </w:rPr>
        <w:t>, tb )</w:t>
      </w:r>
    </w:p>
    <w:p w14:paraId="63F1AE4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</w:t>
      </w:r>
      <w:proofErr w:type="gramStart"/>
      <w:r>
        <w:rPr>
          <w:rFonts w:ascii="Consolas" w:hAnsi="Consolas" w:cs="Arial"/>
          <w:sz w:val="18"/>
        </w:rPr>
        <w:t>max( 0.02</w:t>
      </w:r>
      <w:proofErr w:type="gramEnd"/>
      <w:r>
        <w:rPr>
          <w:rFonts w:ascii="Consolas" w:hAnsi="Consolas" w:cs="Arial"/>
          <w:sz w:val="18"/>
        </w:rPr>
        <w:t>, 1.5 )</w:t>
      </w:r>
    </w:p>
    <w:p w14:paraId="0545293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1.5000 mm.</w:t>
      </w:r>
    </w:p>
    <w:p w14:paraId="3A36A48B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E80AAC6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Available Nozzle Neck Thickness = 0.875 * 8.738 = 7.645 mm. -&gt; OK</w:t>
      </w:r>
    </w:p>
    <w:p w14:paraId="530CBDC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0206796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i/>
          <w:color w:val="000000"/>
          <w:sz w:val="18"/>
        </w:rPr>
        <w:t>Stresses on Nozzle due to External and Pressure Loads per the ASME B31.3 Piping Code,</w:t>
      </w:r>
    </w:p>
    <w:p w14:paraId="64E2C60A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i/>
          <w:color w:val="000000"/>
          <w:sz w:val="18"/>
        </w:rPr>
        <w:t>(</w:t>
      </w:r>
      <w:proofErr w:type="gramStart"/>
      <w:r w:rsidRPr="000D0DAD">
        <w:rPr>
          <w:rFonts w:ascii="Arial" w:hAnsi="Consolas" w:cs="Arial"/>
          <w:b/>
          <w:i/>
          <w:color w:val="000000"/>
          <w:sz w:val="18"/>
        </w:rPr>
        <w:t>see</w:t>
      </w:r>
      <w:proofErr w:type="gramEnd"/>
      <w:r w:rsidRPr="000D0DAD">
        <w:rPr>
          <w:rFonts w:ascii="Arial" w:hAnsi="Consolas" w:cs="Arial"/>
          <w:b/>
          <w:i/>
          <w:color w:val="000000"/>
          <w:sz w:val="18"/>
        </w:rPr>
        <w:t xml:space="preserve"> 319.4.4 and 302.3.5):</w:t>
      </w:r>
    </w:p>
    <w:p w14:paraId="6F3C424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</w:t>
      </w:r>
    </w:p>
    <w:p w14:paraId="2B2FA55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gramStart"/>
      <w:r>
        <w:rPr>
          <w:rFonts w:ascii="Consolas" w:hAnsi="Consolas" w:cs="Arial"/>
          <w:sz w:val="18"/>
        </w:rPr>
        <w:t>Sustained  :</w:t>
      </w:r>
      <w:proofErr w:type="gramEnd"/>
      <w:r>
        <w:rPr>
          <w:rFonts w:ascii="Consolas" w:hAnsi="Consolas" w:cs="Arial"/>
          <w:sz w:val="18"/>
        </w:rPr>
        <w:t xml:space="preserve">     21.4,  Allowable :    100.5 N./mm²  Passed</w:t>
      </w:r>
    </w:p>
    <w:p w14:paraId="6571465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gramStart"/>
      <w:r>
        <w:rPr>
          <w:rFonts w:ascii="Consolas" w:hAnsi="Consolas" w:cs="Arial"/>
          <w:sz w:val="18"/>
        </w:rPr>
        <w:t>Expansion  :</w:t>
      </w:r>
      <w:proofErr w:type="gramEnd"/>
      <w:r>
        <w:rPr>
          <w:rFonts w:ascii="Consolas" w:hAnsi="Consolas" w:cs="Arial"/>
          <w:sz w:val="18"/>
        </w:rPr>
        <w:t xml:space="preserve">      0.0,  Allowable :    248.0 N./mm²  Passed</w:t>
      </w:r>
    </w:p>
    <w:p w14:paraId="5B7F3FA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gramStart"/>
      <w:r>
        <w:rPr>
          <w:rFonts w:ascii="Consolas" w:hAnsi="Consolas" w:cs="Arial"/>
          <w:sz w:val="18"/>
        </w:rPr>
        <w:t>Occasional :</w:t>
      </w:r>
      <w:proofErr w:type="gramEnd"/>
      <w:r>
        <w:rPr>
          <w:rFonts w:ascii="Consolas" w:hAnsi="Consolas" w:cs="Arial"/>
          <w:sz w:val="18"/>
        </w:rPr>
        <w:t xml:space="preserve">      0.1,  Allowable :    133.7 N./mm²  Passed</w:t>
      </w:r>
    </w:p>
    <w:p w14:paraId="03D2EDB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   </w:t>
      </w:r>
      <w:proofErr w:type="gramStart"/>
      <w:r>
        <w:rPr>
          <w:rFonts w:ascii="Consolas" w:hAnsi="Consolas" w:cs="Arial"/>
          <w:sz w:val="18"/>
        </w:rPr>
        <w:t xml:space="preserve">  :</w:t>
      </w:r>
      <w:proofErr w:type="gramEnd"/>
      <w:r>
        <w:rPr>
          <w:rFonts w:ascii="Consolas" w:hAnsi="Consolas" w:cs="Arial"/>
          <w:sz w:val="18"/>
        </w:rPr>
        <w:t xml:space="preserve">     16.8,  Allowable :     70.3 N./mm²  Passed</w:t>
      </w:r>
    </w:p>
    <w:p w14:paraId="5505AA0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6F8557D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The number of cycles on this nozzle was assumed to be 7000 or less for the determination of</w:t>
      </w:r>
    </w:p>
    <w:p w14:paraId="5CD5EC29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the expansion stress allowable.</w:t>
      </w:r>
    </w:p>
    <w:p w14:paraId="2C9BF17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076B120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  <w:u w:val="single"/>
        </w:rPr>
        <w:t>Weld Size Calculations, Description: N5</w:t>
      </w:r>
    </w:p>
    <w:p w14:paraId="7BB592F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937ECC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Intermediate Calc. for nozzle/shell Welds   </w:t>
      </w:r>
      <w:proofErr w:type="spellStart"/>
      <w:r>
        <w:rPr>
          <w:rFonts w:ascii="Consolas" w:hAnsi="Consolas" w:cs="Arial"/>
          <w:sz w:val="18"/>
        </w:rPr>
        <w:t>Tmin</w:t>
      </w:r>
      <w:proofErr w:type="spellEnd"/>
      <w:r>
        <w:rPr>
          <w:rFonts w:ascii="Consolas" w:hAnsi="Consolas" w:cs="Arial"/>
          <w:sz w:val="18"/>
        </w:rPr>
        <w:t xml:space="preserve">      </w:t>
      </w:r>
      <w:proofErr w:type="gramStart"/>
      <w:r>
        <w:rPr>
          <w:rFonts w:ascii="Consolas" w:hAnsi="Consolas" w:cs="Arial"/>
          <w:sz w:val="18"/>
        </w:rPr>
        <w:t>8.0000  mm.</w:t>
      </w:r>
      <w:proofErr w:type="gramEnd"/>
    </w:p>
    <w:p w14:paraId="4863EC6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0E222F9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</w:rPr>
        <w:t>Results Per UW-16.1:</w:t>
      </w:r>
    </w:p>
    <w:p w14:paraId="6CC79C3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     Required Thickness    Actual Thickness</w:t>
      </w:r>
    </w:p>
    <w:p w14:paraId="33F2006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Nozzle Weld          5.6000 = 0.7 * </w:t>
      </w:r>
      <w:proofErr w:type="spellStart"/>
      <w:r>
        <w:rPr>
          <w:rFonts w:ascii="Consolas" w:hAnsi="Consolas" w:cs="Arial"/>
          <w:sz w:val="18"/>
        </w:rPr>
        <w:t>tmin</w:t>
      </w:r>
      <w:proofErr w:type="spellEnd"/>
      <w:r>
        <w:rPr>
          <w:rFonts w:ascii="Consolas" w:hAnsi="Consolas" w:cs="Arial"/>
          <w:sz w:val="18"/>
        </w:rPr>
        <w:t>.  5.6560 = 0.7 * Wo mm.</w:t>
      </w:r>
    </w:p>
    <w:p w14:paraId="0CBBD5D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1364692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Skipping the nozzle attachment weld strength calculations. Per UW-15(b)(2) the nozzles</w:t>
      </w:r>
    </w:p>
    <w:p w14:paraId="1C7C9F6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lastRenderedPageBreak/>
        <w:t>exempted by UG-36(c)(3)(a) (small nozzles) do not require a weld strength check.</w:t>
      </w:r>
    </w:p>
    <w:p w14:paraId="0294FA1A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DB6CF69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 xml:space="preserve">The Drop for this Nozzle </w:t>
      </w:r>
      <w:proofErr w:type="gramStart"/>
      <w:r w:rsidRPr="000D0DAD">
        <w:rPr>
          <w:rFonts w:ascii="Arial" w:hAnsi="Consolas" w:cs="Arial"/>
          <w:color w:val="000000"/>
          <w:sz w:val="18"/>
        </w:rPr>
        <w:t>is :</w:t>
      </w:r>
      <w:proofErr w:type="gramEnd"/>
      <w:r w:rsidRPr="000D0DAD">
        <w:rPr>
          <w:rFonts w:ascii="Arial" w:hAnsi="Consolas" w:cs="Arial"/>
          <w:color w:val="000000"/>
          <w:sz w:val="18"/>
        </w:rPr>
        <w:t xml:space="preserve"> 14.3342 mm.</w:t>
      </w:r>
    </w:p>
    <w:p w14:paraId="0E195C33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 xml:space="preserve">The Cut Length for this Nozzle is, Drop + Ho + H + </w:t>
      </w:r>
      <w:proofErr w:type="gramStart"/>
      <w:r w:rsidRPr="000D0DAD">
        <w:rPr>
          <w:rFonts w:ascii="Arial" w:hAnsi="Consolas" w:cs="Arial"/>
          <w:color w:val="000000"/>
          <w:sz w:val="18"/>
        </w:rPr>
        <w:t>T :</w:t>
      </w:r>
      <w:proofErr w:type="gramEnd"/>
      <w:r w:rsidRPr="000D0DAD">
        <w:rPr>
          <w:rFonts w:ascii="Arial" w:hAnsi="Consolas" w:cs="Arial"/>
          <w:color w:val="000000"/>
          <w:sz w:val="18"/>
        </w:rPr>
        <w:t xml:space="preserve"> 170.8598 mm.</w:t>
      </w:r>
    </w:p>
    <w:p w14:paraId="66C05BBD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D6E512B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FF8E55"/>
          <w:sz w:val="18"/>
        </w:rPr>
        <w:t>Warning:</w:t>
      </w:r>
    </w:p>
    <w:p w14:paraId="5B14D3E2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FF8E55"/>
          <w:sz w:val="18"/>
        </w:rPr>
        <w:t>The equations for nozzle local stress analysis pertain to radial nozzles only</w:t>
      </w:r>
    </w:p>
    <w:p w14:paraId="3B2C0CF2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FF8E55"/>
          <w:sz w:val="18"/>
        </w:rPr>
        <w:t>and this nozzle is not specified as radial.  Please check the specific</w:t>
      </w:r>
    </w:p>
    <w:p w14:paraId="5B8BA01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FF8E55"/>
          <w:sz w:val="18"/>
        </w:rPr>
        <w:t>analysis code for all assumptions and limitations.</w:t>
      </w:r>
    </w:p>
    <w:p w14:paraId="100E27AB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215450D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 xml:space="preserve">Input Echo, WRC107/537 Item     </w:t>
      </w:r>
      <w:proofErr w:type="gramStart"/>
      <w:r w:rsidRPr="000D0DAD">
        <w:rPr>
          <w:rFonts w:ascii="Tahoma" w:hAnsi="Consolas" w:cs="Arial"/>
          <w:b/>
          <w:color w:val="000000"/>
          <w:sz w:val="18"/>
        </w:rPr>
        <w:t xml:space="preserve">1,   </w:t>
      </w:r>
      <w:proofErr w:type="gramEnd"/>
      <w:r w:rsidRPr="000D0DAD">
        <w:rPr>
          <w:rFonts w:ascii="Tahoma" w:hAnsi="Consolas" w:cs="Arial"/>
          <w:b/>
          <w:color w:val="000000"/>
          <w:sz w:val="18"/>
        </w:rPr>
        <w:t xml:space="preserve">    Description: N5            :</w:t>
      </w:r>
    </w:p>
    <w:p w14:paraId="44D03F1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FC2985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Diameter Basis for Vessel                 </w:t>
      </w:r>
      <w:proofErr w:type="spellStart"/>
      <w:r>
        <w:rPr>
          <w:rFonts w:ascii="Consolas" w:hAnsi="Consolas" w:cs="Arial"/>
          <w:sz w:val="18"/>
        </w:rPr>
        <w:t>Vbasis</w:t>
      </w:r>
      <w:proofErr w:type="spellEnd"/>
      <w:r>
        <w:rPr>
          <w:rFonts w:ascii="Consolas" w:hAnsi="Consolas" w:cs="Arial"/>
          <w:sz w:val="18"/>
        </w:rPr>
        <w:t xml:space="preserve">      ID</w:t>
      </w:r>
    </w:p>
    <w:p w14:paraId="506EF8C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Cylindrical or Spherical Vessel           </w:t>
      </w:r>
      <w:proofErr w:type="spellStart"/>
      <w:r>
        <w:rPr>
          <w:rFonts w:ascii="Consolas" w:hAnsi="Consolas" w:cs="Arial"/>
          <w:sz w:val="18"/>
        </w:rPr>
        <w:t>Cylsph</w:t>
      </w:r>
      <w:proofErr w:type="spellEnd"/>
      <w:r>
        <w:rPr>
          <w:rFonts w:ascii="Consolas" w:hAnsi="Consolas" w:cs="Arial"/>
          <w:sz w:val="18"/>
        </w:rPr>
        <w:t xml:space="preserve">      Spherical</w:t>
      </w:r>
    </w:p>
    <w:p w14:paraId="1E00051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Internal Corrosion Allowance                 Cas      </w:t>
      </w:r>
      <w:proofErr w:type="gramStart"/>
      <w:r>
        <w:rPr>
          <w:rFonts w:ascii="Consolas" w:hAnsi="Consolas" w:cs="Arial"/>
          <w:sz w:val="18"/>
        </w:rPr>
        <w:t>0.0000  mm.</w:t>
      </w:r>
      <w:proofErr w:type="gramEnd"/>
    </w:p>
    <w:p w14:paraId="53EF9EA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Vessel Diameter                               </w:t>
      </w:r>
      <w:proofErr w:type="spellStart"/>
      <w:r>
        <w:rPr>
          <w:rFonts w:ascii="Consolas" w:hAnsi="Consolas" w:cs="Arial"/>
          <w:sz w:val="18"/>
        </w:rPr>
        <w:t>Dv</w:t>
      </w:r>
      <w:proofErr w:type="spellEnd"/>
      <w:r>
        <w:rPr>
          <w:rFonts w:ascii="Consolas" w:hAnsi="Consolas" w:cs="Arial"/>
          <w:sz w:val="18"/>
        </w:rPr>
        <w:t xml:space="preserve">     </w:t>
      </w:r>
      <w:proofErr w:type="gramStart"/>
      <w:r>
        <w:rPr>
          <w:rFonts w:ascii="Consolas" w:hAnsi="Consolas" w:cs="Arial"/>
          <w:sz w:val="18"/>
        </w:rPr>
        <w:t>900.000  mm.</w:t>
      </w:r>
      <w:proofErr w:type="gramEnd"/>
    </w:p>
    <w:p w14:paraId="4B052E3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Vessel Thickness                              Tv       </w:t>
      </w:r>
      <w:proofErr w:type="gramStart"/>
      <w:r>
        <w:rPr>
          <w:rFonts w:ascii="Consolas" w:hAnsi="Consolas" w:cs="Arial"/>
          <w:sz w:val="18"/>
        </w:rPr>
        <w:t>6.000  mm.</w:t>
      </w:r>
      <w:proofErr w:type="gramEnd"/>
    </w:p>
    <w:p w14:paraId="145FA08A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4911BD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Design Temperature                            T1        </w:t>
      </w:r>
      <w:proofErr w:type="gramStart"/>
      <w:r>
        <w:rPr>
          <w:rFonts w:ascii="Consolas" w:hAnsi="Consolas" w:cs="Arial"/>
          <w:sz w:val="18"/>
        </w:rPr>
        <w:t>85.0  C</w:t>
      </w:r>
      <w:proofErr w:type="gramEnd"/>
    </w:p>
    <w:p w14:paraId="1540EBC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Vessel Material                                  SA-240 316L</w:t>
      </w:r>
    </w:p>
    <w:p w14:paraId="3EE5C7C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Vessel UNS Number                                     S31603</w:t>
      </w:r>
    </w:p>
    <w:p w14:paraId="741D730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Vessel Cold S.I. Allowable                   </w:t>
      </w:r>
      <w:proofErr w:type="spellStart"/>
      <w:r>
        <w:rPr>
          <w:rFonts w:ascii="Consolas" w:hAnsi="Consolas" w:cs="Arial"/>
          <w:sz w:val="18"/>
        </w:rPr>
        <w:t>Smc</w:t>
      </w:r>
      <w:proofErr w:type="spellEnd"/>
      <w:r>
        <w:rPr>
          <w:rFonts w:ascii="Consolas" w:hAnsi="Consolas" w:cs="Arial"/>
          <w:sz w:val="18"/>
        </w:rPr>
        <w:t xml:space="preserve">      </w:t>
      </w:r>
      <w:proofErr w:type="gramStart"/>
      <w:r>
        <w:rPr>
          <w:rFonts w:ascii="Consolas" w:hAnsi="Consolas" w:cs="Arial"/>
          <w:sz w:val="18"/>
        </w:rPr>
        <w:t>115.00  N.</w:t>
      </w:r>
      <w:proofErr w:type="gramEnd"/>
      <w:r>
        <w:rPr>
          <w:rFonts w:ascii="Consolas" w:hAnsi="Consolas" w:cs="Arial"/>
          <w:sz w:val="18"/>
        </w:rPr>
        <w:t>/mm²</w:t>
      </w:r>
    </w:p>
    <w:p w14:paraId="159707D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Vessel </w:t>
      </w:r>
      <w:proofErr w:type="gramStart"/>
      <w:r>
        <w:rPr>
          <w:rFonts w:ascii="Consolas" w:hAnsi="Consolas" w:cs="Arial"/>
          <w:sz w:val="18"/>
        </w:rPr>
        <w:t>Hot  S.I.</w:t>
      </w:r>
      <w:proofErr w:type="gramEnd"/>
      <w:r>
        <w:rPr>
          <w:rFonts w:ascii="Consolas" w:hAnsi="Consolas" w:cs="Arial"/>
          <w:sz w:val="18"/>
        </w:rPr>
        <w:t xml:space="preserve"> Allowable                   </w:t>
      </w:r>
      <w:proofErr w:type="spellStart"/>
      <w:r>
        <w:rPr>
          <w:rFonts w:ascii="Consolas" w:hAnsi="Consolas" w:cs="Arial"/>
          <w:sz w:val="18"/>
        </w:rPr>
        <w:t>Smh</w:t>
      </w:r>
      <w:proofErr w:type="spellEnd"/>
      <w:r>
        <w:rPr>
          <w:rFonts w:ascii="Consolas" w:hAnsi="Consolas" w:cs="Arial"/>
          <w:sz w:val="18"/>
        </w:rPr>
        <w:t xml:space="preserve">      100.50  N./mm²</w:t>
      </w:r>
    </w:p>
    <w:p w14:paraId="3F5E3B6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684A53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Attachment Type                             </w:t>
      </w:r>
      <w:proofErr w:type="spellStart"/>
      <w:r>
        <w:rPr>
          <w:rFonts w:ascii="Consolas" w:hAnsi="Consolas" w:cs="Arial"/>
          <w:sz w:val="18"/>
        </w:rPr>
        <w:t>Type</w:t>
      </w:r>
      <w:proofErr w:type="spellEnd"/>
      <w:r>
        <w:rPr>
          <w:rFonts w:ascii="Consolas" w:hAnsi="Consolas" w:cs="Arial"/>
          <w:sz w:val="18"/>
        </w:rPr>
        <w:t xml:space="preserve">      Round</w:t>
      </w:r>
    </w:p>
    <w:p w14:paraId="5B756B5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WRC107 Attachment Classification          </w:t>
      </w:r>
      <w:proofErr w:type="spellStart"/>
      <w:r>
        <w:rPr>
          <w:rFonts w:ascii="Consolas" w:hAnsi="Consolas" w:cs="Arial"/>
          <w:sz w:val="18"/>
        </w:rPr>
        <w:t>Holsol</w:t>
      </w:r>
      <w:proofErr w:type="spellEnd"/>
      <w:r>
        <w:rPr>
          <w:rFonts w:ascii="Consolas" w:hAnsi="Consolas" w:cs="Arial"/>
          <w:sz w:val="18"/>
        </w:rPr>
        <w:t xml:space="preserve">      Hollow</w:t>
      </w:r>
    </w:p>
    <w:p w14:paraId="7CDD6EE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E4B683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Diameter Basis for Nozzle                 </w:t>
      </w:r>
      <w:proofErr w:type="spellStart"/>
      <w:r>
        <w:rPr>
          <w:rFonts w:ascii="Consolas" w:hAnsi="Consolas" w:cs="Arial"/>
          <w:sz w:val="18"/>
        </w:rPr>
        <w:t>Nbasis</w:t>
      </w:r>
      <w:proofErr w:type="spellEnd"/>
      <w:r>
        <w:rPr>
          <w:rFonts w:ascii="Consolas" w:hAnsi="Consolas" w:cs="Arial"/>
          <w:sz w:val="18"/>
        </w:rPr>
        <w:t xml:space="preserve">      OD</w:t>
      </w:r>
    </w:p>
    <w:p w14:paraId="6EC92E3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Corrosion Allowance for Nozzle               Can      </w:t>
      </w:r>
      <w:proofErr w:type="gramStart"/>
      <w:r>
        <w:rPr>
          <w:rFonts w:ascii="Consolas" w:hAnsi="Consolas" w:cs="Arial"/>
          <w:sz w:val="18"/>
        </w:rPr>
        <w:t>0.0000  mm.</w:t>
      </w:r>
      <w:proofErr w:type="gramEnd"/>
    </w:p>
    <w:p w14:paraId="6530A0A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Nozzle Diameter                               </w:t>
      </w:r>
      <w:proofErr w:type="spellStart"/>
      <w:r>
        <w:rPr>
          <w:rFonts w:ascii="Consolas" w:hAnsi="Consolas" w:cs="Arial"/>
          <w:sz w:val="18"/>
        </w:rPr>
        <w:t>Dn</w:t>
      </w:r>
      <w:proofErr w:type="spellEnd"/>
      <w:r>
        <w:rPr>
          <w:rFonts w:ascii="Consolas" w:hAnsi="Consolas" w:cs="Arial"/>
          <w:sz w:val="18"/>
        </w:rPr>
        <w:t xml:space="preserve">      </w:t>
      </w:r>
      <w:proofErr w:type="gramStart"/>
      <w:r>
        <w:rPr>
          <w:rFonts w:ascii="Consolas" w:hAnsi="Consolas" w:cs="Arial"/>
          <w:sz w:val="18"/>
        </w:rPr>
        <w:t>60.325  mm.</w:t>
      </w:r>
      <w:proofErr w:type="gramEnd"/>
    </w:p>
    <w:p w14:paraId="65195EF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Nozzle Thickness                              Tn       </w:t>
      </w:r>
      <w:proofErr w:type="gramStart"/>
      <w:r>
        <w:rPr>
          <w:rFonts w:ascii="Consolas" w:hAnsi="Consolas" w:cs="Arial"/>
          <w:sz w:val="18"/>
        </w:rPr>
        <w:t>8.738  mm.</w:t>
      </w:r>
      <w:proofErr w:type="gramEnd"/>
    </w:p>
    <w:p w14:paraId="7A09433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Nozzle Material                                SA-312 TP316L</w:t>
      </w:r>
    </w:p>
    <w:p w14:paraId="4D68C94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Nozzle UNS Number                                     S31603</w:t>
      </w:r>
    </w:p>
    <w:p w14:paraId="083AC26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Nozzle Cold S.I. Allowable                  </w:t>
      </w:r>
      <w:proofErr w:type="spellStart"/>
      <w:r>
        <w:rPr>
          <w:rFonts w:ascii="Consolas" w:hAnsi="Consolas" w:cs="Arial"/>
          <w:sz w:val="18"/>
        </w:rPr>
        <w:t>SNmc</w:t>
      </w:r>
      <w:proofErr w:type="spellEnd"/>
      <w:r>
        <w:rPr>
          <w:rFonts w:ascii="Consolas" w:hAnsi="Consolas" w:cs="Arial"/>
          <w:sz w:val="18"/>
        </w:rPr>
        <w:t xml:space="preserve">      </w:t>
      </w:r>
      <w:proofErr w:type="gramStart"/>
      <w:r>
        <w:rPr>
          <w:rFonts w:ascii="Consolas" w:hAnsi="Consolas" w:cs="Arial"/>
          <w:sz w:val="18"/>
        </w:rPr>
        <w:t>115.00  N.</w:t>
      </w:r>
      <w:proofErr w:type="gramEnd"/>
      <w:r>
        <w:rPr>
          <w:rFonts w:ascii="Consolas" w:hAnsi="Consolas" w:cs="Arial"/>
          <w:sz w:val="18"/>
        </w:rPr>
        <w:t>/mm²</w:t>
      </w:r>
    </w:p>
    <w:p w14:paraId="29D4E45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Nozzle </w:t>
      </w:r>
      <w:proofErr w:type="gramStart"/>
      <w:r>
        <w:rPr>
          <w:rFonts w:ascii="Consolas" w:hAnsi="Consolas" w:cs="Arial"/>
          <w:sz w:val="18"/>
        </w:rPr>
        <w:t>Hot  S.I.</w:t>
      </w:r>
      <w:proofErr w:type="gramEnd"/>
      <w:r>
        <w:rPr>
          <w:rFonts w:ascii="Consolas" w:hAnsi="Consolas" w:cs="Arial"/>
          <w:sz w:val="18"/>
        </w:rPr>
        <w:t xml:space="preserve"> Allowable                  </w:t>
      </w:r>
      <w:proofErr w:type="spellStart"/>
      <w:r>
        <w:rPr>
          <w:rFonts w:ascii="Consolas" w:hAnsi="Consolas" w:cs="Arial"/>
          <w:sz w:val="18"/>
        </w:rPr>
        <w:t>SNmh</w:t>
      </w:r>
      <w:proofErr w:type="spellEnd"/>
      <w:r>
        <w:rPr>
          <w:rFonts w:ascii="Consolas" w:hAnsi="Consolas" w:cs="Arial"/>
          <w:sz w:val="18"/>
        </w:rPr>
        <w:t xml:space="preserve">      100.50  N./mm²</w:t>
      </w:r>
    </w:p>
    <w:p w14:paraId="0F2809A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445412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Design Internal Pressure                      </w:t>
      </w:r>
      <w:proofErr w:type="spellStart"/>
      <w:r>
        <w:rPr>
          <w:rFonts w:ascii="Consolas" w:hAnsi="Consolas" w:cs="Arial"/>
          <w:sz w:val="18"/>
        </w:rPr>
        <w:t>Dp</w:t>
      </w:r>
      <w:proofErr w:type="spellEnd"/>
      <w:r>
        <w:rPr>
          <w:rFonts w:ascii="Consolas" w:hAnsi="Consolas" w:cs="Arial"/>
          <w:sz w:val="18"/>
        </w:rPr>
        <w:t xml:space="preserve">       </w:t>
      </w:r>
      <w:proofErr w:type="gramStart"/>
      <w:r>
        <w:rPr>
          <w:rFonts w:ascii="Consolas" w:hAnsi="Consolas" w:cs="Arial"/>
          <w:sz w:val="18"/>
        </w:rPr>
        <w:t>0.683  bars</w:t>
      </w:r>
      <w:proofErr w:type="gramEnd"/>
    </w:p>
    <w:p w14:paraId="215EDC1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Include Pressure Thrust                                   No</w:t>
      </w:r>
    </w:p>
    <w:p w14:paraId="31E292EB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CB3B7FE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External Forces and Moments in WRC 107/537 Convention:</w:t>
      </w:r>
    </w:p>
    <w:p w14:paraId="67DE851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Radial Load          </w:t>
      </w:r>
      <w:proofErr w:type="gramStart"/>
      <w:r>
        <w:rPr>
          <w:rFonts w:ascii="Consolas" w:hAnsi="Consolas" w:cs="Arial"/>
          <w:sz w:val="18"/>
        </w:rPr>
        <w:t xml:space="preserve">   (</w:t>
      </w:r>
      <w:proofErr w:type="gramEnd"/>
      <w:r>
        <w:rPr>
          <w:rFonts w:ascii="Consolas" w:hAnsi="Consolas" w:cs="Arial"/>
          <w:sz w:val="18"/>
        </w:rPr>
        <w:t>SUS)                  P     -1000.0  N</w:t>
      </w:r>
    </w:p>
    <w:p w14:paraId="07BD5B7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Longitudinal Shear   </w:t>
      </w:r>
      <w:proofErr w:type="gramStart"/>
      <w:r>
        <w:rPr>
          <w:rFonts w:ascii="Consolas" w:hAnsi="Consolas" w:cs="Arial"/>
          <w:sz w:val="18"/>
        </w:rPr>
        <w:t xml:space="preserve">   (</w:t>
      </w:r>
      <w:proofErr w:type="gramEnd"/>
      <w:r>
        <w:rPr>
          <w:rFonts w:ascii="Consolas" w:hAnsi="Consolas" w:cs="Arial"/>
          <w:sz w:val="18"/>
        </w:rPr>
        <w:t>SUS)           (</w:t>
      </w:r>
      <w:proofErr w:type="spellStart"/>
      <w:r>
        <w:rPr>
          <w:rFonts w:ascii="Consolas" w:hAnsi="Consolas" w:cs="Arial"/>
          <w:sz w:val="18"/>
        </w:rPr>
        <w:t>Vl</w:t>
      </w:r>
      <w:proofErr w:type="spellEnd"/>
      <w:r>
        <w:rPr>
          <w:rFonts w:ascii="Consolas" w:hAnsi="Consolas" w:cs="Arial"/>
          <w:sz w:val="18"/>
        </w:rPr>
        <w:t>)  V1      1225.0  N</w:t>
      </w:r>
    </w:p>
    <w:p w14:paraId="4FF22F2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Circumferential Shear</w:t>
      </w:r>
      <w:proofErr w:type="gramStart"/>
      <w:r>
        <w:rPr>
          <w:rFonts w:ascii="Consolas" w:hAnsi="Consolas" w:cs="Arial"/>
          <w:sz w:val="18"/>
        </w:rPr>
        <w:t xml:space="preserve">   (</w:t>
      </w:r>
      <w:proofErr w:type="gramEnd"/>
      <w:r>
        <w:rPr>
          <w:rFonts w:ascii="Consolas" w:hAnsi="Consolas" w:cs="Arial"/>
          <w:sz w:val="18"/>
        </w:rPr>
        <w:t>SUS)           (</w:t>
      </w:r>
      <w:proofErr w:type="spellStart"/>
      <w:r>
        <w:rPr>
          <w:rFonts w:ascii="Consolas" w:hAnsi="Consolas" w:cs="Arial"/>
          <w:sz w:val="18"/>
        </w:rPr>
        <w:t>Vc</w:t>
      </w:r>
      <w:proofErr w:type="spellEnd"/>
      <w:r>
        <w:rPr>
          <w:rFonts w:ascii="Consolas" w:hAnsi="Consolas" w:cs="Arial"/>
          <w:sz w:val="18"/>
        </w:rPr>
        <w:t>)  V2      1225.0  N</w:t>
      </w:r>
    </w:p>
    <w:p w14:paraId="0582FD2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Circumferential </w:t>
      </w:r>
      <w:proofErr w:type="gramStart"/>
      <w:r>
        <w:rPr>
          <w:rFonts w:ascii="Consolas" w:hAnsi="Consolas" w:cs="Arial"/>
          <w:sz w:val="18"/>
        </w:rPr>
        <w:t>Moment  (</w:t>
      </w:r>
      <w:proofErr w:type="gramEnd"/>
      <w:r>
        <w:rPr>
          <w:rFonts w:ascii="Consolas" w:hAnsi="Consolas" w:cs="Arial"/>
          <w:sz w:val="18"/>
        </w:rPr>
        <w:t>SUS)           (Mc)  M1       250.0  N-m</w:t>
      </w:r>
    </w:p>
    <w:p w14:paraId="171B849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Longitudinal Moment  </w:t>
      </w:r>
      <w:proofErr w:type="gramStart"/>
      <w:r>
        <w:rPr>
          <w:rFonts w:ascii="Consolas" w:hAnsi="Consolas" w:cs="Arial"/>
          <w:sz w:val="18"/>
        </w:rPr>
        <w:t xml:space="preserve">   (</w:t>
      </w:r>
      <w:proofErr w:type="gramEnd"/>
      <w:r>
        <w:rPr>
          <w:rFonts w:ascii="Consolas" w:hAnsi="Consolas" w:cs="Arial"/>
          <w:sz w:val="18"/>
        </w:rPr>
        <w:t>SUS)           (</w:t>
      </w:r>
      <w:proofErr w:type="spellStart"/>
      <w:r>
        <w:rPr>
          <w:rFonts w:ascii="Consolas" w:hAnsi="Consolas" w:cs="Arial"/>
          <w:sz w:val="18"/>
        </w:rPr>
        <w:t>Ml</w:t>
      </w:r>
      <w:proofErr w:type="spellEnd"/>
      <w:r>
        <w:rPr>
          <w:rFonts w:ascii="Consolas" w:hAnsi="Consolas" w:cs="Arial"/>
          <w:sz w:val="18"/>
        </w:rPr>
        <w:t>)  M2       250.0  N-m</w:t>
      </w:r>
    </w:p>
    <w:p w14:paraId="4C91BF9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Torsional Moment     </w:t>
      </w:r>
      <w:proofErr w:type="gramStart"/>
      <w:r>
        <w:rPr>
          <w:rFonts w:ascii="Consolas" w:hAnsi="Consolas" w:cs="Arial"/>
          <w:sz w:val="18"/>
        </w:rPr>
        <w:t xml:space="preserve">   (</w:t>
      </w:r>
      <w:proofErr w:type="gramEnd"/>
      <w:r>
        <w:rPr>
          <w:rFonts w:ascii="Consolas" w:hAnsi="Consolas" w:cs="Arial"/>
          <w:sz w:val="18"/>
        </w:rPr>
        <w:t>SUS)                 Mt       350.0  N-m</w:t>
      </w:r>
    </w:p>
    <w:p w14:paraId="1F215D7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278602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BDCEC6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Use Interactive Control                           No</w:t>
      </w:r>
    </w:p>
    <w:p w14:paraId="04EDAB8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WRC107 Version                           </w:t>
      </w:r>
      <w:proofErr w:type="spellStart"/>
      <w:proofErr w:type="gramStart"/>
      <w:r>
        <w:rPr>
          <w:rFonts w:ascii="Consolas" w:hAnsi="Consolas" w:cs="Arial"/>
          <w:sz w:val="18"/>
        </w:rPr>
        <w:t>Version</w:t>
      </w:r>
      <w:proofErr w:type="spellEnd"/>
      <w:r>
        <w:rPr>
          <w:rFonts w:ascii="Consolas" w:hAnsi="Consolas" w:cs="Arial"/>
          <w:sz w:val="18"/>
        </w:rPr>
        <w:t xml:space="preserve">  March</w:t>
      </w:r>
      <w:proofErr w:type="gramEnd"/>
      <w:r>
        <w:rPr>
          <w:rFonts w:ascii="Consolas" w:hAnsi="Consolas" w:cs="Arial"/>
          <w:sz w:val="18"/>
        </w:rPr>
        <w:t xml:space="preserve">  1979</w:t>
      </w:r>
    </w:p>
    <w:p w14:paraId="636E321B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1D7C9E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Include Pressure Stress Indices per Div. 2                No</w:t>
      </w:r>
    </w:p>
    <w:p w14:paraId="470D668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Compute Pressure Stress per WRC-368                       No</w:t>
      </w:r>
    </w:p>
    <w:p w14:paraId="086AC9E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Local Loads applied at end of Nozzle/Attachment           No</w:t>
      </w:r>
    </w:p>
    <w:p w14:paraId="15AA61E2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D4B2BBA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 xml:space="preserve">WRC Bulletin 537 provides equations for the dimensionless curves found in bulletin 107.  As </w:t>
      </w:r>
      <w:proofErr w:type="gramStart"/>
      <w:r w:rsidRPr="000D0DAD">
        <w:rPr>
          <w:rFonts w:ascii="Arial" w:hAnsi="Consolas" w:cs="Arial"/>
          <w:i/>
          <w:color w:val="0000FF"/>
          <w:sz w:val="18"/>
        </w:rPr>
        <w:t>noted</w:t>
      </w:r>
      <w:proofErr w:type="gramEnd"/>
    </w:p>
    <w:p w14:paraId="6C041924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in the foreword to bulletin 537, "537 is equivalent to WRC 107".  Where 107 is printed in the</w:t>
      </w:r>
    </w:p>
    <w:p w14:paraId="2876ADA5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results below, "537" can be interchanged with "107".</w:t>
      </w:r>
    </w:p>
    <w:p w14:paraId="014AC92D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724B70D" w14:textId="072CDC66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noProof/>
          <w:sz w:val="18"/>
        </w:rPr>
        <w:lastRenderedPageBreak/>
        <w:drawing>
          <wp:inline distT="0" distB="0" distL="0" distR="0" wp14:anchorId="30961EB0" wp14:editId="77FEDB38">
            <wp:extent cx="2423160" cy="22098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316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3065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706C1E2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00"/>
          <w:sz w:val="18"/>
        </w:rPr>
        <w:t>WRC 107/537 has dimensional limitations that can be found in the bulletin's Foreword</w:t>
      </w:r>
    </w:p>
    <w:p w14:paraId="74FC4E52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00"/>
          <w:sz w:val="18"/>
        </w:rPr>
        <w:t>and which can also be inferred by review of the non-dimensional curve limits.</w:t>
      </w:r>
    </w:p>
    <w:p w14:paraId="06605F9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1FD5DF8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</w:rPr>
        <w:t>Stress Attenuation Diameter (for Insert Plates) per WRC 297:</w:t>
      </w:r>
    </w:p>
    <w:p w14:paraId="282B6C9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</w:t>
      </w:r>
      <w:proofErr w:type="spellStart"/>
      <w:r>
        <w:rPr>
          <w:rFonts w:ascii="Consolas" w:hAnsi="Consolas" w:cs="Arial"/>
          <w:sz w:val="18"/>
        </w:rPr>
        <w:t>NozzleOD</w:t>
      </w:r>
      <w:proofErr w:type="spellEnd"/>
      <w:r>
        <w:rPr>
          <w:rFonts w:ascii="Consolas" w:hAnsi="Consolas" w:cs="Arial"/>
          <w:sz w:val="18"/>
        </w:rPr>
        <w:t xml:space="preserve"> + 2 * 1.65 * </w:t>
      </w:r>
      <w:proofErr w:type="gramStart"/>
      <w:r>
        <w:rPr>
          <w:rFonts w:ascii="Consolas" w:hAnsi="Consolas" w:cs="Arial"/>
          <w:sz w:val="18"/>
        </w:rPr>
        <w:t xml:space="preserve">sqrt( </w:t>
      </w:r>
      <w:proofErr w:type="spellStart"/>
      <w:r>
        <w:rPr>
          <w:rFonts w:ascii="Consolas" w:hAnsi="Consolas" w:cs="Arial"/>
          <w:sz w:val="18"/>
        </w:rPr>
        <w:t>Rmean</w:t>
      </w:r>
      <w:proofErr w:type="spellEnd"/>
      <w:proofErr w:type="gramEnd"/>
      <w:r>
        <w:rPr>
          <w:rFonts w:ascii="Consolas" w:hAnsi="Consolas" w:cs="Arial"/>
          <w:sz w:val="18"/>
        </w:rPr>
        <w:t>( t - ca ) )</w:t>
      </w:r>
    </w:p>
    <w:p w14:paraId="5C7E139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60.325 + 2 * 1.65 * </w:t>
      </w:r>
      <w:proofErr w:type="gramStart"/>
      <w:r>
        <w:rPr>
          <w:rFonts w:ascii="Consolas" w:hAnsi="Consolas" w:cs="Arial"/>
          <w:sz w:val="18"/>
        </w:rPr>
        <w:t>sqrt( 453.0</w:t>
      </w:r>
      <w:proofErr w:type="gramEnd"/>
      <w:r>
        <w:rPr>
          <w:rFonts w:ascii="Consolas" w:hAnsi="Consolas" w:cs="Arial"/>
          <w:sz w:val="18"/>
        </w:rPr>
        <w:t xml:space="preserve"> ( 6.0 - 0 ) )</w:t>
      </w:r>
    </w:p>
    <w:p w14:paraId="27BE2A7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232.369 mm.</w:t>
      </w:r>
    </w:p>
    <w:p w14:paraId="18E6D6EB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F08766A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</w:rPr>
        <w:t xml:space="preserve">WRC 107 Stress Calculation for </w:t>
      </w:r>
      <w:proofErr w:type="spellStart"/>
      <w:r w:rsidRPr="000D0DAD">
        <w:rPr>
          <w:rFonts w:ascii="Tahoma" w:hAnsi="Consolas" w:cs="Arial"/>
          <w:color w:val="000000"/>
          <w:sz w:val="18"/>
        </w:rPr>
        <w:t>SUStained</w:t>
      </w:r>
      <w:proofErr w:type="spellEnd"/>
      <w:r w:rsidRPr="000D0DAD">
        <w:rPr>
          <w:rFonts w:ascii="Tahoma" w:hAnsi="Consolas" w:cs="Arial"/>
          <w:color w:val="000000"/>
          <w:sz w:val="18"/>
        </w:rPr>
        <w:t xml:space="preserve"> loads:</w:t>
      </w:r>
    </w:p>
    <w:p w14:paraId="7D692EB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Radial Load                                   P      -1000.</w:t>
      </w:r>
      <w:proofErr w:type="gramStart"/>
      <w:r>
        <w:rPr>
          <w:rFonts w:ascii="Consolas" w:hAnsi="Consolas" w:cs="Arial"/>
          <w:sz w:val="18"/>
        </w:rPr>
        <w:t>0  N</w:t>
      </w:r>
      <w:proofErr w:type="gramEnd"/>
    </w:p>
    <w:p w14:paraId="47EDA6F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Circumferential Shear               </w:t>
      </w:r>
      <w:proofErr w:type="gramStart"/>
      <w:r>
        <w:rPr>
          <w:rFonts w:ascii="Consolas" w:hAnsi="Consolas" w:cs="Arial"/>
          <w:sz w:val="18"/>
        </w:rPr>
        <w:t xml:space="preserve">   (</w:t>
      </w:r>
      <w:proofErr w:type="gramEnd"/>
      <w:r>
        <w:rPr>
          <w:rFonts w:ascii="Consolas" w:hAnsi="Consolas" w:cs="Arial"/>
          <w:sz w:val="18"/>
        </w:rPr>
        <w:t>VC)  V2       1225.0  N</w:t>
      </w:r>
    </w:p>
    <w:p w14:paraId="4F56A26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Longitudinal Shear                  </w:t>
      </w:r>
      <w:proofErr w:type="gramStart"/>
      <w:r>
        <w:rPr>
          <w:rFonts w:ascii="Consolas" w:hAnsi="Consolas" w:cs="Arial"/>
          <w:sz w:val="18"/>
        </w:rPr>
        <w:t xml:space="preserve">   (</w:t>
      </w:r>
      <w:proofErr w:type="gramEnd"/>
      <w:r>
        <w:rPr>
          <w:rFonts w:ascii="Consolas" w:hAnsi="Consolas" w:cs="Arial"/>
          <w:sz w:val="18"/>
        </w:rPr>
        <w:t>VL)  V1       1225.0  N</w:t>
      </w:r>
    </w:p>
    <w:p w14:paraId="6CF409F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Circumferential Moment              </w:t>
      </w:r>
      <w:proofErr w:type="gramStart"/>
      <w:r>
        <w:rPr>
          <w:rFonts w:ascii="Consolas" w:hAnsi="Consolas" w:cs="Arial"/>
          <w:sz w:val="18"/>
        </w:rPr>
        <w:t xml:space="preserve">   (</w:t>
      </w:r>
      <w:proofErr w:type="gramEnd"/>
      <w:r>
        <w:rPr>
          <w:rFonts w:ascii="Consolas" w:hAnsi="Consolas" w:cs="Arial"/>
          <w:sz w:val="18"/>
        </w:rPr>
        <w:t>MC)  M1        250.0  N-m</w:t>
      </w:r>
    </w:p>
    <w:p w14:paraId="37244EA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Longitudinal Moment                 </w:t>
      </w:r>
      <w:proofErr w:type="gramStart"/>
      <w:r>
        <w:rPr>
          <w:rFonts w:ascii="Consolas" w:hAnsi="Consolas" w:cs="Arial"/>
          <w:sz w:val="18"/>
        </w:rPr>
        <w:t xml:space="preserve">   (</w:t>
      </w:r>
      <w:proofErr w:type="gramEnd"/>
      <w:r>
        <w:rPr>
          <w:rFonts w:ascii="Consolas" w:hAnsi="Consolas" w:cs="Arial"/>
          <w:sz w:val="18"/>
        </w:rPr>
        <w:t>ML)  M2        250.0  N-m</w:t>
      </w:r>
    </w:p>
    <w:p w14:paraId="0AF3B5D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Torsional Moment                             MT        </w:t>
      </w:r>
      <w:proofErr w:type="gramStart"/>
      <w:r>
        <w:rPr>
          <w:rFonts w:ascii="Consolas" w:hAnsi="Consolas" w:cs="Arial"/>
          <w:sz w:val="18"/>
        </w:rPr>
        <w:t>350.0  N</w:t>
      </w:r>
      <w:proofErr w:type="gramEnd"/>
      <w:r>
        <w:rPr>
          <w:rFonts w:ascii="Consolas" w:hAnsi="Consolas" w:cs="Arial"/>
          <w:sz w:val="18"/>
        </w:rPr>
        <w:t>-m</w:t>
      </w:r>
    </w:p>
    <w:p w14:paraId="32B02B9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D846B2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Dimensionless Param: U =   0.58 TAU =   5.00 </w:t>
      </w:r>
      <w:proofErr w:type="gramStart"/>
      <w:r>
        <w:rPr>
          <w:rFonts w:ascii="Consolas" w:hAnsi="Consolas" w:cs="Arial"/>
          <w:sz w:val="18"/>
        </w:rPr>
        <w:t>(  2.95</w:t>
      </w:r>
      <w:proofErr w:type="gramEnd"/>
      <w:r>
        <w:rPr>
          <w:rFonts w:ascii="Consolas" w:hAnsi="Consolas" w:cs="Arial"/>
          <w:sz w:val="18"/>
        </w:rPr>
        <w:t>) RHO =   0.69</w:t>
      </w:r>
    </w:p>
    <w:p w14:paraId="42B280E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41F156F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Dimensionless Loads for Spherical Shells at Attachment Junction:</w:t>
      </w:r>
    </w:p>
    <w:p w14:paraId="5DB535F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</w:t>
      </w:r>
    </w:p>
    <w:p w14:paraId="4B3BC44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Curves read for 1979            Figure     Value   Location</w:t>
      </w:r>
    </w:p>
    <w:p w14:paraId="0062EE3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</w:t>
      </w:r>
    </w:p>
    <w:p w14:paraId="5E993CE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N</w:t>
      </w:r>
      <w:proofErr w:type="spellEnd"/>
      <w:r>
        <w:rPr>
          <w:rFonts w:ascii="Consolas" w:hAnsi="Consolas" w:cs="Arial"/>
          <w:sz w:val="18"/>
        </w:rPr>
        <w:t>(x) * T / P                     SP 1    0.06594</w:t>
      </w:r>
      <w:proofErr w:type="gramStart"/>
      <w:r>
        <w:rPr>
          <w:rFonts w:ascii="Consolas" w:hAnsi="Consolas" w:cs="Arial"/>
          <w:sz w:val="18"/>
        </w:rPr>
        <w:t xml:space="preserve">   (</w:t>
      </w:r>
      <w:proofErr w:type="gramEnd"/>
      <w:r>
        <w:rPr>
          <w:rFonts w:ascii="Consolas" w:hAnsi="Consolas" w:cs="Arial"/>
          <w:sz w:val="18"/>
        </w:rPr>
        <w:t>A,B,C,D)</w:t>
      </w:r>
    </w:p>
    <w:p w14:paraId="3C8FC95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M(x)     / P                     SP 1    0.07809</w:t>
      </w:r>
      <w:proofErr w:type="gramStart"/>
      <w:r>
        <w:rPr>
          <w:rFonts w:ascii="Consolas" w:hAnsi="Consolas" w:cs="Arial"/>
          <w:sz w:val="18"/>
        </w:rPr>
        <w:t xml:space="preserve">   (</w:t>
      </w:r>
      <w:proofErr w:type="gramEnd"/>
      <w:r>
        <w:rPr>
          <w:rFonts w:ascii="Consolas" w:hAnsi="Consolas" w:cs="Arial"/>
          <w:sz w:val="18"/>
        </w:rPr>
        <w:t>A,B,C,D)</w:t>
      </w:r>
    </w:p>
    <w:p w14:paraId="7921D0D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N</w:t>
      </w:r>
      <w:proofErr w:type="spellEnd"/>
      <w:r>
        <w:rPr>
          <w:rFonts w:ascii="Consolas" w:hAnsi="Consolas" w:cs="Arial"/>
          <w:sz w:val="18"/>
        </w:rPr>
        <w:t xml:space="preserve">(x) * T * </w:t>
      </w:r>
      <w:proofErr w:type="gramStart"/>
      <w:r>
        <w:rPr>
          <w:rFonts w:ascii="Consolas" w:hAnsi="Consolas" w:cs="Arial"/>
          <w:sz w:val="18"/>
        </w:rPr>
        <w:t>SQRT(</w:t>
      </w:r>
      <w:proofErr w:type="gramEnd"/>
      <w:r>
        <w:rPr>
          <w:rFonts w:ascii="Consolas" w:hAnsi="Consolas" w:cs="Arial"/>
          <w:sz w:val="18"/>
        </w:rPr>
        <w:t>Rm * T ) / MC    SM 1    0.09912   (A,B,C,D)</w:t>
      </w:r>
    </w:p>
    <w:p w14:paraId="57FAADF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M(x)     * </w:t>
      </w:r>
      <w:proofErr w:type="gramStart"/>
      <w:r>
        <w:rPr>
          <w:rFonts w:ascii="Consolas" w:hAnsi="Consolas" w:cs="Arial"/>
          <w:sz w:val="18"/>
        </w:rPr>
        <w:t>SQRT(</w:t>
      </w:r>
      <w:proofErr w:type="gramEnd"/>
      <w:r>
        <w:rPr>
          <w:rFonts w:ascii="Consolas" w:hAnsi="Consolas" w:cs="Arial"/>
          <w:sz w:val="18"/>
        </w:rPr>
        <w:t>Rm * T ) / MC    SM 1    0.18578   (A,B,C,D)</w:t>
      </w:r>
    </w:p>
    <w:p w14:paraId="37774FB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N</w:t>
      </w:r>
      <w:proofErr w:type="spellEnd"/>
      <w:r>
        <w:rPr>
          <w:rFonts w:ascii="Consolas" w:hAnsi="Consolas" w:cs="Arial"/>
          <w:sz w:val="18"/>
        </w:rPr>
        <w:t xml:space="preserve">(x) * T * </w:t>
      </w:r>
      <w:proofErr w:type="gramStart"/>
      <w:r>
        <w:rPr>
          <w:rFonts w:ascii="Consolas" w:hAnsi="Consolas" w:cs="Arial"/>
          <w:sz w:val="18"/>
        </w:rPr>
        <w:t>SQRT(</w:t>
      </w:r>
      <w:proofErr w:type="gramEnd"/>
      <w:r>
        <w:rPr>
          <w:rFonts w:ascii="Consolas" w:hAnsi="Consolas" w:cs="Arial"/>
          <w:sz w:val="18"/>
        </w:rPr>
        <w:t>Rm * T ) / ML    SM 1    0.09912   (A,B,C,D)</w:t>
      </w:r>
    </w:p>
    <w:p w14:paraId="13BA73B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M(x)     * </w:t>
      </w:r>
      <w:proofErr w:type="gramStart"/>
      <w:r>
        <w:rPr>
          <w:rFonts w:ascii="Consolas" w:hAnsi="Consolas" w:cs="Arial"/>
          <w:sz w:val="18"/>
        </w:rPr>
        <w:t>SQRT(</w:t>
      </w:r>
      <w:proofErr w:type="gramEnd"/>
      <w:r>
        <w:rPr>
          <w:rFonts w:ascii="Consolas" w:hAnsi="Consolas" w:cs="Arial"/>
          <w:sz w:val="18"/>
        </w:rPr>
        <w:t>Rm * T ) / ML    SM 1    0.18578   (A,B,C,D)</w:t>
      </w:r>
    </w:p>
    <w:p w14:paraId="68FE9FB2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39F20A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N(y) * T / P                     SP 1    0.11511</w:t>
      </w:r>
      <w:proofErr w:type="gramStart"/>
      <w:r>
        <w:rPr>
          <w:rFonts w:ascii="Consolas" w:hAnsi="Consolas" w:cs="Arial"/>
          <w:sz w:val="18"/>
        </w:rPr>
        <w:t xml:space="preserve">   (</w:t>
      </w:r>
      <w:proofErr w:type="gramEnd"/>
      <w:r>
        <w:rPr>
          <w:rFonts w:ascii="Consolas" w:hAnsi="Consolas" w:cs="Arial"/>
          <w:sz w:val="18"/>
        </w:rPr>
        <w:t>A,B,C,D)</w:t>
      </w:r>
    </w:p>
    <w:p w14:paraId="4A9AE30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M(</w:t>
      </w:r>
      <w:proofErr w:type="gramStart"/>
      <w:r>
        <w:rPr>
          <w:rFonts w:ascii="Consolas" w:hAnsi="Consolas" w:cs="Arial"/>
          <w:sz w:val="18"/>
        </w:rPr>
        <w:t xml:space="preserve">y)   </w:t>
      </w:r>
      <w:proofErr w:type="gramEnd"/>
      <w:r>
        <w:rPr>
          <w:rFonts w:ascii="Consolas" w:hAnsi="Consolas" w:cs="Arial"/>
          <w:sz w:val="18"/>
        </w:rPr>
        <w:t xml:space="preserve">  / P                     SP 1    0.02587   (A,B,C,D)</w:t>
      </w:r>
    </w:p>
    <w:p w14:paraId="2FC012D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N(y) * T * </w:t>
      </w:r>
      <w:proofErr w:type="gramStart"/>
      <w:r>
        <w:rPr>
          <w:rFonts w:ascii="Consolas" w:hAnsi="Consolas" w:cs="Arial"/>
          <w:sz w:val="18"/>
        </w:rPr>
        <w:t>SQRT(</w:t>
      </w:r>
      <w:proofErr w:type="gramEnd"/>
      <w:r>
        <w:rPr>
          <w:rFonts w:ascii="Consolas" w:hAnsi="Consolas" w:cs="Arial"/>
          <w:sz w:val="18"/>
        </w:rPr>
        <w:t>Rm * T ) / MC    SM 1    0.09661   (A,B,C,D)</w:t>
      </w:r>
    </w:p>
    <w:p w14:paraId="43733D9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M(</w:t>
      </w:r>
      <w:proofErr w:type="gramStart"/>
      <w:r>
        <w:rPr>
          <w:rFonts w:ascii="Consolas" w:hAnsi="Consolas" w:cs="Arial"/>
          <w:sz w:val="18"/>
        </w:rPr>
        <w:t xml:space="preserve">y)   </w:t>
      </w:r>
      <w:proofErr w:type="gramEnd"/>
      <w:r>
        <w:rPr>
          <w:rFonts w:ascii="Consolas" w:hAnsi="Consolas" w:cs="Arial"/>
          <w:sz w:val="18"/>
        </w:rPr>
        <w:t xml:space="preserve">  * SQRT(Rm * T ) / MC    SM 1    0.07279   (A,B,C,D)</w:t>
      </w:r>
    </w:p>
    <w:p w14:paraId="2BA3F82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N(y) * T * </w:t>
      </w:r>
      <w:proofErr w:type="gramStart"/>
      <w:r>
        <w:rPr>
          <w:rFonts w:ascii="Consolas" w:hAnsi="Consolas" w:cs="Arial"/>
          <w:sz w:val="18"/>
        </w:rPr>
        <w:t>SQRT(</w:t>
      </w:r>
      <w:proofErr w:type="gramEnd"/>
      <w:r>
        <w:rPr>
          <w:rFonts w:ascii="Consolas" w:hAnsi="Consolas" w:cs="Arial"/>
          <w:sz w:val="18"/>
        </w:rPr>
        <w:t>Rm * T ) / ML    SM 1    0.09661   (A,B,C,D)</w:t>
      </w:r>
    </w:p>
    <w:p w14:paraId="5630B80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M(</w:t>
      </w:r>
      <w:proofErr w:type="gramStart"/>
      <w:r>
        <w:rPr>
          <w:rFonts w:ascii="Consolas" w:hAnsi="Consolas" w:cs="Arial"/>
          <w:sz w:val="18"/>
        </w:rPr>
        <w:t xml:space="preserve">y)   </w:t>
      </w:r>
      <w:proofErr w:type="gramEnd"/>
      <w:r>
        <w:rPr>
          <w:rFonts w:ascii="Consolas" w:hAnsi="Consolas" w:cs="Arial"/>
          <w:sz w:val="18"/>
        </w:rPr>
        <w:t xml:space="preserve">  * SQRT(Rm * T ) / ML    SM 1    0.07279   (A,B,C,D)</w:t>
      </w:r>
    </w:p>
    <w:p w14:paraId="4A6D02F9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8CBB03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 xml:space="preserve">Stress Concentration Factors: </w:t>
      </w:r>
      <w:proofErr w:type="spellStart"/>
      <w:r w:rsidRPr="000D0DAD">
        <w:rPr>
          <w:rFonts w:ascii="Arial" w:hAnsi="Consolas" w:cs="Arial"/>
          <w:color w:val="000000"/>
          <w:sz w:val="18"/>
        </w:rPr>
        <w:t>Kn</w:t>
      </w:r>
      <w:proofErr w:type="spellEnd"/>
      <w:r w:rsidRPr="000D0DAD">
        <w:rPr>
          <w:rFonts w:ascii="Arial" w:hAnsi="Consolas" w:cs="Arial"/>
          <w:color w:val="000000"/>
          <w:sz w:val="18"/>
        </w:rPr>
        <w:t xml:space="preserve"> = 1.00,   </w:t>
      </w:r>
      <w:proofErr w:type="spellStart"/>
      <w:r w:rsidRPr="000D0DAD">
        <w:rPr>
          <w:rFonts w:ascii="Arial" w:hAnsi="Consolas" w:cs="Arial"/>
          <w:color w:val="000000"/>
          <w:sz w:val="18"/>
        </w:rPr>
        <w:t>Kb</w:t>
      </w:r>
      <w:proofErr w:type="spellEnd"/>
      <w:r w:rsidRPr="000D0DAD">
        <w:rPr>
          <w:rFonts w:ascii="Arial" w:hAnsi="Consolas" w:cs="Arial"/>
          <w:color w:val="000000"/>
          <w:sz w:val="18"/>
        </w:rPr>
        <w:t xml:space="preserve"> = 1.00</w:t>
      </w:r>
    </w:p>
    <w:p w14:paraId="5A78D86B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B48D337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Stresses in the Vessel at the Attachment Junction (N./mm</w:t>
      </w:r>
      <w:r w:rsidRPr="000D0DAD">
        <w:rPr>
          <w:rFonts w:ascii="Tahoma" w:hAnsi="Consolas" w:cs="Arial"/>
          <w:b/>
          <w:color w:val="000000"/>
          <w:sz w:val="18"/>
        </w:rPr>
        <w:t>²</w:t>
      </w:r>
      <w:r w:rsidRPr="000D0DAD">
        <w:rPr>
          <w:rFonts w:ascii="Tahoma" w:hAnsi="Consolas" w:cs="Arial"/>
          <w:b/>
          <w:color w:val="000000"/>
          <w:sz w:val="18"/>
        </w:rPr>
        <w:t>)</w:t>
      </w:r>
    </w:p>
    <w:p w14:paraId="3E3A66B9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12AE20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|                    Stress Intensity Values at                                 |</w:t>
      </w:r>
    </w:p>
    <w:p w14:paraId="14292F9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Type of        |                                                                               |</w:t>
      </w:r>
    </w:p>
    <w:p w14:paraId="6962FA1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Stress    Load |       Au        Al        Bu        Bl        Cu        Cl        Du        Dl|</w:t>
      </w:r>
    </w:p>
    <w:p w14:paraId="4329F5D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4DFF96F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lastRenderedPageBreak/>
        <w:t xml:space="preserve"> Rad.  </w:t>
      </w:r>
      <w:proofErr w:type="spellStart"/>
      <w:r>
        <w:rPr>
          <w:rFonts w:ascii="Consolas" w:hAnsi="Consolas" w:cs="Arial"/>
          <w:sz w:val="18"/>
        </w:rPr>
        <w:t>Memb</w:t>
      </w:r>
      <w:proofErr w:type="spellEnd"/>
      <w:r>
        <w:rPr>
          <w:rFonts w:ascii="Consolas" w:hAnsi="Consolas" w:cs="Arial"/>
          <w:sz w:val="18"/>
        </w:rPr>
        <w:t xml:space="preserve">. </w:t>
      </w:r>
      <w:proofErr w:type="gramStart"/>
      <w:r>
        <w:rPr>
          <w:rFonts w:ascii="Consolas" w:hAnsi="Consolas" w:cs="Arial"/>
          <w:sz w:val="18"/>
        </w:rPr>
        <w:t>P  |</w:t>
      </w:r>
      <w:proofErr w:type="gramEnd"/>
      <w:r>
        <w:rPr>
          <w:rFonts w:ascii="Consolas" w:hAnsi="Consolas" w:cs="Arial"/>
          <w:sz w:val="18"/>
        </w:rPr>
        <w:t xml:space="preserve">      1.8|      1.8|      1.8|      1.8|      1.8|      1.8|      1.8|      1.8|</w:t>
      </w:r>
    </w:p>
    <w:p w14:paraId="2A64D1E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Rad.  Bend. </w:t>
      </w:r>
      <w:proofErr w:type="gramStart"/>
      <w:r>
        <w:rPr>
          <w:rFonts w:ascii="Consolas" w:hAnsi="Consolas" w:cs="Arial"/>
          <w:sz w:val="18"/>
        </w:rPr>
        <w:t>P  |</w:t>
      </w:r>
      <w:proofErr w:type="gramEnd"/>
      <w:r>
        <w:rPr>
          <w:rFonts w:ascii="Consolas" w:hAnsi="Consolas" w:cs="Arial"/>
          <w:sz w:val="18"/>
        </w:rPr>
        <w:t xml:space="preserve">     13.0|    -13.0|     13.0|    -13.0|     13.0|    -13.0|     13.0|    -13.0|</w:t>
      </w:r>
    </w:p>
    <w:p w14:paraId="3BAB56F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Rad.  </w:t>
      </w:r>
      <w:proofErr w:type="spellStart"/>
      <w:r>
        <w:rPr>
          <w:rFonts w:ascii="Consolas" w:hAnsi="Consolas" w:cs="Arial"/>
          <w:sz w:val="18"/>
        </w:rPr>
        <w:t>Memb</w:t>
      </w:r>
      <w:proofErr w:type="spellEnd"/>
      <w:r>
        <w:rPr>
          <w:rFonts w:ascii="Consolas" w:hAnsi="Consolas" w:cs="Arial"/>
          <w:sz w:val="18"/>
        </w:rPr>
        <w:t>. MC |      0.0|      0.0|      0.0|      0.0|    -13.2|    -13.2|     13.2|     13.2|</w:t>
      </w:r>
    </w:p>
    <w:p w14:paraId="5DDFF49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Rad.  </w:t>
      </w:r>
      <w:proofErr w:type="spellStart"/>
      <w:r>
        <w:rPr>
          <w:rFonts w:ascii="Consolas" w:hAnsi="Consolas" w:cs="Arial"/>
          <w:sz w:val="18"/>
        </w:rPr>
        <w:t>Memb</w:t>
      </w:r>
      <w:proofErr w:type="spellEnd"/>
      <w:r>
        <w:rPr>
          <w:rFonts w:ascii="Consolas" w:hAnsi="Consolas" w:cs="Arial"/>
          <w:sz w:val="18"/>
        </w:rPr>
        <w:t>. MC |      0.0|      0.0|      0.0|      0.0|   -148.4|    148.4|    148.4|   -148.4|</w:t>
      </w:r>
    </w:p>
    <w:p w14:paraId="7B7B4B7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Rad.  </w:t>
      </w:r>
      <w:proofErr w:type="spellStart"/>
      <w:r>
        <w:rPr>
          <w:rFonts w:ascii="Consolas" w:hAnsi="Consolas" w:cs="Arial"/>
          <w:sz w:val="18"/>
        </w:rPr>
        <w:t>Memb</w:t>
      </w:r>
      <w:proofErr w:type="spellEnd"/>
      <w:r>
        <w:rPr>
          <w:rFonts w:ascii="Consolas" w:hAnsi="Consolas" w:cs="Arial"/>
          <w:sz w:val="18"/>
        </w:rPr>
        <w:t>. ML |    -13.2|    -13.2|     13.2|     13.2|      0.0|      0.0|      0.0|      0.0|</w:t>
      </w:r>
    </w:p>
    <w:p w14:paraId="507E805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Rad.  Bend. ML |   -148.4|    148.4|    148.4|   -148.4|      0.0|      0.0|      0.0|      0.0|</w:t>
      </w:r>
    </w:p>
    <w:p w14:paraId="586D784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|                                                                               |</w:t>
      </w:r>
    </w:p>
    <w:p w14:paraId="759B592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Tot. Rad.  Str.|   -146.8|    124.0|    176.5|   -146.4|   -146.8|    124.0|    176.5|   -146.4|</w:t>
      </w:r>
    </w:p>
    <w:p w14:paraId="16EE767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0FE2E35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Tang. </w:t>
      </w:r>
      <w:proofErr w:type="spellStart"/>
      <w:r>
        <w:rPr>
          <w:rFonts w:ascii="Consolas" w:hAnsi="Consolas" w:cs="Arial"/>
          <w:sz w:val="18"/>
        </w:rPr>
        <w:t>Memb</w:t>
      </w:r>
      <w:proofErr w:type="spellEnd"/>
      <w:r>
        <w:rPr>
          <w:rFonts w:ascii="Consolas" w:hAnsi="Consolas" w:cs="Arial"/>
          <w:sz w:val="18"/>
        </w:rPr>
        <w:t xml:space="preserve">. </w:t>
      </w:r>
      <w:proofErr w:type="gramStart"/>
      <w:r>
        <w:rPr>
          <w:rFonts w:ascii="Consolas" w:hAnsi="Consolas" w:cs="Arial"/>
          <w:sz w:val="18"/>
        </w:rPr>
        <w:t>P  |</w:t>
      </w:r>
      <w:proofErr w:type="gramEnd"/>
      <w:r>
        <w:rPr>
          <w:rFonts w:ascii="Consolas" w:hAnsi="Consolas" w:cs="Arial"/>
          <w:sz w:val="18"/>
        </w:rPr>
        <w:t xml:space="preserve">      3.2|      3.2|      3.2|      3.2|      3.2|      3.2|      3.2|      3.2|</w:t>
      </w:r>
    </w:p>
    <w:p w14:paraId="6BF44EB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Tang. Bend. </w:t>
      </w:r>
      <w:proofErr w:type="gramStart"/>
      <w:r>
        <w:rPr>
          <w:rFonts w:ascii="Consolas" w:hAnsi="Consolas" w:cs="Arial"/>
          <w:sz w:val="18"/>
        </w:rPr>
        <w:t>P  |</w:t>
      </w:r>
      <w:proofErr w:type="gramEnd"/>
      <w:r>
        <w:rPr>
          <w:rFonts w:ascii="Consolas" w:hAnsi="Consolas" w:cs="Arial"/>
          <w:sz w:val="18"/>
        </w:rPr>
        <w:t xml:space="preserve">      4.3|     -4.3|      4.3|     -4.3|      4.3|     -4.3|      4.3|     -4.3|</w:t>
      </w:r>
    </w:p>
    <w:p w14:paraId="71560EE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Tang. </w:t>
      </w:r>
      <w:proofErr w:type="spellStart"/>
      <w:r>
        <w:rPr>
          <w:rFonts w:ascii="Consolas" w:hAnsi="Consolas" w:cs="Arial"/>
          <w:sz w:val="18"/>
        </w:rPr>
        <w:t>Memb</w:t>
      </w:r>
      <w:proofErr w:type="spellEnd"/>
      <w:r>
        <w:rPr>
          <w:rFonts w:ascii="Consolas" w:hAnsi="Consolas" w:cs="Arial"/>
          <w:sz w:val="18"/>
        </w:rPr>
        <w:t>. MC |      0.0|      0.0|      0.0|      0.0|    -12.9|    -12.9|     12.9|     12.9|</w:t>
      </w:r>
    </w:p>
    <w:p w14:paraId="0D13EDA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Tang. Bend. MC |      0.0|      0.0|      0.0|      0.0|    -58.2|     58.2|     58.2|    -58.2|</w:t>
      </w:r>
    </w:p>
    <w:p w14:paraId="7A4A09D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Tang. </w:t>
      </w:r>
      <w:proofErr w:type="spellStart"/>
      <w:r>
        <w:rPr>
          <w:rFonts w:ascii="Consolas" w:hAnsi="Consolas" w:cs="Arial"/>
          <w:sz w:val="18"/>
        </w:rPr>
        <w:t>Memb</w:t>
      </w:r>
      <w:proofErr w:type="spellEnd"/>
      <w:r>
        <w:rPr>
          <w:rFonts w:ascii="Consolas" w:hAnsi="Consolas" w:cs="Arial"/>
          <w:sz w:val="18"/>
        </w:rPr>
        <w:t>. ML |    -12.9|    -12.9|     12.9|     12.9|      0.0|      0.0|      0.0|      0.0|</w:t>
      </w:r>
    </w:p>
    <w:p w14:paraId="1FD6901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Tang. Bend. ML |    -58.2|     58.2|     58.2|    -58.2|      0.0|      0.0|      0.0|      0.0|</w:t>
      </w:r>
    </w:p>
    <w:p w14:paraId="3602FE6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|                                                                               |</w:t>
      </w:r>
    </w:p>
    <w:p w14:paraId="3857525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Tot. Tang. Str.|    -63.5|     44.2|     78.5|    -46.4|    -63.5|     44.2|     78.5|    -46.4|</w:t>
      </w:r>
    </w:p>
    <w:p w14:paraId="7C230D7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04ADDB3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Shear VC |      2.2|      2.2|     -2.2|     -2.2|      0.0|      0.0|      0.0|      0.0|</w:t>
      </w:r>
    </w:p>
    <w:p w14:paraId="5F4FA9F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Shear VL |      0.0|      0.0|      0.0|      0.0|     -2.2|     -2.2|      2.2|      2.2|</w:t>
      </w:r>
    </w:p>
    <w:p w14:paraId="14A3137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Shear MT |     10.2|     10.2|     10.2|     10.2|     10.2|     10.2|     10.2|     10.2|</w:t>
      </w:r>
    </w:p>
    <w:p w14:paraId="2E4778D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|                                                                               |</w:t>
      </w:r>
    </w:p>
    <w:p w14:paraId="5E21B2E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Tot. Shear|     12.4|     12.4|      8.0|      8.0|      8.0|      8.0|     12.4|     12.4|</w:t>
      </w:r>
    </w:p>
    <w:p w14:paraId="37F55D0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4B942F5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Str. Int. |    148.6|    125.9|    177.1|    147.1|    147.5|    124.8|    178.0|    147.9|</w:t>
      </w:r>
    </w:p>
    <w:p w14:paraId="3818CD7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A48AB3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3C6813C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64CFEF4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WRC 107/537 Stress Summations:</w:t>
      </w:r>
    </w:p>
    <w:p w14:paraId="49BD5EEA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C71FD0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</w:rPr>
        <w:t>Vessel Stress Summation at Attachment Junction (N./mm</w:t>
      </w:r>
      <w:r w:rsidRPr="000D0DAD">
        <w:rPr>
          <w:rFonts w:ascii="Arial" w:hAnsi="Consolas" w:cs="Arial"/>
          <w:b/>
          <w:color w:val="000000"/>
          <w:sz w:val="18"/>
        </w:rPr>
        <w:t>²</w:t>
      </w:r>
      <w:r w:rsidRPr="000D0DAD">
        <w:rPr>
          <w:rFonts w:ascii="Arial" w:hAnsi="Consolas" w:cs="Arial"/>
          <w:b/>
          <w:color w:val="000000"/>
          <w:sz w:val="18"/>
        </w:rPr>
        <w:t>)</w:t>
      </w:r>
    </w:p>
    <w:p w14:paraId="70FEA02B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6AF6D2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|                    Stress Intensity Values at                                 |</w:t>
      </w:r>
    </w:p>
    <w:p w14:paraId="1C06580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Type of        |                                                                               |</w:t>
      </w:r>
    </w:p>
    <w:p w14:paraId="633A3D4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Stress    Load |       Au        Al        Bu        Bl        Cu        Cl        Du        Dl|</w:t>
      </w:r>
    </w:p>
    <w:p w14:paraId="067FF16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257244A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Rad.  Pm (SUS) |      2.6|      2.6|      2.6|      2.6|      2.6|      2.6|      2.6|      2.6|</w:t>
      </w:r>
    </w:p>
    <w:p w14:paraId="68C81A5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Rad.  Pl (SUS) |    -11.4|    -11.4|     15.0|     15.0|    -11.4|    -11.4|     15.0|     15.0|</w:t>
      </w:r>
    </w:p>
    <w:p w14:paraId="704DCB0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Rad.  </w:t>
      </w:r>
      <w:proofErr w:type="gramStart"/>
      <w:r>
        <w:rPr>
          <w:rFonts w:ascii="Consolas" w:hAnsi="Consolas" w:cs="Arial"/>
          <w:sz w:val="18"/>
        </w:rPr>
        <w:t>Q  (</w:t>
      </w:r>
      <w:proofErr w:type="gramEnd"/>
      <w:r>
        <w:rPr>
          <w:rFonts w:ascii="Consolas" w:hAnsi="Consolas" w:cs="Arial"/>
          <w:sz w:val="18"/>
        </w:rPr>
        <w:t>SUS) |   -135.4|    135.4|    161.4|   -161.4|   -135.4|    135.4|    161.4|   -161.4|</w:t>
      </w:r>
    </w:p>
    <w:p w14:paraId="2302BA5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74143CF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Pm (SUS) |      2.6|      2.6|      2.6|      2.6|      2.6|      2.6|      2.6|      2.6|</w:t>
      </w:r>
    </w:p>
    <w:p w14:paraId="18314DF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Pl (SUS) |     -9.7|     -9.7|     16.1|     16.1|     -9.7|     -9.7|     16.1|     16.1|</w:t>
      </w:r>
    </w:p>
    <w:p w14:paraId="3CA1D96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</w:t>
      </w:r>
      <w:proofErr w:type="gramStart"/>
      <w:r>
        <w:rPr>
          <w:rFonts w:ascii="Consolas" w:hAnsi="Consolas" w:cs="Arial"/>
          <w:sz w:val="18"/>
        </w:rPr>
        <w:t>Q  (</w:t>
      </w:r>
      <w:proofErr w:type="gramEnd"/>
      <w:r>
        <w:rPr>
          <w:rFonts w:ascii="Consolas" w:hAnsi="Consolas" w:cs="Arial"/>
          <w:sz w:val="18"/>
        </w:rPr>
        <w:t>SUS) |    -53.8|     53.8|     62.5|    -62.5|    -53.8|     53.8|     62.5|    -62.5|</w:t>
      </w:r>
    </w:p>
    <w:p w14:paraId="28B7A85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09F7B84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Pm (SUS) |      0.0|      0.0|      0.0|      0.0|      0.0|      0.0|      0.0|      0.0|</w:t>
      </w:r>
    </w:p>
    <w:p w14:paraId="173879D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Pl (SUS) |      2.2|      2.2|     -2.2|     -2.2|     -2.2|     -2.2|      2.2|      2.2|</w:t>
      </w:r>
    </w:p>
    <w:p w14:paraId="135A239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</w:t>
      </w:r>
      <w:proofErr w:type="gramStart"/>
      <w:r>
        <w:rPr>
          <w:rFonts w:ascii="Consolas" w:hAnsi="Consolas" w:cs="Arial"/>
          <w:sz w:val="18"/>
        </w:rPr>
        <w:t>Q  (</w:t>
      </w:r>
      <w:proofErr w:type="gramEnd"/>
      <w:r>
        <w:rPr>
          <w:rFonts w:ascii="Consolas" w:hAnsi="Consolas" w:cs="Arial"/>
          <w:sz w:val="18"/>
        </w:rPr>
        <w:t>SUS) |     10.2|     10.2|     10.2|     10.2|     10.2|     10.2|     10.2|     10.2|</w:t>
      </w:r>
    </w:p>
    <w:p w14:paraId="264A8CF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 (</w:t>
      </w:r>
      <w:proofErr w:type="gramStart"/>
      <w:r>
        <w:rPr>
          <w:rFonts w:ascii="Consolas" w:hAnsi="Consolas" w:cs="Arial"/>
          <w:sz w:val="18"/>
        </w:rPr>
        <w:t xml:space="preserve">SUS)   </w:t>
      </w:r>
      <w:proofErr w:type="gramEnd"/>
      <w:r>
        <w:rPr>
          <w:rFonts w:ascii="Consolas" w:hAnsi="Consolas" w:cs="Arial"/>
          <w:sz w:val="18"/>
        </w:rPr>
        <w:t xml:space="preserve">    |      2.6|      2.6|      2.6|      2.6|      2.6|      2.6|      2.6|      2.6|</w:t>
      </w:r>
    </w:p>
    <w:p w14:paraId="70E5DE2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5AFA45E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Pm+Pl</w:t>
      </w:r>
      <w:proofErr w:type="spellEnd"/>
      <w:r>
        <w:rPr>
          <w:rFonts w:ascii="Consolas" w:hAnsi="Consolas" w:cs="Arial"/>
          <w:sz w:val="18"/>
        </w:rPr>
        <w:t xml:space="preserve"> (</w:t>
      </w:r>
      <w:proofErr w:type="gramStart"/>
      <w:r>
        <w:rPr>
          <w:rFonts w:ascii="Consolas" w:hAnsi="Consolas" w:cs="Arial"/>
          <w:sz w:val="18"/>
        </w:rPr>
        <w:t xml:space="preserve">SUS)   </w:t>
      </w:r>
      <w:proofErr w:type="gramEnd"/>
      <w:r>
        <w:rPr>
          <w:rFonts w:ascii="Consolas" w:hAnsi="Consolas" w:cs="Arial"/>
          <w:sz w:val="18"/>
        </w:rPr>
        <w:t xml:space="preserve"> |     10.3|     10.3|     20.3|     20.3|     10.3|     10.3|     20.3|     20.3|</w:t>
      </w:r>
    </w:p>
    <w:p w14:paraId="654A45D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0A3DAE3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Pm+Pl+Q</w:t>
      </w:r>
      <w:proofErr w:type="spellEnd"/>
      <w:r>
        <w:rPr>
          <w:rFonts w:ascii="Consolas" w:hAnsi="Consolas" w:cs="Arial"/>
          <w:sz w:val="18"/>
        </w:rPr>
        <w:t xml:space="preserve"> (Total)|    146.0|    128.5|    179.7|    144.5|    145.0|    127.4|    180.6|    145.4|</w:t>
      </w:r>
    </w:p>
    <w:p w14:paraId="128C3E4D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741AB6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6C8F9E5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</w:rPr>
        <w:t>Vessel Stress Summation Comparison (N./mm</w:t>
      </w:r>
      <w:r w:rsidRPr="000D0DAD">
        <w:rPr>
          <w:rFonts w:ascii="Arial" w:hAnsi="Consolas" w:cs="Arial"/>
          <w:b/>
          <w:color w:val="000000"/>
          <w:sz w:val="18"/>
        </w:rPr>
        <w:t>²</w:t>
      </w:r>
      <w:r w:rsidRPr="000D0DAD">
        <w:rPr>
          <w:rFonts w:ascii="Arial" w:hAnsi="Consolas" w:cs="Arial"/>
          <w:b/>
          <w:color w:val="000000"/>
          <w:sz w:val="18"/>
        </w:rPr>
        <w:t>):</w:t>
      </w:r>
    </w:p>
    <w:p w14:paraId="69973D9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7DEA2E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Type of        |     Max. S.I.     S.I. Allowable     |      Result     |</w:t>
      </w:r>
    </w:p>
    <w:p w14:paraId="2344C18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Stress Int.    |                                      |                 |</w:t>
      </w:r>
    </w:p>
    <w:p w14:paraId="106BED5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</w:t>
      </w:r>
    </w:p>
    <w:p w14:paraId="17FA527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 (</w:t>
      </w:r>
      <w:proofErr w:type="gramStart"/>
      <w:r>
        <w:rPr>
          <w:rFonts w:ascii="Consolas" w:hAnsi="Consolas" w:cs="Arial"/>
          <w:sz w:val="18"/>
        </w:rPr>
        <w:t xml:space="preserve">SUS)   </w:t>
      </w:r>
      <w:proofErr w:type="gramEnd"/>
      <w:r>
        <w:rPr>
          <w:rFonts w:ascii="Consolas" w:hAnsi="Consolas" w:cs="Arial"/>
          <w:sz w:val="18"/>
        </w:rPr>
        <w:t xml:space="preserve">    |          2.56            100.50      |      Passed     |</w:t>
      </w:r>
    </w:p>
    <w:p w14:paraId="3A6D174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Pm+Pl</w:t>
      </w:r>
      <w:proofErr w:type="spellEnd"/>
      <w:r>
        <w:rPr>
          <w:rFonts w:ascii="Consolas" w:hAnsi="Consolas" w:cs="Arial"/>
          <w:sz w:val="18"/>
        </w:rPr>
        <w:t xml:space="preserve"> (</w:t>
      </w:r>
      <w:proofErr w:type="gramStart"/>
      <w:r>
        <w:rPr>
          <w:rFonts w:ascii="Consolas" w:hAnsi="Consolas" w:cs="Arial"/>
          <w:sz w:val="18"/>
        </w:rPr>
        <w:t xml:space="preserve">SUS)   </w:t>
      </w:r>
      <w:proofErr w:type="gramEnd"/>
      <w:r>
        <w:rPr>
          <w:rFonts w:ascii="Consolas" w:hAnsi="Consolas" w:cs="Arial"/>
          <w:sz w:val="18"/>
        </w:rPr>
        <w:t xml:space="preserve"> |         20.32            150.75      |      Passed     |</w:t>
      </w:r>
    </w:p>
    <w:p w14:paraId="11CF4BF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lastRenderedPageBreak/>
        <w:t xml:space="preserve"> </w:t>
      </w:r>
      <w:proofErr w:type="spellStart"/>
      <w:r>
        <w:rPr>
          <w:rFonts w:ascii="Consolas" w:hAnsi="Consolas" w:cs="Arial"/>
          <w:sz w:val="18"/>
        </w:rPr>
        <w:t>Pm+Pl+Q</w:t>
      </w:r>
      <w:proofErr w:type="spellEnd"/>
      <w:r>
        <w:rPr>
          <w:rFonts w:ascii="Consolas" w:hAnsi="Consolas" w:cs="Arial"/>
          <w:sz w:val="18"/>
        </w:rPr>
        <w:t xml:space="preserve"> (TOTAL)|        180.57            301.50      |      Passed     |</w:t>
      </w:r>
    </w:p>
    <w:p w14:paraId="5136D41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AB20042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00"/>
          <w:sz w:val="18"/>
        </w:rPr>
        <w:t xml:space="preserve">Because only sustained loads were specified, the </w:t>
      </w:r>
      <w:proofErr w:type="spellStart"/>
      <w:r w:rsidRPr="000D0DAD">
        <w:rPr>
          <w:rFonts w:ascii="Arial" w:hAnsi="Consolas" w:cs="Arial"/>
          <w:i/>
          <w:color w:val="000000"/>
          <w:sz w:val="18"/>
        </w:rPr>
        <w:t>Pm+Pl+Q</w:t>
      </w:r>
      <w:proofErr w:type="spellEnd"/>
      <w:r w:rsidRPr="000D0DAD">
        <w:rPr>
          <w:rFonts w:ascii="Arial" w:hAnsi="Consolas" w:cs="Arial"/>
          <w:i/>
          <w:color w:val="000000"/>
          <w:sz w:val="18"/>
        </w:rPr>
        <w:t xml:space="preserve"> allowable was 3 * </w:t>
      </w:r>
      <w:proofErr w:type="spellStart"/>
      <w:r w:rsidRPr="000D0DAD">
        <w:rPr>
          <w:rFonts w:ascii="Arial" w:hAnsi="Consolas" w:cs="Arial"/>
          <w:i/>
          <w:color w:val="000000"/>
          <w:sz w:val="18"/>
        </w:rPr>
        <w:t>Smh</w:t>
      </w:r>
      <w:proofErr w:type="spellEnd"/>
      <w:r w:rsidRPr="000D0DAD">
        <w:rPr>
          <w:rFonts w:ascii="Arial" w:hAnsi="Consolas" w:cs="Arial"/>
          <w:i/>
          <w:color w:val="000000"/>
          <w:sz w:val="18"/>
        </w:rPr>
        <w:t>.</w:t>
      </w:r>
    </w:p>
    <w:p w14:paraId="5047C33B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9546533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FF"/>
          <w:sz w:val="18"/>
        </w:rPr>
        <w:t>PV Elite is a trademark of Hexagon AB, 2024, All rights reserved.</w:t>
      </w:r>
    </w:p>
    <w:p w14:paraId="61863F98" w14:textId="77777777" w:rsidR="000D0DAD" w:rsidRDefault="000D0DAD" w:rsidP="000D0DAD">
      <w:pPr>
        <w:rPr>
          <w:rFonts w:ascii="Consolas" w:hAnsi="Consolas" w:cs="Arial"/>
          <w:sz w:val="18"/>
        </w:rPr>
        <w:sectPr w:rsidR="000D0DAD" w:rsidSect="000D0DAD">
          <w:headerReference w:type="default" r:id="rId47"/>
          <w:pgSz w:w="12240" w:h="15840" w:code="1"/>
          <w:pgMar w:top="1440" w:right="504" w:bottom="720" w:left="360" w:header="720" w:footer="720" w:gutter="720"/>
          <w:cols w:space="720"/>
          <w:docGrid w:linePitch="272"/>
        </w:sectPr>
      </w:pPr>
    </w:p>
    <w:p w14:paraId="4C145D40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Consolas" w:hAnsi="Consolas" w:cs="Arial"/>
          <w:sz w:val="18"/>
        </w:rPr>
        <w:lastRenderedPageBreak/>
        <w:fldChar w:fldCharType="begin"/>
      </w:r>
      <w:r w:rsidRPr="000D0DAD">
        <w:rPr>
          <w:rFonts w:ascii="Consolas" w:hAnsi="Consolas" w:cs="Arial"/>
          <w:sz w:val="18"/>
        </w:rPr>
        <w:instrText xml:space="preserve"> TC "</w:instrText>
      </w:r>
      <w:bookmarkStart w:id="33" w:name="_Toc192856511"/>
      <w:r w:rsidRPr="000D0DAD">
        <w:rPr>
          <w:rFonts w:ascii="Consolas" w:hAnsi="Consolas" w:cs="Arial"/>
          <w:sz w:val="18"/>
        </w:rPr>
        <w:instrText>Nozzle Calcs.:  N8</w:instrText>
      </w:r>
      <w:bookmarkEnd w:id="33"/>
      <w:r w:rsidRPr="000D0DAD">
        <w:rPr>
          <w:rFonts w:ascii="Consolas" w:hAnsi="Consolas" w:cs="Arial"/>
          <w:sz w:val="18"/>
        </w:rPr>
        <w:instrText xml:space="preserve">" /f C </w:instrText>
      </w:r>
      <w:r w:rsidRPr="000D0DAD">
        <w:rPr>
          <w:rFonts w:ascii="Consolas" w:hAnsi="Consolas" w:cs="Arial"/>
          <w:sz w:val="18"/>
        </w:rPr>
        <w:fldChar w:fldCharType="end"/>
      </w:r>
    </w:p>
    <w:p w14:paraId="6D3C0631" w14:textId="77777777" w:rsidR="000D0DAD" w:rsidRDefault="000D0DAD" w:rsidP="000D0DAD">
      <w:pPr>
        <w:rPr>
          <w:rFonts w:ascii="Consolas" w:hAnsi="Consolas" w:cs="Arial"/>
          <w:sz w:val="18"/>
        </w:rPr>
      </w:pPr>
      <w:proofErr w:type="gramStart"/>
      <w:r w:rsidRPr="000D0DAD">
        <w:rPr>
          <w:rFonts w:ascii="Tahoma" w:hAnsi="Consolas" w:cs="Arial"/>
          <w:b/>
          <w:color w:val="000000"/>
          <w:sz w:val="18"/>
        </w:rPr>
        <w:t>Input,  Nozzle</w:t>
      </w:r>
      <w:proofErr w:type="gramEnd"/>
      <w:r w:rsidRPr="000D0DAD">
        <w:rPr>
          <w:rFonts w:ascii="Tahoma" w:hAnsi="Consolas" w:cs="Arial"/>
          <w:b/>
          <w:color w:val="000000"/>
          <w:sz w:val="18"/>
        </w:rPr>
        <w:t xml:space="preserve"> Desc: N8                                From:   10</w:t>
      </w:r>
    </w:p>
    <w:p w14:paraId="01B42CB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16FF4F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Pressure for Reinforcement Calculations        P       </w:t>
      </w:r>
      <w:proofErr w:type="gramStart"/>
      <w:r>
        <w:rPr>
          <w:rFonts w:ascii="Consolas" w:hAnsi="Consolas" w:cs="Arial"/>
          <w:sz w:val="18"/>
        </w:rPr>
        <w:t>0.687  bars</w:t>
      </w:r>
      <w:proofErr w:type="gramEnd"/>
    </w:p>
    <w:p w14:paraId="733F133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Temperature for Internal Pressure           Temp          </w:t>
      </w:r>
      <w:proofErr w:type="gramStart"/>
      <w:r>
        <w:rPr>
          <w:rFonts w:ascii="Consolas" w:hAnsi="Consolas" w:cs="Arial"/>
          <w:sz w:val="18"/>
        </w:rPr>
        <w:t>85  °</w:t>
      </w:r>
      <w:proofErr w:type="gramEnd"/>
      <w:r>
        <w:rPr>
          <w:rFonts w:ascii="Consolas" w:hAnsi="Consolas" w:cs="Arial"/>
          <w:sz w:val="18"/>
        </w:rPr>
        <w:t>C</w:t>
      </w:r>
    </w:p>
    <w:p w14:paraId="3A48B0C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D10FF0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Parent Material                                  SA-240 316L</w:t>
      </w:r>
    </w:p>
    <w:p w14:paraId="44E6413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Parent Allowable Stress at Temperature        </w:t>
      </w:r>
      <w:proofErr w:type="spellStart"/>
      <w:r>
        <w:rPr>
          <w:rFonts w:ascii="Consolas" w:hAnsi="Consolas" w:cs="Arial"/>
          <w:sz w:val="18"/>
        </w:rPr>
        <w:t>Sv</w:t>
      </w:r>
      <w:proofErr w:type="spellEnd"/>
      <w:r>
        <w:rPr>
          <w:rFonts w:ascii="Consolas" w:hAnsi="Consolas" w:cs="Arial"/>
          <w:sz w:val="18"/>
        </w:rPr>
        <w:t xml:space="preserve">      </w:t>
      </w:r>
      <w:proofErr w:type="gramStart"/>
      <w:r>
        <w:rPr>
          <w:rFonts w:ascii="Consolas" w:hAnsi="Consolas" w:cs="Arial"/>
          <w:sz w:val="18"/>
        </w:rPr>
        <w:t>100.50  N.</w:t>
      </w:r>
      <w:proofErr w:type="gramEnd"/>
      <w:r>
        <w:rPr>
          <w:rFonts w:ascii="Consolas" w:hAnsi="Consolas" w:cs="Arial"/>
          <w:sz w:val="18"/>
        </w:rPr>
        <w:t>/mm²</w:t>
      </w:r>
    </w:p>
    <w:p w14:paraId="26DDC6C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Parent Allowable Stress At Ambient           </w:t>
      </w:r>
      <w:proofErr w:type="spellStart"/>
      <w:r>
        <w:rPr>
          <w:rFonts w:ascii="Consolas" w:hAnsi="Consolas" w:cs="Arial"/>
          <w:sz w:val="18"/>
        </w:rPr>
        <w:t>Sva</w:t>
      </w:r>
      <w:proofErr w:type="spellEnd"/>
      <w:r>
        <w:rPr>
          <w:rFonts w:ascii="Consolas" w:hAnsi="Consolas" w:cs="Arial"/>
          <w:sz w:val="18"/>
        </w:rPr>
        <w:t xml:space="preserve">      </w:t>
      </w:r>
      <w:proofErr w:type="gramStart"/>
      <w:r>
        <w:rPr>
          <w:rFonts w:ascii="Consolas" w:hAnsi="Consolas" w:cs="Arial"/>
          <w:sz w:val="18"/>
        </w:rPr>
        <w:t>115.00  N.</w:t>
      </w:r>
      <w:proofErr w:type="gramEnd"/>
      <w:r>
        <w:rPr>
          <w:rFonts w:ascii="Consolas" w:hAnsi="Consolas" w:cs="Arial"/>
          <w:sz w:val="18"/>
        </w:rPr>
        <w:t>/mm²</w:t>
      </w:r>
    </w:p>
    <w:p w14:paraId="5D2EACC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7B7656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Inside Diameter of Elliptical Head             D      </w:t>
      </w:r>
      <w:proofErr w:type="gramStart"/>
      <w:r>
        <w:rPr>
          <w:rFonts w:ascii="Consolas" w:hAnsi="Consolas" w:cs="Arial"/>
          <w:sz w:val="18"/>
        </w:rPr>
        <w:t>500.00  mm.</w:t>
      </w:r>
      <w:proofErr w:type="gramEnd"/>
    </w:p>
    <w:p w14:paraId="18C3535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Aspect Ratio of Elliptical Head               </w:t>
      </w:r>
      <w:proofErr w:type="spellStart"/>
      <w:r>
        <w:rPr>
          <w:rFonts w:ascii="Consolas" w:hAnsi="Consolas" w:cs="Arial"/>
          <w:sz w:val="18"/>
        </w:rPr>
        <w:t>Ar</w:t>
      </w:r>
      <w:proofErr w:type="spellEnd"/>
      <w:r>
        <w:rPr>
          <w:rFonts w:ascii="Consolas" w:hAnsi="Consolas" w:cs="Arial"/>
          <w:sz w:val="18"/>
        </w:rPr>
        <w:t xml:space="preserve">        2.00</w:t>
      </w:r>
    </w:p>
    <w:p w14:paraId="341E09C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Head Finished (Minimum) Thickness              t      </w:t>
      </w:r>
      <w:proofErr w:type="gramStart"/>
      <w:r>
        <w:rPr>
          <w:rFonts w:ascii="Consolas" w:hAnsi="Consolas" w:cs="Arial"/>
          <w:sz w:val="18"/>
        </w:rPr>
        <w:t>6.0000  mm.</w:t>
      </w:r>
      <w:proofErr w:type="gramEnd"/>
    </w:p>
    <w:p w14:paraId="3128FE2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Head Internal Corrosion Allowance              c      </w:t>
      </w:r>
      <w:proofErr w:type="gramStart"/>
      <w:r>
        <w:rPr>
          <w:rFonts w:ascii="Consolas" w:hAnsi="Consolas" w:cs="Arial"/>
          <w:sz w:val="18"/>
        </w:rPr>
        <w:t>0.0000  mm.</w:t>
      </w:r>
      <w:proofErr w:type="gramEnd"/>
    </w:p>
    <w:p w14:paraId="0993C52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Head External Corrosion Allowance             co      </w:t>
      </w:r>
      <w:proofErr w:type="gramStart"/>
      <w:r>
        <w:rPr>
          <w:rFonts w:ascii="Consolas" w:hAnsi="Consolas" w:cs="Arial"/>
          <w:sz w:val="18"/>
        </w:rPr>
        <w:t>0.0000  mm.</w:t>
      </w:r>
      <w:proofErr w:type="gramEnd"/>
    </w:p>
    <w:p w14:paraId="6FD1C3C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99715C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Distance from Head Centerline                 L1      </w:t>
      </w:r>
      <w:proofErr w:type="gramStart"/>
      <w:r>
        <w:rPr>
          <w:rFonts w:ascii="Consolas" w:hAnsi="Consolas" w:cs="Arial"/>
          <w:sz w:val="18"/>
        </w:rPr>
        <w:t>0.0000  mm.</w:t>
      </w:r>
      <w:proofErr w:type="gramEnd"/>
    </w:p>
    <w:p w14:paraId="1031CB8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5692AA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User Entered Minimum Design Metal Temperature           </w:t>
      </w:r>
      <w:proofErr w:type="gramStart"/>
      <w:r>
        <w:rPr>
          <w:rFonts w:ascii="Consolas" w:hAnsi="Consolas" w:cs="Arial"/>
          <w:sz w:val="18"/>
        </w:rPr>
        <w:t>4.00  °</w:t>
      </w:r>
      <w:proofErr w:type="gramEnd"/>
      <w:r>
        <w:rPr>
          <w:rFonts w:ascii="Consolas" w:hAnsi="Consolas" w:cs="Arial"/>
          <w:sz w:val="18"/>
        </w:rPr>
        <w:t>C</w:t>
      </w:r>
    </w:p>
    <w:p w14:paraId="5AB26359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ECEDE49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i/>
          <w:color w:val="000000"/>
          <w:sz w:val="18"/>
        </w:rPr>
        <w:t xml:space="preserve">Type of Element Connected to the </w:t>
      </w:r>
      <w:proofErr w:type="gramStart"/>
      <w:r w:rsidRPr="000D0DAD">
        <w:rPr>
          <w:rFonts w:ascii="Arial" w:hAnsi="Consolas" w:cs="Arial"/>
          <w:b/>
          <w:i/>
          <w:color w:val="000000"/>
          <w:sz w:val="18"/>
        </w:rPr>
        <w:t>Parent :</w:t>
      </w:r>
      <w:proofErr w:type="gramEnd"/>
      <w:r w:rsidRPr="000D0DAD">
        <w:rPr>
          <w:rFonts w:ascii="Arial" w:hAnsi="Consolas" w:cs="Arial"/>
          <w:b/>
          <w:i/>
          <w:color w:val="000000"/>
          <w:sz w:val="18"/>
        </w:rPr>
        <w:t xml:space="preserve"> Nozzle</w:t>
      </w:r>
    </w:p>
    <w:p w14:paraId="03A0928B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1D9CB0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Material                                       SA-312 TP316L</w:t>
      </w:r>
    </w:p>
    <w:p w14:paraId="45A1255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Material UNS Number                                   S31603</w:t>
      </w:r>
    </w:p>
    <w:p w14:paraId="71BC433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Material Specification/Type                       </w:t>
      </w:r>
      <w:proofErr w:type="spellStart"/>
      <w:r>
        <w:rPr>
          <w:rFonts w:ascii="Consolas" w:hAnsi="Consolas" w:cs="Arial"/>
          <w:sz w:val="18"/>
        </w:rPr>
        <w:t>Smls</w:t>
      </w:r>
      <w:proofErr w:type="spellEnd"/>
      <w:r>
        <w:rPr>
          <w:rFonts w:ascii="Consolas" w:hAnsi="Consolas" w:cs="Arial"/>
          <w:sz w:val="18"/>
        </w:rPr>
        <w:t>. pipe</w:t>
      </w:r>
    </w:p>
    <w:p w14:paraId="4D195AB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Allowable Stress at Temperature               Sn      </w:t>
      </w:r>
      <w:proofErr w:type="gramStart"/>
      <w:r>
        <w:rPr>
          <w:rFonts w:ascii="Consolas" w:hAnsi="Consolas" w:cs="Arial"/>
          <w:sz w:val="18"/>
        </w:rPr>
        <w:t>100.50  N.</w:t>
      </w:r>
      <w:proofErr w:type="gramEnd"/>
      <w:r>
        <w:rPr>
          <w:rFonts w:ascii="Consolas" w:hAnsi="Consolas" w:cs="Arial"/>
          <w:sz w:val="18"/>
        </w:rPr>
        <w:t>/mm²</w:t>
      </w:r>
    </w:p>
    <w:p w14:paraId="51B02D1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Allowable Stress At Ambient                  </w:t>
      </w:r>
      <w:proofErr w:type="spellStart"/>
      <w:r>
        <w:rPr>
          <w:rFonts w:ascii="Consolas" w:hAnsi="Consolas" w:cs="Arial"/>
          <w:sz w:val="18"/>
        </w:rPr>
        <w:t>Sna</w:t>
      </w:r>
      <w:proofErr w:type="spellEnd"/>
      <w:r>
        <w:rPr>
          <w:rFonts w:ascii="Consolas" w:hAnsi="Consolas" w:cs="Arial"/>
          <w:sz w:val="18"/>
        </w:rPr>
        <w:t xml:space="preserve">      </w:t>
      </w:r>
      <w:proofErr w:type="gramStart"/>
      <w:r>
        <w:rPr>
          <w:rFonts w:ascii="Consolas" w:hAnsi="Consolas" w:cs="Arial"/>
          <w:sz w:val="18"/>
        </w:rPr>
        <w:t>115.00  N.</w:t>
      </w:r>
      <w:proofErr w:type="gramEnd"/>
      <w:r>
        <w:rPr>
          <w:rFonts w:ascii="Consolas" w:hAnsi="Consolas" w:cs="Arial"/>
          <w:sz w:val="18"/>
        </w:rPr>
        <w:t>/mm²</w:t>
      </w:r>
    </w:p>
    <w:p w14:paraId="19D008B0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173271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Diameter Basis (for tr calc </w:t>
      </w:r>
      <w:proofErr w:type="gramStart"/>
      <w:r>
        <w:rPr>
          <w:rFonts w:ascii="Consolas" w:hAnsi="Consolas" w:cs="Arial"/>
          <w:sz w:val="18"/>
        </w:rPr>
        <w:t xml:space="preserve">only)   </w:t>
      </w:r>
      <w:proofErr w:type="gramEnd"/>
      <w:r>
        <w:rPr>
          <w:rFonts w:ascii="Consolas" w:hAnsi="Consolas" w:cs="Arial"/>
          <w:sz w:val="18"/>
        </w:rPr>
        <w:t xml:space="preserve">                 Outside</w:t>
      </w:r>
    </w:p>
    <w:p w14:paraId="022DE57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Layout Angle                                            </w:t>
      </w:r>
      <w:proofErr w:type="gramStart"/>
      <w:r>
        <w:rPr>
          <w:rFonts w:ascii="Consolas" w:hAnsi="Consolas" w:cs="Arial"/>
          <w:sz w:val="18"/>
        </w:rPr>
        <w:t>0.00  deg</w:t>
      </w:r>
      <w:proofErr w:type="gramEnd"/>
    </w:p>
    <w:p w14:paraId="7B64C95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Diameter                                             </w:t>
      </w:r>
      <w:proofErr w:type="gramStart"/>
      <w:r>
        <w:rPr>
          <w:rFonts w:ascii="Consolas" w:hAnsi="Consolas" w:cs="Arial"/>
          <w:sz w:val="18"/>
        </w:rPr>
        <w:t>50.0000  mm</w:t>
      </w:r>
      <w:proofErr w:type="gramEnd"/>
    </w:p>
    <w:p w14:paraId="3912B09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BA8203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Size and Thickness Basis                             Nominal</w:t>
      </w:r>
    </w:p>
    <w:p w14:paraId="0216001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Nominal Thickness                                        160</w:t>
      </w:r>
    </w:p>
    <w:p w14:paraId="30287A9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68A610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Material                                 SA-182 F316L</w:t>
      </w:r>
    </w:p>
    <w:p w14:paraId="2F0CDCD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Type                                 Weld Neck Flange</w:t>
      </w:r>
    </w:p>
    <w:p w14:paraId="33A85CA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CE7CBA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Corrosion Allowance                          can      </w:t>
      </w:r>
      <w:proofErr w:type="gramStart"/>
      <w:r>
        <w:rPr>
          <w:rFonts w:ascii="Consolas" w:hAnsi="Consolas" w:cs="Arial"/>
          <w:sz w:val="18"/>
        </w:rPr>
        <w:t>0.0000  mm.</w:t>
      </w:r>
      <w:proofErr w:type="gramEnd"/>
    </w:p>
    <w:p w14:paraId="2C729E4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Joint Efficiency of Shell Seam at Nozzle      E1        1.00</w:t>
      </w:r>
    </w:p>
    <w:p w14:paraId="5DC174B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Joint Efficiency of Nozzle Neck               </w:t>
      </w:r>
      <w:proofErr w:type="spellStart"/>
      <w:r>
        <w:rPr>
          <w:rFonts w:ascii="Consolas" w:hAnsi="Consolas" w:cs="Arial"/>
          <w:sz w:val="18"/>
        </w:rPr>
        <w:t>En</w:t>
      </w:r>
      <w:proofErr w:type="spellEnd"/>
      <w:r>
        <w:rPr>
          <w:rFonts w:ascii="Consolas" w:hAnsi="Consolas" w:cs="Arial"/>
          <w:sz w:val="18"/>
        </w:rPr>
        <w:t xml:space="preserve">        1.00</w:t>
      </w:r>
    </w:p>
    <w:p w14:paraId="0EB82C1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E77224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Outside Projection                            ho    </w:t>
      </w:r>
      <w:proofErr w:type="gramStart"/>
      <w:r>
        <w:rPr>
          <w:rFonts w:ascii="Consolas" w:hAnsi="Consolas" w:cs="Arial"/>
          <w:sz w:val="18"/>
        </w:rPr>
        <w:t>150.0000  mm.</w:t>
      </w:r>
      <w:proofErr w:type="gramEnd"/>
    </w:p>
    <w:p w14:paraId="020407B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Weld leg size between Nozzle and Pad/Shell    Wo      </w:t>
      </w:r>
      <w:proofErr w:type="gramStart"/>
      <w:r>
        <w:rPr>
          <w:rFonts w:ascii="Consolas" w:hAnsi="Consolas" w:cs="Arial"/>
          <w:sz w:val="18"/>
        </w:rPr>
        <w:t>8.0000  mm.</w:t>
      </w:r>
      <w:proofErr w:type="gramEnd"/>
    </w:p>
    <w:p w14:paraId="4AEF97A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Groove weld depth between Nozzle and Vessel </w:t>
      </w:r>
      <w:proofErr w:type="spellStart"/>
      <w:r>
        <w:rPr>
          <w:rFonts w:ascii="Consolas" w:hAnsi="Consolas" w:cs="Arial"/>
          <w:sz w:val="18"/>
        </w:rPr>
        <w:t>Wgnv</w:t>
      </w:r>
      <w:proofErr w:type="spellEnd"/>
      <w:r>
        <w:rPr>
          <w:rFonts w:ascii="Consolas" w:hAnsi="Consolas" w:cs="Arial"/>
          <w:sz w:val="18"/>
        </w:rPr>
        <w:t xml:space="preserve">      </w:t>
      </w:r>
      <w:proofErr w:type="gramStart"/>
      <w:r>
        <w:rPr>
          <w:rFonts w:ascii="Consolas" w:hAnsi="Consolas" w:cs="Arial"/>
          <w:sz w:val="18"/>
        </w:rPr>
        <w:t>6.0000  mm.</w:t>
      </w:r>
      <w:proofErr w:type="gramEnd"/>
    </w:p>
    <w:p w14:paraId="147A1C5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Inside Projection                              h      </w:t>
      </w:r>
      <w:proofErr w:type="gramStart"/>
      <w:r>
        <w:rPr>
          <w:rFonts w:ascii="Consolas" w:hAnsi="Consolas" w:cs="Arial"/>
          <w:sz w:val="18"/>
        </w:rPr>
        <w:t>0.0000  mm.</w:t>
      </w:r>
      <w:proofErr w:type="gramEnd"/>
    </w:p>
    <w:p w14:paraId="616B9A2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Weld leg size, Inside Element to Shell        Wi      </w:t>
      </w:r>
      <w:proofErr w:type="gramStart"/>
      <w:r>
        <w:rPr>
          <w:rFonts w:ascii="Consolas" w:hAnsi="Consolas" w:cs="Arial"/>
          <w:sz w:val="18"/>
        </w:rPr>
        <w:t>0.0000  mm.</w:t>
      </w:r>
      <w:proofErr w:type="gramEnd"/>
    </w:p>
    <w:p w14:paraId="2CCDD22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2BAA9E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Class                                             150</w:t>
      </w:r>
    </w:p>
    <w:p w14:paraId="371E8ED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Grade                                          GR 2.3</w:t>
      </w:r>
    </w:p>
    <w:p w14:paraId="046B16F9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759FF70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The Pressure Design option was MAWP + static head (to the nozzle).</w:t>
      </w:r>
    </w:p>
    <w:p w14:paraId="25DC9B30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4A9B561" w14:textId="5D805D19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noProof/>
          <w:sz w:val="18"/>
        </w:rPr>
        <w:drawing>
          <wp:inline distT="0" distB="0" distL="0" distR="0" wp14:anchorId="7EB1CB81" wp14:editId="164E863C">
            <wp:extent cx="2042160" cy="11430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216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A3F02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A20E4F2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Reinforcement CALCULATION, Description: N8</w:t>
      </w:r>
    </w:p>
    <w:p w14:paraId="0358B28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AB70493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ASME Code, Section VIII, Div. 1, UG-37 to UG-45</w:t>
      </w:r>
    </w:p>
    <w:p w14:paraId="661910DA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20CF83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Actual Outside Diameter Used in Calculation           </w:t>
      </w:r>
      <w:proofErr w:type="gramStart"/>
      <w:r>
        <w:rPr>
          <w:rFonts w:ascii="Consolas" w:hAnsi="Consolas" w:cs="Arial"/>
          <w:sz w:val="18"/>
        </w:rPr>
        <w:t>60.325  mm.</w:t>
      </w:r>
      <w:proofErr w:type="gramEnd"/>
    </w:p>
    <w:p w14:paraId="1D60A3D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Actual Thickness Used in Calculation                   </w:t>
      </w:r>
      <w:proofErr w:type="gramStart"/>
      <w:r>
        <w:rPr>
          <w:rFonts w:ascii="Consolas" w:hAnsi="Consolas" w:cs="Arial"/>
          <w:sz w:val="18"/>
        </w:rPr>
        <w:t>8.738  mm.</w:t>
      </w:r>
      <w:proofErr w:type="gramEnd"/>
    </w:p>
    <w:p w14:paraId="18293F26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B924256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Nozzle input data check completed without errors.</w:t>
      </w:r>
    </w:p>
    <w:p w14:paraId="1F3C150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79B5E96" w14:textId="77777777" w:rsidR="000D0DAD" w:rsidRDefault="000D0DAD" w:rsidP="000D0DAD">
      <w:pPr>
        <w:rPr>
          <w:rFonts w:ascii="Consolas" w:hAnsi="Consolas" w:cs="Arial"/>
          <w:sz w:val="18"/>
        </w:rPr>
      </w:pPr>
      <w:proofErr w:type="spellStart"/>
      <w:r w:rsidRPr="000D0DAD">
        <w:rPr>
          <w:rFonts w:ascii="Tahoma" w:hAnsi="Consolas" w:cs="Arial"/>
          <w:color w:val="000000"/>
          <w:sz w:val="18"/>
        </w:rPr>
        <w:t>Reqd</w:t>
      </w:r>
      <w:proofErr w:type="spellEnd"/>
      <w:r w:rsidRPr="000D0DAD">
        <w:rPr>
          <w:rFonts w:ascii="Tahoma" w:hAnsi="Consolas" w:cs="Arial"/>
          <w:color w:val="000000"/>
          <w:sz w:val="18"/>
        </w:rPr>
        <w:t xml:space="preserve"> </w:t>
      </w:r>
      <w:proofErr w:type="spellStart"/>
      <w:r w:rsidRPr="000D0DAD">
        <w:rPr>
          <w:rFonts w:ascii="Tahoma" w:hAnsi="Consolas" w:cs="Arial"/>
          <w:color w:val="000000"/>
          <w:sz w:val="18"/>
        </w:rPr>
        <w:t>thk</w:t>
      </w:r>
      <w:proofErr w:type="spellEnd"/>
      <w:r w:rsidRPr="000D0DAD">
        <w:rPr>
          <w:rFonts w:ascii="Tahoma" w:hAnsi="Consolas" w:cs="Arial"/>
          <w:color w:val="000000"/>
          <w:sz w:val="18"/>
        </w:rPr>
        <w:t xml:space="preserve"> per UG-37(a) of Elliptical Head, tr [Int. Press]</w:t>
      </w:r>
    </w:p>
    <w:p w14:paraId="7DBF91A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P*D*K1/(2*</w:t>
      </w:r>
      <w:proofErr w:type="spellStart"/>
      <w:r>
        <w:rPr>
          <w:rFonts w:ascii="Consolas" w:hAnsi="Consolas" w:cs="Arial"/>
          <w:sz w:val="18"/>
        </w:rPr>
        <w:t>Sv</w:t>
      </w:r>
      <w:proofErr w:type="spellEnd"/>
      <w:r>
        <w:rPr>
          <w:rFonts w:ascii="Consolas" w:hAnsi="Consolas" w:cs="Arial"/>
          <w:sz w:val="18"/>
        </w:rPr>
        <w:t>*E-0.2*P) per Appendix 1-4(c)</w:t>
      </w:r>
    </w:p>
    <w:p w14:paraId="66722E7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0.69*500*0.9</w:t>
      </w:r>
      <w:proofErr w:type="gramStart"/>
      <w:r>
        <w:rPr>
          <w:rFonts w:ascii="Consolas" w:hAnsi="Consolas" w:cs="Arial"/>
          <w:sz w:val="18"/>
        </w:rPr>
        <w:t>/(</w:t>
      </w:r>
      <w:proofErr w:type="gramEnd"/>
      <w:r>
        <w:rPr>
          <w:rFonts w:ascii="Consolas" w:hAnsi="Consolas" w:cs="Arial"/>
          <w:sz w:val="18"/>
        </w:rPr>
        <w:t>2*100*1-0.2*0.69)</w:t>
      </w:r>
    </w:p>
    <w:p w14:paraId="3ACF914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0.1538 mm.</w:t>
      </w:r>
    </w:p>
    <w:p w14:paraId="03989BB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4DDBA93" w14:textId="77777777" w:rsidR="000D0DAD" w:rsidRDefault="000D0DAD" w:rsidP="000D0DAD">
      <w:pPr>
        <w:rPr>
          <w:rFonts w:ascii="Consolas" w:hAnsi="Consolas" w:cs="Arial"/>
          <w:sz w:val="18"/>
        </w:rPr>
      </w:pPr>
      <w:proofErr w:type="spellStart"/>
      <w:r w:rsidRPr="000D0DAD">
        <w:rPr>
          <w:rFonts w:ascii="Tahoma" w:hAnsi="Consolas" w:cs="Arial"/>
          <w:color w:val="000000"/>
          <w:sz w:val="18"/>
        </w:rPr>
        <w:t>Reqd</w:t>
      </w:r>
      <w:proofErr w:type="spellEnd"/>
      <w:r w:rsidRPr="000D0DAD">
        <w:rPr>
          <w:rFonts w:ascii="Tahoma" w:hAnsi="Consolas" w:cs="Arial"/>
          <w:color w:val="000000"/>
          <w:sz w:val="18"/>
        </w:rPr>
        <w:t xml:space="preserve"> </w:t>
      </w:r>
      <w:proofErr w:type="spellStart"/>
      <w:r w:rsidRPr="000D0DAD">
        <w:rPr>
          <w:rFonts w:ascii="Tahoma" w:hAnsi="Consolas" w:cs="Arial"/>
          <w:color w:val="000000"/>
          <w:sz w:val="18"/>
        </w:rPr>
        <w:t>thk</w:t>
      </w:r>
      <w:proofErr w:type="spellEnd"/>
      <w:r w:rsidRPr="000D0DAD">
        <w:rPr>
          <w:rFonts w:ascii="Tahoma" w:hAnsi="Consolas" w:cs="Arial"/>
          <w:color w:val="000000"/>
          <w:sz w:val="18"/>
        </w:rPr>
        <w:t xml:space="preserve"> per UG-37(a) of Nozzle Wall, </w:t>
      </w:r>
      <w:proofErr w:type="spellStart"/>
      <w:r w:rsidRPr="000D0DAD">
        <w:rPr>
          <w:rFonts w:ascii="Tahoma" w:hAnsi="Consolas" w:cs="Arial"/>
          <w:color w:val="000000"/>
          <w:sz w:val="18"/>
        </w:rPr>
        <w:t>trn</w:t>
      </w:r>
      <w:proofErr w:type="spellEnd"/>
      <w:r w:rsidRPr="000D0DAD">
        <w:rPr>
          <w:rFonts w:ascii="Tahoma" w:hAnsi="Consolas" w:cs="Arial"/>
          <w:color w:val="000000"/>
          <w:sz w:val="18"/>
        </w:rPr>
        <w:t xml:space="preserve"> [Int. Press]</w:t>
      </w:r>
    </w:p>
    <w:p w14:paraId="683BAC2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P*Ro/(Sn*E+0.4*P) per Appendix 1-1 (a)(1)</w:t>
      </w:r>
    </w:p>
    <w:p w14:paraId="56A8397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0.69*30.2</w:t>
      </w:r>
      <w:proofErr w:type="gramStart"/>
      <w:r>
        <w:rPr>
          <w:rFonts w:ascii="Consolas" w:hAnsi="Consolas" w:cs="Arial"/>
          <w:sz w:val="18"/>
        </w:rPr>
        <w:t>/(</w:t>
      </w:r>
      <w:proofErr w:type="gramEnd"/>
      <w:r>
        <w:rPr>
          <w:rFonts w:ascii="Consolas" w:hAnsi="Consolas" w:cs="Arial"/>
          <w:sz w:val="18"/>
        </w:rPr>
        <w:t>100*1+0.4*0.69)</w:t>
      </w:r>
    </w:p>
    <w:p w14:paraId="31AFC62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0.0206 mm.</w:t>
      </w:r>
    </w:p>
    <w:p w14:paraId="5427CAD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44DEDD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</w:rPr>
        <w:t>UG-40, Limits of Reinforcement: [Internal Pressure]</w:t>
      </w:r>
    </w:p>
    <w:p w14:paraId="349B17B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Parallel to Vessel Wall (Diameter </w:t>
      </w:r>
      <w:proofErr w:type="gramStart"/>
      <w:r>
        <w:rPr>
          <w:rFonts w:ascii="Consolas" w:hAnsi="Consolas" w:cs="Arial"/>
          <w:sz w:val="18"/>
        </w:rPr>
        <w:t xml:space="preserve">Limit)   </w:t>
      </w:r>
      <w:proofErr w:type="gramEnd"/>
      <w:r>
        <w:rPr>
          <w:rFonts w:ascii="Consolas" w:hAnsi="Consolas" w:cs="Arial"/>
          <w:sz w:val="18"/>
        </w:rPr>
        <w:t xml:space="preserve">         Dl    85.6996  mm.</w:t>
      </w:r>
    </w:p>
    <w:p w14:paraId="3E956B0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Parallel to Vessel Wall, opening length              d    </w:t>
      </w:r>
      <w:proofErr w:type="gramStart"/>
      <w:r>
        <w:rPr>
          <w:rFonts w:ascii="Consolas" w:hAnsi="Consolas" w:cs="Arial"/>
          <w:sz w:val="18"/>
        </w:rPr>
        <w:t>42.8498  mm.</w:t>
      </w:r>
      <w:proofErr w:type="gramEnd"/>
    </w:p>
    <w:p w14:paraId="312FB48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Normal to Vessel Wall (Thickness Limit), no pad   </w:t>
      </w:r>
      <w:proofErr w:type="spellStart"/>
      <w:r>
        <w:rPr>
          <w:rFonts w:ascii="Consolas" w:hAnsi="Consolas" w:cs="Arial"/>
          <w:sz w:val="18"/>
        </w:rPr>
        <w:t>Tlnp</w:t>
      </w:r>
      <w:proofErr w:type="spellEnd"/>
      <w:r>
        <w:rPr>
          <w:rFonts w:ascii="Consolas" w:hAnsi="Consolas" w:cs="Arial"/>
          <w:sz w:val="18"/>
        </w:rPr>
        <w:t xml:space="preserve">    </w:t>
      </w:r>
      <w:proofErr w:type="gramStart"/>
      <w:r>
        <w:rPr>
          <w:rFonts w:ascii="Consolas" w:hAnsi="Consolas" w:cs="Arial"/>
          <w:sz w:val="18"/>
        </w:rPr>
        <w:t>15.0000  mm.</w:t>
      </w:r>
      <w:proofErr w:type="gramEnd"/>
    </w:p>
    <w:p w14:paraId="0FF1019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1AFFA5F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i/>
          <w:color w:val="0000FF"/>
          <w:sz w:val="18"/>
        </w:rPr>
        <w:t>Taking a UG-36(c)(3)(a) exemption for nozzle: N8.</w:t>
      </w:r>
    </w:p>
    <w:p w14:paraId="350DFCCC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This calculation is valid for nozzles that meet all the requirements of</w:t>
      </w:r>
    </w:p>
    <w:p w14:paraId="68F46D10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paragraph UG-36.  Please check the Code carefully, especially for nozzles</w:t>
      </w:r>
    </w:p>
    <w:p w14:paraId="647D388B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that are not isolated or do not meet Code spacing requirements. To force</w:t>
      </w:r>
    </w:p>
    <w:p w14:paraId="4EB32BEF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 xml:space="preserve">the computation of areas for small nozzles </w:t>
      </w:r>
      <w:proofErr w:type="gramStart"/>
      <w:r w:rsidRPr="000D0DAD">
        <w:rPr>
          <w:rFonts w:ascii="Arial" w:hAnsi="Consolas" w:cs="Arial"/>
          <w:i/>
          <w:color w:val="0000FF"/>
          <w:sz w:val="18"/>
        </w:rPr>
        <w:t>go</w:t>
      </w:r>
      <w:proofErr w:type="gramEnd"/>
      <w:r w:rsidRPr="000D0DAD">
        <w:rPr>
          <w:rFonts w:ascii="Arial" w:hAnsi="Consolas" w:cs="Arial"/>
          <w:i/>
          <w:color w:val="0000FF"/>
          <w:sz w:val="18"/>
        </w:rPr>
        <w:t xml:space="preserve"> to Tools-&gt;Configuration</w:t>
      </w:r>
    </w:p>
    <w:p w14:paraId="5A64FCF9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and check the box to force the UG-37 small nozzle area calculation.</w:t>
      </w:r>
    </w:p>
    <w:p w14:paraId="7C3C1840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AFD8569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</w:rPr>
        <w:t>UG-45 Minimum Nozzle Neck Thickness Requirement: [Int. Press.]</w:t>
      </w:r>
    </w:p>
    <w:p w14:paraId="4730E2E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for Internal/External pressures      ta = 0.0206 mm.</w:t>
      </w:r>
    </w:p>
    <w:p w14:paraId="58F5290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per UG16(b</w:t>
      </w:r>
      <w:proofErr w:type="gramStart"/>
      <w:r>
        <w:rPr>
          <w:rFonts w:ascii="Consolas" w:hAnsi="Consolas" w:cs="Arial"/>
          <w:sz w:val="18"/>
        </w:rPr>
        <w:t xml:space="preserve">),   </w:t>
      </w:r>
      <w:proofErr w:type="gramEnd"/>
      <w:r>
        <w:rPr>
          <w:rFonts w:ascii="Consolas" w:hAnsi="Consolas" w:cs="Arial"/>
          <w:sz w:val="18"/>
        </w:rPr>
        <w:t xml:space="preserve">                   tr16b = 1.5000 mm.</w:t>
      </w:r>
    </w:p>
    <w:p w14:paraId="6F61710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Thickness, shell/head, internal pressure     trb1 = 0.1709 mm.</w:t>
      </w:r>
    </w:p>
    <w:p w14:paraId="1D07BC8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                 tb1 = </w:t>
      </w:r>
      <w:proofErr w:type="gramStart"/>
      <w:r>
        <w:rPr>
          <w:rFonts w:ascii="Consolas" w:hAnsi="Consolas" w:cs="Arial"/>
          <w:sz w:val="18"/>
        </w:rPr>
        <w:t>max(</w:t>
      </w:r>
      <w:proofErr w:type="gramEnd"/>
      <w:r>
        <w:rPr>
          <w:rFonts w:ascii="Consolas" w:hAnsi="Consolas" w:cs="Arial"/>
          <w:sz w:val="18"/>
        </w:rPr>
        <w:t>trb1, tr16b) = 1.5000 mm.</w:t>
      </w:r>
    </w:p>
    <w:p w14:paraId="16E8673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                 tb2 = </w:t>
      </w:r>
      <w:proofErr w:type="gramStart"/>
      <w:r>
        <w:rPr>
          <w:rFonts w:ascii="Consolas" w:hAnsi="Consolas" w:cs="Arial"/>
          <w:sz w:val="18"/>
        </w:rPr>
        <w:t>max(</w:t>
      </w:r>
      <w:proofErr w:type="gramEnd"/>
      <w:r>
        <w:rPr>
          <w:rFonts w:ascii="Consolas" w:hAnsi="Consolas" w:cs="Arial"/>
          <w:sz w:val="18"/>
        </w:rPr>
        <w:t>trb2, tr16b) = 1.5000 mm.</w:t>
      </w:r>
    </w:p>
    <w:p w14:paraId="28828C1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per table UG-45                     tb3 = 3.4200 mm.</w:t>
      </w:r>
    </w:p>
    <w:p w14:paraId="18E02F6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E62255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Determine Nozzle Thickness candidate [tb]:</w:t>
      </w:r>
    </w:p>
    <w:p w14:paraId="5571E8D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</w:t>
      </w:r>
      <w:proofErr w:type="gramStart"/>
      <w:r>
        <w:rPr>
          <w:rFonts w:ascii="Consolas" w:hAnsi="Consolas" w:cs="Arial"/>
          <w:sz w:val="18"/>
        </w:rPr>
        <w:t>min[</w:t>
      </w:r>
      <w:proofErr w:type="gramEnd"/>
      <w:r>
        <w:rPr>
          <w:rFonts w:ascii="Consolas" w:hAnsi="Consolas" w:cs="Arial"/>
          <w:sz w:val="18"/>
        </w:rPr>
        <w:t xml:space="preserve"> tb3, max( tb1,tb2) ]</w:t>
      </w:r>
    </w:p>
    <w:p w14:paraId="0961DB0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</w:t>
      </w:r>
      <w:proofErr w:type="gramStart"/>
      <w:r>
        <w:rPr>
          <w:rFonts w:ascii="Consolas" w:hAnsi="Consolas" w:cs="Arial"/>
          <w:sz w:val="18"/>
        </w:rPr>
        <w:t>min[</w:t>
      </w:r>
      <w:proofErr w:type="gramEnd"/>
      <w:r>
        <w:rPr>
          <w:rFonts w:ascii="Consolas" w:hAnsi="Consolas" w:cs="Arial"/>
          <w:sz w:val="18"/>
        </w:rPr>
        <w:t xml:space="preserve"> 3.42, max( 1.5, 1.5 ) ]</w:t>
      </w:r>
    </w:p>
    <w:p w14:paraId="5AE1F72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1.5000 mm.</w:t>
      </w:r>
    </w:p>
    <w:p w14:paraId="173BC992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525BEC5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Minimum Wall Thickness of Nozzle Necks [tUG-45]:</w:t>
      </w:r>
    </w:p>
    <w:p w14:paraId="003FE5D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</w:t>
      </w:r>
      <w:proofErr w:type="gramStart"/>
      <w:r>
        <w:rPr>
          <w:rFonts w:ascii="Consolas" w:hAnsi="Consolas" w:cs="Arial"/>
          <w:sz w:val="18"/>
        </w:rPr>
        <w:t>max( ta</w:t>
      </w:r>
      <w:proofErr w:type="gramEnd"/>
      <w:r>
        <w:rPr>
          <w:rFonts w:ascii="Consolas" w:hAnsi="Consolas" w:cs="Arial"/>
          <w:sz w:val="18"/>
        </w:rPr>
        <w:t>, tb )</w:t>
      </w:r>
    </w:p>
    <w:p w14:paraId="05AB4F7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</w:t>
      </w:r>
      <w:proofErr w:type="gramStart"/>
      <w:r>
        <w:rPr>
          <w:rFonts w:ascii="Consolas" w:hAnsi="Consolas" w:cs="Arial"/>
          <w:sz w:val="18"/>
        </w:rPr>
        <w:t>max( 0.021</w:t>
      </w:r>
      <w:proofErr w:type="gramEnd"/>
      <w:r>
        <w:rPr>
          <w:rFonts w:ascii="Consolas" w:hAnsi="Consolas" w:cs="Arial"/>
          <w:sz w:val="18"/>
        </w:rPr>
        <w:t>, 1.5 )</w:t>
      </w:r>
    </w:p>
    <w:p w14:paraId="0558FBB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1.5000 mm.</w:t>
      </w:r>
    </w:p>
    <w:p w14:paraId="18AD061B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721B4EA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Available Nozzle Neck Thickness = 0.875 * 8.738 = 7.645 mm. -&gt; OK</w:t>
      </w:r>
    </w:p>
    <w:p w14:paraId="5B05A20B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6F799E5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i/>
          <w:color w:val="000000"/>
          <w:sz w:val="18"/>
        </w:rPr>
        <w:t>Stresses on Nozzle due to External and Pressure Loads per the ASME B31.3 Piping Code,</w:t>
      </w:r>
    </w:p>
    <w:p w14:paraId="74D833A2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i/>
          <w:color w:val="000000"/>
          <w:sz w:val="18"/>
        </w:rPr>
        <w:t>(</w:t>
      </w:r>
      <w:proofErr w:type="gramStart"/>
      <w:r w:rsidRPr="000D0DAD">
        <w:rPr>
          <w:rFonts w:ascii="Arial" w:hAnsi="Consolas" w:cs="Arial"/>
          <w:b/>
          <w:i/>
          <w:color w:val="000000"/>
          <w:sz w:val="18"/>
        </w:rPr>
        <w:t>see</w:t>
      </w:r>
      <w:proofErr w:type="gramEnd"/>
      <w:r w:rsidRPr="000D0DAD">
        <w:rPr>
          <w:rFonts w:ascii="Arial" w:hAnsi="Consolas" w:cs="Arial"/>
          <w:b/>
          <w:i/>
          <w:color w:val="000000"/>
          <w:sz w:val="18"/>
        </w:rPr>
        <w:t xml:space="preserve"> 319.4.4 and 302.3.5):</w:t>
      </w:r>
    </w:p>
    <w:p w14:paraId="2A68C09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</w:t>
      </w:r>
    </w:p>
    <w:p w14:paraId="183A88F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gramStart"/>
      <w:r>
        <w:rPr>
          <w:rFonts w:ascii="Consolas" w:hAnsi="Consolas" w:cs="Arial"/>
          <w:sz w:val="18"/>
        </w:rPr>
        <w:t>Sustained  :</w:t>
      </w:r>
      <w:proofErr w:type="gramEnd"/>
      <w:r>
        <w:rPr>
          <w:rFonts w:ascii="Consolas" w:hAnsi="Consolas" w:cs="Arial"/>
          <w:sz w:val="18"/>
        </w:rPr>
        <w:t xml:space="preserve">     21.4,  Allowable :    100.5 N./mm²  Passed</w:t>
      </w:r>
    </w:p>
    <w:p w14:paraId="2EA3384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gramStart"/>
      <w:r>
        <w:rPr>
          <w:rFonts w:ascii="Consolas" w:hAnsi="Consolas" w:cs="Arial"/>
          <w:sz w:val="18"/>
        </w:rPr>
        <w:t>Expansion  :</w:t>
      </w:r>
      <w:proofErr w:type="gramEnd"/>
      <w:r>
        <w:rPr>
          <w:rFonts w:ascii="Consolas" w:hAnsi="Consolas" w:cs="Arial"/>
          <w:sz w:val="18"/>
        </w:rPr>
        <w:t xml:space="preserve">      0.0,  Allowable :    248.0 N./mm²  Passed</w:t>
      </w:r>
    </w:p>
    <w:p w14:paraId="438F8AC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gramStart"/>
      <w:r>
        <w:rPr>
          <w:rFonts w:ascii="Consolas" w:hAnsi="Consolas" w:cs="Arial"/>
          <w:sz w:val="18"/>
        </w:rPr>
        <w:t>Occasional :</w:t>
      </w:r>
      <w:proofErr w:type="gramEnd"/>
      <w:r>
        <w:rPr>
          <w:rFonts w:ascii="Consolas" w:hAnsi="Consolas" w:cs="Arial"/>
          <w:sz w:val="18"/>
        </w:rPr>
        <w:t xml:space="preserve">      0.1,  Allowable :    133.7 N./mm²  Passed</w:t>
      </w:r>
    </w:p>
    <w:p w14:paraId="1CF7B31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   </w:t>
      </w:r>
      <w:proofErr w:type="gramStart"/>
      <w:r>
        <w:rPr>
          <w:rFonts w:ascii="Consolas" w:hAnsi="Consolas" w:cs="Arial"/>
          <w:sz w:val="18"/>
        </w:rPr>
        <w:t xml:space="preserve">  :</w:t>
      </w:r>
      <w:proofErr w:type="gramEnd"/>
      <w:r>
        <w:rPr>
          <w:rFonts w:ascii="Consolas" w:hAnsi="Consolas" w:cs="Arial"/>
          <w:sz w:val="18"/>
        </w:rPr>
        <w:t xml:space="preserve">     16.8,  Allowable :     70.3 N./mm²  Passed</w:t>
      </w:r>
    </w:p>
    <w:p w14:paraId="696DDEEF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E331929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The number of cycles on this nozzle was assumed to be 7000 or less for the determination of</w:t>
      </w:r>
    </w:p>
    <w:p w14:paraId="7696A4A7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lastRenderedPageBreak/>
        <w:t>the expansion stress allowable.</w:t>
      </w:r>
    </w:p>
    <w:p w14:paraId="4840BC9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B3B41FA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00"/>
          <w:sz w:val="18"/>
        </w:rPr>
        <w:t xml:space="preserve">SA-240 316L, Min Metal Temp without impact per UHA-51:  -196 </w:t>
      </w:r>
      <w:r w:rsidRPr="000D0DAD">
        <w:rPr>
          <w:rFonts w:ascii="Arial" w:hAnsi="Consolas" w:cs="Arial"/>
          <w:i/>
          <w:color w:val="000000"/>
          <w:sz w:val="18"/>
        </w:rPr>
        <w:t>°</w:t>
      </w:r>
      <w:r w:rsidRPr="000D0DAD">
        <w:rPr>
          <w:rFonts w:ascii="Arial" w:hAnsi="Consolas" w:cs="Arial"/>
          <w:i/>
          <w:color w:val="000000"/>
          <w:sz w:val="18"/>
        </w:rPr>
        <w:t>C</w:t>
      </w:r>
    </w:p>
    <w:p w14:paraId="7F583189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E075FC2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00"/>
          <w:sz w:val="18"/>
        </w:rPr>
        <w:t xml:space="preserve">SA-312 TP316L, Min Metal Temp without impact per UHA-51:  -196 </w:t>
      </w:r>
      <w:r w:rsidRPr="000D0DAD">
        <w:rPr>
          <w:rFonts w:ascii="Arial" w:hAnsi="Consolas" w:cs="Arial"/>
          <w:i/>
          <w:color w:val="000000"/>
          <w:sz w:val="18"/>
        </w:rPr>
        <w:t>°</w:t>
      </w:r>
      <w:r w:rsidRPr="000D0DAD">
        <w:rPr>
          <w:rFonts w:ascii="Arial" w:hAnsi="Consolas" w:cs="Arial"/>
          <w:i/>
          <w:color w:val="000000"/>
          <w:sz w:val="18"/>
        </w:rPr>
        <w:t>C</w:t>
      </w:r>
    </w:p>
    <w:p w14:paraId="154E8A5F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29FAA74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  <w:u w:val="single"/>
        </w:rPr>
        <w:t>Weld Size Calculations, Description: N8</w:t>
      </w:r>
    </w:p>
    <w:p w14:paraId="51D24849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3983B9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Intermediate Calc. for nozzle/shell Welds   </w:t>
      </w:r>
      <w:proofErr w:type="spellStart"/>
      <w:r>
        <w:rPr>
          <w:rFonts w:ascii="Consolas" w:hAnsi="Consolas" w:cs="Arial"/>
          <w:sz w:val="18"/>
        </w:rPr>
        <w:t>Tmin</w:t>
      </w:r>
      <w:proofErr w:type="spellEnd"/>
      <w:r>
        <w:rPr>
          <w:rFonts w:ascii="Consolas" w:hAnsi="Consolas" w:cs="Arial"/>
          <w:sz w:val="18"/>
        </w:rPr>
        <w:t xml:space="preserve">      </w:t>
      </w:r>
      <w:proofErr w:type="gramStart"/>
      <w:r>
        <w:rPr>
          <w:rFonts w:ascii="Consolas" w:hAnsi="Consolas" w:cs="Arial"/>
          <w:sz w:val="18"/>
        </w:rPr>
        <w:t>8.0000  mm.</w:t>
      </w:r>
      <w:proofErr w:type="gramEnd"/>
    </w:p>
    <w:p w14:paraId="17E5687D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9CBA903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</w:rPr>
        <w:t>Results Per UW-16.1:</w:t>
      </w:r>
    </w:p>
    <w:p w14:paraId="6049977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     Required Thickness    Actual Thickness</w:t>
      </w:r>
    </w:p>
    <w:p w14:paraId="525B357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Nozzle Weld          5.6000 = 0.7 * </w:t>
      </w:r>
      <w:proofErr w:type="spellStart"/>
      <w:r>
        <w:rPr>
          <w:rFonts w:ascii="Consolas" w:hAnsi="Consolas" w:cs="Arial"/>
          <w:sz w:val="18"/>
        </w:rPr>
        <w:t>tmin</w:t>
      </w:r>
      <w:proofErr w:type="spellEnd"/>
      <w:r>
        <w:rPr>
          <w:rFonts w:ascii="Consolas" w:hAnsi="Consolas" w:cs="Arial"/>
          <w:sz w:val="18"/>
        </w:rPr>
        <w:t>.  5.6560 = 0.7 * Wo mm.</w:t>
      </w:r>
    </w:p>
    <w:p w14:paraId="24F72AD6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8DEDC06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Skipping the nozzle attachment weld strength calculations. Per UW-15(b)(2) the nozzles</w:t>
      </w:r>
    </w:p>
    <w:p w14:paraId="1439B9C3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exempted by UG-36(c)(3)(a) (small nozzles) do not require a weld strength check.</w:t>
      </w:r>
    </w:p>
    <w:p w14:paraId="3B7BECFB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07E1460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 xml:space="preserve">The Drop for this Nozzle </w:t>
      </w:r>
      <w:proofErr w:type="gramStart"/>
      <w:r w:rsidRPr="000D0DAD">
        <w:rPr>
          <w:rFonts w:ascii="Arial" w:hAnsi="Consolas" w:cs="Arial"/>
          <w:color w:val="000000"/>
          <w:sz w:val="18"/>
        </w:rPr>
        <w:t>is :</w:t>
      </w:r>
      <w:proofErr w:type="gramEnd"/>
      <w:r w:rsidRPr="000D0DAD">
        <w:rPr>
          <w:rFonts w:ascii="Arial" w:hAnsi="Consolas" w:cs="Arial"/>
          <w:color w:val="000000"/>
          <w:sz w:val="18"/>
        </w:rPr>
        <w:t xml:space="preserve"> 1.0013 mm.</w:t>
      </w:r>
    </w:p>
    <w:p w14:paraId="2A18857D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 xml:space="preserve">The Cut Length for this Nozzle is, Drop + Ho + H + </w:t>
      </w:r>
      <w:proofErr w:type="gramStart"/>
      <w:r w:rsidRPr="000D0DAD">
        <w:rPr>
          <w:rFonts w:ascii="Arial" w:hAnsi="Consolas" w:cs="Arial"/>
          <w:color w:val="000000"/>
          <w:sz w:val="18"/>
        </w:rPr>
        <w:t>T :</w:t>
      </w:r>
      <w:proofErr w:type="gramEnd"/>
      <w:r w:rsidRPr="000D0DAD">
        <w:rPr>
          <w:rFonts w:ascii="Arial" w:hAnsi="Consolas" w:cs="Arial"/>
          <w:color w:val="000000"/>
          <w:sz w:val="18"/>
        </w:rPr>
        <w:t xml:space="preserve"> 157.0013 mm.</w:t>
      </w:r>
    </w:p>
    <w:p w14:paraId="0322B059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151A0D3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 xml:space="preserve">Input Echo, WRC107/537 Item     </w:t>
      </w:r>
      <w:proofErr w:type="gramStart"/>
      <w:r w:rsidRPr="000D0DAD">
        <w:rPr>
          <w:rFonts w:ascii="Tahoma" w:hAnsi="Consolas" w:cs="Arial"/>
          <w:b/>
          <w:color w:val="000000"/>
          <w:sz w:val="18"/>
        </w:rPr>
        <w:t xml:space="preserve">1,   </w:t>
      </w:r>
      <w:proofErr w:type="gramEnd"/>
      <w:r w:rsidRPr="000D0DAD">
        <w:rPr>
          <w:rFonts w:ascii="Tahoma" w:hAnsi="Consolas" w:cs="Arial"/>
          <w:b/>
          <w:color w:val="000000"/>
          <w:sz w:val="18"/>
        </w:rPr>
        <w:t xml:space="preserve">    Description: N8            :</w:t>
      </w:r>
    </w:p>
    <w:p w14:paraId="703F8C1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E8E150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Diameter Basis for Vessel                 </w:t>
      </w:r>
      <w:proofErr w:type="spellStart"/>
      <w:r>
        <w:rPr>
          <w:rFonts w:ascii="Consolas" w:hAnsi="Consolas" w:cs="Arial"/>
          <w:sz w:val="18"/>
        </w:rPr>
        <w:t>Vbasis</w:t>
      </w:r>
      <w:proofErr w:type="spellEnd"/>
      <w:r>
        <w:rPr>
          <w:rFonts w:ascii="Consolas" w:hAnsi="Consolas" w:cs="Arial"/>
          <w:sz w:val="18"/>
        </w:rPr>
        <w:t xml:space="preserve">      ID</w:t>
      </w:r>
    </w:p>
    <w:p w14:paraId="6AA15B1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Cylindrical or Spherical Vessel           </w:t>
      </w:r>
      <w:proofErr w:type="spellStart"/>
      <w:r>
        <w:rPr>
          <w:rFonts w:ascii="Consolas" w:hAnsi="Consolas" w:cs="Arial"/>
          <w:sz w:val="18"/>
        </w:rPr>
        <w:t>Cylsph</w:t>
      </w:r>
      <w:proofErr w:type="spellEnd"/>
      <w:r>
        <w:rPr>
          <w:rFonts w:ascii="Consolas" w:hAnsi="Consolas" w:cs="Arial"/>
          <w:sz w:val="18"/>
        </w:rPr>
        <w:t xml:space="preserve">      Spherical</w:t>
      </w:r>
    </w:p>
    <w:p w14:paraId="22857EA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Internal Corrosion Allowance                 Cas      </w:t>
      </w:r>
      <w:proofErr w:type="gramStart"/>
      <w:r>
        <w:rPr>
          <w:rFonts w:ascii="Consolas" w:hAnsi="Consolas" w:cs="Arial"/>
          <w:sz w:val="18"/>
        </w:rPr>
        <w:t>0.0000  mm.</w:t>
      </w:r>
      <w:proofErr w:type="gramEnd"/>
    </w:p>
    <w:p w14:paraId="66BBB37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Vessel Diameter                               </w:t>
      </w:r>
      <w:proofErr w:type="spellStart"/>
      <w:r>
        <w:rPr>
          <w:rFonts w:ascii="Consolas" w:hAnsi="Consolas" w:cs="Arial"/>
          <w:sz w:val="18"/>
        </w:rPr>
        <w:t>Dv</w:t>
      </w:r>
      <w:proofErr w:type="spellEnd"/>
      <w:r>
        <w:rPr>
          <w:rFonts w:ascii="Consolas" w:hAnsi="Consolas" w:cs="Arial"/>
          <w:sz w:val="18"/>
        </w:rPr>
        <w:t xml:space="preserve">     </w:t>
      </w:r>
      <w:proofErr w:type="gramStart"/>
      <w:r>
        <w:rPr>
          <w:rFonts w:ascii="Consolas" w:hAnsi="Consolas" w:cs="Arial"/>
          <w:sz w:val="18"/>
        </w:rPr>
        <w:t>900.000  mm.</w:t>
      </w:r>
      <w:proofErr w:type="gramEnd"/>
    </w:p>
    <w:p w14:paraId="6B1DC3F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Vessel Thickness                              Tv       </w:t>
      </w:r>
      <w:proofErr w:type="gramStart"/>
      <w:r>
        <w:rPr>
          <w:rFonts w:ascii="Consolas" w:hAnsi="Consolas" w:cs="Arial"/>
          <w:sz w:val="18"/>
        </w:rPr>
        <w:t>6.000  mm.</w:t>
      </w:r>
      <w:proofErr w:type="gramEnd"/>
    </w:p>
    <w:p w14:paraId="21E53F1F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F20CC5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Design Temperature                            T1        </w:t>
      </w:r>
      <w:proofErr w:type="gramStart"/>
      <w:r>
        <w:rPr>
          <w:rFonts w:ascii="Consolas" w:hAnsi="Consolas" w:cs="Arial"/>
          <w:sz w:val="18"/>
        </w:rPr>
        <w:t>85.0  C</w:t>
      </w:r>
      <w:proofErr w:type="gramEnd"/>
    </w:p>
    <w:p w14:paraId="7DF4648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Vessel Material                                  SA-240 316L</w:t>
      </w:r>
    </w:p>
    <w:p w14:paraId="609EFFE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Vessel UNS Number                                     S31603</w:t>
      </w:r>
    </w:p>
    <w:p w14:paraId="2DB1BA6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Vessel Cold S.I. Allowable                   </w:t>
      </w:r>
      <w:proofErr w:type="spellStart"/>
      <w:r>
        <w:rPr>
          <w:rFonts w:ascii="Consolas" w:hAnsi="Consolas" w:cs="Arial"/>
          <w:sz w:val="18"/>
        </w:rPr>
        <w:t>Smc</w:t>
      </w:r>
      <w:proofErr w:type="spellEnd"/>
      <w:r>
        <w:rPr>
          <w:rFonts w:ascii="Consolas" w:hAnsi="Consolas" w:cs="Arial"/>
          <w:sz w:val="18"/>
        </w:rPr>
        <w:t xml:space="preserve">      </w:t>
      </w:r>
      <w:proofErr w:type="gramStart"/>
      <w:r>
        <w:rPr>
          <w:rFonts w:ascii="Consolas" w:hAnsi="Consolas" w:cs="Arial"/>
          <w:sz w:val="18"/>
        </w:rPr>
        <w:t>115.00  N.</w:t>
      </w:r>
      <w:proofErr w:type="gramEnd"/>
      <w:r>
        <w:rPr>
          <w:rFonts w:ascii="Consolas" w:hAnsi="Consolas" w:cs="Arial"/>
          <w:sz w:val="18"/>
        </w:rPr>
        <w:t>/mm²</w:t>
      </w:r>
    </w:p>
    <w:p w14:paraId="52A0A81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Vessel </w:t>
      </w:r>
      <w:proofErr w:type="gramStart"/>
      <w:r>
        <w:rPr>
          <w:rFonts w:ascii="Consolas" w:hAnsi="Consolas" w:cs="Arial"/>
          <w:sz w:val="18"/>
        </w:rPr>
        <w:t>Hot  S.I.</w:t>
      </w:r>
      <w:proofErr w:type="gramEnd"/>
      <w:r>
        <w:rPr>
          <w:rFonts w:ascii="Consolas" w:hAnsi="Consolas" w:cs="Arial"/>
          <w:sz w:val="18"/>
        </w:rPr>
        <w:t xml:space="preserve"> Allowable                   </w:t>
      </w:r>
      <w:proofErr w:type="spellStart"/>
      <w:r>
        <w:rPr>
          <w:rFonts w:ascii="Consolas" w:hAnsi="Consolas" w:cs="Arial"/>
          <w:sz w:val="18"/>
        </w:rPr>
        <w:t>Smh</w:t>
      </w:r>
      <w:proofErr w:type="spellEnd"/>
      <w:r>
        <w:rPr>
          <w:rFonts w:ascii="Consolas" w:hAnsi="Consolas" w:cs="Arial"/>
          <w:sz w:val="18"/>
        </w:rPr>
        <w:t xml:space="preserve">      100.50  N./mm²</w:t>
      </w:r>
    </w:p>
    <w:p w14:paraId="45649722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3791CC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Attachment Type                             </w:t>
      </w:r>
      <w:proofErr w:type="spellStart"/>
      <w:r>
        <w:rPr>
          <w:rFonts w:ascii="Consolas" w:hAnsi="Consolas" w:cs="Arial"/>
          <w:sz w:val="18"/>
        </w:rPr>
        <w:t>Type</w:t>
      </w:r>
      <w:proofErr w:type="spellEnd"/>
      <w:r>
        <w:rPr>
          <w:rFonts w:ascii="Consolas" w:hAnsi="Consolas" w:cs="Arial"/>
          <w:sz w:val="18"/>
        </w:rPr>
        <w:t xml:space="preserve">      Round</w:t>
      </w:r>
    </w:p>
    <w:p w14:paraId="5E1E4E7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WRC107 Attachment Classification          </w:t>
      </w:r>
      <w:proofErr w:type="spellStart"/>
      <w:r>
        <w:rPr>
          <w:rFonts w:ascii="Consolas" w:hAnsi="Consolas" w:cs="Arial"/>
          <w:sz w:val="18"/>
        </w:rPr>
        <w:t>Holsol</w:t>
      </w:r>
      <w:proofErr w:type="spellEnd"/>
      <w:r>
        <w:rPr>
          <w:rFonts w:ascii="Consolas" w:hAnsi="Consolas" w:cs="Arial"/>
          <w:sz w:val="18"/>
        </w:rPr>
        <w:t xml:space="preserve">      Hollow</w:t>
      </w:r>
    </w:p>
    <w:p w14:paraId="0F396741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702DA0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Diameter Basis for Nozzle                 </w:t>
      </w:r>
      <w:proofErr w:type="spellStart"/>
      <w:r>
        <w:rPr>
          <w:rFonts w:ascii="Consolas" w:hAnsi="Consolas" w:cs="Arial"/>
          <w:sz w:val="18"/>
        </w:rPr>
        <w:t>Nbasis</w:t>
      </w:r>
      <w:proofErr w:type="spellEnd"/>
      <w:r>
        <w:rPr>
          <w:rFonts w:ascii="Consolas" w:hAnsi="Consolas" w:cs="Arial"/>
          <w:sz w:val="18"/>
        </w:rPr>
        <w:t xml:space="preserve">      OD</w:t>
      </w:r>
    </w:p>
    <w:p w14:paraId="4421231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Corrosion Allowance for Nozzle               Can      </w:t>
      </w:r>
      <w:proofErr w:type="gramStart"/>
      <w:r>
        <w:rPr>
          <w:rFonts w:ascii="Consolas" w:hAnsi="Consolas" w:cs="Arial"/>
          <w:sz w:val="18"/>
        </w:rPr>
        <w:t>0.0000  mm.</w:t>
      </w:r>
      <w:proofErr w:type="gramEnd"/>
    </w:p>
    <w:p w14:paraId="576C20F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Nozzle Diameter                               </w:t>
      </w:r>
      <w:proofErr w:type="spellStart"/>
      <w:r>
        <w:rPr>
          <w:rFonts w:ascii="Consolas" w:hAnsi="Consolas" w:cs="Arial"/>
          <w:sz w:val="18"/>
        </w:rPr>
        <w:t>Dn</w:t>
      </w:r>
      <w:proofErr w:type="spellEnd"/>
      <w:r>
        <w:rPr>
          <w:rFonts w:ascii="Consolas" w:hAnsi="Consolas" w:cs="Arial"/>
          <w:sz w:val="18"/>
        </w:rPr>
        <w:t xml:space="preserve">      </w:t>
      </w:r>
      <w:proofErr w:type="gramStart"/>
      <w:r>
        <w:rPr>
          <w:rFonts w:ascii="Consolas" w:hAnsi="Consolas" w:cs="Arial"/>
          <w:sz w:val="18"/>
        </w:rPr>
        <w:t>60.325  mm.</w:t>
      </w:r>
      <w:proofErr w:type="gramEnd"/>
    </w:p>
    <w:p w14:paraId="27D8736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Nozzle Thickness                              Tn       </w:t>
      </w:r>
      <w:proofErr w:type="gramStart"/>
      <w:r>
        <w:rPr>
          <w:rFonts w:ascii="Consolas" w:hAnsi="Consolas" w:cs="Arial"/>
          <w:sz w:val="18"/>
        </w:rPr>
        <w:t>8.738  mm.</w:t>
      </w:r>
      <w:proofErr w:type="gramEnd"/>
    </w:p>
    <w:p w14:paraId="2D822D3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Nozzle Material                                SA-312 TP316L</w:t>
      </w:r>
    </w:p>
    <w:p w14:paraId="631CEA0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Nozzle UNS Number                                     S31603</w:t>
      </w:r>
    </w:p>
    <w:p w14:paraId="332B7A4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Nozzle Cold S.I. Allowable                  </w:t>
      </w:r>
      <w:proofErr w:type="spellStart"/>
      <w:r>
        <w:rPr>
          <w:rFonts w:ascii="Consolas" w:hAnsi="Consolas" w:cs="Arial"/>
          <w:sz w:val="18"/>
        </w:rPr>
        <w:t>SNmc</w:t>
      </w:r>
      <w:proofErr w:type="spellEnd"/>
      <w:r>
        <w:rPr>
          <w:rFonts w:ascii="Consolas" w:hAnsi="Consolas" w:cs="Arial"/>
          <w:sz w:val="18"/>
        </w:rPr>
        <w:t xml:space="preserve">      </w:t>
      </w:r>
      <w:proofErr w:type="gramStart"/>
      <w:r>
        <w:rPr>
          <w:rFonts w:ascii="Consolas" w:hAnsi="Consolas" w:cs="Arial"/>
          <w:sz w:val="18"/>
        </w:rPr>
        <w:t>115.00  N.</w:t>
      </w:r>
      <w:proofErr w:type="gramEnd"/>
      <w:r>
        <w:rPr>
          <w:rFonts w:ascii="Consolas" w:hAnsi="Consolas" w:cs="Arial"/>
          <w:sz w:val="18"/>
        </w:rPr>
        <w:t>/mm²</w:t>
      </w:r>
    </w:p>
    <w:p w14:paraId="0FCB223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Nozzle </w:t>
      </w:r>
      <w:proofErr w:type="gramStart"/>
      <w:r>
        <w:rPr>
          <w:rFonts w:ascii="Consolas" w:hAnsi="Consolas" w:cs="Arial"/>
          <w:sz w:val="18"/>
        </w:rPr>
        <w:t>Hot  S.I.</w:t>
      </w:r>
      <w:proofErr w:type="gramEnd"/>
      <w:r>
        <w:rPr>
          <w:rFonts w:ascii="Consolas" w:hAnsi="Consolas" w:cs="Arial"/>
          <w:sz w:val="18"/>
        </w:rPr>
        <w:t xml:space="preserve"> Allowable                  </w:t>
      </w:r>
      <w:proofErr w:type="spellStart"/>
      <w:r>
        <w:rPr>
          <w:rFonts w:ascii="Consolas" w:hAnsi="Consolas" w:cs="Arial"/>
          <w:sz w:val="18"/>
        </w:rPr>
        <w:t>SNmh</w:t>
      </w:r>
      <w:proofErr w:type="spellEnd"/>
      <w:r>
        <w:rPr>
          <w:rFonts w:ascii="Consolas" w:hAnsi="Consolas" w:cs="Arial"/>
          <w:sz w:val="18"/>
        </w:rPr>
        <w:t xml:space="preserve">      100.50  N./mm²</w:t>
      </w:r>
    </w:p>
    <w:p w14:paraId="4D2E159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42A248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Design Internal Pressure                      </w:t>
      </w:r>
      <w:proofErr w:type="spellStart"/>
      <w:r>
        <w:rPr>
          <w:rFonts w:ascii="Consolas" w:hAnsi="Consolas" w:cs="Arial"/>
          <w:sz w:val="18"/>
        </w:rPr>
        <w:t>Dp</w:t>
      </w:r>
      <w:proofErr w:type="spellEnd"/>
      <w:r>
        <w:rPr>
          <w:rFonts w:ascii="Consolas" w:hAnsi="Consolas" w:cs="Arial"/>
          <w:sz w:val="18"/>
        </w:rPr>
        <w:t xml:space="preserve">       </w:t>
      </w:r>
      <w:proofErr w:type="gramStart"/>
      <w:r>
        <w:rPr>
          <w:rFonts w:ascii="Consolas" w:hAnsi="Consolas" w:cs="Arial"/>
          <w:sz w:val="18"/>
        </w:rPr>
        <w:t>0.687  bars</w:t>
      </w:r>
      <w:proofErr w:type="gramEnd"/>
    </w:p>
    <w:p w14:paraId="3BE9B8A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Include Pressure Thrust                                   No</w:t>
      </w:r>
    </w:p>
    <w:p w14:paraId="0A6A5F59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96D7E0C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External Forces and Moments in WRC 107/537 Convention:</w:t>
      </w:r>
    </w:p>
    <w:p w14:paraId="3F05244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Radial Load          </w:t>
      </w:r>
      <w:proofErr w:type="gramStart"/>
      <w:r>
        <w:rPr>
          <w:rFonts w:ascii="Consolas" w:hAnsi="Consolas" w:cs="Arial"/>
          <w:sz w:val="18"/>
        </w:rPr>
        <w:t xml:space="preserve">   (</w:t>
      </w:r>
      <w:proofErr w:type="gramEnd"/>
      <w:r>
        <w:rPr>
          <w:rFonts w:ascii="Consolas" w:hAnsi="Consolas" w:cs="Arial"/>
          <w:sz w:val="18"/>
        </w:rPr>
        <w:t>SUS)                  P     -1000.0  N</w:t>
      </w:r>
    </w:p>
    <w:p w14:paraId="2240689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Longitudinal Shear   </w:t>
      </w:r>
      <w:proofErr w:type="gramStart"/>
      <w:r>
        <w:rPr>
          <w:rFonts w:ascii="Consolas" w:hAnsi="Consolas" w:cs="Arial"/>
          <w:sz w:val="18"/>
        </w:rPr>
        <w:t xml:space="preserve">   (</w:t>
      </w:r>
      <w:proofErr w:type="gramEnd"/>
      <w:r>
        <w:rPr>
          <w:rFonts w:ascii="Consolas" w:hAnsi="Consolas" w:cs="Arial"/>
          <w:sz w:val="18"/>
        </w:rPr>
        <w:t>SUS)           (</w:t>
      </w:r>
      <w:proofErr w:type="spellStart"/>
      <w:r>
        <w:rPr>
          <w:rFonts w:ascii="Consolas" w:hAnsi="Consolas" w:cs="Arial"/>
          <w:sz w:val="18"/>
        </w:rPr>
        <w:t>Vl</w:t>
      </w:r>
      <w:proofErr w:type="spellEnd"/>
      <w:r>
        <w:rPr>
          <w:rFonts w:ascii="Consolas" w:hAnsi="Consolas" w:cs="Arial"/>
          <w:sz w:val="18"/>
        </w:rPr>
        <w:t>)  V1      1225.0  N</w:t>
      </w:r>
    </w:p>
    <w:p w14:paraId="516D800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Circumferential Shear</w:t>
      </w:r>
      <w:proofErr w:type="gramStart"/>
      <w:r>
        <w:rPr>
          <w:rFonts w:ascii="Consolas" w:hAnsi="Consolas" w:cs="Arial"/>
          <w:sz w:val="18"/>
        </w:rPr>
        <w:t xml:space="preserve">   (</w:t>
      </w:r>
      <w:proofErr w:type="gramEnd"/>
      <w:r>
        <w:rPr>
          <w:rFonts w:ascii="Consolas" w:hAnsi="Consolas" w:cs="Arial"/>
          <w:sz w:val="18"/>
        </w:rPr>
        <w:t>SUS)           (</w:t>
      </w:r>
      <w:proofErr w:type="spellStart"/>
      <w:r>
        <w:rPr>
          <w:rFonts w:ascii="Consolas" w:hAnsi="Consolas" w:cs="Arial"/>
          <w:sz w:val="18"/>
        </w:rPr>
        <w:t>Vc</w:t>
      </w:r>
      <w:proofErr w:type="spellEnd"/>
      <w:r>
        <w:rPr>
          <w:rFonts w:ascii="Consolas" w:hAnsi="Consolas" w:cs="Arial"/>
          <w:sz w:val="18"/>
        </w:rPr>
        <w:t>)  V2      1225.0  N</w:t>
      </w:r>
    </w:p>
    <w:p w14:paraId="735082B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Circumferential </w:t>
      </w:r>
      <w:proofErr w:type="gramStart"/>
      <w:r>
        <w:rPr>
          <w:rFonts w:ascii="Consolas" w:hAnsi="Consolas" w:cs="Arial"/>
          <w:sz w:val="18"/>
        </w:rPr>
        <w:t>Moment  (</w:t>
      </w:r>
      <w:proofErr w:type="gramEnd"/>
      <w:r>
        <w:rPr>
          <w:rFonts w:ascii="Consolas" w:hAnsi="Consolas" w:cs="Arial"/>
          <w:sz w:val="18"/>
        </w:rPr>
        <w:t>SUS)           (Mc)  M1       250.0  N-m</w:t>
      </w:r>
    </w:p>
    <w:p w14:paraId="7E3741B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Longitudinal Moment  </w:t>
      </w:r>
      <w:proofErr w:type="gramStart"/>
      <w:r>
        <w:rPr>
          <w:rFonts w:ascii="Consolas" w:hAnsi="Consolas" w:cs="Arial"/>
          <w:sz w:val="18"/>
        </w:rPr>
        <w:t xml:space="preserve">   (</w:t>
      </w:r>
      <w:proofErr w:type="gramEnd"/>
      <w:r>
        <w:rPr>
          <w:rFonts w:ascii="Consolas" w:hAnsi="Consolas" w:cs="Arial"/>
          <w:sz w:val="18"/>
        </w:rPr>
        <w:t>SUS)           (</w:t>
      </w:r>
      <w:proofErr w:type="spellStart"/>
      <w:r>
        <w:rPr>
          <w:rFonts w:ascii="Consolas" w:hAnsi="Consolas" w:cs="Arial"/>
          <w:sz w:val="18"/>
        </w:rPr>
        <w:t>Ml</w:t>
      </w:r>
      <w:proofErr w:type="spellEnd"/>
      <w:r>
        <w:rPr>
          <w:rFonts w:ascii="Consolas" w:hAnsi="Consolas" w:cs="Arial"/>
          <w:sz w:val="18"/>
        </w:rPr>
        <w:t>)  M2       250.0  N-m</w:t>
      </w:r>
    </w:p>
    <w:p w14:paraId="0BCDAC8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Torsional Moment     </w:t>
      </w:r>
      <w:proofErr w:type="gramStart"/>
      <w:r>
        <w:rPr>
          <w:rFonts w:ascii="Consolas" w:hAnsi="Consolas" w:cs="Arial"/>
          <w:sz w:val="18"/>
        </w:rPr>
        <w:t xml:space="preserve">   (</w:t>
      </w:r>
      <w:proofErr w:type="gramEnd"/>
      <w:r>
        <w:rPr>
          <w:rFonts w:ascii="Consolas" w:hAnsi="Consolas" w:cs="Arial"/>
          <w:sz w:val="18"/>
        </w:rPr>
        <w:t>SUS)                 Mt       350.0  N-m</w:t>
      </w:r>
    </w:p>
    <w:p w14:paraId="2265A8D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F7F3EEF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572574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Use Interactive Control                           No</w:t>
      </w:r>
    </w:p>
    <w:p w14:paraId="5DEB037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WRC107 Version                           </w:t>
      </w:r>
      <w:proofErr w:type="spellStart"/>
      <w:proofErr w:type="gramStart"/>
      <w:r>
        <w:rPr>
          <w:rFonts w:ascii="Consolas" w:hAnsi="Consolas" w:cs="Arial"/>
          <w:sz w:val="18"/>
        </w:rPr>
        <w:t>Version</w:t>
      </w:r>
      <w:proofErr w:type="spellEnd"/>
      <w:r>
        <w:rPr>
          <w:rFonts w:ascii="Consolas" w:hAnsi="Consolas" w:cs="Arial"/>
          <w:sz w:val="18"/>
        </w:rPr>
        <w:t xml:space="preserve">  March</w:t>
      </w:r>
      <w:proofErr w:type="gramEnd"/>
      <w:r>
        <w:rPr>
          <w:rFonts w:ascii="Consolas" w:hAnsi="Consolas" w:cs="Arial"/>
          <w:sz w:val="18"/>
        </w:rPr>
        <w:t xml:space="preserve">  1979</w:t>
      </w:r>
    </w:p>
    <w:p w14:paraId="7B98987D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5386E0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lastRenderedPageBreak/>
        <w:t xml:space="preserve"> Include Pressure Stress Indices per Div. 2                No</w:t>
      </w:r>
    </w:p>
    <w:p w14:paraId="76FD994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Compute Pressure Stress per WRC-368                       No</w:t>
      </w:r>
    </w:p>
    <w:p w14:paraId="4EDAD44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Local Loads applied at end of Nozzle/Attachment           No</w:t>
      </w:r>
    </w:p>
    <w:p w14:paraId="43A76B9F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6042836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 xml:space="preserve">WRC Bulletin 537 provides equations for the dimensionless curves found in bulletin 107.  As </w:t>
      </w:r>
      <w:proofErr w:type="gramStart"/>
      <w:r w:rsidRPr="000D0DAD">
        <w:rPr>
          <w:rFonts w:ascii="Arial" w:hAnsi="Consolas" w:cs="Arial"/>
          <w:i/>
          <w:color w:val="0000FF"/>
          <w:sz w:val="18"/>
        </w:rPr>
        <w:t>noted</w:t>
      </w:r>
      <w:proofErr w:type="gramEnd"/>
    </w:p>
    <w:p w14:paraId="22FA506B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in the foreword to bulletin 537, "537 is equivalent to WRC 107".  Where 107 is printed in the</w:t>
      </w:r>
    </w:p>
    <w:p w14:paraId="40AE3BE3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results below, "537" can be interchanged with "107".</w:t>
      </w:r>
    </w:p>
    <w:p w14:paraId="60F8494A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9E379C5" w14:textId="0D5DABC6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noProof/>
          <w:sz w:val="18"/>
        </w:rPr>
        <w:drawing>
          <wp:inline distT="0" distB="0" distL="0" distR="0" wp14:anchorId="0C426F2E" wp14:editId="3B8F8E95">
            <wp:extent cx="2423160" cy="22098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316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EEC9A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687642D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00"/>
          <w:sz w:val="18"/>
        </w:rPr>
        <w:t>WRC 107/537 has dimensional limitations that can be found in the bulletin's Foreword</w:t>
      </w:r>
    </w:p>
    <w:p w14:paraId="5B007DD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00"/>
          <w:sz w:val="18"/>
        </w:rPr>
        <w:t>and which can also be inferred by review of the non-dimensional curve limits.</w:t>
      </w:r>
    </w:p>
    <w:p w14:paraId="1AC47A91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F5A7A82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</w:rPr>
        <w:t>Stress Attenuation Diameter (for Insert Plates) per WRC 297:</w:t>
      </w:r>
    </w:p>
    <w:p w14:paraId="1992C89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</w:t>
      </w:r>
      <w:proofErr w:type="spellStart"/>
      <w:r>
        <w:rPr>
          <w:rFonts w:ascii="Consolas" w:hAnsi="Consolas" w:cs="Arial"/>
          <w:sz w:val="18"/>
        </w:rPr>
        <w:t>NozzleOD</w:t>
      </w:r>
      <w:proofErr w:type="spellEnd"/>
      <w:r>
        <w:rPr>
          <w:rFonts w:ascii="Consolas" w:hAnsi="Consolas" w:cs="Arial"/>
          <w:sz w:val="18"/>
        </w:rPr>
        <w:t xml:space="preserve"> + 2 * 1.65 * </w:t>
      </w:r>
      <w:proofErr w:type="gramStart"/>
      <w:r>
        <w:rPr>
          <w:rFonts w:ascii="Consolas" w:hAnsi="Consolas" w:cs="Arial"/>
          <w:sz w:val="18"/>
        </w:rPr>
        <w:t xml:space="preserve">sqrt( </w:t>
      </w:r>
      <w:proofErr w:type="spellStart"/>
      <w:r>
        <w:rPr>
          <w:rFonts w:ascii="Consolas" w:hAnsi="Consolas" w:cs="Arial"/>
          <w:sz w:val="18"/>
        </w:rPr>
        <w:t>Rmean</w:t>
      </w:r>
      <w:proofErr w:type="spellEnd"/>
      <w:proofErr w:type="gramEnd"/>
      <w:r>
        <w:rPr>
          <w:rFonts w:ascii="Consolas" w:hAnsi="Consolas" w:cs="Arial"/>
          <w:sz w:val="18"/>
        </w:rPr>
        <w:t>( t - ca ) )</w:t>
      </w:r>
    </w:p>
    <w:p w14:paraId="6561349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60.325 + 2 * 1.65 * </w:t>
      </w:r>
      <w:proofErr w:type="gramStart"/>
      <w:r>
        <w:rPr>
          <w:rFonts w:ascii="Consolas" w:hAnsi="Consolas" w:cs="Arial"/>
          <w:sz w:val="18"/>
        </w:rPr>
        <w:t>sqrt( 453.0</w:t>
      </w:r>
      <w:proofErr w:type="gramEnd"/>
      <w:r>
        <w:rPr>
          <w:rFonts w:ascii="Consolas" w:hAnsi="Consolas" w:cs="Arial"/>
          <w:sz w:val="18"/>
        </w:rPr>
        <w:t xml:space="preserve"> ( 6.0 - 0 ) )</w:t>
      </w:r>
    </w:p>
    <w:p w14:paraId="5D620EF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232.369 mm.</w:t>
      </w:r>
    </w:p>
    <w:p w14:paraId="7FB6601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88C8AED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</w:rPr>
        <w:t xml:space="preserve">WRC 107 Stress Calculation for </w:t>
      </w:r>
      <w:proofErr w:type="spellStart"/>
      <w:r w:rsidRPr="000D0DAD">
        <w:rPr>
          <w:rFonts w:ascii="Tahoma" w:hAnsi="Consolas" w:cs="Arial"/>
          <w:color w:val="000000"/>
          <w:sz w:val="18"/>
        </w:rPr>
        <w:t>SUStained</w:t>
      </w:r>
      <w:proofErr w:type="spellEnd"/>
      <w:r w:rsidRPr="000D0DAD">
        <w:rPr>
          <w:rFonts w:ascii="Tahoma" w:hAnsi="Consolas" w:cs="Arial"/>
          <w:color w:val="000000"/>
          <w:sz w:val="18"/>
        </w:rPr>
        <w:t xml:space="preserve"> loads:</w:t>
      </w:r>
    </w:p>
    <w:p w14:paraId="69EFF32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Radial Load                                   P      -1000.</w:t>
      </w:r>
      <w:proofErr w:type="gramStart"/>
      <w:r>
        <w:rPr>
          <w:rFonts w:ascii="Consolas" w:hAnsi="Consolas" w:cs="Arial"/>
          <w:sz w:val="18"/>
        </w:rPr>
        <w:t>0  N</w:t>
      </w:r>
      <w:proofErr w:type="gramEnd"/>
    </w:p>
    <w:p w14:paraId="6C11011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Circumferential Shear               </w:t>
      </w:r>
      <w:proofErr w:type="gramStart"/>
      <w:r>
        <w:rPr>
          <w:rFonts w:ascii="Consolas" w:hAnsi="Consolas" w:cs="Arial"/>
          <w:sz w:val="18"/>
        </w:rPr>
        <w:t xml:space="preserve">   (</w:t>
      </w:r>
      <w:proofErr w:type="gramEnd"/>
      <w:r>
        <w:rPr>
          <w:rFonts w:ascii="Consolas" w:hAnsi="Consolas" w:cs="Arial"/>
          <w:sz w:val="18"/>
        </w:rPr>
        <w:t>VC)  V2       1225.0  N</w:t>
      </w:r>
    </w:p>
    <w:p w14:paraId="2427E44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Longitudinal Shear                  </w:t>
      </w:r>
      <w:proofErr w:type="gramStart"/>
      <w:r>
        <w:rPr>
          <w:rFonts w:ascii="Consolas" w:hAnsi="Consolas" w:cs="Arial"/>
          <w:sz w:val="18"/>
        </w:rPr>
        <w:t xml:space="preserve">   (</w:t>
      </w:r>
      <w:proofErr w:type="gramEnd"/>
      <w:r>
        <w:rPr>
          <w:rFonts w:ascii="Consolas" w:hAnsi="Consolas" w:cs="Arial"/>
          <w:sz w:val="18"/>
        </w:rPr>
        <w:t>VL)  V1       1225.0  N</w:t>
      </w:r>
    </w:p>
    <w:p w14:paraId="474D97A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Circumferential Moment              </w:t>
      </w:r>
      <w:proofErr w:type="gramStart"/>
      <w:r>
        <w:rPr>
          <w:rFonts w:ascii="Consolas" w:hAnsi="Consolas" w:cs="Arial"/>
          <w:sz w:val="18"/>
        </w:rPr>
        <w:t xml:space="preserve">   (</w:t>
      </w:r>
      <w:proofErr w:type="gramEnd"/>
      <w:r>
        <w:rPr>
          <w:rFonts w:ascii="Consolas" w:hAnsi="Consolas" w:cs="Arial"/>
          <w:sz w:val="18"/>
        </w:rPr>
        <w:t>MC)  M1        250.0  N-m</w:t>
      </w:r>
    </w:p>
    <w:p w14:paraId="6F02D3D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Longitudinal Moment                 </w:t>
      </w:r>
      <w:proofErr w:type="gramStart"/>
      <w:r>
        <w:rPr>
          <w:rFonts w:ascii="Consolas" w:hAnsi="Consolas" w:cs="Arial"/>
          <w:sz w:val="18"/>
        </w:rPr>
        <w:t xml:space="preserve">   (</w:t>
      </w:r>
      <w:proofErr w:type="gramEnd"/>
      <w:r>
        <w:rPr>
          <w:rFonts w:ascii="Consolas" w:hAnsi="Consolas" w:cs="Arial"/>
          <w:sz w:val="18"/>
        </w:rPr>
        <w:t>ML)  M2        250.0  N-m</w:t>
      </w:r>
    </w:p>
    <w:p w14:paraId="0620F37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Torsional Moment                             MT        </w:t>
      </w:r>
      <w:proofErr w:type="gramStart"/>
      <w:r>
        <w:rPr>
          <w:rFonts w:ascii="Consolas" w:hAnsi="Consolas" w:cs="Arial"/>
          <w:sz w:val="18"/>
        </w:rPr>
        <w:t>350.0  N</w:t>
      </w:r>
      <w:proofErr w:type="gramEnd"/>
      <w:r>
        <w:rPr>
          <w:rFonts w:ascii="Consolas" w:hAnsi="Consolas" w:cs="Arial"/>
          <w:sz w:val="18"/>
        </w:rPr>
        <w:t>-m</w:t>
      </w:r>
    </w:p>
    <w:p w14:paraId="750D0FD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16296D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Dimensionless Param: U =   0.58 TAU =   5.00 </w:t>
      </w:r>
      <w:proofErr w:type="gramStart"/>
      <w:r>
        <w:rPr>
          <w:rFonts w:ascii="Consolas" w:hAnsi="Consolas" w:cs="Arial"/>
          <w:sz w:val="18"/>
        </w:rPr>
        <w:t>(  2.95</w:t>
      </w:r>
      <w:proofErr w:type="gramEnd"/>
      <w:r>
        <w:rPr>
          <w:rFonts w:ascii="Consolas" w:hAnsi="Consolas" w:cs="Arial"/>
          <w:sz w:val="18"/>
        </w:rPr>
        <w:t>) RHO =   0.69</w:t>
      </w:r>
    </w:p>
    <w:p w14:paraId="4638826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F1E60FD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Dimensionless Loads for Spherical Shells at Attachment Junction:</w:t>
      </w:r>
    </w:p>
    <w:p w14:paraId="7B0D619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</w:t>
      </w:r>
    </w:p>
    <w:p w14:paraId="107D57F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Curves read for 1979            Figure     Value   Location</w:t>
      </w:r>
    </w:p>
    <w:p w14:paraId="47BDCA3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</w:t>
      </w:r>
    </w:p>
    <w:p w14:paraId="1C1CE74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N</w:t>
      </w:r>
      <w:proofErr w:type="spellEnd"/>
      <w:r>
        <w:rPr>
          <w:rFonts w:ascii="Consolas" w:hAnsi="Consolas" w:cs="Arial"/>
          <w:sz w:val="18"/>
        </w:rPr>
        <w:t>(x) * T / P                     SP 1    0.06594</w:t>
      </w:r>
      <w:proofErr w:type="gramStart"/>
      <w:r>
        <w:rPr>
          <w:rFonts w:ascii="Consolas" w:hAnsi="Consolas" w:cs="Arial"/>
          <w:sz w:val="18"/>
        </w:rPr>
        <w:t xml:space="preserve">   (</w:t>
      </w:r>
      <w:proofErr w:type="gramEnd"/>
      <w:r>
        <w:rPr>
          <w:rFonts w:ascii="Consolas" w:hAnsi="Consolas" w:cs="Arial"/>
          <w:sz w:val="18"/>
        </w:rPr>
        <w:t>A,B,C,D)</w:t>
      </w:r>
    </w:p>
    <w:p w14:paraId="1BFFD7C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M(x)     / P                     SP 1    0.07809</w:t>
      </w:r>
      <w:proofErr w:type="gramStart"/>
      <w:r>
        <w:rPr>
          <w:rFonts w:ascii="Consolas" w:hAnsi="Consolas" w:cs="Arial"/>
          <w:sz w:val="18"/>
        </w:rPr>
        <w:t xml:space="preserve">   (</w:t>
      </w:r>
      <w:proofErr w:type="gramEnd"/>
      <w:r>
        <w:rPr>
          <w:rFonts w:ascii="Consolas" w:hAnsi="Consolas" w:cs="Arial"/>
          <w:sz w:val="18"/>
        </w:rPr>
        <w:t>A,B,C,D)</w:t>
      </w:r>
    </w:p>
    <w:p w14:paraId="286B5F7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N</w:t>
      </w:r>
      <w:proofErr w:type="spellEnd"/>
      <w:r>
        <w:rPr>
          <w:rFonts w:ascii="Consolas" w:hAnsi="Consolas" w:cs="Arial"/>
          <w:sz w:val="18"/>
        </w:rPr>
        <w:t xml:space="preserve">(x) * T * </w:t>
      </w:r>
      <w:proofErr w:type="gramStart"/>
      <w:r>
        <w:rPr>
          <w:rFonts w:ascii="Consolas" w:hAnsi="Consolas" w:cs="Arial"/>
          <w:sz w:val="18"/>
        </w:rPr>
        <w:t>SQRT(</w:t>
      </w:r>
      <w:proofErr w:type="gramEnd"/>
      <w:r>
        <w:rPr>
          <w:rFonts w:ascii="Consolas" w:hAnsi="Consolas" w:cs="Arial"/>
          <w:sz w:val="18"/>
        </w:rPr>
        <w:t>Rm * T ) / MC    SM 1    0.09912   (A,B,C,D)</w:t>
      </w:r>
    </w:p>
    <w:p w14:paraId="3B08B8B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M(x)     * </w:t>
      </w:r>
      <w:proofErr w:type="gramStart"/>
      <w:r>
        <w:rPr>
          <w:rFonts w:ascii="Consolas" w:hAnsi="Consolas" w:cs="Arial"/>
          <w:sz w:val="18"/>
        </w:rPr>
        <w:t>SQRT(</w:t>
      </w:r>
      <w:proofErr w:type="gramEnd"/>
      <w:r>
        <w:rPr>
          <w:rFonts w:ascii="Consolas" w:hAnsi="Consolas" w:cs="Arial"/>
          <w:sz w:val="18"/>
        </w:rPr>
        <w:t>Rm * T ) / MC    SM 1    0.18578   (A,B,C,D)</w:t>
      </w:r>
    </w:p>
    <w:p w14:paraId="2F93F4D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N</w:t>
      </w:r>
      <w:proofErr w:type="spellEnd"/>
      <w:r>
        <w:rPr>
          <w:rFonts w:ascii="Consolas" w:hAnsi="Consolas" w:cs="Arial"/>
          <w:sz w:val="18"/>
        </w:rPr>
        <w:t xml:space="preserve">(x) * T * </w:t>
      </w:r>
      <w:proofErr w:type="gramStart"/>
      <w:r>
        <w:rPr>
          <w:rFonts w:ascii="Consolas" w:hAnsi="Consolas" w:cs="Arial"/>
          <w:sz w:val="18"/>
        </w:rPr>
        <w:t>SQRT(</w:t>
      </w:r>
      <w:proofErr w:type="gramEnd"/>
      <w:r>
        <w:rPr>
          <w:rFonts w:ascii="Consolas" w:hAnsi="Consolas" w:cs="Arial"/>
          <w:sz w:val="18"/>
        </w:rPr>
        <w:t>Rm * T ) / ML    SM 1    0.09912   (A,B,C,D)</w:t>
      </w:r>
    </w:p>
    <w:p w14:paraId="6918378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M(x)     * </w:t>
      </w:r>
      <w:proofErr w:type="gramStart"/>
      <w:r>
        <w:rPr>
          <w:rFonts w:ascii="Consolas" w:hAnsi="Consolas" w:cs="Arial"/>
          <w:sz w:val="18"/>
        </w:rPr>
        <w:t>SQRT(</w:t>
      </w:r>
      <w:proofErr w:type="gramEnd"/>
      <w:r>
        <w:rPr>
          <w:rFonts w:ascii="Consolas" w:hAnsi="Consolas" w:cs="Arial"/>
          <w:sz w:val="18"/>
        </w:rPr>
        <w:t>Rm * T ) / ML    SM 1    0.18578   (A,B,C,D)</w:t>
      </w:r>
    </w:p>
    <w:p w14:paraId="5DE8BD8D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4EF29E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N(y) * T / P                     SP 1    0.11511</w:t>
      </w:r>
      <w:proofErr w:type="gramStart"/>
      <w:r>
        <w:rPr>
          <w:rFonts w:ascii="Consolas" w:hAnsi="Consolas" w:cs="Arial"/>
          <w:sz w:val="18"/>
        </w:rPr>
        <w:t xml:space="preserve">   (</w:t>
      </w:r>
      <w:proofErr w:type="gramEnd"/>
      <w:r>
        <w:rPr>
          <w:rFonts w:ascii="Consolas" w:hAnsi="Consolas" w:cs="Arial"/>
          <w:sz w:val="18"/>
        </w:rPr>
        <w:t>A,B,C,D)</w:t>
      </w:r>
    </w:p>
    <w:p w14:paraId="6F01E0D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M(</w:t>
      </w:r>
      <w:proofErr w:type="gramStart"/>
      <w:r>
        <w:rPr>
          <w:rFonts w:ascii="Consolas" w:hAnsi="Consolas" w:cs="Arial"/>
          <w:sz w:val="18"/>
        </w:rPr>
        <w:t xml:space="preserve">y)   </w:t>
      </w:r>
      <w:proofErr w:type="gramEnd"/>
      <w:r>
        <w:rPr>
          <w:rFonts w:ascii="Consolas" w:hAnsi="Consolas" w:cs="Arial"/>
          <w:sz w:val="18"/>
        </w:rPr>
        <w:t xml:space="preserve">  / P                     SP 1    0.02587   (A,B,C,D)</w:t>
      </w:r>
    </w:p>
    <w:p w14:paraId="77E95B5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N(y) * T * </w:t>
      </w:r>
      <w:proofErr w:type="gramStart"/>
      <w:r>
        <w:rPr>
          <w:rFonts w:ascii="Consolas" w:hAnsi="Consolas" w:cs="Arial"/>
          <w:sz w:val="18"/>
        </w:rPr>
        <w:t>SQRT(</w:t>
      </w:r>
      <w:proofErr w:type="gramEnd"/>
      <w:r>
        <w:rPr>
          <w:rFonts w:ascii="Consolas" w:hAnsi="Consolas" w:cs="Arial"/>
          <w:sz w:val="18"/>
        </w:rPr>
        <w:t>Rm * T ) / MC    SM 1    0.09661   (A,B,C,D)</w:t>
      </w:r>
    </w:p>
    <w:p w14:paraId="0283F4C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M(</w:t>
      </w:r>
      <w:proofErr w:type="gramStart"/>
      <w:r>
        <w:rPr>
          <w:rFonts w:ascii="Consolas" w:hAnsi="Consolas" w:cs="Arial"/>
          <w:sz w:val="18"/>
        </w:rPr>
        <w:t xml:space="preserve">y)   </w:t>
      </w:r>
      <w:proofErr w:type="gramEnd"/>
      <w:r>
        <w:rPr>
          <w:rFonts w:ascii="Consolas" w:hAnsi="Consolas" w:cs="Arial"/>
          <w:sz w:val="18"/>
        </w:rPr>
        <w:t xml:space="preserve">  * SQRT(Rm * T ) / MC    SM 1    0.07279   (A,B,C,D)</w:t>
      </w:r>
    </w:p>
    <w:p w14:paraId="6F7D762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N(y) * T * </w:t>
      </w:r>
      <w:proofErr w:type="gramStart"/>
      <w:r>
        <w:rPr>
          <w:rFonts w:ascii="Consolas" w:hAnsi="Consolas" w:cs="Arial"/>
          <w:sz w:val="18"/>
        </w:rPr>
        <w:t>SQRT(</w:t>
      </w:r>
      <w:proofErr w:type="gramEnd"/>
      <w:r>
        <w:rPr>
          <w:rFonts w:ascii="Consolas" w:hAnsi="Consolas" w:cs="Arial"/>
          <w:sz w:val="18"/>
        </w:rPr>
        <w:t>Rm * T ) / ML    SM 1    0.09661   (A,B,C,D)</w:t>
      </w:r>
    </w:p>
    <w:p w14:paraId="0C288F5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M(</w:t>
      </w:r>
      <w:proofErr w:type="gramStart"/>
      <w:r>
        <w:rPr>
          <w:rFonts w:ascii="Consolas" w:hAnsi="Consolas" w:cs="Arial"/>
          <w:sz w:val="18"/>
        </w:rPr>
        <w:t xml:space="preserve">y)   </w:t>
      </w:r>
      <w:proofErr w:type="gramEnd"/>
      <w:r>
        <w:rPr>
          <w:rFonts w:ascii="Consolas" w:hAnsi="Consolas" w:cs="Arial"/>
          <w:sz w:val="18"/>
        </w:rPr>
        <w:t xml:space="preserve">  * SQRT(Rm * T ) / ML    SM 1    0.07279   (A,B,C,D)</w:t>
      </w:r>
    </w:p>
    <w:p w14:paraId="10FAB83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DBAD16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lastRenderedPageBreak/>
        <w:t xml:space="preserve">Stress Concentration Factors: </w:t>
      </w:r>
      <w:proofErr w:type="spellStart"/>
      <w:r w:rsidRPr="000D0DAD">
        <w:rPr>
          <w:rFonts w:ascii="Arial" w:hAnsi="Consolas" w:cs="Arial"/>
          <w:color w:val="000000"/>
          <w:sz w:val="18"/>
        </w:rPr>
        <w:t>Kn</w:t>
      </w:r>
      <w:proofErr w:type="spellEnd"/>
      <w:r w:rsidRPr="000D0DAD">
        <w:rPr>
          <w:rFonts w:ascii="Arial" w:hAnsi="Consolas" w:cs="Arial"/>
          <w:color w:val="000000"/>
          <w:sz w:val="18"/>
        </w:rPr>
        <w:t xml:space="preserve"> = 1.00,   </w:t>
      </w:r>
      <w:proofErr w:type="spellStart"/>
      <w:r w:rsidRPr="000D0DAD">
        <w:rPr>
          <w:rFonts w:ascii="Arial" w:hAnsi="Consolas" w:cs="Arial"/>
          <w:color w:val="000000"/>
          <w:sz w:val="18"/>
        </w:rPr>
        <w:t>Kb</w:t>
      </w:r>
      <w:proofErr w:type="spellEnd"/>
      <w:r w:rsidRPr="000D0DAD">
        <w:rPr>
          <w:rFonts w:ascii="Arial" w:hAnsi="Consolas" w:cs="Arial"/>
          <w:color w:val="000000"/>
          <w:sz w:val="18"/>
        </w:rPr>
        <w:t xml:space="preserve"> = 1.00</w:t>
      </w:r>
    </w:p>
    <w:p w14:paraId="66796EE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8039618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Stresses in the Vessel at the Attachment Junction (N./mm</w:t>
      </w:r>
      <w:r w:rsidRPr="000D0DAD">
        <w:rPr>
          <w:rFonts w:ascii="Tahoma" w:hAnsi="Consolas" w:cs="Arial"/>
          <w:b/>
          <w:color w:val="000000"/>
          <w:sz w:val="18"/>
        </w:rPr>
        <w:t>²</w:t>
      </w:r>
      <w:r w:rsidRPr="000D0DAD">
        <w:rPr>
          <w:rFonts w:ascii="Tahoma" w:hAnsi="Consolas" w:cs="Arial"/>
          <w:b/>
          <w:color w:val="000000"/>
          <w:sz w:val="18"/>
        </w:rPr>
        <w:t>)</w:t>
      </w:r>
    </w:p>
    <w:p w14:paraId="68FB8D9F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47CE29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|                    Stress Intensity Values at                                 |</w:t>
      </w:r>
    </w:p>
    <w:p w14:paraId="5BD6411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Type of        |                                                                               |</w:t>
      </w:r>
    </w:p>
    <w:p w14:paraId="478BF59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Stress    Load |       Au        Al        Bu        Bl        Cu        Cl        Du        Dl|</w:t>
      </w:r>
    </w:p>
    <w:p w14:paraId="450E2C5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70359E1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Rad.  </w:t>
      </w:r>
      <w:proofErr w:type="spellStart"/>
      <w:r>
        <w:rPr>
          <w:rFonts w:ascii="Consolas" w:hAnsi="Consolas" w:cs="Arial"/>
          <w:sz w:val="18"/>
        </w:rPr>
        <w:t>Memb</w:t>
      </w:r>
      <w:proofErr w:type="spellEnd"/>
      <w:r>
        <w:rPr>
          <w:rFonts w:ascii="Consolas" w:hAnsi="Consolas" w:cs="Arial"/>
          <w:sz w:val="18"/>
        </w:rPr>
        <w:t xml:space="preserve">. </w:t>
      </w:r>
      <w:proofErr w:type="gramStart"/>
      <w:r>
        <w:rPr>
          <w:rFonts w:ascii="Consolas" w:hAnsi="Consolas" w:cs="Arial"/>
          <w:sz w:val="18"/>
        </w:rPr>
        <w:t>P  |</w:t>
      </w:r>
      <w:proofErr w:type="gramEnd"/>
      <w:r>
        <w:rPr>
          <w:rFonts w:ascii="Consolas" w:hAnsi="Consolas" w:cs="Arial"/>
          <w:sz w:val="18"/>
        </w:rPr>
        <w:t xml:space="preserve">      1.8|      1.8|      1.8|      1.8|      1.8|      1.8|      1.8|      1.8|</w:t>
      </w:r>
    </w:p>
    <w:p w14:paraId="087B7C8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Rad.  Bend. </w:t>
      </w:r>
      <w:proofErr w:type="gramStart"/>
      <w:r>
        <w:rPr>
          <w:rFonts w:ascii="Consolas" w:hAnsi="Consolas" w:cs="Arial"/>
          <w:sz w:val="18"/>
        </w:rPr>
        <w:t>P  |</w:t>
      </w:r>
      <w:proofErr w:type="gramEnd"/>
      <w:r>
        <w:rPr>
          <w:rFonts w:ascii="Consolas" w:hAnsi="Consolas" w:cs="Arial"/>
          <w:sz w:val="18"/>
        </w:rPr>
        <w:t xml:space="preserve">     13.0|    -13.0|     13.0|    -13.0|     13.0|    -13.0|     13.0|    -13.0|</w:t>
      </w:r>
    </w:p>
    <w:p w14:paraId="13A2E34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Rad.  </w:t>
      </w:r>
      <w:proofErr w:type="spellStart"/>
      <w:r>
        <w:rPr>
          <w:rFonts w:ascii="Consolas" w:hAnsi="Consolas" w:cs="Arial"/>
          <w:sz w:val="18"/>
        </w:rPr>
        <w:t>Memb</w:t>
      </w:r>
      <w:proofErr w:type="spellEnd"/>
      <w:r>
        <w:rPr>
          <w:rFonts w:ascii="Consolas" w:hAnsi="Consolas" w:cs="Arial"/>
          <w:sz w:val="18"/>
        </w:rPr>
        <w:t>. MC |      0.0|      0.0|      0.0|      0.0|    -13.2|    -13.2|     13.2|     13.2|</w:t>
      </w:r>
    </w:p>
    <w:p w14:paraId="6E0BF76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Rad.  </w:t>
      </w:r>
      <w:proofErr w:type="spellStart"/>
      <w:r>
        <w:rPr>
          <w:rFonts w:ascii="Consolas" w:hAnsi="Consolas" w:cs="Arial"/>
          <w:sz w:val="18"/>
        </w:rPr>
        <w:t>Memb</w:t>
      </w:r>
      <w:proofErr w:type="spellEnd"/>
      <w:r>
        <w:rPr>
          <w:rFonts w:ascii="Consolas" w:hAnsi="Consolas" w:cs="Arial"/>
          <w:sz w:val="18"/>
        </w:rPr>
        <w:t>. MC |      0.0|      0.0|      0.0|      0.0|   -148.4|    148.4|    148.4|   -148.4|</w:t>
      </w:r>
    </w:p>
    <w:p w14:paraId="64F1DC4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Rad.  </w:t>
      </w:r>
      <w:proofErr w:type="spellStart"/>
      <w:r>
        <w:rPr>
          <w:rFonts w:ascii="Consolas" w:hAnsi="Consolas" w:cs="Arial"/>
          <w:sz w:val="18"/>
        </w:rPr>
        <w:t>Memb</w:t>
      </w:r>
      <w:proofErr w:type="spellEnd"/>
      <w:r>
        <w:rPr>
          <w:rFonts w:ascii="Consolas" w:hAnsi="Consolas" w:cs="Arial"/>
          <w:sz w:val="18"/>
        </w:rPr>
        <w:t>. ML |    -13.2|    -13.2|     13.2|     13.2|      0.0|      0.0|      0.0|      0.0|</w:t>
      </w:r>
    </w:p>
    <w:p w14:paraId="6910C98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Rad.  Bend. ML |   -148.4|    148.4|    148.4|   -148.4|      0.0|      0.0|      0.0|      0.0|</w:t>
      </w:r>
    </w:p>
    <w:p w14:paraId="431DCD4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|                                                                               |</w:t>
      </w:r>
    </w:p>
    <w:p w14:paraId="75ACB72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Tot. Rad.  Str.|   -146.8|    124.0|    176.5|   -146.4|   -146.8|    124.0|    176.5|   -146.4|</w:t>
      </w:r>
    </w:p>
    <w:p w14:paraId="2FBCBE2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33C439C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Tang. </w:t>
      </w:r>
      <w:proofErr w:type="spellStart"/>
      <w:r>
        <w:rPr>
          <w:rFonts w:ascii="Consolas" w:hAnsi="Consolas" w:cs="Arial"/>
          <w:sz w:val="18"/>
        </w:rPr>
        <w:t>Memb</w:t>
      </w:r>
      <w:proofErr w:type="spellEnd"/>
      <w:r>
        <w:rPr>
          <w:rFonts w:ascii="Consolas" w:hAnsi="Consolas" w:cs="Arial"/>
          <w:sz w:val="18"/>
        </w:rPr>
        <w:t xml:space="preserve">. </w:t>
      </w:r>
      <w:proofErr w:type="gramStart"/>
      <w:r>
        <w:rPr>
          <w:rFonts w:ascii="Consolas" w:hAnsi="Consolas" w:cs="Arial"/>
          <w:sz w:val="18"/>
        </w:rPr>
        <w:t>P  |</w:t>
      </w:r>
      <w:proofErr w:type="gramEnd"/>
      <w:r>
        <w:rPr>
          <w:rFonts w:ascii="Consolas" w:hAnsi="Consolas" w:cs="Arial"/>
          <w:sz w:val="18"/>
        </w:rPr>
        <w:t xml:space="preserve">      3.2|      3.2|      3.2|      3.2|      3.2|      3.2|      3.2|      3.2|</w:t>
      </w:r>
    </w:p>
    <w:p w14:paraId="34F5C90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Tang. Bend. </w:t>
      </w:r>
      <w:proofErr w:type="gramStart"/>
      <w:r>
        <w:rPr>
          <w:rFonts w:ascii="Consolas" w:hAnsi="Consolas" w:cs="Arial"/>
          <w:sz w:val="18"/>
        </w:rPr>
        <w:t>P  |</w:t>
      </w:r>
      <w:proofErr w:type="gramEnd"/>
      <w:r>
        <w:rPr>
          <w:rFonts w:ascii="Consolas" w:hAnsi="Consolas" w:cs="Arial"/>
          <w:sz w:val="18"/>
        </w:rPr>
        <w:t xml:space="preserve">      4.3|     -4.3|      4.3|     -4.3|      4.3|     -4.3|      4.3|     -4.3|</w:t>
      </w:r>
    </w:p>
    <w:p w14:paraId="5F3021E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Tang. </w:t>
      </w:r>
      <w:proofErr w:type="spellStart"/>
      <w:r>
        <w:rPr>
          <w:rFonts w:ascii="Consolas" w:hAnsi="Consolas" w:cs="Arial"/>
          <w:sz w:val="18"/>
        </w:rPr>
        <w:t>Memb</w:t>
      </w:r>
      <w:proofErr w:type="spellEnd"/>
      <w:r>
        <w:rPr>
          <w:rFonts w:ascii="Consolas" w:hAnsi="Consolas" w:cs="Arial"/>
          <w:sz w:val="18"/>
        </w:rPr>
        <w:t>. MC |      0.0|      0.0|      0.0|      0.0|    -12.9|    -12.9|     12.9|     12.9|</w:t>
      </w:r>
    </w:p>
    <w:p w14:paraId="6B39315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Tang. Bend. MC |      0.0|      0.0|      0.0|      0.0|    -58.2|     58.2|     58.2|    -58.2|</w:t>
      </w:r>
    </w:p>
    <w:p w14:paraId="61C2583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Tang. </w:t>
      </w:r>
      <w:proofErr w:type="spellStart"/>
      <w:r>
        <w:rPr>
          <w:rFonts w:ascii="Consolas" w:hAnsi="Consolas" w:cs="Arial"/>
          <w:sz w:val="18"/>
        </w:rPr>
        <w:t>Memb</w:t>
      </w:r>
      <w:proofErr w:type="spellEnd"/>
      <w:r>
        <w:rPr>
          <w:rFonts w:ascii="Consolas" w:hAnsi="Consolas" w:cs="Arial"/>
          <w:sz w:val="18"/>
        </w:rPr>
        <w:t>. ML |    -12.9|    -12.9|     12.9|     12.9|      0.0|      0.0|      0.0|      0.0|</w:t>
      </w:r>
    </w:p>
    <w:p w14:paraId="52B2A1E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Tang. Bend. ML |    -58.2|     58.2|     58.2|    -58.2|      0.0|      0.0|      0.0|      0.0|</w:t>
      </w:r>
    </w:p>
    <w:p w14:paraId="1B5FB05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|                                                                               |</w:t>
      </w:r>
    </w:p>
    <w:p w14:paraId="1402150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Tot. Tang. Str.|    -63.5|     44.2|     78.5|    -46.4|    -63.5|     44.2|     78.5|    -46.4|</w:t>
      </w:r>
    </w:p>
    <w:p w14:paraId="43905C8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7A5C48D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Shear VC |      2.2|      2.2|     -2.2|     -2.2|      0.0|      0.0|      0.0|      0.0|</w:t>
      </w:r>
    </w:p>
    <w:p w14:paraId="21D64A5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Shear VL |      0.0|      0.0|      0.0|      0.0|     -2.2|     -2.2|      2.2|      2.2|</w:t>
      </w:r>
    </w:p>
    <w:p w14:paraId="0875D98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Shear MT |     10.2|     10.2|     10.2|     10.2|     10.2|     10.2|     10.2|     10.2|</w:t>
      </w:r>
    </w:p>
    <w:p w14:paraId="59212D0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|                                                                               |</w:t>
      </w:r>
    </w:p>
    <w:p w14:paraId="66F48D3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Tot. Shear|     12.4|     12.4|      8.0|      8.0|      8.0|      8.0|     12.4|     12.4|</w:t>
      </w:r>
    </w:p>
    <w:p w14:paraId="548D5CE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19FBFDC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Str. Int. |    148.6|    125.9|    177.1|    147.1|    147.5|    124.8|    178.0|    147.9|</w:t>
      </w:r>
    </w:p>
    <w:p w14:paraId="15D3AF2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164C0A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28DCC1AA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48379AA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WRC 107/537 Stress Summations:</w:t>
      </w:r>
    </w:p>
    <w:p w14:paraId="3B33044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337634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</w:rPr>
        <w:t>Vessel Stress Summation at Attachment Junction (N./mm</w:t>
      </w:r>
      <w:r w:rsidRPr="000D0DAD">
        <w:rPr>
          <w:rFonts w:ascii="Arial" w:hAnsi="Consolas" w:cs="Arial"/>
          <w:b/>
          <w:color w:val="000000"/>
          <w:sz w:val="18"/>
        </w:rPr>
        <w:t>²</w:t>
      </w:r>
      <w:r w:rsidRPr="000D0DAD">
        <w:rPr>
          <w:rFonts w:ascii="Arial" w:hAnsi="Consolas" w:cs="Arial"/>
          <w:b/>
          <w:color w:val="000000"/>
          <w:sz w:val="18"/>
        </w:rPr>
        <w:t>)</w:t>
      </w:r>
    </w:p>
    <w:p w14:paraId="21908980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64229F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|                    Stress Intensity Values at                                 |</w:t>
      </w:r>
    </w:p>
    <w:p w14:paraId="2B9C0B7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Type of        |                                                                               |</w:t>
      </w:r>
    </w:p>
    <w:p w14:paraId="35E7AF0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Stress    Load |       Au        Al        Bu        Bl        Cu        Cl        Du        Dl|</w:t>
      </w:r>
    </w:p>
    <w:p w14:paraId="05A4E27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1AD44E3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Rad.  Pm (SUS) |      2.6|      2.6|      2.6|      2.6|      2.6|      2.6|      2.6|      2.6|</w:t>
      </w:r>
    </w:p>
    <w:p w14:paraId="7C7F4C3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Rad.  Pl (SUS) |    -11.4|    -11.4|     15.0|     15.0|    -11.4|    -11.4|     15.0|     15.0|</w:t>
      </w:r>
    </w:p>
    <w:p w14:paraId="759EBB1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Rad.  </w:t>
      </w:r>
      <w:proofErr w:type="gramStart"/>
      <w:r>
        <w:rPr>
          <w:rFonts w:ascii="Consolas" w:hAnsi="Consolas" w:cs="Arial"/>
          <w:sz w:val="18"/>
        </w:rPr>
        <w:t>Q  (</w:t>
      </w:r>
      <w:proofErr w:type="gramEnd"/>
      <w:r>
        <w:rPr>
          <w:rFonts w:ascii="Consolas" w:hAnsi="Consolas" w:cs="Arial"/>
          <w:sz w:val="18"/>
        </w:rPr>
        <w:t>SUS) |   -135.4|    135.4|    161.4|   -161.4|   -135.4|    135.4|    161.4|   -161.4|</w:t>
      </w:r>
    </w:p>
    <w:p w14:paraId="5332452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26F3F06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Pm (SUS) |      2.6|      2.6|      2.6|      2.6|      2.6|      2.6|      2.6|      2.6|</w:t>
      </w:r>
    </w:p>
    <w:p w14:paraId="5E0B79C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Pl (SUS) |     -9.7|     -9.7|     16.1|     16.1|     -9.7|     -9.7|     16.1|     16.1|</w:t>
      </w:r>
    </w:p>
    <w:p w14:paraId="00A92D8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</w:t>
      </w:r>
      <w:proofErr w:type="gramStart"/>
      <w:r>
        <w:rPr>
          <w:rFonts w:ascii="Consolas" w:hAnsi="Consolas" w:cs="Arial"/>
          <w:sz w:val="18"/>
        </w:rPr>
        <w:t>Q  (</w:t>
      </w:r>
      <w:proofErr w:type="gramEnd"/>
      <w:r>
        <w:rPr>
          <w:rFonts w:ascii="Consolas" w:hAnsi="Consolas" w:cs="Arial"/>
          <w:sz w:val="18"/>
        </w:rPr>
        <w:t>SUS) |    -53.8|     53.8|     62.5|    -62.5|    -53.8|     53.8|     62.5|    -62.5|</w:t>
      </w:r>
    </w:p>
    <w:p w14:paraId="19ABAF3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15E71CB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Pm (SUS) |      0.0|      0.0|      0.0|      0.0|      0.0|      0.0|      0.0|      0.0|</w:t>
      </w:r>
    </w:p>
    <w:p w14:paraId="5B2AC37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Pl (SUS) |      2.2|      2.2|     -2.2|     -2.2|     -2.2|     -2.2|      2.2|      2.2|</w:t>
      </w:r>
    </w:p>
    <w:p w14:paraId="3C22DB9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</w:t>
      </w:r>
      <w:proofErr w:type="gramStart"/>
      <w:r>
        <w:rPr>
          <w:rFonts w:ascii="Consolas" w:hAnsi="Consolas" w:cs="Arial"/>
          <w:sz w:val="18"/>
        </w:rPr>
        <w:t>Q  (</w:t>
      </w:r>
      <w:proofErr w:type="gramEnd"/>
      <w:r>
        <w:rPr>
          <w:rFonts w:ascii="Consolas" w:hAnsi="Consolas" w:cs="Arial"/>
          <w:sz w:val="18"/>
        </w:rPr>
        <w:t>SUS) |     10.2|     10.2|     10.2|     10.2|     10.2|     10.2|     10.2|     10.2|</w:t>
      </w:r>
    </w:p>
    <w:p w14:paraId="0E3A5CA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 (</w:t>
      </w:r>
      <w:proofErr w:type="gramStart"/>
      <w:r>
        <w:rPr>
          <w:rFonts w:ascii="Consolas" w:hAnsi="Consolas" w:cs="Arial"/>
          <w:sz w:val="18"/>
        </w:rPr>
        <w:t xml:space="preserve">SUS)   </w:t>
      </w:r>
      <w:proofErr w:type="gramEnd"/>
      <w:r>
        <w:rPr>
          <w:rFonts w:ascii="Consolas" w:hAnsi="Consolas" w:cs="Arial"/>
          <w:sz w:val="18"/>
        </w:rPr>
        <w:t xml:space="preserve">    |      2.6|      2.6|      2.6|      2.6|      2.6|      2.6|      2.6|      2.6|</w:t>
      </w:r>
    </w:p>
    <w:p w14:paraId="14AD26A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5E43801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Pm+Pl</w:t>
      </w:r>
      <w:proofErr w:type="spellEnd"/>
      <w:r>
        <w:rPr>
          <w:rFonts w:ascii="Consolas" w:hAnsi="Consolas" w:cs="Arial"/>
          <w:sz w:val="18"/>
        </w:rPr>
        <w:t xml:space="preserve"> (</w:t>
      </w:r>
      <w:proofErr w:type="gramStart"/>
      <w:r>
        <w:rPr>
          <w:rFonts w:ascii="Consolas" w:hAnsi="Consolas" w:cs="Arial"/>
          <w:sz w:val="18"/>
        </w:rPr>
        <w:t xml:space="preserve">SUS)   </w:t>
      </w:r>
      <w:proofErr w:type="gramEnd"/>
      <w:r>
        <w:rPr>
          <w:rFonts w:ascii="Consolas" w:hAnsi="Consolas" w:cs="Arial"/>
          <w:sz w:val="18"/>
        </w:rPr>
        <w:t xml:space="preserve"> |     10.3|     10.3|     20.3|     20.3|     10.3|     10.3|     20.3|     20.3|</w:t>
      </w:r>
    </w:p>
    <w:p w14:paraId="3AAF3C4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596D858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Pm+Pl+Q</w:t>
      </w:r>
      <w:proofErr w:type="spellEnd"/>
      <w:r>
        <w:rPr>
          <w:rFonts w:ascii="Consolas" w:hAnsi="Consolas" w:cs="Arial"/>
          <w:sz w:val="18"/>
        </w:rPr>
        <w:t xml:space="preserve"> (Total)|    146.0|    128.5|    179.7|    144.5|    145.0|    127.4|    180.6|    145.3|</w:t>
      </w:r>
    </w:p>
    <w:p w14:paraId="2976A20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7B944E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C071446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</w:rPr>
        <w:t>Vessel Stress Summation Comparison (N./mm</w:t>
      </w:r>
      <w:r w:rsidRPr="000D0DAD">
        <w:rPr>
          <w:rFonts w:ascii="Arial" w:hAnsi="Consolas" w:cs="Arial"/>
          <w:b/>
          <w:color w:val="000000"/>
          <w:sz w:val="18"/>
        </w:rPr>
        <w:t>²</w:t>
      </w:r>
      <w:r w:rsidRPr="000D0DAD">
        <w:rPr>
          <w:rFonts w:ascii="Arial" w:hAnsi="Consolas" w:cs="Arial"/>
          <w:b/>
          <w:color w:val="000000"/>
          <w:sz w:val="18"/>
        </w:rPr>
        <w:t>):</w:t>
      </w:r>
    </w:p>
    <w:p w14:paraId="7474ADB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E63FE0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Type of        |     Max. S.I.     S.I. Allowable     |      Result     |</w:t>
      </w:r>
    </w:p>
    <w:p w14:paraId="3E8CD49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Stress Int.    |                                      |                 |</w:t>
      </w:r>
    </w:p>
    <w:p w14:paraId="7968E4E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</w:t>
      </w:r>
    </w:p>
    <w:p w14:paraId="0995D20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 (</w:t>
      </w:r>
      <w:proofErr w:type="gramStart"/>
      <w:r>
        <w:rPr>
          <w:rFonts w:ascii="Consolas" w:hAnsi="Consolas" w:cs="Arial"/>
          <w:sz w:val="18"/>
        </w:rPr>
        <w:t xml:space="preserve">SUS)   </w:t>
      </w:r>
      <w:proofErr w:type="gramEnd"/>
      <w:r>
        <w:rPr>
          <w:rFonts w:ascii="Consolas" w:hAnsi="Consolas" w:cs="Arial"/>
          <w:sz w:val="18"/>
        </w:rPr>
        <w:t xml:space="preserve">    |          2.58            100.50      |      Passed     |</w:t>
      </w:r>
    </w:p>
    <w:p w14:paraId="77E8854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Pm+Pl</w:t>
      </w:r>
      <w:proofErr w:type="spellEnd"/>
      <w:r>
        <w:rPr>
          <w:rFonts w:ascii="Consolas" w:hAnsi="Consolas" w:cs="Arial"/>
          <w:sz w:val="18"/>
        </w:rPr>
        <w:t xml:space="preserve"> (</w:t>
      </w:r>
      <w:proofErr w:type="gramStart"/>
      <w:r>
        <w:rPr>
          <w:rFonts w:ascii="Consolas" w:hAnsi="Consolas" w:cs="Arial"/>
          <w:sz w:val="18"/>
        </w:rPr>
        <w:t xml:space="preserve">SUS)   </w:t>
      </w:r>
      <w:proofErr w:type="gramEnd"/>
      <w:r>
        <w:rPr>
          <w:rFonts w:ascii="Consolas" w:hAnsi="Consolas" w:cs="Arial"/>
          <w:sz w:val="18"/>
        </w:rPr>
        <w:t xml:space="preserve"> |         20.34            150.75      |      Passed     |</w:t>
      </w:r>
    </w:p>
    <w:p w14:paraId="36606FF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Pm+Pl+Q</w:t>
      </w:r>
      <w:proofErr w:type="spellEnd"/>
      <w:r>
        <w:rPr>
          <w:rFonts w:ascii="Consolas" w:hAnsi="Consolas" w:cs="Arial"/>
          <w:sz w:val="18"/>
        </w:rPr>
        <w:t xml:space="preserve"> (TOTAL)|        180.58            301.50      |      Passed     |</w:t>
      </w:r>
    </w:p>
    <w:p w14:paraId="174AE7A1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EA656BF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00"/>
          <w:sz w:val="18"/>
        </w:rPr>
        <w:t xml:space="preserve">Because only sustained loads were specified, the </w:t>
      </w:r>
      <w:proofErr w:type="spellStart"/>
      <w:r w:rsidRPr="000D0DAD">
        <w:rPr>
          <w:rFonts w:ascii="Arial" w:hAnsi="Consolas" w:cs="Arial"/>
          <w:i/>
          <w:color w:val="000000"/>
          <w:sz w:val="18"/>
        </w:rPr>
        <w:t>Pm+Pl+Q</w:t>
      </w:r>
      <w:proofErr w:type="spellEnd"/>
      <w:r w:rsidRPr="000D0DAD">
        <w:rPr>
          <w:rFonts w:ascii="Arial" w:hAnsi="Consolas" w:cs="Arial"/>
          <w:i/>
          <w:color w:val="000000"/>
          <w:sz w:val="18"/>
        </w:rPr>
        <w:t xml:space="preserve"> allowable was 3 * </w:t>
      </w:r>
      <w:proofErr w:type="spellStart"/>
      <w:r w:rsidRPr="000D0DAD">
        <w:rPr>
          <w:rFonts w:ascii="Arial" w:hAnsi="Consolas" w:cs="Arial"/>
          <w:i/>
          <w:color w:val="000000"/>
          <w:sz w:val="18"/>
        </w:rPr>
        <w:t>Smh</w:t>
      </w:r>
      <w:proofErr w:type="spellEnd"/>
      <w:r w:rsidRPr="000D0DAD">
        <w:rPr>
          <w:rFonts w:ascii="Arial" w:hAnsi="Consolas" w:cs="Arial"/>
          <w:i/>
          <w:color w:val="000000"/>
          <w:sz w:val="18"/>
        </w:rPr>
        <w:t>.</w:t>
      </w:r>
    </w:p>
    <w:p w14:paraId="69E635B9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6618C4E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FF"/>
          <w:sz w:val="18"/>
        </w:rPr>
        <w:t>PV Elite is a trademark of Hexagon AB, 2024, All rights reserved.</w:t>
      </w:r>
    </w:p>
    <w:p w14:paraId="1DD377B0" w14:textId="77777777" w:rsidR="000D0DAD" w:rsidRDefault="000D0DAD" w:rsidP="000D0DAD">
      <w:pPr>
        <w:rPr>
          <w:rFonts w:ascii="Consolas" w:hAnsi="Consolas" w:cs="Arial"/>
          <w:sz w:val="18"/>
        </w:rPr>
        <w:sectPr w:rsidR="000D0DAD" w:rsidSect="000D0DAD">
          <w:headerReference w:type="default" r:id="rId48"/>
          <w:pgSz w:w="12240" w:h="15840" w:code="1"/>
          <w:pgMar w:top="1440" w:right="504" w:bottom="720" w:left="360" w:header="720" w:footer="720" w:gutter="720"/>
          <w:cols w:space="720"/>
          <w:docGrid w:linePitch="272"/>
        </w:sectPr>
      </w:pPr>
    </w:p>
    <w:p w14:paraId="088CB8BF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Consolas" w:hAnsi="Consolas" w:cs="Arial"/>
          <w:sz w:val="18"/>
        </w:rPr>
        <w:lastRenderedPageBreak/>
        <w:fldChar w:fldCharType="begin"/>
      </w:r>
      <w:r w:rsidRPr="000D0DAD">
        <w:rPr>
          <w:rFonts w:ascii="Consolas" w:hAnsi="Consolas" w:cs="Arial"/>
          <w:sz w:val="18"/>
        </w:rPr>
        <w:instrText xml:space="preserve"> TC "</w:instrText>
      </w:r>
      <w:bookmarkStart w:id="34" w:name="_Toc192856512"/>
      <w:r w:rsidRPr="000D0DAD">
        <w:rPr>
          <w:rFonts w:ascii="Consolas" w:hAnsi="Consolas" w:cs="Arial"/>
          <w:sz w:val="18"/>
        </w:rPr>
        <w:instrText>Nozzle Calcs.:  N6A</w:instrText>
      </w:r>
      <w:bookmarkEnd w:id="34"/>
      <w:r w:rsidRPr="000D0DAD">
        <w:rPr>
          <w:rFonts w:ascii="Consolas" w:hAnsi="Consolas" w:cs="Arial"/>
          <w:sz w:val="18"/>
        </w:rPr>
        <w:instrText xml:space="preserve">" /f C </w:instrText>
      </w:r>
      <w:r w:rsidRPr="000D0DAD">
        <w:rPr>
          <w:rFonts w:ascii="Consolas" w:hAnsi="Consolas" w:cs="Arial"/>
          <w:sz w:val="18"/>
        </w:rPr>
        <w:fldChar w:fldCharType="end"/>
      </w:r>
    </w:p>
    <w:p w14:paraId="00773205" w14:textId="77777777" w:rsidR="000D0DAD" w:rsidRDefault="000D0DAD" w:rsidP="000D0DAD">
      <w:pPr>
        <w:rPr>
          <w:rFonts w:ascii="Consolas" w:hAnsi="Consolas" w:cs="Arial"/>
          <w:sz w:val="18"/>
        </w:rPr>
      </w:pPr>
      <w:proofErr w:type="gramStart"/>
      <w:r w:rsidRPr="000D0DAD">
        <w:rPr>
          <w:rFonts w:ascii="Tahoma" w:hAnsi="Consolas" w:cs="Arial"/>
          <w:b/>
          <w:color w:val="000000"/>
          <w:sz w:val="18"/>
        </w:rPr>
        <w:t>Input,  Nozzle</w:t>
      </w:r>
      <w:proofErr w:type="gramEnd"/>
      <w:r w:rsidRPr="000D0DAD">
        <w:rPr>
          <w:rFonts w:ascii="Tahoma" w:hAnsi="Consolas" w:cs="Arial"/>
          <w:b/>
          <w:color w:val="000000"/>
          <w:sz w:val="18"/>
        </w:rPr>
        <w:t xml:space="preserve"> Desc: N6A                               From:   20</w:t>
      </w:r>
    </w:p>
    <w:p w14:paraId="166B1C01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A54097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Pressure for Reinforcement Calculations        P       </w:t>
      </w:r>
      <w:proofErr w:type="gramStart"/>
      <w:r>
        <w:rPr>
          <w:rFonts w:ascii="Consolas" w:hAnsi="Consolas" w:cs="Arial"/>
          <w:sz w:val="18"/>
        </w:rPr>
        <w:t>0.536  bars</w:t>
      </w:r>
      <w:proofErr w:type="gramEnd"/>
    </w:p>
    <w:p w14:paraId="277A4BF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Temperature for Internal Pressure           Temp          </w:t>
      </w:r>
      <w:proofErr w:type="gramStart"/>
      <w:r>
        <w:rPr>
          <w:rFonts w:ascii="Consolas" w:hAnsi="Consolas" w:cs="Arial"/>
          <w:sz w:val="18"/>
        </w:rPr>
        <w:t>85  °</w:t>
      </w:r>
      <w:proofErr w:type="gramEnd"/>
      <w:r>
        <w:rPr>
          <w:rFonts w:ascii="Consolas" w:hAnsi="Consolas" w:cs="Arial"/>
          <w:sz w:val="18"/>
        </w:rPr>
        <w:t>C</w:t>
      </w:r>
    </w:p>
    <w:p w14:paraId="281A468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D39218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Parent Material                                  SA-240 316L</w:t>
      </w:r>
    </w:p>
    <w:p w14:paraId="2C075BD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Parent Allowable Stress at Temperature        </w:t>
      </w:r>
      <w:proofErr w:type="spellStart"/>
      <w:r>
        <w:rPr>
          <w:rFonts w:ascii="Consolas" w:hAnsi="Consolas" w:cs="Arial"/>
          <w:sz w:val="18"/>
        </w:rPr>
        <w:t>Sv</w:t>
      </w:r>
      <w:proofErr w:type="spellEnd"/>
      <w:r>
        <w:rPr>
          <w:rFonts w:ascii="Consolas" w:hAnsi="Consolas" w:cs="Arial"/>
          <w:sz w:val="18"/>
        </w:rPr>
        <w:t xml:space="preserve">      </w:t>
      </w:r>
      <w:proofErr w:type="gramStart"/>
      <w:r>
        <w:rPr>
          <w:rFonts w:ascii="Consolas" w:hAnsi="Consolas" w:cs="Arial"/>
          <w:sz w:val="18"/>
        </w:rPr>
        <w:t>100.46  N.</w:t>
      </w:r>
      <w:proofErr w:type="gramEnd"/>
      <w:r>
        <w:rPr>
          <w:rFonts w:ascii="Consolas" w:hAnsi="Consolas" w:cs="Arial"/>
          <w:sz w:val="18"/>
        </w:rPr>
        <w:t>/mm²</w:t>
      </w:r>
    </w:p>
    <w:p w14:paraId="14D71E5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Parent Allowable Stress At Ambient           </w:t>
      </w:r>
      <w:proofErr w:type="spellStart"/>
      <w:r>
        <w:rPr>
          <w:rFonts w:ascii="Consolas" w:hAnsi="Consolas" w:cs="Arial"/>
          <w:sz w:val="18"/>
        </w:rPr>
        <w:t>Sva</w:t>
      </w:r>
      <w:proofErr w:type="spellEnd"/>
      <w:r>
        <w:rPr>
          <w:rFonts w:ascii="Consolas" w:hAnsi="Consolas" w:cs="Arial"/>
          <w:sz w:val="18"/>
        </w:rPr>
        <w:t xml:space="preserve">      </w:t>
      </w:r>
      <w:proofErr w:type="gramStart"/>
      <w:r>
        <w:rPr>
          <w:rFonts w:ascii="Consolas" w:hAnsi="Consolas" w:cs="Arial"/>
          <w:sz w:val="18"/>
        </w:rPr>
        <w:t>115.00  N.</w:t>
      </w:r>
      <w:proofErr w:type="gramEnd"/>
      <w:r>
        <w:rPr>
          <w:rFonts w:ascii="Consolas" w:hAnsi="Consolas" w:cs="Arial"/>
          <w:sz w:val="18"/>
        </w:rPr>
        <w:t>/mm²</w:t>
      </w:r>
    </w:p>
    <w:p w14:paraId="7E71B6E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3F8C63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Inside Diameter of Cylindrical Shell           D      </w:t>
      </w:r>
      <w:proofErr w:type="gramStart"/>
      <w:r>
        <w:rPr>
          <w:rFonts w:ascii="Consolas" w:hAnsi="Consolas" w:cs="Arial"/>
          <w:sz w:val="18"/>
        </w:rPr>
        <w:t>500.00  mm.</w:t>
      </w:r>
      <w:proofErr w:type="gramEnd"/>
    </w:p>
    <w:p w14:paraId="361B029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Shell Finished (Minimum) Thickness             t      </w:t>
      </w:r>
      <w:proofErr w:type="gramStart"/>
      <w:r>
        <w:rPr>
          <w:rFonts w:ascii="Consolas" w:hAnsi="Consolas" w:cs="Arial"/>
          <w:sz w:val="18"/>
        </w:rPr>
        <w:t>6.0000  mm.</w:t>
      </w:r>
      <w:proofErr w:type="gramEnd"/>
    </w:p>
    <w:p w14:paraId="230C56E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Shell Internal Corrosion Allowance             c      </w:t>
      </w:r>
      <w:proofErr w:type="gramStart"/>
      <w:r>
        <w:rPr>
          <w:rFonts w:ascii="Consolas" w:hAnsi="Consolas" w:cs="Arial"/>
          <w:sz w:val="18"/>
        </w:rPr>
        <w:t>0.0000  mm.</w:t>
      </w:r>
      <w:proofErr w:type="gramEnd"/>
    </w:p>
    <w:p w14:paraId="4BE482D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Shell External Corrosion Allowance            co      </w:t>
      </w:r>
      <w:proofErr w:type="gramStart"/>
      <w:r>
        <w:rPr>
          <w:rFonts w:ascii="Consolas" w:hAnsi="Consolas" w:cs="Arial"/>
          <w:sz w:val="18"/>
        </w:rPr>
        <w:t>0.0000  mm.</w:t>
      </w:r>
      <w:proofErr w:type="gramEnd"/>
    </w:p>
    <w:p w14:paraId="6F0AE7AB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5A6076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Distance from Bottom/Left Tangent                    </w:t>
      </w:r>
      <w:proofErr w:type="gramStart"/>
      <w:r>
        <w:rPr>
          <w:rFonts w:ascii="Consolas" w:hAnsi="Consolas" w:cs="Arial"/>
          <w:sz w:val="18"/>
        </w:rPr>
        <w:t>1350.00  mm.</w:t>
      </w:r>
      <w:proofErr w:type="gramEnd"/>
    </w:p>
    <w:p w14:paraId="077393C9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2E2AB5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User Entered Minimum Design Metal Temperature           </w:t>
      </w:r>
      <w:proofErr w:type="gramStart"/>
      <w:r>
        <w:rPr>
          <w:rFonts w:ascii="Consolas" w:hAnsi="Consolas" w:cs="Arial"/>
          <w:sz w:val="18"/>
        </w:rPr>
        <w:t>4.00  °</w:t>
      </w:r>
      <w:proofErr w:type="gramEnd"/>
      <w:r>
        <w:rPr>
          <w:rFonts w:ascii="Consolas" w:hAnsi="Consolas" w:cs="Arial"/>
          <w:sz w:val="18"/>
        </w:rPr>
        <w:t>C</w:t>
      </w:r>
    </w:p>
    <w:p w14:paraId="01909569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F006660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i/>
          <w:color w:val="000000"/>
          <w:sz w:val="18"/>
        </w:rPr>
        <w:t xml:space="preserve">Type of Element Connected to the </w:t>
      </w:r>
      <w:proofErr w:type="gramStart"/>
      <w:r w:rsidRPr="000D0DAD">
        <w:rPr>
          <w:rFonts w:ascii="Arial" w:hAnsi="Consolas" w:cs="Arial"/>
          <w:b/>
          <w:i/>
          <w:color w:val="000000"/>
          <w:sz w:val="18"/>
        </w:rPr>
        <w:t>Parent :</w:t>
      </w:r>
      <w:proofErr w:type="gramEnd"/>
      <w:r w:rsidRPr="000D0DAD">
        <w:rPr>
          <w:rFonts w:ascii="Arial" w:hAnsi="Consolas" w:cs="Arial"/>
          <w:b/>
          <w:i/>
          <w:color w:val="000000"/>
          <w:sz w:val="18"/>
        </w:rPr>
        <w:t xml:space="preserve"> Nozzle</w:t>
      </w:r>
    </w:p>
    <w:p w14:paraId="6DA57840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5B341B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Material                                       SA-312 TP316L</w:t>
      </w:r>
    </w:p>
    <w:p w14:paraId="521EC8B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Material UNS Number                                   S31603</w:t>
      </w:r>
    </w:p>
    <w:p w14:paraId="7E1A710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Material Specification/Type                       </w:t>
      </w:r>
      <w:proofErr w:type="spellStart"/>
      <w:r>
        <w:rPr>
          <w:rFonts w:ascii="Consolas" w:hAnsi="Consolas" w:cs="Arial"/>
          <w:sz w:val="18"/>
        </w:rPr>
        <w:t>Smls</w:t>
      </w:r>
      <w:proofErr w:type="spellEnd"/>
      <w:r>
        <w:rPr>
          <w:rFonts w:ascii="Consolas" w:hAnsi="Consolas" w:cs="Arial"/>
          <w:sz w:val="18"/>
        </w:rPr>
        <w:t>. pipe</w:t>
      </w:r>
    </w:p>
    <w:p w14:paraId="37C8E9E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Allowable Stress at Temperature               Sn      </w:t>
      </w:r>
      <w:proofErr w:type="gramStart"/>
      <w:r>
        <w:rPr>
          <w:rFonts w:ascii="Consolas" w:hAnsi="Consolas" w:cs="Arial"/>
          <w:sz w:val="18"/>
        </w:rPr>
        <w:t>100.50  N.</w:t>
      </w:r>
      <w:proofErr w:type="gramEnd"/>
      <w:r>
        <w:rPr>
          <w:rFonts w:ascii="Consolas" w:hAnsi="Consolas" w:cs="Arial"/>
          <w:sz w:val="18"/>
        </w:rPr>
        <w:t>/mm²</w:t>
      </w:r>
    </w:p>
    <w:p w14:paraId="20886C0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Allowable Stress At Ambient                  </w:t>
      </w:r>
      <w:proofErr w:type="spellStart"/>
      <w:r>
        <w:rPr>
          <w:rFonts w:ascii="Consolas" w:hAnsi="Consolas" w:cs="Arial"/>
          <w:sz w:val="18"/>
        </w:rPr>
        <w:t>Sna</w:t>
      </w:r>
      <w:proofErr w:type="spellEnd"/>
      <w:r>
        <w:rPr>
          <w:rFonts w:ascii="Consolas" w:hAnsi="Consolas" w:cs="Arial"/>
          <w:sz w:val="18"/>
        </w:rPr>
        <w:t xml:space="preserve">      </w:t>
      </w:r>
      <w:proofErr w:type="gramStart"/>
      <w:r>
        <w:rPr>
          <w:rFonts w:ascii="Consolas" w:hAnsi="Consolas" w:cs="Arial"/>
          <w:sz w:val="18"/>
        </w:rPr>
        <w:t>115.00  N.</w:t>
      </w:r>
      <w:proofErr w:type="gramEnd"/>
      <w:r>
        <w:rPr>
          <w:rFonts w:ascii="Consolas" w:hAnsi="Consolas" w:cs="Arial"/>
          <w:sz w:val="18"/>
        </w:rPr>
        <w:t>/mm²</w:t>
      </w:r>
    </w:p>
    <w:p w14:paraId="6AED8BE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FD15ED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Diameter Basis (for tr calc </w:t>
      </w:r>
      <w:proofErr w:type="gramStart"/>
      <w:r>
        <w:rPr>
          <w:rFonts w:ascii="Consolas" w:hAnsi="Consolas" w:cs="Arial"/>
          <w:sz w:val="18"/>
        </w:rPr>
        <w:t xml:space="preserve">only)   </w:t>
      </w:r>
      <w:proofErr w:type="gramEnd"/>
      <w:r>
        <w:rPr>
          <w:rFonts w:ascii="Consolas" w:hAnsi="Consolas" w:cs="Arial"/>
          <w:sz w:val="18"/>
        </w:rPr>
        <w:t xml:space="preserve">                 Outside</w:t>
      </w:r>
    </w:p>
    <w:p w14:paraId="17DC217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Layout Angle                                           </w:t>
      </w:r>
      <w:proofErr w:type="gramStart"/>
      <w:r>
        <w:rPr>
          <w:rFonts w:ascii="Consolas" w:hAnsi="Consolas" w:cs="Arial"/>
          <w:sz w:val="18"/>
        </w:rPr>
        <w:t>90.00  deg</w:t>
      </w:r>
      <w:proofErr w:type="gramEnd"/>
    </w:p>
    <w:p w14:paraId="5744403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Diameter                                             </w:t>
      </w:r>
      <w:proofErr w:type="gramStart"/>
      <w:r>
        <w:rPr>
          <w:rFonts w:ascii="Consolas" w:hAnsi="Consolas" w:cs="Arial"/>
          <w:sz w:val="18"/>
        </w:rPr>
        <w:t>50.0000  mm</w:t>
      </w:r>
      <w:proofErr w:type="gramEnd"/>
    </w:p>
    <w:p w14:paraId="65427F36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A6F7C0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Size and Thickness Basis                             Nominal</w:t>
      </w:r>
    </w:p>
    <w:p w14:paraId="6CBDBF6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Nominal Thickness                                        160</w:t>
      </w:r>
    </w:p>
    <w:p w14:paraId="32BAD0B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397A4D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Material                                 SA-182 F316L</w:t>
      </w:r>
    </w:p>
    <w:p w14:paraId="4757CA5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Type                                 Weld Neck Flange</w:t>
      </w:r>
    </w:p>
    <w:p w14:paraId="68241ED1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C15FB7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Corrosion Allowance                          can      </w:t>
      </w:r>
      <w:proofErr w:type="gramStart"/>
      <w:r>
        <w:rPr>
          <w:rFonts w:ascii="Consolas" w:hAnsi="Consolas" w:cs="Arial"/>
          <w:sz w:val="18"/>
        </w:rPr>
        <w:t>0.0000  mm.</w:t>
      </w:r>
      <w:proofErr w:type="gramEnd"/>
    </w:p>
    <w:p w14:paraId="5DA10A5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Joint Efficiency of Shell Seam at Nozzle      E1        1.00</w:t>
      </w:r>
    </w:p>
    <w:p w14:paraId="374EAD7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Joint Efficiency of Nozzle Neck               </w:t>
      </w:r>
      <w:proofErr w:type="spellStart"/>
      <w:r>
        <w:rPr>
          <w:rFonts w:ascii="Consolas" w:hAnsi="Consolas" w:cs="Arial"/>
          <w:sz w:val="18"/>
        </w:rPr>
        <w:t>En</w:t>
      </w:r>
      <w:proofErr w:type="spellEnd"/>
      <w:r>
        <w:rPr>
          <w:rFonts w:ascii="Consolas" w:hAnsi="Consolas" w:cs="Arial"/>
          <w:sz w:val="18"/>
        </w:rPr>
        <w:t xml:space="preserve">        1.00</w:t>
      </w:r>
    </w:p>
    <w:p w14:paraId="22DD16EA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8991BD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Outside Projection                            ho    </w:t>
      </w:r>
      <w:proofErr w:type="gramStart"/>
      <w:r>
        <w:rPr>
          <w:rFonts w:ascii="Consolas" w:hAnsi="Consolas" w:cs="Arial"/>
          <w:sz w:val="18"/>
        </w:rPr>
        <w:t>150.0000  mm.</w:t>
      </w:r>
      <w:proofErr w:type="gramEnd"/>
    </w:p>
    <w:p w14:paraId="481F31C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Weld leg size between Nozzle and Pad/Shell    Wo      </w:t>
      </w:r>
      <w:proofErr w:type="gramStart"/>
      <w:r>
        <w:rPr>
          <w:rFonts w:ascii="Consolas" w:hAnsi="Consolas" w:cs="Arial"/>
          <w:sz w:val="18"/>
        </w:rPr>
        <w:t>6.0000  mm.</w:t>
      </w:r>
      <w:proofErr w:type="gramEnd"/>
    </w:p>
    <w:p w14:paraId="36778E2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Groove weld depth between Nozzle and Vessel </w:t>
      </w:r>
      <w:proofErr w:type="spellStart"/>
      <w:r>
        <w:rPr>
          <w:rFonts w:ascii="Consolas" w:hAnsi="Consolas" w:cs="Arial"/>
          <w:sz w:val="18"/>
        </w:rPr>
        <w:t>Wgnv</w:t>
      </w:r>
      <w:proofErr w:type="spellEnd"/>
      <w:r>
        <w:rPr>
          <w:rFonts w:ascii="Consolas" w:hAnsi="Consolas" w:cs="Arial"/>
          <w:sz w:val="18"/>
        </w:rPr>
        <w:t xml:space="preserve">      </w:t>
      </w:r>
      <w:proofErr w:type="gramStart"/>
      <w:r>
        <w:rPr>
          <w:rFonts w:ascii="Consolas" w:hAnsi="Consolas" w:cs="Arial"/>
          <w:sz w:val="18"/>
        </w:rPr>
        <w:t>6.0000  mm.</w:t>
      </w:r>
      <w:proofErr w:type="gramEnd"/>
    </w:p>
    <w:p w14:paraId="72AFF2A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Inside Projection                              h      </w:t>
      </w:r>
      <w:proofErr w:type="gramStart"/>
      <w:r>
        <w:rPr>
          <w:rFonts w:ascii="Consolas" w:hAnsi="Consolas" w:cs="Arial"/>
          <w:sz w:val="18"/>
        </w:rPr>
        <w:t>0.0000  mm.</w:t>
      </w:r>
      <w:proofErr w:type="gramEnd"/>
    </w:p>
    <w:p w14:paraId="405DB1D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Weld leg size, Inside Element to Shell        Wi      </w:t>
      </w:r>
      <w:proofErr w:type="gramStart"/>
      <w:r>
        <w:rPr>
          <w:rFonts w:ascii="Consolas" w:hAnsi="Consolas" w:cs="Arial"/>
          <w:sz w:val="18"/>
        </w:rPr>
        <w:t>0.0000  mm.</w:t>
      </w:r>
      <w:proofErr w:type="gramEnd"/>
    </w:p>
    <w:p w14:paraId="4B287C2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611093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Class                                             300</w:t>
      </w:r>
    </w:p>
    <w:p w14:paraId="3310A14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Grade                                          GR 2.3</w:t>
      </w:r>
    </w:p>
    <w:p w14:paraId="60823C2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A7BD19E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The Pressure Design option was MAWP + static head (to the nozzle).</w:t>
      </w:r>
    </w:p>
    <w:p w14:paraId="15AFC7E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383E28F" w14:textId="76C3E670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noProof/>
          <w:sz w:val="18"/>
        </w:rPr>
        <w:drawing>
          <wp:inline distT="0" distB="0" distL="0" distR="0" wp14:anchorId="225173CB" wp14:editId="40D998B3">
            <wp:extent cx="2042160" cy="1143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216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D30F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7619596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lastRenderedPageBreak/>
        <w:t>Reinforcement CALCULATION, Description: N6A</w:t>
      </w:r>
    </w:p>
    <w:p w14:paraId="0AE5C2F0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1450438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ASME Code, Section VIII, Div. 1, UG-37 to UG-45</w:t>
      </w:r>
    </w:p>
    <w:p w14:paraId="222D2B6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195F2B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Actual Outside Diameter Used in Calculation           </w:t>
      </w:r>
      <w:proofErr w:type="gramStart"/>
      <w:r>
        <w:rPr>
          <w:rFonts w:ascii="Consolas" w:hAnsi="Consolas" w:cs="Arial"/>
          <w:sz w:val="18"/>
        </w:rPr>
        <w:t>60.325  mm.</w:t>
      </w:r>
      <w:proofErr w:type="gramEnd"/>
    </w:p>
    <w:p w14:paraId="1752EFB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Actual Thickness Used in Calculation                   </w:t>
      </w:r>
      <w:proofErr w:type="gramStart"/>
      <w:r>
        <w:rPr>
          <w:rFonts w:ascii="Consolas" w:hAnsi="Consolas" w:cs="Arial"/>
          <w:sz w:val="18"/>
        </w:rPr>
        <w:t>8.738  mm.</w:t>
      </w:r>
      <w:proofErr w:type="gramEnd"/>
    </w:p>
    <w:p w14:paraId="600B288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63723AD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Nozzle input data check completed without errors.</w:t>
      </w:r>
    </w:p>
    <w:p w14:paraId="40DEAB4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56BDA40" w14:textId="77777777" w:rsidR="000D0DAD" w:rsidRDefault="000D0DAD" w:rsidP="000D0DAD">
      <w:pPr>
        <w:rPr>
          <w:rFonts w:ascii="Consolas" w:hAnsi="Consolas" w:cs="Arial"/>
          <w:sz w:val="18"/>
        </w:rPr>
      </w:pPr>
      <w:proofErr w:type="spellStart"/>
      <w:r w:rsidRPr="000D0DAD">
        <w:rPr>
          <w:rFonts w:ascii="Tahoma" w:hAnsi="Consolas" w:cs="Arial"/>
          <w:color w:val="000000"/>
          <w:sz w:val="18"/>
        </w:rPr>
        <w:t>Reqd</w:t>
      </w:r>
      <w:proofErr w:type="spellEnd"/>
      <w:r w:rsidRPr="000D0DAD">
        <w:rPr>
          <w:rFonts w:ascii="Tahoma" w:hAnsi="Consolas" w:cs="Arial"/>
          <w:color w:val="000000"/>
          <w:sz w:val="18"/>
        </w:rPr>
        <w:t xml:space="preserve"> </w:t>
      </w:r>
      <w:proofErr w:type="spellStart"/>
      <w:r w:rsidRPr="000D0DAD">
        <w:rPr>
          <w:rFonts w:ascii="Tahoma" w:hAnsi="Consolas" w:cs="Arial"/>
          <w:color w:val="000000"/>
          <w:sz w:val="18"/>
        </w:rPr>
        <w:t>thk</w:t>
      </w:r>
      <w:proofErr w:type="spellEnd"/>
      <w:r w:rsidRPr="000D0DAD">
        <w:rPr>
          <w:rFonts w:ascii="Tahoma" w:hAnsi="Consolas" w:cs="Arial"/>
          <w:color w:val="000000"/>
          <w:sz w:val="18"/>
        </w:rPr>
        <w:t xml:space="preserve"> per UG-37(a) of Cylindrical Shell, tr [Int. Press]</w:t>
      </w:r>
    </w:p>
    <w:p w14:paraId="1ED138B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P*R/(</w:t>
      </w:r>
      <w:proofErr w:type="spellStart"/>
      <w:r>
        <w:rPr>
          <w:rFonts w:ascii="Consolas" w:hAnsi="Consolas" w:cs="Arial"/>
          <w:sz w:val="18"/>
        </w:rPr>
        <w:t>Sv</w:t>
      </w:r>
      <w:proofErr w:type="spellEnd"/>
      <w:r>
        <w:rPr>
          <w:rFonts w:ascii="Consolas" w:hAnsi="Consolas" w:cs="Arial"/>
          <w:sz w:val="18"/>
        </w:rPr>
        <w:t>*E-0.6*P) per UG-27 (c)(1)</w:t>
      </w:r>
    </w:p>
    <w:p w14:paraId="4D0D06B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0.54*250</w:t>
      </w:r>
      <w:proofErr w:type="gramStart"/>
      <w:r>
        <w:rPr>
          <w:rFonts w:ascii="Consolas" w:hAnsi="Consolas" w:cs="Arial"/>
          <w:sz w:val="18"/>
        </w:rPr>
        <w:t>/(</w:t>
      </w:r>
      <w:proofErr w:type="gramEnd"/>
      <w:r>
        <w:rPr>
          <w:rFonts w:ascii="Consolas" w:hAnsi="Consolas" w:cs="Arial"/>
          <w:sz w:val="18"/>
        </w:rPr>
        <w:t>100*1-0.6*0.54)</w:t>
      </w:r>
    </w:p>
    <w:p w14:paraId="72AA899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0.1336 mm.</w:t>
      </w:r>
    </w:p>
    <w:p w14:paraId="040BCFFD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1E59695" w14:textId="77777777" w:rsidR="000D0DAD" w:rsidRDefault="000D0DAD" w:rsidP="000D0DAD">
      <w:pPr>
        <w:rPr>
          <w:rFonts w:ascii="Consolas" w:hAnsi="Consolas" w:cs="Arial"/>
          <w:sz w:val="18"/>
        </w:rPr>
      </w:pPr>
      <w:proofErr w:type="spellStart"/>
      <w:r w:rsidRPr="000D0DAD">
        <w:rPr>
          <w:rFonts w:ascii="Tahoma" w:hAnsi="Consolas" w:cs="Arial"/>
          <w:color w:val="000000"/>
          <w:sz w:val="18"/>
        </w:rPr>
        <w:t>Reqd</w:t>
      </w:r>
      <w:proofErr w:type="spellEnd"/>
      <w:r w:rsidRPr="000D0DAD">
        <w:rPr>
          <w:rFonts w:ascii="Tahoma" w:hAnsi="Consolas" w:cs="Arial"/>
          <w:color w:val="000000"/>
          <w:sz w:val="18"/>
        </w:rPr>
        <w:t xml:space="preserve"> </w:t>
      </w:r>
      <w:proofErr w:type="spellStart"/>
      <w:r w:rsidRPr="000D0DAD">
        <w:rPr>
          <w:rFonts w:ascii="Tahoma" w:hAnsi="Consolas" w:cs="Arial"/>
          <w:color w:val="000000"/>
          <w:sz w:val="18"/>
        </w:rPr>
        <w:t>thk</w:t>
      </w:r>
      <w:proofErr w:type="spellEnd"/>
      <w:r w:rsidRPr="000D0DAD">
        <w:rPr>
          <w:rFonts w:ascii="Tahoma" w:hAnsi="Consolas" w:cs="Arial"/>
          <w:color w:val="000000"/>
          <w:sz w:val="18"/>
        </w:rPr>
        <w:t xml:space="preserve"> per UG-37(a) of Nozzle Wall, </w:t>
      </w:r>
      <w:proofErr w:type="spellStart"/>
      <w:r w:rsidRPr="000D0DAD">
        <w:rPr>
          <w:rFonts w:ascii="Tahoma" w:hAnsi="Consolas" w:cs="Arial"/>
          <w:color w:val="000000"/>
          <w:sz w:val="18"/>
        </w:rPr>
        <w:t>trn</w:t>
      </w:r>
      <w:proofErr w:type="spellEnd"/>
      <w:r w:rsidRPr="000D0DAD">
        <w:rPr>
          <w:rFonts w:ascii="Tahoma" w:hAnsi="Consolas" w:cs="Arial"/>
          <w:color w:val="000000"/>
          <w:sz w:val="18"/>
        </w:rPr>
        <w:t xml:space="preserve"> [Int. Press]</w:t>
      </w:r>
    </w:p>
    <w:p w14:paraId="68B902F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P*Ro/(Sn*E+0.4*P) per Appendix 1-1 (a)(1)</w:t>
      </w:r>
    </w:p>
    <w:p w14:paraId="37D7BC7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0.54*30.2</w:t>
      </w:r>
      <w:proofErr w:type="gramStart"/>
      <w:r>
        <w:rPr>
          <w:rFonts w:ascii="Consolas" w:hAnsi="Consolas" w:cs="Arial"/>
          <w:sz w:val="18"/>
        </w:rPr>
        <w:t>/(</w:t>
      </w:r>
      <w:proofErr w:type="gramEnd"/>
      <w:r>
        <w:rPr>
          <w:rFonts w:ascii="Consolas" w:hAnsi="Consolas" w:cs="Arial"/>
          <w:sz w:val="18"/>
        </w:rPr>
        <w:t>100*1+0.4*0.54)</w:t>
      </w:r>
    </w:p>
    <w:p w14:paraId="10A400C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0.0161 mm.</w:t>
      </w:r>
    </w:p>
    <w:p w14:paraId="0506A06B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DEB9DD5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</w:rPr>
        <w:t>UG-40, Limits of Reinforcement: [Internal Pressure]</w:t>
      </w:r>
    </w:p>
    <w:p w14:paraId="045E420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Parallel to Vessel Wall (Diameter </w:t>
      </w:r>
      <w:proofErr w:type="gramStart"/>
      <w:r>
        <w:rPr>
          <w:rFonts w:ascii="Consolas" w:hAnsi="Consolas" w:cs="Arial"/>
          <w:sz w:val="18"/>
        </w:rPr>
        <w:t xml:space="preserve">Limit)   </w:t>
      </w:r>
      <w:proofErr w:type="gramEnd"/>
      <w:r>
        <w:rPr>
          <w:rFonts w:ascii="Consolas" w:hAnsi="Consolas" w:cs="Arial"/>
          <w:sz w:val="18"/>
        </w:rPr>
        <w:t xml:space="preserve">         Dl    85.6996  mm.</w:t>
      </w:r>
    </w:p>
    <w:p w14:paraId="62673DB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Parallel to Vessel Wall, opening length              d    </w:t>
      </w:r>
      <w:proofErr w:type="gramStart"/>
      <w:r>
        <w:rPr>
          <w:rFonts w:ascii="Consolas" w:hAnsi="Consolas" w:cs="Arial"/>
          <w:sz w:val="18"/>
        </w:rPr>
        <w:t>42.8498  mm.</w:t>
      </w:r>
      <w:proofErr w:type="gramEnd"/>
    </w:p>
    <w:p w14:paraId="7DEAEC2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Normal to Vessel Wall (Thickness Limit), no pad   </w:t>
      </w:r>
      <w:proofErr w:type="spellStart"/>
      <w:r>
        <w:rPr>
          <w:rFonts w:ascii="Consolas" w:hAnsi="Consolas" w:cs="Arial"/>
          <w:sz w:val="18"/>
        </w:rPr>
        <w:t>Tlnp</w:t>
      </w:r>
      <w:proofErr w:type="spellEnd"/>
      <w:r>
        <w:rPr>
          <w:rFonts w:ascii="Consolas" w:hAnsi="Consolas" w:cs="Arial"/>
          <w:sz w:val="18"/>
        </w:rPr>
        <w:t xml:space="preserve">    </w:t>
      </w:r>
      <w:proofErr w:type="gramStart"/>
      <w:r>
        <w:rPr>
          <w:rFonts w:ascii="Consolas" w:hAnsi="Consolas" w:cs="Arial"/>
          <w:sz w:val="18"/>
        </w:rPr>
        <w:t>15.0000  mm.</w:t>
      </w:r>
      <w:proofErr w:type="gramEnd"/>
    </w:p>
    <w:p w14:paraId="2D402AA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33DCA2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i/>
          <w:color w:val="0000FF"/>
          <w:sz w:val="18"/>
        </w:rPr>
        <w:t>Taking a UG-36(c)(3)(a) exemption for nozzle: N6A.</w:t>
      </w:r>
    </w:p>
    <w:p w14:paraId="725EC09A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This calculation is valid for nozzles that meet all the requirements of</w:t>
      </w:r>
    </w:p>
    <w:p w14:paraId="52AC4327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paragraph UG-36.  Please check the Code carefully, especially for nozzles</w:t>
      </w:r>
    </w:p>
    <w:p w14:paraId="4DF52120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that are not isolated or do not meet Code spacing requirements. To force</w:t>
      </w:r>
    </w:p>
    <w:p w14:paraId="5FD8FE5F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 xml:space="preserve">the computation of areas for small nozzles </w:t>
      </w:r>
      <w:proofErr w:type="gramStart"/>
      <w:r w:rsidRPr="000D0DAD">
        <w:rPr>
          <w:rFonts w:ascii="Arial" w:hAnsi="Consolas" w:cs="Arial"/>
          <w:i/>
          <w:color w:val="0000FF"/>
          <w:sz w:val="18"/>
        </w:rPr>
        <w:t>go</w:t>
      </w:r>
      <w:proofErr w:type="gramEnd"/>
      <w:r w:rsidRPr="000D0DAD">
        <w:rPr>
          <w:rFonts w:ascii="Arial" w:hAnsi="Consolas" w:cs="Arial"/>
          <w:i/>
          <w:color w:val="0000FF"/>
          <w:sz w:val="18"/>
        </w:rPr>
        <w:t xml:space="preserve"> to Tools-&gt;Configuration</w:t>
      </w:r>
    </w:p>
    <w:p w14:paraId="6D9B725F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and check the box to force the UG-37 small nozzle area calculation.</w:t>
      </w:r>
    </w:p>
    <w:p w14:paraId="5AC4BEE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C2DEF73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</w:rPr>
        <w:t>UG-45 Minimum Nozzle Neck Thickness Requirement: [Int. Press.]</w:t>
      </w:r>
    </w:p>
    <w:p w14:paraId="19B064B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for Internal/External pressures      ta = 0.0161 mm.</w:t>
      </w:r>
    </w:p>
    <w:p w14:paraId="201BF68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per UG16(b</w:t>
      </w:r>
      <w:proofErr w:type="gramStart"/>
      <w:r>
        <w:rPr>
          <w:rFonts w:ascii="Consolas" w:hAnsi="Consolas" w:cs="Arial"/>
          <w:sz w:val="18"/>
        </w:rPr>
        <w:t xml:space="preserve">),   </w:t>
      </w:r>
      <w:proofErr w:type="gramEnd"/>
      <w:r>
        <w:rPr>
          <w:rFonts w:ascii="Consolas" w:hAnsi="Consolas" w:cs="Arial"/>
          <w:sz w:val="18"/>
        </w:rPr>
        <w:t xml:space="preserve">                   tr16b = 1.5000 mm.</w:t>
      </w:r>
    </w:p>
    <w:p w14:paraId="1EE50BB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Thickness, shell/head, internal pressure     trb1 = 0.1336 mm.</w:t>
      </w:r>
    </w:p>
    <w:p w14:paraId="2B543CD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                 tb1 = </w:t>
      </w:r>
      <w:proofErr w:type="gramStart"/>
      <w:r>
        <w:rPr>
          <w:rFonts w:ascii="Consolas" w:hAnsi="Consolas" w:cs="Arial"/>
          <w:sz w:val="18"/>
        </w:rPr>
        <w:t>max(</w:t>
      </w:r>
      <w:proofErr w:type="gramEnd"/>
      <w:r>
        <w:rPr>
          <w:rFonts w:ascii="Consolas" w:hAnsi="Consolas" w:cs="Arial"/>
          <w:sz w:val="18"/>
        </w:rPr>
        <w:t>trb1, tr16b) = 1.5000 mm.</w:t>
      </w:r>
    </w:p>
    <w:p w14:paraId="1296CD1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                 tb2 = </w:t>
      </w:r>
      <w:proofErr w:type="gramStart"/>
      <w:r>
        <w:rPr>
          <w:rFonts w:ascii="Consolas" w:hAnsi="Consolas" w:cs="Arial"/>
          <w:sz w:val="18"/>
        </w:rPr>
        <w:t>max(</w:t>
      </w:r>
      <w:proofErr w:type="gramEnd"/>
      <w:r>
        <w:rPr>
          <w:rFonts w:ascii="Consolas" w:hAnsi="Consolas" w:cs="Arial"/>
          <w:sz w:val="18"/>
        </w:rPr>
        <w:t>trb2, tr16b) = 1.5000 mm.</w:t>
      </w:r>
    </w:p>
    <w:p w14:paraId="414456F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per table UG-45                     tb3 = 3.4200 mm.</w:t>
      </w:r>
    </w:p>
    <w:p w14:paraId="58829E36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BE4FE7C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Determine Nozzle Thickness candidate [tb]:</w:t>
      </w:r>
    </w:p>
    <w:p w14:paraId="5C66CA4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</w:t>
      </w:r>
      <w:proofErr w:type="gramStart"/>
      <w:r>
        <w:rPr>
          <w:rFonts w:ascii="Consolas" w:hAnsi="Consolas" w:cs="Arial"/>
          <w:sz w:val="18"/>
        </w:rPr>
        <w:t>min[</w:t>
      </w:r>
      <w:proofErr w:type="gramEnd"/>
      <w:r>
        <w:rPr>
          <w:rFonts w:ascii="Consolas" w:hAnsi="Consolas" w:cs="Arial"/>
          <w:sz w:val="18"/>
        </w:rPr>
        <w:t xml:space="preserve"> tb3, max( tb1,tb2) ]</w:t>
      </w:r>
    </w:p>
    <w:p w14:paraId="21F6070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</w:t>
      </w:r>
      <w:proofErr w:type="gramStart"/>
      <w:r>
        <w:rPr>
          <w:rFonts w:ascii="Consolas" w:hAnsi="Consolas" w:cs="Arial"/>
          <w:sz w:val="18"/>
        </w:rPr>
        <w:t>min[</w:t>
      </w:r>
      <w:proofErr w:type="gramEnd"/>
      <w:r>
        <w:rPr>
          <w:rFonts w:ascii="Consolas" w:hAnsi="Consolas" w:cs="Arial"/>
          <w:sz w:val="18"/>
        </w:rPr>
        <w:t xml:space="preserve"> 3.42, max( 1.5, 1.5 ) ]</w:t>
      </w:r>
    </w:p>
    <w:p w14:paraId="31BD924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1.5000 mm.</w:t>
      </w:r>
    </w:p>
    <w:p w14:paraId="65D65EB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8681DA3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Minimum Wall Thickness of Nozzle Necks [tUG-45]:</w:t>
      </w:r>
    </w:p>
    <w:p w14:paraId="6920883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</w:t>
      </w:r>
      <w:proofErr w:type="gramStart"/>
      <w:r>
        <w:rPr>
          <w:rFonts w:ascii="Consolas" w:hAnsi="Consolas" w:cs="Arial"/>
          <w:sz w:val="18"/>
        </w:rPr>
        <w:t>max( ta</w:t>
      </w:r>
      <w:proofErr w:type="gramEnd"/>
      <w:r>
        <w:rPr>
          <w:rFonts w:ascii="Consolas" w:hAnsi="Consolas" w:cs="Arial"/>
          <w:sz w:val="18"/>
        </w:rPr>
        <w:t>, tb )</w:t>
      </w:r>
    </w:p>
    <w:p w14:paraId="0F9EA6C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</w:t>
      </w:r>
      <w:proofErr w:type="gramStart"/>
      <w:r>
        <w:rPr>
          <w:rFonts w:ascii="Consolas" w:hAnsi="Consolas" w:cs="Arial"/>
          <w:sz w:val="18"/>
        </w:rPr>
        <w:t>max( 0.016</w:t>
      </w:r>
      <w:proofErr w:type="gramEnd"/>
      <w:r>
        <w:rPr>
          <w:rFonts w:ascii="Consolas" w:hAnsi="Consolas" w:cs="Arial"/>
          <w:sz w:val="18"/>
        </w:rPr>
        <w:t>, 1.5 )</w:t>
      </w:r>
    </w:p>
    <w:p w14:paraId="19C0ABB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1.5000 mm.</w:t>
      </w:r>
    </w:p>
    <w:p w14:paraId="6280508D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036C217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Available Nozzle Neck Thickness = 0.875 * 8.738 = 7.645 mm. -&gt; OK</w:t>
      </w:r>
    </w:p>
    <w:p w14:paraId="017D5DF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FB1DA5F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00"/>
          <w:sz w:val="18"/>
        </w:rPr>
        <w:t xml:space="preserve">SA-240 316L, Min Metal Temp without impact per UHA-51:  -196 </w:t>
      </w:r>
      <w:r w:rsidRPr="000D0DAD">
        <w:rPr>
          <w:rFonts w:ascii="Arial" w:hAnsi="Consolas" w:cs="Arial"/>
          <w:i/>
          <w:color w:val="000000"/>
          <w:sz w:val="18"/>
        </w:rPr>
        <w:t>°</w:t>
      </w:r>
      <w:r w:rsidRPr="000D0DAD">
        <w:rPr>
          <w:rFonts w:ascii="Arial" w:hAnsi="Consolas" w:cs="Arial"/>
          <w:i/>
          <w:color w:val="000000"/>
          <w:sz w:val="18"/>
        </w:rPr>
        <w:t>C</w:t>
      </w:r>
    </w:p>
    <w:p w14:paraId="35ADB2AD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8BC897F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00"/>
          <w:sz w:val="18"/>
        </w:rPr>
        <w:t xml:space="preserve">SA-312 TP316L, Min Metal Temp without impact per UHA-51:  -196 </w:t>
      </w:r>
      <w:r w:rsidRPr="000D0DAD">
        <w:rPr>
          <w:rFonts w:ascii="Arial" w:hAnsi="Consolas" w:cs="Arial"/>
          <w:i/>
          <w:color w:val="000000"/>
          <w:sz w:val="18"/>
        </w:rPr>
        <w:t>°</w:t>
      </w:r>
      <w:r w:rsidRPr="000D0DAD">
        <w:rPr>
          <w:rFonts w:ascii="Arial" w:hAnsi="Consolas" w:cs="Arial"/>
          <w:i/>
          <w:color w:val="000000"/>
          <w:sz w:val="18"/>
        </w:rPr>
        <w:t>C</w:t>
      </w:r>
    </w:p>
    <w:p w14:paraId="5875D2AB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E0396A6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  <w:u w:val="single"/>
        </w:rPr>
        <w:t>Weld Size Calculations, Description: N6A</w:t>
      </w:r>
    </w:p>
    <w:p w14:paraId="631F878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CDEC78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Intermediate Calc. for nozzle/shell Welds   </w:t>
      </w:r>
      <w:proofErr w:type="spellStart"/>
      <w:r>
        <w:rPr>
          <w:rFonts w:ascii="Consolas" w:hAnsi="Consolas" w:cs="Arial"/>
          <w:sz w:val="18"/>
        </w:rPr>
        <w:t>Tmin</w:t>
      </w:r>
      <w:proofErr w:type="spellEnd"/>
      <w:r>
        <w:rPr>
          <w:rFonts w:ascii="Consolas" w:hAnsi="Consolas" w:cs="Arial"/>
          <w:sz w:val="18"/>
        </w:rPr>
        <w:t xml:space="preserve">      </w:t>
      </w:r>
      <w:proofErr w:type="gramStart"/>
      <w:r>
        <w:rPr>
          <w:rFonts w:ascii="Consolas" w:hAnsi="Consolas" w:cs="Arial"/>
          <w:sz w:val="18"/>
        </w:rPr>
        <w:t>6.0000  mm.</w:t>
      </w:r>
      <w:proofErr w:type="gramEnd"/>
    </w:p>
    <w:p w14:paraId="2EB23B72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BB04C9F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</w:rPr>
        <w:t>Results Per UW-16.1:</w:t>
      </w:r>
    </w:p>
    <w:p w14:paraId="1178D87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     Required Thickness    Actual Thickness</w:t>
      </w:r>
    </w:p>
    <w:p w14:paraId="0C0F75E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lastRenderedPageBreak/>
        <w:t xml:space="preserve"> Nozzle Weld          4.2000 = 0.7 * </w:t>
      </w:r>
      <w:proofErr w:type="spellStart"/>
      <w:r>
        <w:rPr>
          <w:rFonts w:ascii="Consolas" w:hAnsi="Consolas" w:cs="Arial"/>
          <w:sz w:val="18"/>
        </w:rPr>
        <w:t>tmin</w:t>
      </w:r>
      <w:proofErr w:type="spellEnd"/>
      <w:r>
        <w:rPr>
          <w:rFonts w:ascii="Consolas" w:hAnsi="Consolas" w:cs="Arial"/>
          <w:sz w:val="18"/>
        </w:rPr>
        <w:t>.  4.2420 = 0.7 * Wo mm.</w:t>
      </w:r>
    </w:p>
    <w:p w14:paraId="41B33996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A80F1E9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Skipping the nozzle attachment weld strength calculations. Per UW-15(b)(2) the nozzles</w:t>
      </w:r>
    </w:p>
    <w:p w14:paraId="4FD07558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exempted by UG-36(c)(3)(a) (small nozzles) do not require a weld strength check.</w:t>
      </w:r>
    </w:p>
    <w:p w14:paraId="2C8B3E4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CB3812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 xml:space="preserve">The Drop for this Nozzle </w:t>
      </w:r>
      <w:proofErr w:type="gramStart"/>
      <w:r w:rsidRPr="000D0DAD">
        <w:rPr>
          <w:rFonts w:ascii="Arial" w:hAnsi="Consolas" w:cs="Arial"/>
          <w:color w:val="000000"/>
          <w:sz w:val="18"/>
        </w:rPr>
        <w:t>is :</w:t>
      </w:r>
      <w:proofErr w:type="gramEnd"/>
      <w:r w:rsidRPr="000D0DAD">
        <w:rPr>
          <w:rFonts w:ascii="Arial" w:hAnsi="Consolas" w:cs="Arial"/>
          <w:color w:val="000000"/>
          <w:sz w:val="18"/>
        </w:rPr>
        <w:t xml:space="preserve"> 1.8262 mm.</w:t>
      </w:r>
    </w:p>
    <w:p w14:paraId="60074050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 xml:space="preserve">The Cut Length for this Nozzle is, Drop + Ho + H + </w:t>
      </w:r>
      <w:proofErr w:type="gramStart"/>
      <w:r w:rsidRPr="000D0DAD">
        <w:rPr>
          <w:rFonts w:ascii="Arial" w:hAnsi="Consolas" w:cs="Arial"/>
          <w:color w:val="000000"/>
          <w:sz w:val="18"/>
        </w:rPr>
        <w:t>T :</w:t>
      </w:r>
      <w:proofErr w:type="gramEnd"/>
      <w:r w:rsidRPr="000D0DAD">
        <w:rPr>
          <w:rFonts w:ascii="Arial" w:hAnsi="Consolas" w:cs="Arial"/>
          <w:color w:val="000000"/>
          <w:sz w:val="18"/>
        </w:rPr>
        <w:t xml:space="preserve"> 157.8262 mm.</w:t>
      </w:r>
    </w:p>
    <w:p w14:paraId="2271B306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9C59CF0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FF"/>
          <w:sz w:val="18"/>
        </w:rPr>
        <w:t>PV Elite is a trademark of Hexagon AB, 2024, All rights reserved.</w:t>
      </w:r>
    </w:p>
    <w:p w14:paraId="6E1183D5" w14:textId="77777777" w:rsidR="000D0DAD" w:rsidRDefault="000D0DAD" w:rsidP="000D0DAD">
      <w:pPr>
        <w:rPr>
          <w:rFonts w:ascii="Consolas" w:hAnsi="Consolas" w:cs="Arial"/>
          <w:sz w:val="18"/>
        </w:rPr>
        <w:sectPr w:rsidR="000D0DAD" w:rsidSect="000D0DAD">
          <w:headerReference w:type="default" r:id="rId49"/>
          <w:pgSz w:w="12240" w:h="15840" w:code="1"/>
          <w:pgMar w:top="1440" w:right="504" w:bottom="720" w:left="360" w:header="720" w:footer="720" w:gutter="720"/>
          <w:cols w:space="720"/>
          <w:docGrid w:linePitch="272"/>
        </w:sectPr>
      </w:pPr>
    </w:p>
    <w:p w14:paraId="1F360C57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Consolas" w:hAnsi="Consolas" w:cs="Arial"/>
          <w:sz w:val="18"/>
        </w:rPr>
        <w:lastRenderedPageBreak/>
        <w:fldChar w:fldCharType="begin"/>
      </w:r>
      <w:r w:rsidRPr="000D0DAD">
        <w:rPr>
          <w:rFonts w:ascii="Consolas" w:hAnsi="Consolas" w:cs="Arial"/>
          <w:sz w:val="18"/>
        </w:rPr>
        <w:instrText xml:space="preserve"> TC "</w:instrText>
      </w:r>
      <w:bookmarkStart w:id="35" w:name="_Toc192856513"/>
      <w:r w:rsidRPr="000D0DAD">
        <w:rPr>
          <w:rFonts w:ascii="Consolas" w:hAnsi="Consolas" w:cs="Arial"/>
          <w:sz w:val="18"/>
        </w:rPr>
        <w:instrText>Nozzle Calcs.:  N6B</w:instrText>
      </w:r>
      <w:bookmarkEnd w:id="35"/>
      <w:r w:rsidRPr="000D0DAD">
        <w:rPr>
          <w:rFonts w:ascii="Consolas" w:hAnsi="Consolas" w:cs="Arial"/>
          <w:sz w:val="18"/>
        </w:rPr>
        <w:instrText xml:space="preserve">" /f C </w:instrText>
      </w:r>
      <w:r w:rsidRPr="000D0DAD">
        <w:rPr>
          <w:rFonts w:ascii="Consolas" w:hAnsi="Consolas" w:cs="Arial"/>
          <w:sz w:val="18"/>
        </w:rPr>
        <w:fldChar w:fldCharType="end"/>
      </w:r>
    </w:p>
    <w:p w14:paraId="23B1760F" w14:textId="77777777" w:rsidR="000D0DAD" w:rsidRDefault="000D0DAD" w:rsidP="000D0DAD">
      <w:pPr>
        <w:rPr>
          <w:rFonts w:ascii="Consolas" w:hAnsi="Consolas" w:cs="Arial"/>
          <w:sz w:val="18"/>
        </w:rPr>
      </w:pPr>
      <w:proofErr w:type="gramStart"/>
      <w:r w:rsidRPr="000D0DAD">
        <w:rPr>
          <w:rFonts w:ascii="Tahoma" w:hAnsi="Consolas" w:cs="Arial"/>
          <w:b/>
          <w:color w:val="000000"/>
          <w:sz w:val="18"/>
        </w:rPr>
        <w:t>Input,  Nozzle</w:t>
      </w:r>
      <w:proofErr w:type="gramEnd"/>
      <w:r w:rsidRPr="000D0DAD">
        <w:rPr>
          <w:rFonts w:ascii="Tahoma" w:hAnsi="Consolas" w:cs="Arial"/>
          <w:b/>
          <w:color w:val="000000"/>
          <w:sz w:val="18"/>
        </w:rPr>
        <w:t xml:space="preserve"> Desc: N6B                               From:   20</w:t>
      </w:r>
    </w:p>
    <w:p w14:paraId="3EF4C3A1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1A62DC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Pressure for Reinforcement Calculations        P       </w:t>
      </w:r>
      <w:proofErr w:type="gramStart"/>
      <w:r>
        <w:rPr>
          <w:rFonts w:ascii="Consolas" w:hAnsi="Consolas" w:cs="Arial"/>
          <w:sz w:val="18"/>
        </w:rPr>
        <w:t>0.661  bars</w:t>
      </w:r>
      <w:proofErr w:type="gramEnd"/>
    </w:p>
    <w:p w14:paraId="52586BB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Temperature for Internal Pressure           Temp          </w:t>
      </w:r>
      <w:proofErr w:type="gramStart"/>
      <w:r>
        <w:rPr>
          <w:rFonts w:ascii="Consolas" w:hAnsi="Consolas" w:cs="Arial"/>
          <w:sz w:val="18"/>
        </w:rPr>
        <w:t>85  °</w:t>
      </w:r>
      <w:proofErr w:type="gramEnd"/>
      <w:r>
        <w:rPr>
          <w:rFonts w:ascii="Consolas" w:hAnsi="Consolas" w:cs="Arial"/>
          <w:sz w:val="18"/>
        </w:rPr>
        <w:t>C</w:t>
      </w:r>
    </w:p>
    <w:p w14:paraId="36F6C78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40FBCA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Parent Material                                  SA-240 316L</w:t>
      </w:r>
    </w:p>
    <w:p w14:paraId="3BD8D32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Parent Allowable Stress at Temperature        </w:t>
      </w:r>
      <w:proofErr w:type="spellStart"/>
      <w:r>
        <w:rPr>
          <w:rFonts w:ascii="Consolas" w:hAnsi="Consolas" w:cs="Arial"/>
          <w:sz w:val="18"/>
        </w:rPr>
        <w:t>Sv</w:t>
      </w:r>
      <w:proofErr w:type="spellEnd"/>
      <w:r>
        <w:rPr>
          <w:rFonts w:ascii="Consolas" w:hAnsi="Consolas" w:cs="Arial"/>
          <w:sz w:val="18"/>
        </w:rPr>
        <w:t xml:space="preserve">      </w:t>
      </w:r>
      <w:proofErr w:type="gramStart"/>
      <w:r>
        <w:rPr>
          <w:rFonts w:ascii="Consolas" w:hAnsi="Consolas" w:cs="Arial"/>
          <w:sz w:val="18"/>
        </w:rPr>
        <w:t>100.46  N.</w:t>
      </w:r>
      <w:proofErr w:type="gramEnd"/>
      <w:r>
        <w:rPr>
          <w:rFonts w:ascii="Consolas" w:hAnsi="Consolas" w:cs="Arial"/>
          <w:sz w:val="18"/>
        </w:rPr>
        <w:t>/mm²</w:t>
      </w:r>
    </w:p>
    <w:p w14:paraId="09B7693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Parent Allowable Stress At Ambient           </w:t>
      </w:r>
      <w:proofErr w:type="spellStart"/>
      <w:r>
        <w:rPr>
          <w:rFonts w:ascii="Consolas" w:hAnsi="Consolas" w:cs="Arial"/>
          <w:sz w:val="18"/>
        </w:rPr>
        <w:t>Sva</w:t>
      </w:r>
      <w:proofErr w:type="spellEnd"/>
      <w:r>
        <w:rPr>
          <w:rFonts w:ascii="Consolas" w:hAnsi="Consolas" w:cs="Arial"/>
          <w:sz w:val="18"/>
        </w:rPr>
        <w:t xml:space="preserve">      </w:t>
      </w:r>
      <w:proofErr w:type="gramStart"/>
      <w:r>
        <w:rPr>
          <w:rFonts w:ascii="Consolas" w:hAnsi="Consolas" w:cs="Arial"/>
          <w:sz w:val="18"/>
        </w:rPr>
        <w:t>115.00  N.</w:t>
      </w:r>
      <w:proofErr w:type="gramEnd"/>
      <w:r>
        <w:rPr>
          <w:rFonts w:ascii="Consolas" w:hAnsi="Consolas" w:cs="Arial"/>
          <w:sz w:val="18"/>
        </w:rPr>
        <w:t>/mm²</w:t>
      </w:r>
    </w:p>
    <w:p w14:paraId="448BF5E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C76C6D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Inside Diameter of Cylindrical Shell           D      </w:t>
      </w:r>
      <w:proofErr w:type="gramStart"/>
      <w:r>
        <w:rPr>
          <w:rFonts w:ascii="Consolas" w:hAnsi="Consolas" w:cs="Arial"/>
          <w:sz w:val="18"/>
        </w:rPr>
        <w:t>500.00  mm.</w:t>
      </w:r>
      <w:proofErr w:type="gramEnd"/>
    </w:p>
    <w:p w14:paraId="62DF6F0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Shell Finished (Minimum) Thickness             t      </w:t>
      </w:r>
      <w:proofErr w:type="gramStart"/>
      <w:r>
        <w:rPr>
          <w:rFonts w:ascii="Consolas" w:hAnsi="Consolas" w:cs="Arial"/>
          <w:sz w:val="18"/>
        </w:rPr>
        <w:t>6.0000  mm.</w:t>
      </w:r>
      <w:proofErr w:type="gramEnd"/>
    </w:p>
    <w:p w14:paraId="0B9E4CC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Shell Internal Corrosion Allowance             c      </w:t>
      </w:r>
      <w:proofErr w:type="gramStart"/>
      <w:r>
        <w:rPr>
          <w:rFonts w:ascii="Consolas" w:hAnsi="Consolas" w:cs="Arial"/>
          <w:sz w:val="18"/>
        </w:rPr>
        <w:t>0.0000  mm.</w:t>
      </w:r>
      <w:proofErr w:type="gramEnd"/>
    </w:p>
    <w:p w14:paraId="1506A59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Shell External Corrosion Allowance            co      </w:t>
      </w:r>
      <w:proofErr w:type="gramStart"/>
      <w:r>
        <w:rPr>
          <w:rFonts w:ascii="Consolas" w:hAnsi="Consolas" w:cs="Arial"/>
          <w:sz w:val="18"/>
        </w:rPr>
        <w:t>0.0000  mm.</w:t>
      </w:r>
      <w:proofErr w:type="gramEnd"/>
    </w:p>
    <w:p w14:paraId="663FE6EB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1CD757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Distance from Bottom/Left Tangent                     </w:t>
      </w:r>
      <w:proofErr w:type="gramStart"/>
      <w:r>
        <w:rPr>
          <w:rFonts w:ascii="Consolas" w:hAnsi="Consolas" w:cs="Arial"/>
          <w:sz w:val="18"/>
        </w:rPr>
        <w:t>130.00  mm.</w:t>
      </w:r>
      <w:proofErr w:type="gramEnd"/>
    </w:p>
    <w:p w14:paraId="092B5DA2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024B60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User Entered Minimum Design Metal Temperature           </w:t>
      </w:r>
      <w:proofErr w:type="gramStart"/>
      <w:r>
        <w:rPr>
          <w:rFonts w:ascii="Consolas" w:hAnsi="Consolas" w:cs="Arial"/>
          <w:sz w:val="18"/>
        </w:rPr>
        <w:t>4.00  °</w:t>
      </w:r>
      <w:proofErr w:type="gramEnd"/>
      <w:r>
        <w:rPr>
          <w:rFonts w:ascii="Consolas" w:hAnsi="Consolas" w:cs="Arial"/>
          <w:sz w:val="18"/>
        </w:rPr>
        <w:t>C</w:t>
      </w:r>
    </w:p>
    <w:p w14:paraId="35310FAA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5BA4497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i/>
          <w:color w:val="000000"/>
          <w:sz w:val="18"/>
        </w:rPr>
        <w:t xml:space="preserve">Type of Element Connected to the </w:t>
      </w:r>
      <w:proofErr w:type="gramStart"/>
      <w:r w:rsidRPr="000D0DAD">
        <w:rPr>
          <w:rFonts w:ascii="Arial" w:hAnsi="Consolas" w:cs="Arial"/>
          <w:b/>
          <w:i/>
          <w:color w:val="000000"/>
          <w:sz w:val="18"/>
        </w:rPr>
        <w:t>Parent :</w:t>
      </w:r>
      <w:proofErr w:type="gramEnd"/>
      <w:r w:rsidRPr="000D0DAD">
        <w:rPr>
          <w:rFonts w:ascii="Arial" w:hAnsi="Consolas" w:cs="Arial"/>
          <w:b/>
          <w:i/>
          <w:color w:val="000000"/>
          <w:sz w:val="18"/>
        </w:rPr>
        <w:t xml:space="preserve"> Nozzle</w:t>
      </w:r>
    </w:p>
    <w:p w14:paraId="4966A22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BF7AF6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Material                                       SA-312 TP316L</w:t>
      </w:r>
    </w:p>
    <w:p w14:paraId="69FDFC4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Material UNS Number                                   S31603</w:t>
      </w:r>
    </w:p>
    <w:p w14:paraId="1082ED3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Material Specification/Type                       </w:t>
      </w:r>
      <w:proofErr w:type="spellStart"/>
      <w:r>
        <w:rPr>
          <w:rFonts w:ascii="Consolas" w:hAnsi="Consolas" w:cs="Arial"/>
          <w:sz w:val="18"/>
        </w:rPr>
        <w:t>Smls</w:t>
      </w:r>
      <w:proofErr w:type="spellEnd"/>
      <w:r>
        <w:rPr>
          <w:rFonts w:ascii="Consolas" w:hAnsi="Consolas" w:cs="Arial"/>
          <w:sz w:val="18"/>
        </w:rPr>
        <w:t>. pipe</w:t>
      </w:r>
    </w:p>
    <w:p w14:paraId="63442A3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Allowable Stress at Temperature               Sn      </w:t>
      </w:r>
      <w:proofErr w:type="gramStart"/>
      <w:r>
        <w:rPr>
          <w:rFonts w:ascii="Consolas" w:hAnsi="Consolas" w:cs="Arial"/>
          <w:sz w:val="18"/>
        </w:rPr>
        <w:t>100.50  N.</w:t>
      </w:r>
      <w:proofErr w:type="gramEnd"/>
      <w:r>
        <w:rPr>
          <w:rFonts w:ascii="Consolas" w:hAnsi="Consolas" w:cs="Arial"/>
          <w:sz w:val="18"/>
        </w:rPr>
        <w:t>/mm²</w:t>
      </w:r>
    </w:p>
    <w:p w14:paraId="3AE99C2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Allowable Stress At Ambient                  </w:t>
      </w:r>
      <w:proofErr w:type="spellStart"/>
      <w:r>
        <w:rPr>
          <w:rFonts w:ascii="Consolas" w:hAnsi="Consolas" w:cs="Arial"/>
          <w:sz w:val="18"/>
        </w:rPr>
        <w:t>Sna</w:t>
      </w:r>
      <w:proofErr w:type="spellEnd"/>
      <w:r>
        <w:rPr>
          <w:rFonts w:ascii="Consolas" w:hAnsi="Consolas" w:cs="Arial"/>
          <w:sz w:val="18"/>
        </w:rPr>
        <w:t xml:space="preserve">      </w:t>
      </w:r>
      <w:proofErr w:type="gramStart"/>
      <w:r>
        <w:rPr>
          <w:rFonts w:ascii="Consolas" w:hAnsi="Consolas" w:cs="Arial"/>
          <w:sz w:val="18"/>
        </w:rPr>
        <w:t>115.00  N.</w:t>
      </w:r>
      <w:proofErr w:type="gramEnd"/>
      <w:r>
        <w:rPr>
          <w:rFonts w:ascii="Consolas" w:hAnsi="Consolas" w:cs="Arial"/>
          <w:sz w:val="18"/>
        </w:rPr>
        <w:t>/mm²</w:t>
      </w:r>
    </w:p>
    <w:p w14:paraId="42237BF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4D05FA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Diameter Basis (for tr calc </w:t>
      </w:r>
      <w:proofErr w:type="gramStart"/>
      <w:r>
        <w:rPr>
          <w:rFonts w:ascii="Consolas" w:hAnsi="Consolas" w:cs="Arial"/>
          <w:sz w:val="18"/>
        </w:rPr>
        <w:t xml:space="preserve">only)   </w:t>
      </w:r>
      <w:proofErr w:type="gramEnd"/>
      <w:r>
        <w:rPr>
          <w:rFonts w:ascii="Consolas" w:hAnsi="Consolas" w:cs="Arial"/>
          <w:sz w:val="18"/>
        </w:rPr>
        <w:t xml:space="preserve">                 Outside</w:t>
      </w:r>
    </w:p>
    <w:p w14:paraId="088094F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Layout Angle                                           </w:t>
      </w:r>
      <w:proofErr w:type="gramStart"/>
      <w:r>
        <w:rPr>
          <w:rFonts w:ascii="Consolas" w:hAnsi="Consolas" w:cs="Arial"/>
          <w:sz w:val="18"/>
        </w:rPr>
        <w:t>90.00  deg</w:t>
      </w:r>
      <w:proofErr w:type="gramEnd"/>
    </w:p>
    <w:p w14:paraId="637532B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Diameter                                             </w:t>
      </w:r>
      <w:proofErr w:type="gramStart"/>
      <w:r>
        <w:rPr>
          <w:rFonts w:ascii="Consolas" w:hAnsi="Consolas" w:cs="Arial"/>
          <w:sz w:val="18"/>
        </w:rPr>
        <w:t>50.0000  mm</w:t>
      </w:r>
      <w:proofErr w:type="gramEnd"/>
    </w:p>
    <w:p w14:paraId="4AB12A6B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65C5FA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Size and Thickness Basis                             Nominal</w:t>
      </w:r>
    </w:p>
    <w:p w14:paraId="0B6C963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Nominal Thickness                                        160</w:t>
      </w:r>
    </w:p>
    <w:p w14:paraId="20452AB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F52CBE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Material                                 SA-182 F316L</w:t>
      </w:r>
    </w:p>
    <w:p w14:paraId="14B2CA1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Type                                 Weld Neck Flange</w:t>
      </w:r>
    </w:p>
    <w:p w14:paraId="2838F91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770C5F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Corrosion Allowance                          can      </w:t>
      </w:r>
      <w:proofErr w:type="gramStart"/>
      <w:r>
        <w:rPr>
          <w:rFonts w:ascii="Consolas" w:hAnsi="Consolas" w:cs="Arial"/>
          <w:sz w:val="18"/>
        </w:rPr>
        <w:t>0.0000  mm.</w:t>
      </w:r>
      <w:proofErr w:type="gramEnd"/>
    </w:p>
    <w:p w14:paraId="4FBAAC5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Joint Efficiency of Shell Seam at Nozzle      E1        1.00</w:t>
      </w:r>
    </w:p>
    <w:p w14:paraId="591C4E5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Joint Efficiency of Nozzle Neck               </w:t>
      </w:r>
      <w:proofErr w:type="spellStart"/>
      <w:r>
        <w:rPr>
          <w:rFonts w:ascii="Consolas" w:hAnsi="Consolas" w:cs="Arial"/>
          <w:sz w:val="18"/>
        </w:rPr>
        <w:t>En</w:t>
      </w:r>
      <w:proofErr w:type="spellEnd"/>
      <w:r>
        <w:rPr>
          <w:rFonts w:ascii="Consolas" w:hAnsi="Consolas" w:cs="Arial"/>
          <w:sz w:val="18"/>
        </w:rPr>
        <w:t xml:space="preserve">        1.00</w:t>
      </w:r>
    </w:p>
    <w:p w14:paraId="34E1C7E6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BB70C1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Outside Projection                            ho    </w:t>
      </w:r>
      <w:proofErr w:type="gramStart"/>
      <w:r>
        <w:rPr>
          <w:rFonts w:ascii="Consolas" w:hAnsi="Consolas" w:cs="Arial"/>
          <w:sz w:val="18"/>
        </w:rPr>
        <w:t>150.0000  mm.</w:t>
      </w:r>
      <w:proofErr w:type="gramEnd"/>
    </w:p>
    <w:p w14:paraId="30924D0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Weld leg size between Nozzle and Pad/Shell    Wo      </w:t>
      </w:r>
      <w:proofErr w:type="gramStart"/>
      <w:r>
        <w:rPr>
          <w:rFonts w:ascii="Consolas" w:hAnsi="Consolas" w:cs="Arial"/>
          <w:sz w:val="18"/>
        </w:rPr>
        <w:t>6.0000  mm.</w:t>
      </w:r>
      <w:proofErr w:type="gramEnd"/>
    </w:p>
    <w:p w14:paraId="274E942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Groove weld depth between Nozzle and Vessel </w:t>
      </w:r>
      <w:proofErr w:type="spellStart"/>
      <w:r>
        <w:rPr>
          <w:rFonts w:ascii="Consolas" w:hAnsi="Consolas" w:cs="Arial"/>
          <w:sz w:val="18"/>
        </w:rPr>
        <w:t>Wgnv</w:t>
      </w:r>
      <w:proofErr w:type="spellEnd"/>
      <w:r>
        <w:rPr>
          <w:rFonts w:ascii="Consolas" w:hAnsi="Consolas" w:cs="Arial"/>
          <w:sz w:val="18"/>
        </w:rPr>
        <w:t xml:space="preserve">      </w:t>
      </w:r>
      <w:proofErr w:type="gramStart"/>
      <w:r>
        <w:rPr>
          <w:rFonts w:ascii="Consolas" w:hAnsi="Consolas" w:cs="Arial"/>
          <w:sz w:val="18"/>
        </w:rPr>
        <w:t>6.0000  mm.</w:t>
      </w:r>
      <w:proofErr w:type="gramEnd"/>
    </w:p>
    <w:p w14:paraId="7D55F04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Inside Projection                              h      </w:t>
      </w:r>
      <w:proofErr w:type="gramStart"/>
      <w:r>
        <w:rPr>
          <w:rFonts w:ascii="Consolas" w:hAnsi="Consolas" w:cs="Arial"/>
          <w:sz w:val="18"/>
        </w:rPr>
        <w:t>0.0000  mm.</w:t>
      </w:r>
      <w:proofErr w:type="gramEnd"/>
    </w:p>
    <w:p w14:paraId="5A71CB2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Weld leg size, Inside Element to Shell        Wi      </w:t>
      </w:r>
      <w:proofErr w:type="gramStart"/>
      <w:r>
        <w:rPr>
          <w:rFonts w:ascii="Consolas" w:hAnsi="Consolas" w:cs="Arial"/>
          <w:sz w:val="18"/>
        </w:rPr>
        <w:t>0.0000  mm.</w:t>
      </w:r>
      <w:proofErr w:type="gramEnd"/>
    </w:p>
    <w:p w14:paraId="64A389B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4717A6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Class                                             300</w:t>
      </w:r>
    </w:p>
    <w:p w14:paraId="393162C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Grade                                          GR 2.3</w:t>
      </w:r>
    </w:p>
    <w:p w14:paraId="6812C046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358613F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The Pressure Design option was MAWP + static head (to the nozzle).</w:t>
      </w:r>
    </w:p>
    <w:p w14:paraId="60419C1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4C6826F" w14:textId="68099114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noProof/>
          <w:sz w:val="18"/>
        </w:rPr>
        <w:drawing>
          <wp:inline distT="0" distB="0" distL="0" distR="0" wp14:anchorId="7E67905C" wp14:editId="02B4AAD0">
            <wp:extent cx="2042160" cy="1143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216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3771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B506297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lastRenderedPageBreak/>
        <w:t>Reinforcement CALCULATION, Description: N6B</w:t>
      </w:r>
    </w:p>
    <w:p w14:paraId="2F0BD6F9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42A308D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ASME Code, Section VIII, Div. 1, UG-37 to UG-45</w:t>
      </w:r>
    </w:p>
    <w:p w14:paraId="7C3356BD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154329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Actual Outside Diameter Used in Calculation           </w:t>
      </w:r>
      <w:proofErr w:type="gramStart"/>
      <w:r>
        <w:rPr>
          <w:rFonts w:ascii="Consolas" w:hAnsi="Consolas" w:cs="Arial"/>
          <w:sz w:val="18"/>
        </w:rPr>
        <w:t>60.325  mm.</w:t>
      </w:r>
      <w:proofErr w:type="gramEnd"/>
    </w:p>
    <w:p w14:paraId="46DA4CB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Actual Thickness Used in Calculation                   </w:t>
      </w:r>
      <w:proofErr w:type="gramStart"/>
      <w:r>
        <w:rPr>
          <w:rFonts w:ascii="Consolas" w:hAnsi="Consolas" w:cs="Arial"/>
          <w:sz w:val="18"/>
        </w:rPr>
        <w:t>8.738  mm.</w:t>
      </w:r>
      <w:proofErr w:type="gramEnd"/>
    </w:p>
    <w:p w14:paraId="5F9510C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5B55F4F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Nozzle input data check completed without errors.</w:t>
      </w:r>
    </w:p>
    <w:p w14:paraId="529B71AB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EC7D871" w14:textId="77777777" w:rsidR="000D0DAD" w:rsidRDefault="000D0DAD" w:rsidP="000D0DAD">
      <w:pPr>
        <w:rPr>
          <w:rFonts w:ascii="Consolas" w:hAnsi="Consolas" w:cs="Arial"/>
          <w:sz w:val="18"/>
        </w:rPr>
      </w:pPr>
      <w:proofErr w:type="spellStart"/>
      <w:r w:rsidRPr="000D0DAD">
        <w:rPr>
          <w:rFonts w:ascii="Tahoma" w:hAnsi="Consolas" w:cs="Arial"/>
          <w:color w:val="000000"/>
          <w:sz w:val="18"/>
        </w:rPr>
        <w:t>Reqd</w:t>
      </w:r>
      <w:proofErr w:type="spellEnd"/>
      <w:r w:rsidRPr="000D0DAD">
        <w:rPr>
          <w:rFonts w:ascii="Tahoma" w:hAnsi="Consolas" w:cs="Arial"/>
          <w:color w:val="000000"/>
          <w:sz w:val="18"/>
        </w:rPr>
        <w:t xml:space="preserve"> </w:t>
      </w:r>
      <w:proofErr w:type="spellStart"/>
      <w:r w:rsidRPr="000D0DAD">
        <w:rPr>
          <w:rFonts w:ascii="Tahoma" w:hAnsi="Consolas" w:cs="Arial"/>
          <w:color w:val="000000"/>
          <w:sz w:val="18"/>
        </w:rPr>
        <w:t>thk</w:t>
      </w:r>
      <w:proofErr w:type="spellEnd"/>
      <w:r w:rsidRPr="000D0DAD">
        <w:rPr>
          <w:rFonts w:ascii="Tahoma" w:hAnsi="Consolas" w:cs="Arial"/>
          <w:color w:val="000000"/>
          <w:sz w:val="18"/>
        </w:rPr>
        <w:t xml:space="preserve"> per UG-37(a) of Cylindrical Shell, tr [Int. Press]</w:t>
      </w:r>
    </w:p>
    <w:p w14:paraId="3BB2B7C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P*R/(</w:t>
      </w:r>
      <w:proofErr w:type="spellStart"/>
      <w:r>
        <w:rPr>
          <w:rFonts w:ascii="Consolas" w:hAnsi="Consolas" w:cs="Arial"/>
          <w:sz w:val="18"/>
        </w:rPr>
        <w:t>Sv</w:t>
      </w:r>
      <w:proofErr w:type="spellEnd"/>
      <w:r>
        <w:rPr>
          <w:rFonts w:ascii="Consolas" w:hAnsi="Consolas" w:cs="Arial"/>
          <w:sz w:val="18"/>
        </w:rPr>
        <w:t>*E-0.6*P) per UG-27 (c)(1)</w:t>
      </w:r>
    </w:p>
    <w:p w14:paraId="37CC652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0.66*250</w:t>
      </w:r>
      <w:proofErr w:type="gramStart"/>
      <w:r>
        <w:rPr>
          <w:rFonts w:ascii="Consolas" w:hAnsi="Consolas" w:cs="Arial"/>
          <w:sz w:val="18"/>
        </w:rPr>
        <w:t>/(</w:t>
      </w:r>
      <w:proofErr w:type="gramEnd"/>
      <w:r>
        <w:rPr>
          <w:rFonts w:ascii="Consolas" w:hAnsi="Consolas" w:cs="Arial"/>
          <w:sz w:val="18"/>
        </w:rPr>
        <w:t>100*1-0.6*0.66)</w:t>
      </w:r>
    </w:p>
    <w:p w14:paraId="3675A30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0.1645 mm.</w:t>
      </w:r>
    </w:p>
    <w:p w14:paraId="36C9983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85FDDDB" w14:textId="77777777" w:rsidR="000D0DAD" w:rsidRDefault="000D0DAD" w:rsidP="000D0DAD">
      <w:pPr>
        <w:rPr>
          <w:rFonts w:ascii="Consolas" w:hAnsi="Consolas" w:cs="Arial"/>
          <w:sz w:val="18"/>
        </w:rPr>
      </w:pPr>
      <w:proofErr w:type="spellStart"/>
      <w:r w:rsidRPr="000D0DAD">
        <w:rPr>
          <w:rFonts w:ascii="Tahoma" w:hAnsi="Consolas" w:cs="Arial"/>
          <w:color w:val="000000"/>
          <w:sz w:val="18"/>
        </w:rPr>
        <w:t>Reqd</w:t>
      </w:r>
      <w:proofErr w:type="spellEnd"/>
      <w:r w:rsidRPr="000D0DAD">
        <w:rPr>
          <w:rFonts w:ascii="Tahoma" w:hAnsi="Consolas" w:cs="Arial"/>
          <w:color w:val="000000"/>
          <w:sz w:val="18"/>
        </w:rPr>
        <w:t xml:space="preserve"> </w:t>
      </w:r>
      <w:proofErr w:type="spellStart"/>
      <w:r w:rsidRPr="000D0DAD">
        <w:rPr>
          <w:rFonts w:ascii="Tahoma" w:hAnsi="Consolas" w:cs="Arial"/>
          <w:color w:val="000000"/>
          <w:sz w:val="18"/>
        </w:rPr>
        <w:t>thk</w:t>
      </w:r>
      <w:proofErr w:type="spellEnd"/>
      <w:r w:rsidRPr="000D0DAD">
        <w:rPr>
          <w:rFonts w:ascii="Tahoma" w:hAnsi="Consolas" w:cs="Arial"/>
          <w:color w:val="000000"/>
          <w:sz w:val="18"/>
        </w:rPr>
        <w:t xml:space="preserve"> per UG-37(a) of Nozzle Wall, </w:t>
      </w:r>
      <w:proofErr w:type="spellStart"/>
      <w:r w:rsidRPr="000D0DAD">
        <w:rPr>
          <w:rFonts w:ascii="Tahoma" w:hAnsi="Consolas" w:cs="Arial"/>
          <w:color w:val="000000"/>
          <w:sz w:val="18"/>
        </w:rPr>
        <w:t>trn</w:t>
      </w:r>
      <w:proofErr w:type="spellEnd"/>
      <w:r w:rsidRPr="000D0DAD">
        <w:rPr>
          <w:rFonts w:ascii="Tahoma" w:hAnsi="Consolas" w:cs="Arial"/>
          <w:color w:val="000000"/>
          <w:sz w:val="18"/>
        </w:rPr>
        <w:t xml:space="preserve"> [Int. Press]</w:t>
      </w:r>
    </w:p>
    <w:p w14:paraId="3C7D560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P*Ro/(Sn*E+0.4*P) per Appendix 1-1 (a)(1)</w:t>
      </w:r>
    </w:p>
    <w:p w14:paraId="0F914D1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0.66*30.2</w:t>
      </w:r>
      <w:proofErr w:type="gramStart"/>
      <w:r>
        <w:rPr>
          <w:rFonts w:ascii="Consolas" w:hAnsi="Consolas" w:cs="Arial"/>
          <w:sz w:val="18"/>
        </w:rPr>
        <w:t>/(</w:t>
      </w:r>
      <w:proofErr w:type="gramEnd"/>
      <w:r>
        <w:rPr>
          <w:rFonts w:ascii="Consolas" w:hAnsi="Consolas" w:cs="Arial"/>
          <w:sz w:val="18"/>
        </w:rPr>
        <w:t>100*1+0.4*0.66)</w:t>
      </w:r>
    </w:p>
    <w:p w14:paraId="53DC144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0.0198 mm.</w:t>
      </w:r>
    </w:p>
    <w:p w14:paraId="2A501D9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09E74E8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</w:rPr>
        <w:t>UG-40, Limits of Reinforcement: [Internal Pressure]</w:t>
      </w:r>
    </w:p>
    <w:p w14:paraId="71632AF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Parallel to Vessel Wall (Diameter </w:t>
      </w:r>
      <w:proofErr w:type="gramStart"/>
      <w:r>
        <w:rPr>
          <w:rFonts w:ascii="Consolas" w:hAnsi="Consolas" w:cs="Arial"/>
          <w:sz w:val="18"/>
        </w:rPr>
        <w:t xml:space="preserve">Limit)   </w:t>
      </w:r>
      <w:proofErr w:type="gramEnd"/>
      <w:r>
        <w:rPr>
          <w:rFonts w:ascii="Consolas" w:hAnsi="Consolas" w:cs="Arial"/>
          <w:sz w:val="18"/>
        </w:rPr>
        <w:t xml:space="preserve">         Dl    85.6996  mm.</w:t>
      </w:r>
    </w:p>
    <w:p w14:paraId="0EFDD5D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Parallel to Vessel Wall, opening length              d    </w:t>
      </w:r>
      <w:proofErr w:type="gramStart"/>
      <w:r>
        <w:rPr>
          <w:rFonts w:ascii="Consolas" w:hAnsi="Consolas" w:cs="Arial"/>
          <w:sz w:val="18"/>
        </w:rPr>
        <w:t>42.8498  mm.</w:t>
      </w:r>
      <w:proofErr w:type="gramEnd"/>
    </w:p>
    <w:p w14:paraId="51E0049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Normal to Vessel Wall (Thickness Limit), no pad   </w:t>
      </w:r>
      <w:proofErr w:type="spellStart"/>
      <w:r>
        <w:rPr>
          <w:rFonts w:ascii="Consolas" w:hAnsi="Consolas" w:cs="Arial"/>
          <w:sz w:val="18"/>
        </w:rPr>
        <w:t>Tlnp</w:t>
      </w:r>
      <w:proofErr w:type="spellEnd"/>
      <w:r>
        <w:rPr>
          <w:rFonts w:ascii="Consolas" w:hAnsi="Consolas" w:cs="Arial"/>
          <w:sz w:val="18"/>
        </w:rPr>
        <w:t xml:space="preserve">    </w:t>
      </w:r>
      <w:proofErr w:type="gramStart"/>
      <w:r>
        <w:rPr>
          <w:rFonts w:ascii="Consolas" w:hAnsi="Consolas" w:cs="Arial"/>
          <w:sz w:val="18"/>
        </w:rPr>
        <w:t>15.0000  mm.</w:t>
      </w:r>
      <w:proofErr w:type="gramEnd"/>
    </w:p>
    <w:p w14:paraId="55848F8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23701C3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i/>
          <w:color w:val="0000FF"/>
          <w:sz w:val="18"/>
        </w:rPr>
        <w:t>Taking a UG-36(c)(3)(a) exemption for nozzle: N6B.</w:t>
      </w:r>
    </w:p>
    <w:p w14:paraId="23CC3E48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This calculation is valid for nozzles that meet all the requirements of</w:t>
      </w:r>
    </w:p>
    <w:p w14:paraId="1A0FE4FA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paragraph UG-36.  Please check the Code carefully, especially for nozzles</w:t>
      </w:r>
    </w:p>
    <w:p w14:paraId="4015D058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that are not isolated or do not meet Code spacing requirements. To force</w:t>
      </w:r>
    </w:p>
    <w:p w14:paraId="6E8A5624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 xml:space="preserve">the computation of areas for small nozzles </w:t>
      </w:r>
      <w:proofErr w:type="gramStart"/>
      <w:r w:rsidRPr="000D0DAD">
        <w:rPr>
          <w:rFonts w:ascii="Arial" w:hAnsi="Consolas" w:cs="Arial"/>
          <w:i/>
          <w:color w:val="0000FF"/>
          <w:sz w:val="18"/>
        </w:rPr>
        <w:t>go</w:t>
      </w:r>
      <w:proofErr w:type="gramEnd"/>
      <w:r w:rsidRPr="000D0DAD">
        <w:rPr>
          <w:rFonts w:ascii="Arial" w:hAnsi="Consolas" w:cs="Arial"/>
          <w:i/>
          <w:color w:val="0000FF"/>
          <w:sz w:val="18"/>
        </w:rPr>
        <w:t xml:space="preserve"> to Tools-&gt;Configuration</w:t>
      </w:r>
    </w:p>
    <w:p w14:paraId="566A5F8E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and check the box to force the UG-37 small nozzle area calculation.</w:t>
      </w:r>
    </w:p>
    <w:p w14:paraId="4BC5A79D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F2C388C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</w:rPr>
        <w:t>UG-45 Minimum Nozzle Neck Thickness Requirement: [Int. Press.]</w:t>
      </w:r>
    </w:p>
    <w:p w14:paraId="26E1F3B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for Internal/External pressures      ta = 0.0198 mm.</w:t>
      </w:r>
    </w:p>
    <w:p w14:paraId="78E9F9A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per UG16(b</w:t>
      </w:r>
      <w:proofErr w:type="gramStart"/>
      <w:r>
        <w:rPr>
          <w:rFonts w:ascii="Consolas" w:hAnsi="Consolas" w:cs="Arial"/>
          <w:sz w:val="18"/>
        </w:rPr>
        <w:t xml:space="preserve">),   </w:t>
      </w:r>
      <w:proofErr w:type="gramEnd"/>
      <w:r>
        <w:rPr>
          <w:rFonts w:ascii="Consolas" w:hAnsi="Consolas" w:cs="Arial"/>
          <w:sz w:val="18"/>
        </w:rPr>
        <w:t xml:space="preserve">                   tr16b = 1.5000 mm.</w:t>
      </w:r>
    </w:p>
    <w:p w14:paraId="3811EB5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Thickness, shell/head, internal pressure     trb1 = 0.1645 mm.</w:t>
      </w:r>
    </w:p>
    <w:p w14:paraId="6C6F9AD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                 tb1 = </w:t>
      </w:r>
      <w:proofErr w:type="gramStart"/>
      <w:r>
        <w:rPr>
          <w:rFonts w:ascii="Consolas" w:hAnsi="Consolas" w:cs="Arial"/>
          <w:sz w:val="18"/>
        </w:rPr>
        <w:t>max(</w:t>
      </w:r>
      <w:proofErr w:type="gramEnd"/>
      <w:r>
        <w:rPr>
          <w:rFonts w:ascii="Consolas" w:hAnsi="Consolas" w:cs="Arial"/>
          <w:sz w:val="18"/>
        </w:rPr>
        <w:t>trb1, tr16b) = 1.5000 mm.</w:t>
      </w:r>
    </w:p>
    <w:p w14:paraId="21F0CA6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                 tb2 = </w:t>
      </w:r>
      <w:proofErr w:type="gramStart"/>
      <w:r>
        <w:rPr>
          <w:rFonts w:ascii="Consolas" w:hAnsi="Consolas" w:cs="Arial"/>
          <w:sz w:val="18"/>
        </w:rPr>
        <w:t>max(</w:t>
      </w:r>
      <w:proofErr w:type="gramEnd"/>
      <w:r>
        <w:rPr>
          <w:rFonts w:ascii="Consolas" w:hAnsi="Consolas" w:cs="Arial"/>
          <w:sz w:val="18"/>
        </w:rPr>
        <w:t>trb2, tr16b) = 1.5000 mm.</w:t>
      </w:r>
    </w:p>
    <w:p w14:paraId="0ECD95E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per table UG-45                     tb3 = 3.4200 mm.</w:t>
      </w:r>
    </w:p>
    <w:p w14:paraId="2036C32D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A7712A3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Determine Nozzle Thickness candidate [tb]:</w:t>
      </w:r>
    </w:p>
    <w:p w14:paraId="09B2086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</w:t>
      </w:r>
      <w:proofErr w:type="gramStart"/>
      <w:r>
        <w:rPr>
          <w:rFonts w:ascii="Consolas" w:hAnsi="Consolas" w:cs="Arial"/>
          <w:sz w:val="18"/>
        </w:rPr>
        <w:t>min[</w:t>
      </w:r>
      <w:proofErr w:type="gramEnd"/>
      <w:r>
        <w:rPr>
          <w:rFonts w:ascii="Consolas" w:hAnsi="Consolas" w:cs="Arial"/>
          <w:sz w:val="18"/>
        </w:rPr>
        <w:t xml:space="preserve"> tb3, max( tb1,tb2) ]</w:t>
      </w:r>
    </w:p>
    <w:p w14:paraId="115274A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</w:t>
      </w:r>
      <w:proofErr w:type="gramStart"/>
      <w:r>
        <w:rPr>
          <w:rFonts w:ascii="Consolas" w:hAnsi="Consolas" w:cs="Arial"/>
          <w:sz w:val="18"/>
        </w:rPr>
        <w:t>min[</w:t>
      </w:r>
      <w:proofErr w:type="gramEnd"/>
      <w:r>
        <w:rPr>
          <w:rFonts w:ascii="Consolas" w:hAnsi="Consolas" w:cs="Arial"/>
          <w:sz w:val="18"/>
        </w:rPr>
        <w:t xml:space="preserve"> 3.42, max( 1.5, 1.5 ) ]</w:t>
      </w:r>
    </w:p>
    <w:p w14:paraId="009F822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1.5000 mm.</w:t>
      </w:r>
    </w:p>
    <w:p w14:paraId="68F8AA7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F6D8AF0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Minimum Wall Thickness of Nozzle Necks [tUG-45]:</w:t>
      </w:r>
    </w:p>
    <w:p w14:paraId="00E914B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</w:t>
      </w:r>
      <w:proofErr w:type="gramStart"/>
      <w:r>
        <w:rPr>
          <w:rFonts w:ascii="Consolas" w:hAnsi="Consolas" w:cs="Arial"/>
          <w:sz w:val="18"/>
        </w:rPr>
        <w:t>max( ta</w:t>
      </w:r>
      <w:proofErr w:type="gramEnd"/>
      <w:r>
        <w:rPr>
          <w:rFonts w:ascii="Consolas" w:hAnsi="Consolas" w:cs="Arial"/>
          <w:sz w:val="18"/>
        </w:rPr>
        <w:t>, tb )</w:t>
      </w:r>
    </w:p>
    <w:p w14:paraId="2DF0EEC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</w:t>
      </w:r>
      <w:proofErr w:type="gramStart"/>
      <w:r>
        <w:rPr>
          <w:rFonts w:ascii="Consolas" w:hAnsi="Consolas" w:cs="Arial"/>
          <w:sz w:val="18"/>
        </w:rPr>
        <w:t>max( 0.02</w:t>
      </w:r>
      <w:proofErr w:type="gramEnd"/>
      <w:r>
        <w:rPr>
          <w:rFonts w:ascii="Consolas" w:hAnsi="Consolas" w:cs="Arial"/>
          <w:sz w:val="18"/>
        </w:rPr>
        <w:t>, 1.5 )</w:t>
      </w:r>
    </w:p>
    <w:p w14:paraId="5028548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1.5000 mm.</w:t>
      </w:r>
    </w:p>
    <w:p w14:paraId="607EAB3B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6300E9E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Available Nozzle Neck Thickness = 0.875 * 8.738 = 7.645 mm. -&gt; OK</w:t>
      </w:r>
    </w:p>
    <w:p w14:paraId="1D6D085A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B679D0E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00"/>
          <w:sz w:val="18"/>
        </w:rPr>
        <w:t xml:space="preserve">SA-240 316L, Min Metal Temp without impact per UHA-51:  -196 </w:t>
      </w:r>
      <w:r w:rsidRPr="000D0DAD">
        <w:rPr>
          <w:rFonts w:ascii="Arial" w:hAnsi="Consolas" w:cs="Arial"/>
          <w:i/>
          <w:color w:val="000000"/>
          <w:sz w:val="18"/>
        </w:rPr>
        <w:t>°</w:t>
      </w:r>
      <w:r w:rsidRPr="000D0DAD">
        <w:rPr>
          <w:rFonts w:ascii="Arial" w:hAnsi="Consolas" w:cs="Arial"/>
          <w:i/>
          <w:color w:val="000000"/>
          <w:sz w:val="18"/>
        </w:rPr>
        <w:t>C</w:t>
      </w:r>
    </w:p>
    <w:p w14:paraId="21319DCA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2A761DC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00"/>
          <w:sz w:val="18"/>
        </w:rPr>
        <w:t xml:space="preserve">SA-312 TP316L, Min Metal Temp without impact per UHA-51:  -196 </w:t>
      </w:r>
      <w:r w:rsidRPr="000D0DAD">
        <w:rPr>
          <w:rFonts w:ascii="Arial" w:hAnsi="Consolas" w:cs="Arial"/>
          <w:i/>
          <w:color w:val="000000"/>
          <w:sz w:val="18"/>
        </w:rPr>
        <w:t>°</w:t>
      </w:r>
      <w:r w:rsidRPr="000D0DAD">
        <w:rPr>
          <w:rFonts w:ascii="Arial" w:hAnsi="Consolas" w:cs="Arial"/>
          <w:i/>
          <w:color w:val="000000"/>
          <w:sz w:val="18"/>
        </w:rPr>
        <w:t>C</w:t>
      </w:r>
    </w:p>
    <w:p w14:paraId="7AD97EB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9484CDB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  <w:u w:val="single"/>
        </w:rPr>
        <w:t>Weld Size Calculations, Description: N6B</w:t>
      </w:r>
    </w:p>
    <w:p w14:paraId="3F5C8C9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8C50C6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Intermediate Calc. for nozzle/shell Welds   </w:t>
      </w:r>
      <w:proofErr w:type="spellStart"/>
      <w:r>
        <w:rPr>
          <w:rFonts w:ascii="Consolas" w:hAnsi="Consolas" w:cs="Arial"/>
          <w:sz w:val="18"/>
        </w:rPr>
        <w:t>Tmin</w:t>
      </w:r>
      <w:proofErr w:type="spellEnd"/>
      <w:r>
        <w:rPr>
          <w:rFonts w:ascii="Consolas" w:hAnsi="Consolas" w:cs="Arial"/>
          <w:sz w:val="18"/>
        </w:rPr>
        <w:t xml:space="preserve">      </w:t>
      </w:r>
      <w:proofErr w:type="gramStart"/>
      <w:r>
        <w:rPr>
          <w:rFonts w:ascii="Consolas" w:hAnsi="Consolas" w:cs="Arial"/>
          <w:sz w:val="18"/>
        </w:rPr>
        <w:t>6.0000  mm.</w:t>
      </w:r>
      <w:proofErr w:type="gramEnd"/>
    </w:p>
    <w:p w14:paraId="79A0191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B4F922E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</w:rPr>
        <w:t>Results Per UW-16.1:</w:t>
      </w:r>
    </w:p>
    <w:p w14:paraId="1BF6CFB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     Required Thickness    Actual Thickness</w:t>
      </w:r>
    </w:p>
    <w:p w14:paraId="115DBD9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lastRenderedPageBreak/>
        <w:t xml:space="preserve"> Nozzle Weld          4.2000 = 0.7 * </w:t>
      </w:r>
      <w:proofErr w:type="spellStart"/>
      <w:r>
        <w:rPr>
          <w:rFonts w:ascii="Consolas" w:hAnsi="Consolas" w:cs="Arial"/>
          <w:sz w:val="18"/>
        </w:rPr>
        <w:t>tmin</w:t>
      </w:r>
      <w:proofErr w:type="spellEnd"/>
      <w:r>
        <w:rPr>
          <w:rFonts w:ascii="Consolas" w:hAnsi="Consolas" w:cs="Arial"/>
          <w:sz w:val="18"/>
        </w:rPr>
        <w:t>.  4.2420 = 0.7 * Wo mm.</w:t>
      </w:r>
    </w:p>
    <w:p w14:paraId="05CA67CF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37417CF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Skipping the nozzle attachment weld strength calculations. Per UW-15(b)(2) the nozzles</w:t>
      </w:r>
    </w:p>
    <w:p w14:paraId="1A9C4F7B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exempted by UG-36(c)(3)(a) (small nozzles) do not require a weld strength check.</w:t>
      </w:r>
    </w:p>
    <w:p w14:paraId="51F9A65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851F83D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 xml:space="preserve">The Drop for this Nozzle </w:t>
      </w:r>
      <w:proofErr w:type="gramStart"/>
      <w:r w:rsidRPr="000D0DAD">
        <w:rPr>
          <w:rFonts w:ascii="Arial" w:hAnsi="Consolas" w:cs="Arial"/>
          <w:color w:val="000000"/>
          <w:sz w:val="18"/>
        </w:rPr>
        <w:t>is :</w:t>
      </w:r>
      <w:proofErr w:type="gramEnd"/>
      <w:r w:rsidRPr="000D0DAD">
        <w:rPr>
          <w:rFonts w:ascii="Arial" w:hAnsi="Consolas" w:cs="Arial"/>
          <w:color w:val="000000"/>
          <w:sz w:val="18"/>
        </w:rPr>
        <w:t xml:space="preserve"> 1.8262 mm.</w:t>
      </w:r>
    </w:p>
    <w:p w14:paraId="3C093A8A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 xml:space="preserve">The Cut Length for this Nozzle is, Drop + Ho + H + </w:t>
      </w:r>
      <w:proofErr w:type="gramStart"/>
      <w:r w:rsidRPr="000D0DAD">
        <w:rPr>
          <w:rFonts w:ascii="Arial" w:hAnsi="Consolas" w:cs="Arial"/>
          <w:color w:val="000000"/>
          <w:sz w:val="18"/>
        </w:rPr>
        <w:t>T :</w:t>
      </w:r>
      <w:proofErr w:type="gramEnd"/>
      <w:r w:rsidRPr="000D0DAD">
        <w:rPr>
          <w:rFonts w:ascii="Arial" w:hAnsi="Consolas" w:cs="Arial"/>
          <w:color w:val="000000"/>
          <w:sz w:val="18"/>
        </w:rPr>
        <w:t xml:space="preserve"> 157.8262 mm.</w:t>
      </w:r>
    </w:p>
    <w:p w14:paraId="26EB549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7EC61D9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FF"/>
          <w:sz w:val="18"/>
        </w:rPr>
        <w:t>PV Elite is a trademark of Hexagon AB, 2024, All rights reserved.</w:t>
      </w:r>
    </w:p>
    <w:p w14:paraId="76AA5010" w14:textId="77777777" w:rsidR="000D0DAD" w:rsidRDefault="000D0DAD" w:rsidP="000D0DAD">
      <w:pPr>
        <w:rPr>
          <w:rFonts w:ascii="Consolas" w:hAnsi="Consolas" w:cs="Arial"/>
          <w:sz w:val="18"/>
        </w:rPr>
        <w:sectPr w:rsidR="000D0DAD" w:rsidSect="000D0DAD">
          <w:headerReference w:type="default" r:id="rId50"/>
          <w:pgSz w:w="12240" w:h="15840" w:code="1"/>
          <w:pgMar w:top="1440" w:right="504" w:bottom="720" w:left="360" w:header="720" w:footer="720" w:gutter="720"/>
          <w:cols w:space="720"/>
          <w:docGrid w:linePitch="272"/>
        </w:sectPr>
      </w:pPr>
    </w:p>
    <w:p w14:paraId="39120AB5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Consolas" w:hAnsi="Consolas" w:cs="Arial"/>
          <w:sz w:val="18"/>
        </w:rPr>
        <w:lastRenderedPageBreak/>
        <w:fldChar w:fldCharType="begin"/>
      </w:r>
      <w:r w:rsidRPr="000D0DAD">
        <w:rPr>
          <w:rFonts w:ascii="Consolas" w:hAnsi="Consolas" w:cs="Arial"/>
          <w:sz w:val="18"/>
        </w:rPr>
        <w:instrText xml:space="preserve"> TC "</w:instrText>
      </w:r>
      <w:bookmarkStart w:id="36" w:name="_Toc192856514"/>
      <w:r w:rsidRPr="000D0DAD">
        <w:rPr>
          <w:rFonts w:ascii="Consolas" w:hAnsi="Consolas" w:cs="Arial"/>
          <w:sz w:val="18"/>
        </w:rPr>
        <w:instrText>Nozzle Calcs.:  N4A</w:instrText>
      </w:r>
      <w:bookmarkEnd w:id="36"/>
      <w:r w:rsidRPr="000D0DAD">
        <w:rPr>
          <w:rFonts w:ascii="Consolas" w:hAnsi="Consolas" w:cs="Arial"/>
          <w:sz w:val="18"/>
        </w:rPr>
        <w:instrText xml:space="preserve">" /f C </w:instrText>
      </w:r>
      <w:r w:rsidRPr="000D0DAD">
        <w:rPr>
          <w:rFonts w:ascii="Consolas" w:hAnsi="Consolas" w:cs="Arial"/>
          <w:sz w:val="18"/>
        </w:rPr>
        <w:fldChar w:fldCharType="end"/>
      </w:r>
    </w:p>
    <w:p w14:paraId="7D6770AE" w14:textId="77777777" w:rsidR="000D0DAD" w:rsidRDefault="000D0DAD" w:rsidP="000D0DAD">
      <w:pPr>
        <w:rPr>
          <w:rFonts w:ascii="Consolas" w:hAnsi="Consolas" w:cs="Arial"/>
          <w:sz w:val="18"/>
        </w:rPr>
      </w:pPr>
      <w:proofErr w:type="gramStart"/>
      <w:r w:rsidRPr="000D0DAD">
        <w:rPr>
          <w:rFonts w:ascii="Tahoma" w:hAnsi="Consolas" w:cs="Arial"/>
          <w:b/>
          <w:color w:val="000000"/>
          <w:sz w:val="18"/>
        </w:rPr>
        <w:t>Input,  Nozzle</w:t>
      </w:r>
      <w:proofErr w:type="gramEnd"/>
      <w:r w:rsidRPr="000D0DAD">
        <w:rPr>
          <w:rFonts w:ascii="Tahoma" w:hAnsi="Consolas" w:cs="Arial"/>
          <w:b/>
          <w:color w:val="000000"/>
          <w:sz w:val="18"/>
        </w:rPr>
        <w:t xml:space="preserve"> Desc: N4A                               From:   20</w:t>
      </w:r>
    </w:p>
    <w:p w14:paraId="2AB6B7DB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9F944F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Pressure for Reinforcement Calculations        P       </w:t>
      </w:r>
      <w:proofErr w:type="gramStart"/>
      <w:r>
        <w:rPr>
          <w:rFonts w:ascii="Consolas" w:hAnsi="Consolas" w:cs="Arial"/>
          <w:sz w:val="18"/>
        </w:rPr>
        <w:t>0.536  bars</w:t>
      </w:r>
      <w:proofErr w:type="gramEnd"/>
    </w:p>
    <w:p w14:paraId="3B7CC17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Temperature for Internal Pressure           Temp          </w:t>
      </w:r>
      <w:proofErr w:type="gramStart"/>
      <w:r>
        <w:rPr>
          <w:rFonts w:ascii="Consolas" w:hAnsi="Consolas" w:cs="Arial"/>
          <w:sz w:val="18"/>
        </w:rPr>
        <w:t>85  °</w:t>
      </w:r>
      <w:proofErr w:type="gramEnd"/>
      <w:r>
        <w:rPr>
          <w:rFonts w:ascii="Consolas" w:hAnsi="Consolas" w:cs="Arial"/>
          <w:sz w:val="18"/>
        </w:rPr>
        <w:t>C</w:t>
      </w:r>
    </w:p>
    <w:p w14:paraId="5CF3FDB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63D02B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Parent Material                                  SA-240 316L</w:t>
      </w:r>
    </w:p>
    <w:p w14:paraId="09FEF1D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Parent Allowable Stress at Temperature        </w:t>
      </w:r>
      <w:proofErr w:type="spellStart"/>
      <w:r>
        <w:rPr>
          <w:rFonts w:ascii="Consolas" w:hAnsi="Consolas" w:cs="Arial"/>
          <w:sz w:val="18"/>
        </w:rPr>
        <w:t>Sv</w:t>
      </w:r>
      <w:proofErr w:type="spellEnd"/>
      <w:r>
        <w:rPr>
          <w:rFonts w:ascii="Consolas" w:hAnsi="Consolas" w:cs="Arial"/>
          <w:sz w:val="18"/>
        </w:rPr>
        <w:t xml:space="preserve">      </w:t>
      </w:r>
      <w:proofErr w:type="gramStart"/>
      <w:r>
        <w:rPr>
          <w:rFonts w:ascii="Consolas" w:hAnsi="Consolas" w:cs="Arial"/>
          <w:sz w:val="18"/>
        </w:rPr>
        <w:t>100.46  N.</w:t>
      </w:r>
      <w:proofErr w:type="gramEnd"/>
      <w:r>
        <w:rPr>
          <w:rFonts w:ascii="Consolas" w:hAnsi="Consolas" w:cs="Arial"/>
          <w:sz w:val="18"/>
        </w:rPr>
        <w:t>/mm²</w:t>
      </w:r>
    </w:p>
    <w:p w14:paraId="1AF805C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Parent Allowable Stress At Ambient           </w:t>
      </w:r>
      <w:proofErr w:type="spellStart"/>
      <w:r>
        <w:rPr>
          <w:rFonts w:ascii="Consolas" w:hAnsi="Consolas" w:cs="Arial"/>
          <w:sz w:val="18"/>
        </w:rPr>
        <w:t>Sva</w:t>
      </w:r>
      <w:proofErr w:type="spellEnd"/>
      <w:r>
        <w:rPr>
          <w:rFonts w:ascii="Consolas" w:hAnsi="Consolas" w:cs="Arial"/>
          <w:sz w:val="18"/>
        </w:rPr>
        <w:t xml:space="preserve">      </w:t>
      </w:r>
      <w:proofErr w:type="gramStart"/>
      <w:r>
        <w:rPr>
          <w:rFonts w:ascii="Consolas" w:hAnsi="Consolas" w:cs="Arial"/>
          <w:sz w:val="18"/>
        </w:rPr>
        <w:t>115.00  N.</w:t>
      </w:r>
      <w:proofErr w:type="gramEnd"/>
      <w:r>
        <w:rPr>
          <w:rFonts w:ascii="Consolas" w:hAnsi="Consolas" w:cs="Arial"/>
          <w:sz w:val="18"/>
        </w:rPr>
        <w:t>/mm²</w:t>
      </w:r>
    </w:p>
    <w:p w14:paraId="2FC3E36B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818498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Inside Diameter of Cylindrical Shell           D      </w:t>
      </w:r>
      <w:proofErr w:type="gramStart"/>
      <w:r>
        <w:rPr>
          <w:rFonts w:ascii="Consolas" w:hAnsi="Consolas" w:cs="Arial"/>
          <w:sz w:val="18"/>
        </w:rPr>
        <w:t>500.00  mm.</w:t>
      </w:r>
      <w:proofErr w:type="gramEnd"/>
    </w:p>
    <w:p w14:paraId="4173025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Shell Finished (Minimum) Thickness             t      </w:t>
      </w:r>
      <w:proofErr w:type="gramStart"/>
      <w:r>
        <w:rPr>
          <w:rFonts w:ascii="Consolas" w:hAnsi="Consolas" w:cs="Arial"/>
          <w:sz w:val="18"/>
        </w:rPr>
        <w:t>6.0000  mm.</w:t>
      </w:r>
      <w:proofErr w:type="gramEnd"/>
    </w:p>
    <w:p w14:paraId="3C8708B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Shell Internal Corrosion Allowance             c      </w:t>
      </w:r>
      <w:proofErr w:type="gramStart"/>
      <w:r>
        <w:rPr>
          <w:rFonts w:ascii="Consolas" w:hAnsi="Consolas" w:cs="Arial"/>
          <w:sz w:val="18"/>
        </w:rPr>
        <w:t>0.0000  mm.</w:t>
      </w:r>
      <w:proofErr w:type="gramEnd"/>
    </w:p>
    <w:p w14:paraId="37A658A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Shell External Corrosion Allowance            co      </w:t>
      </w:r>
      <w:proofErr w:type="gramStart"/>
      <w:r>
        <w:rPr>
          <w:rFonts w:ascii="Consolas" w:hAnsi="Consolas" w:cs="Arial"/>
          <w:sz w:val="18"/>
        </w:rPr>
        <w:t>0.0000  mm.</w:t>
      </w:r>
      <w:proofErr w:type="gramEnd"/>
    </w:p>
    <w:p w14:paraId="2A7CF95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B43E6E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Distance from Bottom/Left Tangent                    </w:t>
      </w:r>
      <w:proofErr w:type="gramStart"/>
      <w:r>
        <w:rPr>
          <w:rFonts w:ascii="Consolas" w:hAnsi="Consolas" w:cs="Arial"/>
          <w:sz w:val="18"/>
        </w:rPr>
        <w:t>1350.00  mm.</w:t>
      </w:r>
      <w:proofErr w:type="gramEnd"/>
    </w:p>
    <w:p w14:paraId="366CE82F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C1D104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User Entered Minimum Design Metal Temperature           </w:t>
      </w:r>
      <w:proofErr w:type="gramStart"/>
      <w:r>
        <w:rPr>
          <w:rFonts w:ascii="Consolas" w:hAnsi="Consolas" w:cs="Arial"/>
          <w:sz w:val="18"/>
        </w:rPr>
        <w:t>4.00  °</w:t>
      </w:r>
      <w:proofErr w:type="gramEnd"/>
      <w:r>
        <w:rPr>
          <w:rFonts w:ascii="Consolas" w:hAnsi="Consolas" w:cs="Arial"/>
          <w:sz w:val="18"/>
        </w:rPr>
        <w:t>C</w:t>
      </w:r>
    </w:p>
    <w:p w14:paraId="7373608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2A48336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i/>
          <w:color w:val="000000"/>
          <w:sz w:val="18"/>
        </w:rPr>
        <w:t xml:space="preserve">Type of Element Connected to the </w:t>
      </w:r>
      <w:proofErr w:type="gramStart"/>
      <w:r w:rsidRPr="000D0DAD">
        <w:rPr>
          <w:rFonts w:ascii="Arial" w:hAnsi="Consolas" w:cs="Arial"/>
          <w:b/>
          <w:i/>
          <w:color w:val="000000"/>
          <w:sz w:val="18"/>
        </w:rPr>
        <w:t>Parent :</w:t>
      </w:r>
      <w:proofErr w:type="gramEnd"/>
      <w:r w:rsidRPr="000D0DAD">
        <w:rPr>
          <w:rFonts w:ascii="Arial" w:hAnsi="Consolas" w:cs="Arial"/>
          <w:b/>
          <w:i/>
          <w:color w:val="000000"/>
          <w:sz w:val="18"/>
        </w:rPr>
        <w:t xml:space="preserve"> Nozzle</w:t>
      </w:r>
    </w:p>
    <w:p w14:paraId="48A89A0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2DC430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Material                                       SA-312 TP316L</w:t>
      </w:r>
    </w:p>
    <w:p w14:paraId="33A5FCC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Material UNS Number                                   S31603</w:t>
      </w:r>
    </w:p>
    <w:p w14:paraId="10B370D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Material Specification/Type                       </w:t>
      </w:r>
      <w:proofErr w:type="spellStart"/>
      <w:r>
        <w:rPr>
          <w:rFonts w:ascii="Consolas" w:hAnsi="Consolas" w:cs="Arial"/>
          <w:sz w:val="18"/>
        </w:rPr>
        <w:t>Smls</w:t>
      </w:r>
      <w:proofErr w:type="spellEnd"/>
      <w:r>
        <w:rPr>
          <w:rFonts w:ascii="Consolas" w:hAnsi="Consolas" w:cs="Arial"/>
          <w:sz w:val="18"/>
        </w:rPr>
        <w:t>. pipe</w:t>
      </w:r>
    </w:p>
    <w:p w14:paraId="537DBD8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Allowable Stress at Temperature               Sn      </w:t>
      </w:r>
      <w:proofErr w:type="gramStart"/>
      <w:r>
        <w:rPr>
          <w:rFonts w:ascii="Consolas" w:hAnsi="Consolas" w:cs="Arial"/>
          <w:sz w:val="18"/>
        </w:rPr>
        <w:t>100.50  N.</w:t>
      </w:r>
      <w:proofErr w:type="gramEnd"/>
      <w:r>
        <w:rPr>
          <w:rFonts w:ascii="Consolas" w:hAnsi="Consolas" w:cs="Arial"/>
          <w:sz w:val="18"/>
        </w:rPr>
        <w:t>/mm²</w:t>
      </w:r>
    </w:p>
    <w:p w14:paraId="24AF266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Allowable Stress At Ambient                  </w:t>
      </w:r>
      <w:proofErr w:type="spellStart"/>
      <w:r>
        <w:rPr>
          <w:rFonts w:ascii="Consolas" w:hAnsi="Consolas" w:cs="Arial"/>
          <w:sz w:val="18"/>
        </w:rPr>
        <w:t>Sna</w:t>
      </w:r>
      <w:proofErr w:type="spellEnd"/>
      <w:r>
        <w:rPr>
          <w:rFonts w:ascii="Consolas" w:hAnsi="Consolas" w:cs="Arial"/>
          <w:sz w:val="18"/>
        </w:rPr>
        <w:t xml:space="preserve">      </w:t>
      </w:r>
      <w:proofErr w:type="gramStart"/>
      <w:r>
        <w:rPr>
          <w:rFonts w:ascii="Consolas" w:hAnsi="Consolas" w:cs="Arial"/>
          <w:sz w:val="18"/>
        </w:rPr>
        <w:t>115.00  N.</w:t>
      </w:r>
      <w:proofErr w:type="gramEnd"/>
      <w:r>
        <w:rPr>
          <w:rFonts w:ascii="Consolas" w:hAnsi="Consolas" w:cs="Arial"/>
          <w:sz w:val="18"/>
        </w:rPr>
        <w:t>/mm²</w:t>
      </w:r>
    </w:p>
    <w:p w14:paraId="7961D3CA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A83BEA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Diameter Basis (for tr calc </w:t>
      </w:r>
      <w:proofErr w:type="gramStart"/>
      <w:r>
        <w:rPr>
          <w:rFonts w:ascii="Consolas" w:hAnsi="Consolas" w:cs="Arial"/>
          <w:sz w:val="18"/>
        </w:rPr>
        <w:t xml:space="preserve">only)   </w:t>
      </w:r>
      <w:proofErr w:type="gramEnd"/>
      <w:r>
        <w:rPr>
          <w:rFonts w:ascii="Consolas" w:hAnsi="Consolas" w:cs="Arial"/>
          <w:sz w:val="18"/>
        </w:rPr>
        <w:t xml:space="preserve">                 Outside</w:t>
      </w:r>
    </w:p>
    <w:p w14:paraId="53B660A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Layout Angle                                          </w:t>
      </w:r>
      <w:proofErr w:type="gramStart"/>
      <w:r>
        <w:rPr>
          <w:rFonts w:ascii="Consolas" w:hAnsi="Consolas" w:cs="Arial"/>
          <w:sz w:val="18"/>
        </w:rPr>
        <w:t>180.00  deg</w:t>
      </w:r>
      <w:proofErr w:type="gramEnd"/>
    </w:p>
    <w:p w14:paraId="2C0DD13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Diameter                                             </w:t>
      </w:r>
      <w:proofErr w:type="gramStart"/>
      <w:r>
        <w:rPr>
          <w:rFonts w:ascii="Consolas" w:hAnsi="Consolas" w:cs="Arial"/>
          <w:sz w:val="18"/>
        </w:rPr>
        <w:t>50.0000  mm</w:t>
      </w:r>
      <w:proofErr w:type="gramEnd"/>
    </w:p>
    <w:p w14:paraId="631438B9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ED03D4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Size and Thickness Basis                             Nominal</w:t>
      </w:r>
    </w:p>
    <w:p w14:paraId="532E928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Nominal Thickness                                        160</w:t>
      </w:r>
    </w:p>
    <w:p w14:paraId="5C044331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3992E4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Material                                 SA-182 F316L</w:t>
      </w:r>
    </w:p>
    <w:p w14:paraId="623911A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Type                                 Weld Neck Flange</w:t>
      </w:r>
    </w:p>
    <w:p w14:paraId="1F5467D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E490FA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Corrosion Allowance                          can      </w:t>
      </w:r>
      <w:proofErr w:type="gramStart"/>
      <w:r>
        <w:rPr>
          <w:rFonts w:ascii="Consolas" w:hAnsi="Consolas" w:cs="Arial"/>
          <w:sz w:val="18"/>
        </w:rPr>
        <w:t>0.0000  mm.</w:t>
      </w:r>
      <w:proofErr w:type="gramEnd"/>
    </w:p>
    <w:p w14:paraId="48A50B6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Joint Efficiency of Shell Seam at Nozzle      E1        1.00</w:t>
      </w:r>
    </w:p>
    <w:p w14:paraId="17238BF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Joint Efficiency of Nozzle Neck               </w:t>
      </w:r>
      <w:proofErr w:type="spellStart"/>
      <w:r>
        <w:rPr>
          <w:rFonts w:ascii="Consolas" w:hAnsi="Consolas" w:cs="Arial"/>
          <w:sz w:val="18"/>
        </w:rPr>
        <w:t>En</w:t>
      </w:r>
      <w:proofErr w:type="spellEnd"/>
      <w:r>
        <w:rPr>
          <w:rFonts w:ascii="Consolas" w:hAnsi="Consolas" w:cs="Arial"/>
          <w:sz w:val="18"/>
        </w:rPr>
        <w:t xml:space="preserve">        1.00</w:t>
      </w:r>
    </w:p>
    <w:p w14:paraId="15974CBF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64645D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Outside Projection                            ho    </w:t>
      </w:r>
      <w:proofErr w:type="gramStart"/>
      <w:r>
        <w:rPr>
          <w:rFonts w:ascii="Consolas" w:hAnsi="Consolas" w:cs="Arial"/>
          <w:sz w:val="18"/>
        </w:rPr>
        <w:t>150.0000  mm.</w:t>
      </w:r>
      <w:proofErr w:type="gramEnd"/>
    </w:p>
    <w:p w14:paraId="5244DE4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Weld leg size between Nozzle and Pad/Shell    Wo      </w:t>
      </w:r>
      <w:proofErr w:type="gramStart"/>
      <w:r>
        <w:rPr>
          <w:rFonts w:ascii="Consolas" w:hAnsi="Consolas" w:cs="Arial"/>
          <w:sz w:val="18"/>
        </w:rPr>
        <w:t>6.0000  mm.</w:t>
      </w:r>
      <w:proofErr w:type="gramEnd"/>
    </w:p>
    <w:p w14:paraId="752785C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Groove weld depth between Nozzle and Vessel </w:t>
      </w:r>
      <w:proofErr w:type="spellStart"/>
      <w:r>
        <w:rPr>
          <w:rFonts w:ascii="Consolas" w:hAnsi="Consolas" w:cs="Arial"/>
          <w:sz w:val="18"/>
        </w:rPr>
        <w:t>Wgnv</w:t>
      </w:r>
      <w:proofErr w:type="spellEnd"/>
      <w:r>
        <w:rPr>
          <w:rFonts w:ascii="Consolas" w:hAnsi="Consolas" w:cs="Arial"/>
          <w:sz w:val="18"/>
        </w:rPr>
        <w:t xml:space="preserve">      </w:t>
      </w:r>
      <w:proofErr w:type="gramStart"/>
      <w:r>
        <w:rPr>
          <w:rFonts w:ascii="Consolas" w:hAnsi="Consolas" w:cs="Arial"/>
          <w:sz w:val="18"/>
        </w:rPr>
        <w:t>6.0000  mm.</w:t>
      </w:r>
      <w:proofErr w:type="gramEnd"/>
    </w:p>
    <w:p w14:paraId="388FAFE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Inside Projection                              h      </w:t>
      </w:r>
      <w:proofErr w:type="gramStart"/>
      <w:r>
        <w:rPr>
          <w:rFonts w:ascii="Consolas" w:hAnsi="Consolas" w:cs="Arial"/>
          <w:sz w:val="18"/>
        </w:rPr>
        <w:t>0.0000  mm.</w:t>
      </w:r>
      <w:proofErr w:type="gramEnd"/>
    </w:p>
    <w:p w14:paraId="2AF50A3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Weld leg size, Inside Element to Shell        Wi      </w:t>
      </w:r>
      <w:proofErr w:type="gramStart"/>
      <w:r>
        <w:rPr>
          <w:rFonts w:ascii="Consolas" w:hAnsi="Consolas" w:cs="Arial"/>
          <w:sz w:val="18"/>
        </w:rPr>
        <w:t>0.0000  mm.</w:t>
      </w:r>
      <w:proofErr w:type="gramEnd"/>
    </w:p>
    <w:p w14:paraId="35FF0C1F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C1220C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Class                                             300</w:t>
      </w:r>
    </w:p>
    <w:p w14:paraId="0EE3495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Grade                                          GR 2.3</w:t>
      </w:r>
    </w:p>
    <w:p w14:paraId="3CF00D59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33B956C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The Pressure Design option was MAWP + static head (to the nozzle).</w:t>
      </w:r>
    </w:p>
    <w:p w14:paraId="3795373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845976E" w14:textId="25EE2E09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noProof/>
          <w:sz w:val="18"/>
        </w:rPr>
        <w:drawing>
          <wp:inline distT="0" distB="0" distL="0" distR="0" wp14:anchorId="7FA68329" wp14:editId="038F2795">
            <wp:extent cx="2042160" cy="1143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216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EDC0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D36427A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lastRenderedPageBreak/>
        <w:t>Reinforcement CALCULATION, Description: N4A</w:t>
      </w:r>
    </w:p>
    <w:p w14:paraId="14B5F50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B0C17C5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ASME Code, Section VIII, Div. 1, UG-37 to UG-45</w:t>
      </w:r>
    </w:p>
    <w:p w14:paraId="7DAB221A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12C52B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Actual Outside Diameter Used in Calculation           </w:t>
      </w:r>
      <w:proofErr w:type="gramStart"/>
      <w:r>
        <w:rPr>
          <w:rFonts w:ascii="Consolas" w:hAnsi="Consolas" w:cs="Arial"/>
          <w:sz w:val="18"/>
        </w:rPr>
        <w:t>60.325  mm.</w:t>
      </w:r>
      <w:proofErr w:type="gramEnd"/>
    </w:p>
    <w:p w14:paraId="5664082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Actual Thickness Used in Calculation                   </w:t>
      </w:r>
      <w:proofErr w:type="gramStart"/>
      <w:r>
        <w:rPr>
          <w:rFonts w:ascii="Consolas" w:hAnsi="Consolas" w:cs="Arial"/>
          <w:sz w:val="18"/>
        </w:rPr>
        <w:t>8.738  mm.</w:t>
      </w:r>
      <w:proofErr w:type="gramEnd"/>
    </w:p>
    <w:p w14:paraId="3812C1E6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FEAA5F7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Nozzle input data check completed without errors.</w:t>
      </w:r>
    </w:p>
    <w:p w14:paraId="0B08F27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8D03754" w14:textId="77777777" w:rsidR="000D0DAD" w:rsidRDefault="000D0DAD" w:rsidP="000D0DAD">
      <w:pPr>
        <w:rPr>
          <w:rFonts w:ascii="Consolas" w:hAnsi="Consolas" w:cs="Arial"/>
          <w:sz w:val="18"/>
        </w:rPr>
      </w:pPr>
      <w:proofErr w:type="spellStart"/>
      <w:r w:rsidRPr="000D0DAD">
        <w:rPr>
          <w:rFonts w:ascii="Tahoma" w:hAnsi="Consolas" w:cs="Arial"/>
          <w:color w:val="000000"/>
          <w:sz w:val="18"/>
        </w:rPr>
        <w:t>Reqd</w:t>
      </w:r>
      <w:proofErr w:type="spellEnd"/>
      <w:r w:rsidRPr="000D0DAD">
        <w:rPr>
          <w:rFonts w:ascii="Tahoma" w:hAnsi="Consolas" w:cs="Arial"/>
          <w:color w:val="000000"/>
          <w:sz w:val="18"/>
        </w:rPr>
        <w:t xml:space="preserve"> </w:t>
      </w:r>
      <w:proofErr w:type="spellStart"/>
      <w:r w:rsidRPr="000D0DAD">
        <w:rPr>
          <w:rFonts w:ascii="Tahoma" w:hAnsi="Consolas" w:cs="Arial"/>
          <w:color w:val="000000"/>
          <w:sz w:val="18"/>
        </w:rPr>
        <w:t>thk</w:t>
      </w:r>
      <w:proofErr w:type="spellEnd"/>
      <w:r w:rsidRPr="000D0DAD">
        <w:rPr>
          <w:rFonts w:ascii="Tahoma" w:hAnsi="Consolas" w:cs="Arial"/>
          <w:color w:val="000000"/>
          <w:sz w:val="18"/>
        </w:rPr>
        <w:t xml:space="preserve"> per UG-37(a) of Cylindrical Shell, tr [Int. Press]</w:t>
      </w:r>
    </w:p>
    <w:p w14:paraId="36285E1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P*R/(</w:t>
      </w:r>
      <w:proofErr w:type="spellStart"/>
      <w:r>
        <w:rPr>
          <w:rFonts w:ascii="Consolas" w:hAnsi="Consolas" w:cs="Arial"/>
          <w:sz w:val="18"/>
        </w:rPr>
        <w:t>Sv</w:t>
      </w:r>
      <w:proofErr w:type="spellEnd"/>
      <w:r>
        <w:rPr>
          <w:rFonts w:ascii="Consolas" w:hAnsi="Consolas" w:cs="Arial"/>
          <w:sz w:val="18"/>
        </w:rPr>
        <w:t>*E-0.6*P) per UG-27 (c)(1)</w:t>
      </w:r>
    </w:p>
    <w:p w14:paraId="3CB95C2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0.54*250</w:t>
      </w:r>
      <w:proofErr w:type="gramStart"/>
      <w:r>
        <w:rPr>
          <w:rFonts w:ascii="Consolas" w:hAnsi="Consolas" w:cs="Arial"/>
          <w:sz w:val="18"/>
        </w:rPr>
        <w:t>/(</w:t>
      </w:r>
      <w:proofErr w:type="gramEnd"/>
      <w:r>
        <w:rPr>
          <w:rFonts w:ascii="Consolas" w:hAnsi="Consolas" w:cs="Arial"/>
          <w:sz w:val="18"/>
        </w:rPr>
        <w:t>100*1-0.6*0.54)</w:t>
      </w:r>
    </w:p>
    <w:p w14:paraId="675643B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0.1336 mm.</w:t>
      </w:r>
    </w:p>
    <w:p w14:paraId="60A7070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771E3AC" w14:textId="77777777" w:rsidR="000D0DAD" w:rsidRDefault="000D0DAD" w:rsidP="000D0DAD">
      <w:pPr>
        <w:rPr>
          <w:rFonts w:ascii="Consolas" w:hAnsi="Consolas" w:cs="Arial"/>
          <w:sz w:val="18"/>
        </w:rPr>
      </w:pPr>
      <w:proofErr w:type="spellStart"/>
      <w:r w:rsidRPr="000D0DAD">
        <w:rPr>
          <w:rFonts w:ascii="Tahoma" w:hAnsi="Consolas" w:cs="Arial"/>
          <w:color w:val="000000"/>
          <w:sz w:val="18"/>
        </w:rPr>
        <w:t>Reqd</w:t>
      </w:r>
      <w:proofErr w:type="spellEnd"/>
      <w:r w:rsidRPr="000D0DAD">
        <w:rPr>
          <w:rFonts w:ascii="Tahoma" w:hAnsi="Consolas" w:cs="Arial"/>
          <w:color w:val="000000"/>
          <w:sz w:val="18"/>
        </w:rPr>
        <w:t xml:space="preserve"> </w:t>
      </w:r>
      <w:proofErr w:type="spellStart"/>
      <w:r w:rsidRPr="000D0DAD">
        <w:rPr>
          <w:rFonts w:ascii="Tahoma" w:hAnsi="Consolas" w:cs="Arial"/>
          <w:color w:val="000000"/>
          <w:sz w:val="18"/>
        </w:rPr>
        <w:t>thk</w:t>
      </w:r>
      <w:proofErr w:type="spellEnd"/>
      <w:r w:rsidRPr="000D0DAD">
        <w:rPr>
          <w:rFonts w:ascii="Tahoma" w:hAnsi="Consolas" w:cs="Arial"/>
          <w:color w:val="000000"/>
          <w:sz w:val="18"/>
        </w:rPr>
        <w:t xml:space="preserve"> per UG-37(a) of Nozzle Wall, </w:t>
      </w:r>
      <w:proofErr w:type="spellStart"/>
      <w:r w:rsidRPr="000D0DAD">
        <w:rPr>
          <w:rFonts w:ascii="Tahoma" w:hAnsi="Consolas" w:cs="Arial"/>
          <w:color w:val="000000"/>
          <w:sz w:val="18"/>
        </w:rPr>
        <w:t>trn</w:t>
      </w:r>
      <w:proofErr w:type="spellEnd"/>
      <w:r w:rsidRPr="000D0DAD">
        <w:rPr>
          <w:rFonts w:ascii="Tahoma" w:hAnsi="Consolas" w:cs="Arial"/>
          <w:color w:val="000000"/>
          <w:sz w:val="18"/>
        </w:rPr>
        <w:t xml:space="preserve"> [Int. Press]</w:t>
      </w:r>
    </w:p>
    <w:p w14:paraId="1DB59EE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P*Ro/(Sn*E+0.4*P) per Appendix 1-1 (a)(1)</w:t>
      </w:r>
    </w:p>
    <w:p w14:paraId="452284F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0.54*30.2</w:t>
      </w:r>
      <w:proofErr w:type="gramStart"/>
      <w:r>
        <w:rPr>
          <w:rFonts w:ascii="Consolas" w:hAnsi="Consolas" w:cs="Arial"/>
          <w:sz w:val="18"/>
        </w:rPr>
        <w:t>/(</w:t>
      </w:r>
      <w:proofErr w:type="gramEnd"/>
      <w:r>
        <w:rPr>
          <w:rFonts w:ascii="Consolas" w:hAnsi="Consolas" w:cs="Arial"/>
          <w:sz w:val="18"/>
        </w:rPr>
        <w:t>100*1+0.4*0.54)</w:t>
      </w:r>
    </w:p>
    <w:p w14:paraId="3470525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0.0161 mm.</w:t>
      </w:r>
    </w:p>
    <w:p w14:paraId="1441E57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E6F3899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</w:rPr>
        <w:t>UG-40, Limits of Reinforcement: [Internal Pressure]</w:t>
      </w:r>
    </w:p>
    <w:p w14:paraId="3EB9164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Parallel to Vessel Wall (Diameter </w:t>
      </w:r>
      <w:proofErr w:type="gramStart"/>
      <w:r>
        <w:rPr>
          <w:rFonts w:ascii="Consolas" w:hAnsi="Consolas" w:cs="Arial"/>
          <w:sz w:val="18"/>
        </w:rPr>
        <w:t xml:space="preserve">Limit)   </w:t>
      </w:r>
      <w:proofErr w:type="gramEnd"/>
      <w:r>
        <w:rPr>
          <w:rFonts w:ascii="Consolas" w:hAnsi="Consolas" w:cs="Arial"/>
          <w:sz w:val="18"/>
        </w:rPr>
        <w:t xml:space="preserve">         Dl    85.6996  mm.</w:t>
      </w:r>
    </w:p>
    <w:p w14:paraId="1E25F37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Parallel to Vessel Wall, opening length              d    </w:t>
      </w:r>
      <w:proofErr w:type="gramStart"/>
      <w:r>
        <w:rPr>
          <w:rFonts w:ascii="Consolas" w:hAnsi="Consolas" w:cs="Arial"/>
          <w:sz w:val="18"/>
        </w:rPr>
        <w:t>42.8498  mm.</w:t>
      </w:r>
      <w:proofErr w:type="gramEnd"/>
    </w:p>
    <w:p w14:paraId="0B5A43D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Normal to Vessel Wall (Thickness Limit), no pad   </w:t>
      </w:r>
      <w:proofErr w:type="spellStart"/>
      <w:r>
        <w:rPr>
          <w:rFonts w:ascii="Consolas" w:hAnsi="Consolas" w:cs="Arial"/>
          <w:sz w:val="18"/>
        </w:rPr>
        <w:t>Tlnp</w:t>
      </w:r>
      <w:proofErr w:type="spellEnd"/>
      <w:r>
        <w:rPr>
          <w:rFonts w:ascii="Consolas" w:hAnsi="Consolas" w:cs="Arial"/>
          <w:sz w:val="18"/>
        </w:rPr>
        <w:t xml:space="preserve">    </w:t>
      </w:r>
      <w:proofErr w:type="gramStart"/>
      <w:r>
        <w:rPr>
          <w:rFonts w:ascii="Consolas" w:hAnsi="Consolas" w:cs="Arial"/>
          <w:sz w:val="18"/>
        </w:rPr>
        <w:t>15.0000  mm.</w:t>
      </w:r>
      <w:proofErr w:type="gramEnd"/>
    </w:p>
    <w:p w14:paraId="5261300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5FB5342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i/>
          <w:color w:val="0000FF"/>
          <w:sz w:val="18"/>
        </w:rPr>
        <w:t>Taking a UG-36(c)(3)(a) exemption for nozzle: N4A.</w:t>
      </w:r>
    </w:p>
    <w:p w14:paraId="45EF2044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This calculation is valid for nozzles that meet all the requirements of</w:t>
      </w:r>
    </w:p>
    <w:p w14:paraId="2E90A85F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paragraph UG-36.  Please check the Code carefully, especially for nozzles</w:t>
      </w:r>
    </w:p>
    <w:p w14:paraId="2B4D3CD5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that are not isolated or do not meet Code spacing requirements. To force</w:t>
      </w:r>
    </w:p>
    <w:p w14:paraId="64429428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 xml:space="preserve">the computation of areas for small nozzles </w:t>
      </w:r>
      <w:proofErr w:type="gramStart"/>
      <w:r w:rsidRPr="000D0DAD">
        <w:rPr>
          <w:rFonts w:ascii="Arial" w:hAnsi="Consolas" w:cs="Arial"/>
          <w:i/>
          <w:color w:val="0000FF"/>
          <w:sz w:val="18"/>
        </w:rPr>
        <w:t>go</w:t>
      </w:r>
      <w:proofErr w:type="gramEnd"/>
      <w:r w:rsidRPr="000D0DAD">
        <w:rPr>
          <w:rFonts w:ascii="Arial" w:hAnsi="Consolas" w:cs="Arial"/>
          <w:i/>
          <w:color w:val="0000FF"/>
          <w:sz w:val="18"/>
        </w:rPr>
        <w:t xml:space="preserve"> to Tools-&gt;Configuration</w:t>
      </w:r>
    </w:p>
    <w:p w14:paraId="160BB533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and check the box to force the UG-37 small nozzle area calculation.</w:t>
      </w:r>
    </w:p>
    <w:p w14:paraId="79947C0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E833D79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</w:rPr>
        <w:t>UG-45 Minimum Nozzle Neck Thickness Requirement: [Int. Press.]</w:t>
      </w:r>
    </w:p>
    <w:p w14:paraId="5419E47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for Internal/External pressures      ta = 0.0161 mm.</w:t>
      </w:r>
    </w:p>
    <w:p w14:paraId="4E8D8B5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per UG16(b</w:t>
      </w:r>
      <w:proofErr w:type="gramStart"/>
      <w:r>
        <w:rPr>
          <w:rFonts w:ascii="Consolas" w:hAnsi="Consolas" w:cs="Arial"/>
          <w:sz w:val="18"/>
        </w:rPr>
        <w:t xml:space="preserve">),   </w:t>
      </w:r>
      <w:proofErr w:type="gramEnd"/>
      <w:r>
        <w:rPr>
          <w:rFonts w:ascii="Consolas" w:hAnsi="Consolas" w:cs="Arial"/>
          <w:sz w:val="18"/>
        </w:rPr>
        <w:t xml:space="preserve">                   tr16b = 1.5000 mm.</w:t>
      </w:r>
    </w:p>
    <w:p w14:paraId="77192BB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Thickness, shell/head, internal pressure     trb1 = 0.1336 mm.</w:t>
      </w:r>
    </w:p>
    <w:p w14:paraId="4A3FE19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                 tb1 = </w:t>
      </w:r>
      <w:proofErr w:type="gramStart"/>
      <w:r>
        <w:rPr>
          <w:rFonts w:ascii="Consolas" w:hAnsi="Consolas" w:cs="Arial"/>
          <w:sz w:val="18"/>
        </w:rPr>
        <w:t>max(</w:t>
      </w:r>
      <w:proofErr w:type="gramEnd"/>
      <w:r>
        <w:rPr>
          <w:rFonts w:ascii="Consolas" w:hAnsi="Consolas" w:cs="Arial"/>
          <w:sz w:val="18"/>
        </w:rPr>
        <w:t>trb1, tr16b) = 1.5000 mm.</w:t>
      </w:r>
    </w:p>
    <w:p w14:paraId="343171C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                 tb2 = </w:t>
      </w:r>
      <w:proofErr w:type="gramStart"/>
      <w:r>
        <w:rPr>
          <w:rFonts w:ascii="Consolas" w:hAnsi="Consolas" w:cs="Arial"/>
          <w:sz w:val="18"/>
        </w:rPr>
        <w:t>max(</w:t>
      </w:r>
      <w:proofErr w:type="gramEnd"/>
      <w:r>
        <w:rPr>
          <w:rFonts w:ascii="Consolas" w:hAnsi="Consolas" w:cs="Arial"/>
          <w:sz w:val="18"/>
        </w:rPr>
        <w:t>trb2, tr16b) = 1.5000 mm.</w:t>
      </w:r>
    </w:p>
    <w:p w14:paraId="4DEB9A7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per table UG-45                     tb3 = 3.4200 mm.</w:t>
      </w:r>
    </w:p>
    <w:p w14:paraId="1C97527A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AFBC742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Determine Nozzle Thickness candidate [tb]:</w:t>
      </w:r>
    </w:p>
    <w:p w14:paraId="2E1F7FC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</w:t>
      </w:r>
      <w:proofErr w:type="gramStart"/>
      <w:r>
        <w:rPr>
          <w:rFonts w:ascii="Consolas" w:hAnsi="Consolas" w:cs="Arial"/>
          <w:sz w:val="18"/>
        </w:rPr>
        <w:t>min[</w:t>
      </w:r>
      <w:proofErr w:type="gramEnd"/>
      <w:r>
        <w:rPr>
          <w:rFonts w:ascii="Consolas" w:hAnsi="Consolas" w:cs="Arial"/>
          <w:sz w:val="18"/>
        </w:rPr>
        <w:t xml:space="preserve"> tb3, max( tb1,tb2) ]</w:t>
      </w:r>
    </w:p>
    <w:p w14:paraId="037EEC3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</w:t>
      </w:r>
      <w:proofErr w:type="gramStart"/>
      <w:r>
        <w:rPr>
          <w:rFonts w:ascii="Consolas" w:hAnsi="Consolas" w:cs="Arial"/>
          <w:sz w:val="18"/>
        </w:rPr>
        <w:t>min[</w:t>
      </w:r>
      <w:proofErr w:type="gramEnd"/>
      <w:r>
        <w:rPr>
          <w:rFonts w:ascii="Consolas" w:hAnsi="Consolas" w:cs="Arial"/>
          <w:sz w:val="18"/>
        </w:rPr>
        <w:t xml:space="preserve"> 3.42, max( 1.5, 1.5 ) ]</w:t>
      </w:r>
    </w:p>
    <w:p w14:paraId="2C847D4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1.5000 mm.</w:t>
      </w:r>
    </w:p>
    <w:p w14:paraId="54D84AA1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92EFC2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Minimum Wall Thickness of Nozzle Necks [tUG-45]:</w:t>
      </w:r>
    </w:p>
    <w:p w14:paraId="74806F0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</w:t>
      </w:r>
      <w:proofErr w:type="gramStart"/>
      <w:r>
        <w:rPr>
          <w:rFonts w:ascii="Consolas" w:hAnsi="Consolas" w:cs="Arial"/>
          <w:sz w:val="18"/>
        </w:rPr>
        <w:t>max( ta</w:t>
      </w:r>
      <w:proofErr w:type="gramEnd"/>
      <w:r>
        <w:rPr>
          <w:rFonts w:ascii="Consolas" w:hAnsi="Consolas" w:cs="Arial"/>
          <w:sz w:val="18"/>
        </w:rPr>
        <w:t>, tb )</w:t>
      </w:r>
    </w:p>
    <w:p w14:paraId="1F57A56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</w:t>
      </w:r>
      <w:proofErr w:type="gramStart"/>
      <w:r>
        <w:rPr>
          <w:rFonts w:ascii="Consolas" w:hAnsi="Consolas" w:cs="Arial"/>
          <w:sz w:val="18"/>
        </w:rPr>
        <w:t>max( 0.016</w:t>
      </w:r>
      <w:proofErr w:type="gramEnd"/>
      <w:r>
        <w:rPr>
          <w:rFonts w:ascii="Consolas" w:hAnsi="Consolas" w:cs="Arial"/>
          <w:sz w:val="18"/>
        </w:rPr>
        <w:t>, 1.5 )</w:t>
      </w:r>
    </w:p>
    <w:p w14:paraId="1C435B0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1.5000 mm.</w:t>
      </w:r>
    </w:p>
    <w:p w14:paraId="3CB424B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1B6BC9D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Available Nozzle Neck Thickness = 0.875 * 8.738 = 7.645 mm. -&gt; OK</w:t>
      </w:r>
    </w:p>
    <w:p w14:paraId="542CD0A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DAF1C93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00"/>
          <w:sz w:val="18"/>
        </w:rPr>
        <w:t xml:space="preserve">SA-240 316L, Min Metal Temp without impact per UHA-51:  -196 </w:t>
      </w:r>
      <w:r w:rsidRPr="000D0DAD">
        <w:rPr>
          <w:rFonts w:ascii="Arial" w:hAnsi="Consolas" w:cs="Arial"/>
          <w:i/>
          <w:color w:val="000000"/>
          <w:sz w:val="18"/>
        </w:rPr>
        <w:t>°</w:t>
      </w:r>
      <w:r w:rsidRPr="000D0DAD">
        <w:rPr>
          <w:rFonts w:ascii="Arial" w:hAnsi="Consolas" w:cs="Arial"/>
          <w:i/>
          <w:color w:val="000000"/>
          <w:sz w:val="18"/>
        </w:rPr>
        <w:t>C</w:t>
      </w:r>
    </w:p>
    <w:p w14:paraId="60649D4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E4DE352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00"/>
          <w:sz w:val="18"/>
        </w:rPr>
        <w:t xml:space="preserve">SA-312 TP316L, Min Metal Temp without impact per UHA-51:  -196 </w:t>
      </w:r>
      <w:r w:rsidRPr="000D0DAD">
        <w:rPr>
          <w:rFonts w:ascii="Arial" w:hAnsi="Consolas" w:cs="Arial"/>
          <w:i/>
          <w:color w:val="000000"/>
          <w:sz w:val="18"/>
        </w:rPr>
        <w:t>°</w:t>
      </w:r>
      <w:r w:rsidRPr="000D0DAD">
        <w:rPr>
          <w:rFonts w:ascii="Arial" w:hAnsi="Consolas" w:cs="Arial"/>
          <w:i/>
          <w:color w:val="000000"/>
          <w:sz w:val="18"/>
        </w:rPr>
        <w:t>C</w:t>
      </w:r>
    </w:p>
    <w:p w14:paraId="3AF4191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9635C45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  <w:u w:val="single"/>
        </w:rPr>
        <w:t>Weld Size Calculations, Description: N4A</w:t>
      </w:r>
    </w:p>
    <w:p w14:paraId="3C4A5FE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D89C65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Intermediate Calc. for nozzle/shell Welds   </w:t>
      </w:r>
      <w:proofErr w:type="spellStart"/>
      <w:r>
        <w:rPr>
          <w:rFonts w:ascii="Consolas" w:hAnsi="Consolas" w:cs="Arial"/>
          <w:sz w:val="18"/>
        </w:rPr>
        <w:t>Tmin</w:t>
      </w:r>
      <w:proofErr w:type="spellEnd"/>
      <w:r>
        <w:rPr>
          <w:rFonts w:ascii="Consolas" w:hAnsi="Consolas" w:cs="Arial"/>
          <w:sz w:val="18"/>
        </w:rPr>
        <w:t xml:space="preserve">      </w:t>
      </w:r>
      <w:proofErr w:type="gramStart"/>
      <w:r>
        <w:rPr>
          <w:rFonts w:ascii="Consolas" w:hAnsi="Consolas" w:cs="Arial"/>
          <w:sz w:val="18"/>
        </w:rPr>
        <w:t>6.0000  mm.</w:t>
      </w:r>
      <w:proofErr w:type="gramEnd"/>
    </w:p>
    <w:p w14:paraId="141250EB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3DE392C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</w:rPr>
        <w:t>Results Per UW-16.1:</w:t>
      </w:r>
    </w:p>
    <w:p w14:paraId="02AF540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     Required Thickness    Actual Thickness</w:t>
      </w:r>
    </w:p>
    <w:p w14:paraId="5AAB33A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lastRenderedPageBreak/>
        <w:t xml:space="preserve"> Nozzle Weld          4.2000 = 0.7 * </w:t>
      </w:r>
      <w:proofErr w:type="spellStart"/>
      <w:r>
        <w:rPr>
          <w:rFonts w:ascii="Consolas" w:hAnsi="Consolas" w:cs="Arial"/>
          <w:sz w:val="18"/>
        </w:rPr>
        <w:t>tmin</w:t>
      </w:r>
      <w:proofErr w:type="spellEnd"/>
      <w:r>
        <w:rPr>
          <w:rFonts w:ascii="Consolas" w:hAnsi="Consolas" w:cs="Arial"/>
          <w:sz w:val="18"/>
        </w:rPr>
        <w:t>.  4.2420 = 0.7 * Wo mm.</w:t>
      </w:r>
    </w:p>
    <w:p w14:paraId="42B76A5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9361943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Skipping the nozzle attachment weld strength calculations. Per UW-15(b)(2) the nozzles</w:t>
      </w:r>
    </w:p>
    <w:p w14:paraId="598A5E22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exempted by UG-36(c)(3)(a) (small nozzles) do not require a weld strength check.</w:t>
      </w:r>
    </w:p>
    <w:p w14:paraId="34D07BF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F5BD75D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 xml:space="preserve">The Drop for this Nozzle </w:t>
      </w:r>
      <w:proofErr w:type="gramStart"/>
      <w:r w:rsidRPr="000D0DAD">
        <w:rPr>
          <w:rFonts w:ascii="Arial" w:hAnsi="Consolas" w:cs="Arial"/>
          <w:color w:val="000000"/>
          <w:sz w:val="18"/>
        </w:rPr>
        <w:t>is :</w:t>
      </w:r>
      <w:proofErr w:type="gramEnd"/>
      <w:r w:rsidRPr="000D0DAD">
        <w:rPr>
          <w:rFonts w:ascii="Arial" w:hAnsi="Consolas" w:cs="Arial"/>
          <w:color w:val="000000"/>
          <w:sz w:val="18"/>
        </w:rPr>
        <w:t xml:space="preserve"> 1.8262 mm.</w:t>
      </w:r>
    </w:p>
    <w:p w14:paraId="2DDE213D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 xml:space="preserve">The Cut Length for this Nozzle is, Drop + Ho + H + </w:t>
      </w:r>
      <w:proofErr w:type="gramStart"/>
      <w:r w:rsidRPr="000D0DAD">
        <w:rPr>
          <w:rFonts w:ascii="Arial" w:hAnsi="Consolas" w:cs="Arial"/>
          <w:color w:val="000000"/>
          <w:sz w:val="18"/>
        </w:rPr>
        <w:t>T :</w:t>
      </w:r>
      <w:proofErr w:type="gramEnd"/>
      <w:r w:rsidRPr="000D0DAD">
        <w:rPr>
          <w:rFonts w:ascii="Arial" w:hAnsi="Consolas" w:cs="Arial"/>
          <w:color w:val="000000"/>
          <w:sz w:val="18"/>
        </w:rPr>
        <w:t xml:space="preserve"> 157.8262 mm.</w:t>
      </w:r>
    </w:p>
    <w:p w14:paraId="52BD2C20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8408DB8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FF"/>
          <w:sz w:val="18"/>
        </w:rPr>
        <w:t>PV Elite is a trademark of Hexagon AB, 2024, All rights reserved.</w:t>
      </w:r>
    </w:p>
    <w:p w14:paraId="4085097C" w14:textId="77777777" w:rsidR="000D0DAD" w:rsidRDefault="000D0DAD" w:rsidP="000D0DAD">
      <w:pPr>
        <w:rPr>
          <w:rFonts w:ascii="Consolas" w:hAnsi="Consolas" w:cs="Arial"/>
          <w:sz w:val="18"/>
        </w:rPr>
        <w:sectPr w:rsidR="000D0DAD" w:rsidSect="000D0DAD">
          <w:headerReference w:type="default" r:id="rId51"/>
          <w:pgSz w:w="12240" w:h="15840" w:code="1"/>
          <w:pgMar w:top="1440" w:right="504" w:bottom="720" w:left="360" w:header="720" w:footer="720" w:gutter="720"/>
          <w:cols w:space="720"/>
          <w:docGrid w:linePitch="272"/>
        </w:sectPr>
      </w:pPr>
    </w:p>
    <w:p w14:paraId="5D3F862E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Consolas" w:hAnsi="Consolas" w:cs="Arial"/>
          <w:sz w:val="18"/>
        </w:rPr>
        <w:lastRenderedPageBreak/>
        <w:fldChar w:fldCharType="begin"/>
      </w:r>
      <w:r w:rsidRPr="000D0DAD">
        <w:rPr>
          <w:rFonts w:ascii="Consolas" w:hAnsi="Consolas" w:cs="Arial"/>
          <w:sz w:val="18"/>
        </w:rPr>
        <w:instrText xml:space="preserve"> TC "</w:instrText>
      </w:r>
      <w:bookmarkStart w:id="37" w:name="_Toc192856515"/>
      <w:r w:rsidRPr="000D0DAD">
        <w:rPr>
          <w:rFonts w:ascii="Consolas" w:hAnsi="Consolas" w:cs="Arial"/>
          <w:sz w:val="18"/>
        </w:rPr>
        <w:instrText>Nozzle Calcs.:  N4B</w:instrText>
      </w:r>
      <w:bookmarkEnd w:id="37"/>
      <w:r w:rsidRPr="000D0DAD">
        <w:rPr>
          <w:rFonts w:ascii="Consolas" w:hAnsi="Consolas" w:cs="Arial"/>
          <w:sz w:val="18"/>
        </w:rPr>
        <w:instrText xml:space="preserve">" /f C </w:instrText>
      </w:r>
      <w:r w:rsidRPr="000D0DAD">
        <w:rPr>
          <w:rFonts w:ascii="Consolas" w:hAnsi="Consolas" w:cs="Arial"/>
          <w:sz w:val="18"/>
        </w:rPr>
        <w:fldChar w:fldCharType="end"/>
      </w:r>
    </w:p>
    <w:p w14:paraId="79E80582" w14:textId="77777777" w:rsidR="000D0DAD" w:rsidRDefault="000D0DAD" w:rsidP="000D0DAD">
      <w:pPr>
        <w:rPr>
          <w:rFonts w:ascii="Consolas" w:hAnsi="Consolas" w:cs="Arial"/>
          <w:sz w:val="18"/>
        </w:rPr>
      </w:pPr>
      <w:proofErr w:type="gramStart"/>
      <w:r w:rsidRPr="000D0DAD">
        <w:rPr>
          <w:rFonts w:ascii="Tahoma" w:hAnsi="Consolas" w:cs="Arial"/>
          <w:b/>
          <w:color w:val="000000"/>
          <w:sz w:val="18"/>
        </w:rPr>
        <w:t>Input,  Nozzle</w:t>
      </w:r>
      <w:proofErr w:type="gramEnd"/>
      <w:r w:rsidRPr="000D0DAD">
        <w:rPr>
          <w:rFonts w:ascii="Tahoma" w:hAnsi="Consolas" w:cs="Arial"/>
          <w:b/>
          <w:color w:val="000000"/>
          <w:sz w:val="18"/>
        </w:rPr>
        <w:t xml:space="preserve"> Desc: N4B                               From:   20</w:t>
      </w:r>
    </w:p>
    <w:p w14:paraId="03CFC351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3970B7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Pressure for Reinforcement Calculations        P       </w:t>
      </w:r>
      <w:proofErr w:type="gramStart"/>
      <w:r>
        <w:rPr>
          <w:rFonts w:ascii="Consolas" w:hAnsi="Consolas" w:cs="Arial"/>
          <w:sz w:val="18"/>
        </w:rPr>
        <w:t>0.656  bars</w:t>
      </w:r>
      <w:proofErr w:type="gramEnd"/>
    </w:p>
    <w:p w14:paraId="341896B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Temperature for Internal Pressure           Temp          </w:t>
      </w:r>
      <w:proofErr w:type="gramStart"/>
      <w:r>
        <w:rPr>
          <w:rFonts w:ascii="Consolas" w:hAnsi="Consolas" w:cs="Arial"/>
          <w:sz w:val="18"/>
        </w:rPr>
        <w:t>85  °</w:t>
      </w:r>
      <w:proofErr w:type="gramEnd"/>
      <w:r>
        <w:rPr>
          <w:rFonts w:ascii="Consolas" w:hAnsi="Consolas" w:cs="Arial"/>
          <w:sz w:val="18"/>
        </w:rPr>
        <w:t>C</w:t>
      </w:r>
    </w:p>
    <w:p w14:paraId="07C965D0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02C033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Parent Material                                  SA-240 316L</w:t>
      </w:r>
    </w:p>
    <w:p w14:paraId="4E6A1DF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Parent Allowable Stress at Temperature        </w:t>
      </w:r>
      <w:proofErr w:type="spellStart"/>
      <w:r>
        <w:rPr>
          <w:rFonts w:ascii="Consolas" w:hAnsi="Consolas" w:cs="Arial"/>
          <w:sz w:val="18"/>
        </w:rPr>
        <w:t>Sv</w:t>
      </w:r>
      <w:proofErr w:type="spellEnd"/>
      <w:r>
        <w:rPr>
          <w:rFonts w:ascii="Consolas" w:hAnsi="Consolas" w:cs="Arial"/>
          <w:sz w:val="18"/>
        </w:rPr>
        <w:t xml:space="preserve">      </w:t>
      </w:r>
      <w:proofErr w:type="gramStart"/>
      <w:r>
        <w:rPr>
          <w:rFonts w:ascii="Consolas" w:hAnsi="Consolas" w:cs="Arial"/>
          <w:sz w:val="18"/>
        </w:rPr>
        <w:t>100.46  N.</w:t>
      </w:r>
      <w:proofErr w:type="gramEnd"/>
      <w:r>
        <w:rPr>
          <w:rFonts w:ascii="Consolas" w:hAnsi="Consolas" w:cs="Arial"/>
          <w:sz w:val="18"/>
        </w:rPr>
        <w:t>/mm²</w:t>
      </w:r>
    </w:p>
    <w:p w14:paraId="6E4386A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Parent Allowable Stress At Ambient           </w:t>
      </w:r>
      <w:proofErr w:type="spellStart"/>
      <w:r>
        <w:rPr>
          <w:rFonts w:ascii="Consolas" w:hAnsi="Consolas" w:cs="Arial"/>
          <w:sz w:val="18"/>
        </w:rPr>
        <w:t>Sva</w:t>
      </w:r>
      <w:proofErr w:type="spellEnd"/>
      <w:r>
        <w:rPr>
          <w:rFonts w:ascii="Consolas" w:hAnsi="Consolas" w:cs="Arial"/>
          <w:sz w:val="18"/>
        </w:rPr>
        <w:t xml:space="preserve">      </w:t>
      </w:r>
      <w:proofErr w:type="gramStart"/>
      <w:r>
        <w:rPr>
          <w:rFonts w:ascii="Consolas" w:hAnsi="Consolas" w:cs="Arial"/>
          <w:sz w:val="18"/>
        </w:rPr>
        <w:t>115.00  N.</w:t>
      </w:r>
      <w:proofErr w:type="gramEnd"/>
      <w:r>
        <w:rPr>
          <w:rFonts w:ascii="Consolas" w:hAnsi="Consolas" w:cs="Arial"/>
          <w:sz w:val="18"/>
        </w:rPr>
        <w:t>/mm²</w:t>
      </w:r>
    </w:p>
    <w:p w14:paraId="092CE33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14C865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Inside Diameter of Cylindrical Shell           D      </w:t>
      </w:r>
      <w:proofErr w:type="gramStart"/>
      <w:r>
        <w:rPr>
          <w:rFonts w:ascii="Consolas" w:hAnsi="Consolas" w:cs="Arial"/>
          <w:sz w:val="18"/>
        </w:rPr>
        <w:t>500.00  mm.</w:t>
      </w:r>
      <w:proofErr w:type="gramEnd"/>
    </w:p>
    <w:p w14:paraId="02D96E7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Shell Finished (Minimum) Thickness             t      </w:t>
      </w:r>
      <w:proofErr w:type="gramStart"/>
      <w:r>
        <w:rPr>
          <w:rFonts w:ascii="Consolas" w:hAnsi="Consolas" w:cs="Arial"/>
          <w:sz w:val="18"/>
        </w:rPr>
        <w:t>6.0000  mm.</w:t>
      </w:r>
      <w:proofErr w:type="gramEnd"/>
    </w:p>
    <w:p w14:paraId="439BA15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Shell Internal Corrosion Allowance             c      </w:t>
      </w:r>
      <w:proofErr w:type="gramStart"/>
      <w:r>
        <w:rPr>
          <w:rFonts w:ascii="Consolas" w:hAnsi="Consolas" w:cs="Arial"/>
          <w:sz w:val="18"/>
        </w:rPr>
        <w:t>0.0000  mm.</w:t>
      </w:r>
      <w:proofErr w:type="gramEnd"/>
    </w:p>
    <w:p w14:paraId="0645EB0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Shell External Corrosion Allowance            co      </w:t>
      </w:r>
      <w:proofErr w:type="gramStart"/>
      <w:r>
        <w:rPr>
          <w:rFonts w:ascii="Consolas" w:hAnsi="Consolas" w:cs="Arial"/>
          <w:sz w:val="18"/>
        </w:rPr>
        <w:t>0.0000  mm.</w:t>
      </w:r>
      <w:proofErr w:type="gramEnd"/>
    </w:p>
    <w:p w14:paraId="3347F1C2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0DC149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Distance from Bottom/Left Tangent                     </w:t>
      </w:r>
      <w:proofErr w:type="gramStart"/>
      <w:r>
        <w:rPr>
          <w:rFonts w:ascii="Consolas" w:hAnsi="Consolas" w:cs="Arial"/>
          <w:sz w:val="18"/>
        </w:rPr>
        <w:t>175.00  mm.</w:t>
      </w:r>
      <w:proofErr w:type="gramEnd"/>
    </w:p>
    <w:p w14:paraId="15EE81C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9FD4EB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User Entered Minimum Design Metal Temperature           </w:t>
      </w:r>
      <w:proofErr w:type="gramStart"/>
      <w:r>
        <w:rPr>
          <w:rFonts w:ascii="Consolas" w:hAnsi="Consolas" w:cs="Arial"/>
          <w:sz w:val="18"/>
        </w:rPr>
        <w:t>4.00  °</w:t>
      </w:r>
      <w:proofErr w:type="gramEnd"/>
      <w:r>
        <w:rPr>
          <w:rFonts w:ascii="Consolas" w:hAnsi="Consolas" w:cs="Arial"/>
          <w:sz w:val="18"/>
        </w:rPr>
        <w:t>C</w:t>
      </w:r>
    </w:p>
    <w:p w14:paraId="63F75DE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78E3573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i/>
          <w:color w:val="000000"/>
          <w:sz w:val="18"/>
        </w:rPr>
        <w:t xml:space="preserve">Type of Element Connected to the </w:t>
      </w:r>
      <w:proofErr w:type="gramStart"/>
      <w:r w:rsidRPr="000D0DAD">
        <w:rPr>
          <w:rFonts w:ascii="Arial" w:hAnsi="Consolas" w:cs="Arial"/>
          <w:b/>
          <w:i/>
          <w:color w:val="000000"/>
          <w:sz w:val="18"/>
        </w:rPr>
        <w:t>Parent :</w:t>
      </w:r>
      <w:proofErr w:type="gramEnd"/>
      <w:r w:rsidRPr="000D0DAD">
        <w:rPr>
          <w:rFonts w:ascii="Arial" w:hAnsi="Consolas" w:cs="Arial"/>
          <w:b/>
          <w:i/>
          <w:color w:val="000000"/>
          <w:sz w:val="18"/>
        </w:rPr>
        <w:t xml:space="preserve"> Nozzle</w:t>
      </w:r>
    </w:p>
    <w:p w14:paraId="5A3C898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CB8E3A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Material                                       SA-312 TP316L</w:t>
      </w:r>
    </w:p>
    <w:p w14:paraId="2821F47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Material UNS Number                                   S31603</w:t>
      </w:r>
    </w:p>
    <w:p w14:paraId="03F1AED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Material Specification/Type                       </w:t>
      </w:r>
      <w:proofErr w:type="spellStart"/>
      <w:r>
        <w:rPr>
          <w:rFonts w:ascii="Consolas" w:hAnsi="Consolas" w:cs="Arial"/>
          <w:sz w:val="18"/>
        </w:rPr>
        <w:t>Smls</w:t>
      </w:r>
      <w:proofErr w:type="spellEnd"/>
      <w:r>
        <w:rPr>
          <w:rFonts w:ascii="Consolas" w:hAnsi="Consolas" w:cs="Arial"/>
          <w:sz w:val="18"/>
        </w:rPr>
        <w:t>. pipe</w:t>
      </w:r>
    </w:p>
    <w:p w14:paraId="78F9579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Allowable Stress at Temperature               Sn      </w:t>
      </w:r>
      <w:proofErr w:type="gramStart"/>
      <w:r>
        <w:rPr>
          <w:rFonts w:ascii="Consolas" w:hAnsi="Consolas" w:cs="Arial"/>
          <w:sz w:val="18"/>
        </w:rPr>
        <w:t>100.50  N.</w:t>
      </w:r>
      <w:proofErr w:type="gramEnd"/>
      <w:r>
        <w:rPr>
          <w:rFonts w:ascii="Consolas" w:hAnsi="Consolas" w:cs="Arial"/>
          <w:sz w:val="18"/>
        </w:rPr>
        <w:t>/mm²</w:t>
      </w:r>
    </w:p>
    <w:p w14:paraId="119A78D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Allowable Stress At Ambient                  </w:t>
      </w:r>
      <w:proofErr w:type="spellStart"/>
      <w:r>
        <w:rPr>
          <w:rFonts w:ascii="Consolas" w:hAnsi="Consolas" w:cs="Arial"/>
          <w:sz w:val="18"/>
        </w:rPr>
        <w:t>Sna</w:t>
      </w:r>
      <w:proofErr w:type="spellEnd"/>
      <w:r>
        <w:rPr>
          <w:rFonts w:ascii="Consolas" w:hAnsi="Consolas" w:cs="Arial"/>
          <w:sz w:val="18"/>
        </w:rPr>
        <w:t xml:space="preserve">      </w:t>
      </w:r>
      <w:proofErr w:type="gramStart"/>
      <w:r>
        <w:rPr>
          <w:rFonts w:ascii="Consolas" w:hAnsi="Consolas" w:cs="Arial"/>
          <w:sz w:val="18"/>
        </w:rPr>
        <w:t>115.00  N.</w:t>
      </w:r>
      <w:proofErr w:type="gramEnd"/>
      <w:r>
        <w:rPr>
          <w:rFonts w:ascii="Consolas" w:hAnsi="Consolas" w:cs="Arial"/>
          <w:sz w:val="18"/>
        </w:rPr>
        <w:t>/mm²</w:t>
      </w:r>
    </w:p>
    <w:p w14:paraId="287F400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249083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Diameter Basis (for tr calc </w:t>
      </w:r>
      <w:proofErr w:type="gramStart"/>
      <w:r>
        <w:rPr>
          <w:rFonts w:ascii="Consolas" w:hAnsi="Consolas" w:cs="Arial"/>
          <w:sz w:val="18"/>
        </w:rPr>
        <w:t xml:space="preserve">only)   </w:t>
      </w:r>
      <w:proofErr w:type="gramEnd"/>
      <w:r>
        <w:rPr>
          <w:rFonts w:ascii="Consolas" w:hAnsi="Consolas" w:cs="Arial"/>
          <w:sz w:val="18"/>
        </w:rPr>
        <w:t xml:space="preserve">                 Outside</w:t>
      </w:r>
    </w:p>
    <w:p w14:paraId="43F929B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Layout Angle                                          </w:t>
      </w:r>
      <w:proofErr w:type="gramStart"/>
      <w:r>
        <w:rPr>
          <w:rFonts w:ascii="Consolas" w:hAnsi="Consolas" w:cs="Arial"/>
          <w:sz w:val="18"/>
        </w:rPr>
        <w:t>180.00  deg</w:t>
      </w:r>
      <w:proofErr w:type="gramEnd"/>
    </w:p>
    <w:p w14:paraId="7B4FF20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Diameter                                             </w:t>
      </w:r>
      <w:proofErr w:type="gramStart"/>
      <w:r>
        <w:rPr>
          <w:rFonts w:ascii="Consolas" w:hAnsi="Consolas" w:cs="Arial"/>
          <w:sz w:val="18"/>
        </w:rPr>
        <w:t>50.0000  mm</w:t>
      </w:r>
      <w:proofErr w:type="gramEnd"/>
    </w:p>
    <w:p w14:paraId="6833494F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5F4AC2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Size and Thickness Basis                             Nominal</w:t>
      </w:r>
    </w:p>
    <w:p w14:paraId="33E399D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Nominal Thickness                                        160</w:t>
      </w:r>
    </w:p>
    <w:p w14:paraId="7C8F3CA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69437E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Material                                 SA-182 F316L</w:t>
      </w:r>
    </w:p>
    <w:p w14:paraId="1F2DBFF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Type                                 Weld Neck Flange</w:t>
      </w:r>
    </w:p>
    <w:p w14:paraId="7D19BE1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3EFBE4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Corrosion Allowance                          can      </w:t>
      </w:r>
      <w:proofErr w:type="gramStart"/>
      <w:r>
        <w:rPr>
          <w:rFonts w:ascii="Consolas" w:hAnsi="Consolas" w:cs="Arial"/>
          <w:sz w:val="18"/>
        </w:rPr>
        <w:t>0.0000  mm.</w:t>
      </w:r>
      <w:proofErr w:type="gramEnd"/>
    </w:p>
    <w:p w14:paraId="29870A6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Joint Efficiency of Shell Seam at Nozzle      E1        1.00</w:t>
      </w:r>
    </w:p>
    <w:p w14:paraId="684C614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Joint Efficiency of Nozzle Neck               </w:t>
      </w:r>
      <w:proofErr w:type="spellStart"/>
      <w:r>
        <w:rPr>
          <w:rFonts w:ascii="Consolas" w:hAnsi="Consolas" w:cs="Arial"/>
          <w:sz w:val="18"/>
        </w:rPr>
        <w:t>En</w:t>
      </w:r>
      <w:proofErr w:type="spellEnd"/>
      <w:r>
        <w:rPr>
          <w:rFonts w:ascii="Consolas" w:hAnsi="Consolas" w:cs="Arial"/>
          <w:sz w:val="18"/>
        </w:rPr>
        <w:t xml:space="preserve">        1.00</w:t>
      </w:r>
    </w:p>
    <w:p w14:paraId="018F13D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FEC42F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Outside Projection                            ho    </w:t>
      </w:r>
      <w:proofErr w:type="gramStart"/>
      <w:r>
        <w:rPr>
          <w:rFonts w:ascii="Consolas" w:hAnsi="Consolas" w:cs="Arial"/>
          <w:sz w:val="18"/>
        </w:rPr>
        <w:t>150.0000  mm.</w:t>
      </w:r>
      <w:proofErr w:type="gramEnd"/>
    </w:p>
    <w:p w14:paraId="2CD805F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Weld leg size between Nozzle and Pad/Shell    Wo      </w:t>
      </w:r>
      <w:proofErr w:type="gramStart"/>
      <w:r>
        <w:rPr>
          <w:rFonts w:ascii="Consolas" w:hAnsi="Consolas" w:cs="Arial"/>
          <w:sz w:val="18"/>
        </w:rPr>
        <w:t>6.0000  mm.</w:t>
      </w:r>
      <w:proofErr w:type="gramEnd"/>
    </w:p>
    <w:p w14:paraId="5EA8D87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Groove weld depth between Nozzle and Vessel </w:t>
      </w:r>
      <w:proofErr w:type="spellStart"/>
      <w:r>
        <w:rPr>
          <w:rFonts w:ascii="Consolas" w:hAnsi="Consolas" w:cs="Arial"/>
          <w:sz w:val="18"/>
        </w:rPr>
        <w:t>Wgnv</w:t>
      </w:r>
      <w:proofErr w:type="spellEnd"/>
      <w:r>
        <w:rPr>
          <w:rFonts w:ascii="Consolas" w:hAnsi="Consolas" w:cs="Arial"/>
          <w:sz w:val="18"/>
        </w:rPr>
        <w:t xml:space="preserve">      </w:t>
      </w:r>
      <w:proofErr w:type="gramStart"/>
      <w:r>
        <w:rPr>
          <w:rFonts w:ascii="Consolas" w:hAnsi="Consolas" w:cs="Arial"/>
          <w:sz w:val="18"/>
        </w:rPr>
        <w:t>6.0000  mm.</w:t>
      </w:r>
      <w:proofErr w:type="gramEnd"/>
    </w:p>
    <w:p w14:paraId="55B9A7B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Inside Projection                              h      </w:t>
      </w:r>
      <w:proofErr w:type="gramStart"/>
      <w:r>
        <w:rPr>
          <w:rFonts w:ascii="Consolas" w:hAnsi="Consolas" w:cs="Arial"/>
          <w:sz w:val="18"/>
        </w:rPr>
        <w:t>0.0000  mm.</w:t>
      </w:r>
      <w:proofErr w:type="gramEnd"/>
    </w:p>
    <w:p w14:paraId="79F1ACC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Weld leg size, Inside Element to Shell        Wi      </w:t>
      </w:r>
      <w:proofErr w:type="gramStart"/>
      <w:r>
        <w:rPr>
          <w:rFonts w:ascii="Consolas" w:hAnsi="Consolas" w:cs="Arial"/>
          <w:sz w:val="18"/>
        </w:rPr>
        <w:t>0.0000  mm.</w:t>
      </w:r>
      <w:proofErr w:type="gramEnd"/>
    </w:p>
    <w:p w14:paraId="570E67D9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AC1CAB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Class                                             300</w:t>
      </w:r>
    </w:p>
    <w:p w14:paraId="4BB0A6A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Grade                                          GR 2.3</w:t>
      </w:r>
    </w:p>
    <w:p w14:paraId="61F18810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95678D3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The Pressure Design option was MAWP + static head (to the nozzle).</w:t>
      </w:r>
    </w:p>
    <w:p w14:paraId="0776C4B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CECDC08" w14:textId="16C481BB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noProof/>
          <w:sz w:val="18"/>
        </w:rPr>
        <w:drawing>
          <wp:inline distT="0" distB="0" distL="0" distR="0" wp14:anchorId="64819A4C" wp14:editId="16F381BA">
            <wp:extent cx="2042160" cy="1143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216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0E456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F6248EB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lastRenderedPageBreak/>
        <w:t>Reinforcement CALCULATION, Description: N4B</w:t>
      </w:r>
    </w:p>
    <w:p w14:paraId="0897877A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31C4B42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ASME Code, Section VIII, Div. 1, UG-37 to UG-45</w:t>
      </w:r>
    </w:p>
    <w:p w14:paraId="7CF005A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B67937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Actual Outside Diameter Used in Calculation           </w:t>
      </w:r>
      <w:proofErr w:type="gramStart"/>
      <w:r>
        <w:rPr>
          <w:rFonts w:ascii="Consolas" w:hAnsi="Consolas" w:cs="Arial"/>
          <w:sz w:val="18"/>
        </w:rPr>
        <w:t>60.325  mm.</w:t>
      </w:r>
      <w:proofErr w:type="gramEnd"/>
    </w:p>
    <w:p w14:paraId="5D27F4F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Actual Thickness Used in Calculation                   </w:t>
      </w:r>
      <w:proofErr w:type="gramStart"/>
      <w:r>
        <w:rPr>
          <w:rFonts w:ascii="Consolas" w:hAnsi="Consolas" w:cs="Arial"/>
          <w:sz w:val="18"/>
        </w:rPr>
        <w:t>8.738  mm.</w:t>
      </w:r>
      <w:proofErr w:type="gramEnd"/>
    </w:p>
    <w:p w14:paraId="033FC01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8C57EE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Nozzle input data check completed without errors.</w:t>
      </w:r>
    </w:p>
    <w:p w14:paraId="6A361D1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866AF85" w14:textId="77777777" w:rsidR="000D0DAD" w:rsidRDefault="000D0DAD" w:rsidP="000D0DAD">
      <w:pPr>
        <w:rPr>
          <w:rFonts w:ascii="Consolas" w:hAnsi="Consolas" w:cs="Arial"/>
          <w:sz w:val="18"/>
        </w:rPr>
      </w:pPr>
      <w:proofErr w:type="spellStart"/>
      <w:r w:rsidRPr="000D0DAD">
        <w:rPr>
          <w:rFonts w:ascii="Tahoma" w:hAnsi="Consolas" w:cs="Arial"/>
          <w:color w:val="000000"/>
          <w:sz w:val="18"/>
        </w:rPr>
        <w:t>Reqd</w:t>
      </w:r>
      <w:proofErr w:type="spellEnd"/>
      <w:r w:rsidRPr="000D0DAD">
        <w:rPr>
          <w:rFonts w:ascii="Tahoma" w:hAnsi="Consolas" w:cs="Arial"/>
          <w:color w:val="000000"/>
          <w:sz w:val="18"/>
        </w:rPr>
        <w:t xml:space="preserve"> </w:t>
      </w:r>
      <w:proofErr w:type="spellStart"/>
      <w:r w:rsidRPr="000D0DAD">
        <w:rPr>
          <w:rFonts w:ascii="Tahoma" w:hAnsi="Consolas" w:cs="Arial"/>
          <w:color w:val="000000"/>
          <w:sz w:val="18"/>
        </w:rPr>
        <w:t>thk</w:t>
      </w:r>
      <w:proofErr w:type="spellEnd"/>
      <w:r w:rsidRPr="000D0DAD">
        <w:rPr>
          <w:rFonts w:ascii="Tahoma" w:hAnsi="Consolas" w:cs="Arial"/>
          <w:color w:val="000000"/>
          <w:sz w:val="18"/>
        </w:rPr>
        <w:t xml:space="preserve"> per UG-37(a) of Cylindrical Shell, tr [Int. Press]</w:t>
      </w:r>
    </w:p>
    <w:p w14:paraId="0B500CC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P*R/(</w:t>
      </w:r>
      <w:proofErr w:type="spellStart"/>
      <w:r>
        <w:rPr>
          <w:rFonts w:ascii="Consolas" w:hAnsi="Consolas" w:cs="Arial"/>
          <w:sz w:val="18"/>
        </w:rPr>
        <w:t>Sv</w:t>
      </w:r>
      <w:proofErr w:type="spellEnd"/>
      <w:r>
        <w:rPr>
          <w:rFonts w:ascii="Consolas" w:hAnsi="Consolas" w:cs="Arial"/>
          <w:sz w:val="18"/>
        </w:rPr>
        <w:t>*E-0.6*P) per UG-27 (c)(1)</w:t>
      </w:r>
    </w:p>
    <w:p w14:paraId="45195E1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0.66*250</w:t>
      </w:r>
      <w:proofErr w:type="gramStart"/>
      <w:r>
        <w:rPr>
          <w:rFonts w:ascii="Consolas" w:hAnsi="Consolas" w:cs="Arial"/>
          <w:sz w:val="18"/>
        </w:rPr>
        <w:t>/(</w:t>
      </w:r>
      <w:proofErr w:type="gramEnd"/>
      <w:r>
        <w:rPr>
          <w:rFonts w:ascii="Consolas" w:hAnsi="Consolas" w:cs="Arial"/>
          <w:sz w:val="18"/>
        </w:rPr>
        <w:t>100*1-0.6*0.66)</w:t>
      </w:r>
    </w:p>
    <w:p w14:paraId="7A2847D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0.1634 mm.</w:t>
      </w:r>
    </w:p>
    <w:p w14:paraId="6735F2B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7DBB60F" w14:textId="77777777" w:rsidR="000D0DAD" w:rsidRDefault="000D0DAD" w:rsidP="000D0DAD">
      <w:pPr>
        <w:rPr>
          <w:rFonts w:ascii="Consolas" w:hAnsi="Consolas" w:cs="Arial"/>
          <w:sz w:val="18"/>
        </w:rPr>
      </w:pPr>
      <w:proofErr w:type="spellStart"/>
      <w:r w:rsidRPr="000D0DAD">
        <w:rPr>
          <w:rFonts w:ascii="Tahoma" w:hAnsi="Consolas" w:cs="Arial"/>
          <w:color w:val="000000"/>
          <w:sz w:val="18"/>
        </w:rPr>
        <w:t>Reqd</w:t>
      </w:r>
      <w:proofErr w:type="spellEnd"/>
      <w:r w:rsidRPr="000D0DAD">
        <w:rPr>
          <w:rFonts w:ascii="Tahoma" w:hAnsi="Consolas" w:cs="Arial"/>
          <w:color w:val="000000"/>
          <w:sz w:val="18"/>
        </w:rPr>
        <w:t xml:space="preserve"> </w:t>
      </w:r>
      <w:proofErr w:type="spellStart"/>
      <w:r w:rsidRPr="000D0DAD">
        <w:rPr>
          <w:rFonts w:ascii="Tahoma" w:hAnsi="Consolas" w:cs="Arial"/>
          <w:color w:val="000000"/>
          <w:sz w:val="18"/>
        </w:rPr>
        <w:t>thk</w:t>
      </w:r>
      <w:proofErr w:type="spellEnd"/>
      <w:r w:rsidRPr="000D0DAD">
        <w:rPr>
          <w:rFonts w:ascii="Tahoma" w:hAnsi="Consolas" w:cs="Arial"/>
          <w:color w:val="000000"/>
          <w:sz w:val="18"/>
        </w:rPr>
        <w:t xml:space="preserve"> per UG-37(a) of Nozzle Wall, </w:t>
      </w:r>
      <w:proofErr w:type="spellStart"/>
      <w:r w:rsidRPr="000D0DAD">
        <w:rPr>
          <w:rFonts w:ascii="Tahoma" w:hAnsi="Consolas" w:cs="Arial"/>
          <w:color w:val="000000"/>
          <w:sz w:val="18"/>
        </w:rPr>
        <w:t>trn</w:t>
      </w:r>
      <w:proofErr w:type="spellEnd"/>
      <w:r w:rsidRPr="000D0DAD">
        <w:rPr>
          <w:rFonts w:ascii="Tahoma" w:hAnsi="Consolas" w:cs="Arial"/>
          <w:color w:val="000000"/>
          <w:sz w:val="18"/>
        </w:rPr>
        <w:t xml:space="preserve"> [Int. Press]</w:t>
      </w:r>
    </w:p>
    <w:p w14:paraId="1AB6663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P*Ro/(Sn*E+0.4*P) per Appendix 1-1 (a)(1)</w:t>
      </w:r>
    </w:p>
    <w:p w14:paraId="367D3E1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0.66*30.2</w:t>
      </w:r>
      <w:proofErr w:type="gramStart"/>
      <w:r>
        <w:rPr>
          <w:rFonts w:ascii="Consolas" w:hAnsi="Consolas" w:cs="Arial"/>
          <w:sz w:val="18"/>
        </w:rPr>
        <w:t>/(</w:t>
      </w:r>
      <w:proofErr w:type="gramEnd"/>
      <w:r>
        <w:rPr>
          <w:rFonts w:ascii="Consolas" w:hAnsi="Consolas" w:cs="Arial"/>
          <w:sz w:val="18"/>
        </w:rPr>
        <w:t>100*1+0.4*0.66)</w:t>
      </w:r>
    </w:p>
    <w:p w14:paraId="4436D04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0.0197 mm.</w:t>
      </w:r>
    </w:p>
    <w:p w14:paraId="21A1C1E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941E3EE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</w:rPr>
        <w:t>UG-40, Limits of Reinforcement: [Internal Pressure]</w:t>
      </w:r>
    </w:p>
    <w:p w14:paraId="356ECCF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Parallel to Vessel Wall (Diameter </w:t>
      </w:r>
      <w:proofErr w:type="gramStart"/>
      <w:r>
        <w:rPr>
          <w:rFonts w:ascii="Consolas" w:hAnsi="Consolas" w:cs="Arial"/>
          <w:sz w:val="18"/>
        </w:rPr>
        <w:t xml:space="preserve">Limit)   </w:t>
      </w:r>
      <w:proofErr w:type="gramEnd"/>
      <w:r>
        <w:rPr>
          <w:rFonts w:ascii="Consolas" w:hAnsi="Consolas" w:cs="Arial"/>
          <w:sz w:val="18"/>
        </w:rPr>
        <w:t xml:space="preserve">         Dl    85.6996  mm.</w:t>
      </w:r>
    </w:p>
    <w:p w14:paraId="47AF4F1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Parallel to Vessel Wall, opening length              d    </w:t>
      </w:r>
      <w:proofErr w:type="gramStart"/>
      <w:r>
        <w:rPr>
          <w:rFonts w:ascii="Consolas" w:hAnsi="Consolas" w:cs="Arial"/>
          <w:sz w:val="18"/>
        </w:rPr>
        <w:t>42.8498  mm.</w:t>
      </w:r>
      <w:proofErr w:type="gramEnd"/>
    </w:p>
    <w:p w14:paraId="639B73C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Normal to Vessel Wall (Thickness Limit), no pad   </w:t>
      </w:r>
      <w:proofErr w:type="spellStart"/>
      <w:r>
        <w:rPr>
          <w:rFonts w:ascii="Consolas" w:hAnsi="Consolas" w:cs="Arial"/>
          <w:sz w:val="18"/>
        </w:rPr>
        <w:t>Tlnp</w:t>
      </w:r>
      <w:proofErr w:type="spellEnd"/>
      <w:r>
        <w:rPr>
          <w:rFonts w:ascii="Consolas" w:hAnsi="Consolas" w:cs="Arial"/>
          <w:sz w:val="18"/>
        </w:rPr>
        <w:t xml:space="preserve">    </w:t>
      </w:r>
      <w:proofErr w:type="gramStart"/>
      <w:r>
        <w:rPr>
          <w:rFonts w:ascii="Consolas" w:hAnsi="Consolas" w:cs="Arial"/>
          <w:sz w:val="18"/>
        </w:rPr>
        <w:t>15.0000  mm.</w:t>
      </w:r>
      <w:proofErr w:type="gramEnd"/>
    </w:p>
    <w:p w14:paraId="04A14E3B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092B29F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i/>
          <w:color w:val="0000FF"/>
          <w:sz w:val="18"/>
        </w:rPr>
        <w:t>Taking a UG-36(c)(3)(a) exemption for nozzle: N4B.</w:t>
      </w:r>
    </w:p>
    <w:p w14:paraId="452AC498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This calculation is valid for nozzles that meet all the requirements of</w:t>
      </w:r>
    </w:p>
    <w:p w14:paraId="6039A60C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paragraph UG-36.  Please check the Code carefully, especially for nozzles</w:t>
      </w:r>
    </w:p>
    <w:p w14:paraId="142C6B12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that are not isolated or do not meet Code spacing requirements. To force</w:t>
      </w:r>
    </w:p>
    <w:p w14:paraId="32128052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 xml:space="preserve">the computation of areas for small nozzles </w:t>
      </w:r>
      <w:proofErr w:type="gramStart"/>
      <w:r w:rsidRPr="000D0DAD">
        <w:rPr>
          <w:rFonts w:ascii="Arial" w:hAnsi="Consolas" w:cs="Arial"/>
          <w:i/>
          <w:color w:val="0000FF"/>
          <w:sz w:val="18"/>
        </w:rPr>
        <w:t>go</w:t>
      </w:r>
      <w:proofErr w:type="gramEnd"/>
      <w:r w:rsidRPr="000D0DAD">
        <w:rPr>
          <w:rFonts w:ascii="Arial" w:hAnsi="Consolas" w:cs="Arial"/>
          <w:i/>
          <w:color w:val="0000FF"/>
          <w:sz w:val="18"/>
        </w:rPr>
        <w:t xml:space="preserve"> to Tools-&gt;Configuration</w:t>
      </w:r>
    </w:p>
    <w:p w14:paraId="233A234D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and check the box to force the UG-37 small nozzle area calculation.</w:t>
      </w:r>
    </w:p>
    <w:p w14:paraId="3E6266D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C6E8A78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</w:rPr>
        <w:t>UG-45 Minimum Nozzle Neck Thickness Requirement: [Int. Press.]</w:t>
      </w:r>
    </w:p>
    <w:p w14:paraId="43F625D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for Internal/External pressures      ta = 0.0197 mm.</w:t>
      </w:r>
    </w:p>
    <w:p w14:paraId="0BC7856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per UG16(b</w:t>
      </w:r>
      <w:proofErr w:type="gramStart"/>
      <w:r>
        <w:rPr>
          <w:rFonts w:ascii="Consolas" w:hAnsi="Consolas" w:cs="Arial"/>
          <w:sz w:val="18"/>
        </w:rPr>
        <w:t xml:space="preserve">),   </w:t>
      </w:r>
      <w:proofErr w:type="gramEnd"/>
      <w:r>
        <w:rPr>
          <w:rFonts w:ascii="Consolas" w:hAnsi="Consolas" w:cs="Arial"/>
          <w:sz w:val="18"/>
        </w:rPr>
        <w:t xml:space="preserve">                   tr16b = 1.5000 mm.</w:t>
      </w:r>
    </w:p>
    <w:p w14:paraId="1FD97C6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Thickness, shell/head, internal pressure     trb1 = 0.1634 mm.</w:t>
      </w:r>
    </w:p>
    <w:p w14:paraId="519FF6F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                 tb1 = </w:t>
      </w:r>
      <w:proofErr w:type="gramStart"/>
      <w:r>
        <w:rPr>
          <w:rFonts w:ascii="Consolas" w:hAnsi="Consolas" w:cs="Arial"/>
          <w:sz w:val="18"/>
        </w:rPr>
        <w:t>max(</w:t>
      </w:r>
      <w:proofErr w:type="gramEnd"/>
      <w:r>
        <w:rPr>
          <w:rFonts w:ascii="Consolas" w:hAnsi="Consolas" w:cs="Arial"/>
          <w:sz w:val="18"/>
        </w:rPr>
        <w:t>trb1, tr16b) = 1.5000 mm.</w:t>
      </w:r>
    </w:p>
    <w:p w14:paraId="02C1478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                 tb2 = </w:t>
      </w:r>
      <w:proofErr w:type="gramStart"/>
      <w:r>
        <w:rPr>
          <w:rFonts w:ascii="Consolas" w:hAnsi="Consolas" w:cs="Arial"/>
          <w:sz w:val="18"/>
        </w:rPr>
        <w:t>max(</w:t>
      </w:r>
      <w:proofErr w:type="gramEnd"/>
      <w:r>
        <w:rPr>
          <w:rFonts w:ascii="Consolas" w:hAnsi="Consolas" w:cs="Arial"/>
          <w:sz w:val="18"/>
        </w:rPr>
        <w:t>trb2, tr16b) = 1.5000 mm.</w:t>
      </w:r>
    </w:p>
    <w:p w14:paraId="7B706DB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per table UG-45                     tb3 = 3.4200 mm.</w:t>
      </w:r>
    </w:p>
    <w:p w14:paraId="36666A4A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7D5A402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Determine Nozzle Thickness candidate [tb]:</w:t>
      </w:r>
    </w:p>
    <w:p w14:paraId="0292597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</w:t>
      </w:r>
      <w:proofErr w:type="gramStart"/>
      <w:r>
        <w:rPr>
          <w:rFonts w:ascii="Consolas" w:hAnsi="Consolas" w:cs="Arial"/>
          <w:sz w:val="18"/>
        </w:rPr>
        <w:t>min[</w:t>
      </w:r>
      <w:proofErr w:type="gramEnd"/>
      <w:r>
        <w:rPr>
          <w:rFonts w:ascii="Consolas" w:hAnsi="Consolas" w:cs="Arial"/>
          <w:sz w:val="18"/>
        </w:rPr>
        <w:t xml:space="preserve"> tb3, max( tb1,tb2) ]</w:t>
      </w:r>
    </w:p>
    <w:p w14:paraId="1F6F723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</w:t>
      </w:r>
      <w:proofErr w:type="gramStart"/>
      <w:r>
        <w:rPr>
          <w:rFonts w:ascii="Consolas" w:hAnsi="Consolas" w:cs="Arial"/>
          <w:sz w:val="18"/>
        </w:rPr>
        <w:t>min[</w:t>
      </w:r>
      <w:proofErr w:type="gramEnd"/>
      <w:r>
        <w:rPr>
          <w:rFonts w:ascii="Consolas" w:hAnsi="Consolas" w:cs="Arial"/>
          <w:sz w:val="18"/>
        </w:rPr>
        <w:t xml:space="preserve"> 3.42, max( 1.5, 1.5 ) ]</w:t>
      </w:r>
    </w:p>
    <w:p w14:paraId="22D11DE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1.5000 mm.</w:t>
      </w:r>
    </w:p>
    <w:p w14:paraId="3B1EEBA2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00C6540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Minimum Wall Thickness of Nozzle Necks [tUG-45]:</w:t>
      </w:r>
    </w:p>
    <w:p w14:paraId="5C33A41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</w:t>
      </w:r>
      <w:proofErr w:type="gramStart"/>
      <w:r>
        <w:rPr>
          <w:rFonts w:ascii="Consolas" w:hAnsi="Consolas" w:cs="Arial"/>
          <w:sz w:val="18"/>
        </w:rPr>
        <w:t>max( ta</w:t>
      </w:r>
      <w:proofErr w:type="gramEnd"/>
      <w:r>
        <w:rPr>
          <w:rFonts w:ascii="Consolas" w:hAnsi="Consolas" w:cs="Arial"/>
          <w:sz w:val="18"/>
        </w:rPr>
        <w:t>, tb )</w:t>
      </w:r>
    </w:p>
    <w:p w14:paraId="6B1C102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</w:t>
      </w:r>
      <w:proofErr w:type="gramStart"/>
      <w:r>
        <w:rPr>
          <w:rFonts w:ascii="Consolas" w:hAnsi="Consolas" w:cs="Arial"/>
          <w:sz w:val="18"/>
        </w:rPr>
        <w:t>max( 0.02</w:t>
      </w:r>
      <w:proofErr w:type="gramEnd"/>
      <w:r>
        <w:rPr>
          <w:rFonts w:ascii="Consolas" w:hAnsi="Consolas" w:cs="Arial"/>
          <w:sz w:val="18"/>
        </w:rPr>
        <w:t>, 1.5 )</w:t>
      </w:r>
    </w:p>
    <w:p w14:paraId="7495C11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1.5000 mm.</w:t>
      </w:r>
    </w:p>
    <w:p w14:paraId="67475FD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781ECD9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Available Nozzle Neck Thickness = 0.875 * 8.738 = 7.645 mm. -&gt; OK</w:t>
      </w:r>
    </w:p>
    <w:p w14:paraId="6B020816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3952447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00"/>
          <w:sz w:val="18"/>
        </w:rPr>
        <w:t xml:space="preserve">SA-240 316L, Min Metal Temp without impact per UHA-51:  -196 </w:t>
      </w:r>
      <w:r w:rsidRPr="000D0DAD">
        <w:rPr>
          <w:rFonts w:ascii="Arial" w:hAnsi="Consolas" w:cs="Arial"/>
          <w:i/>
          <w:color w:val="000000"/>
          <w:sz w:val="18"/>
        </w:rPr>
        <w:t>°</w:t>
      </w:r>
      <w:r w:rsidRPr="000D0DAD">
        <w:rPr>
          <w:rFonts w:ascii="Arial" w:hAnsi="Consolas" w:cs="Arial"/>
          <w:i/>
          <w:color w:val="000000"/>
          <w:sz w:val="18"/>
        </w:rPr>
        <w:t>C</w:t>
      </w:r>
    </w:p>
    <w:p w14:paraId="08E58EA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25117A7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00"/>
          <w:sz w:val="18"/>
        </w:rPr>
        <w:t xml:space="preserve">SA-312 TP316L, Min Metal Temp without impact per UHA-51:  -196 </w:t>
      </w:r>
      <w:r w:rsidRPr="000D0DAD">
        <w:rPr>
          <w:rFonts w:ascii="Arial" w:hAnsi="Consolas" w:cs="Arial"/>
          <w:i/>
          <w:color w:val="000000"/>
          <w:sz w:val="18"/>
        </w:rPr>
        <w:t>°</w:t>
      </w:r>
      <w:r w:rsidRPr="000D0DAD">
        <w:rPr>
          <w:rFonts w:ascii="Arial" w:hAnsi="Consolas" w:cs="Arial"/>
          <w:i/>
          <w:color w:val="000000"/>
          <w:sz w:val="18"/>
        </w:rPr>
        <w:t>C</w:t>
      </w:r>
    </w:p>
    <w:p w14:paraId="51FF026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6A4AD15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  <w:u w:val="single"/>
        </w:rPr>
        <w:t>Weld Size Calculations, Description: N4B</w:t>
      </w:r>
    </w:p>
    <w:p w14:paraId="10F500E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539B75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Intermediate Calc. for nozzle/shell Welds   </w:t>
      </w:r>
      <w:proofErr w:type="spellStart"/>
      <w:r>
        <w:rPr>
          <w:rFonts w:ascii="Consolas" w:hAnsi="Consolas" w:cs="Arial"/>
          <w:sz w:val="18"/>
        </w:rPr>
        <w:t>Tmin</w:t>
      </w:r>
      <w:proofErr w:type="spellEnd"/>
      <w:r>
        <w:rPr>
          <w:rFonts w:ascii="Consolas" w:hAnsi="Consolas" w:cs="Arial"/>
          <w:sz w:val="18"/>
        </w:rPr>
        <w:t xml:space="preserve">      </w:t>
      </w:r>
      <w:proofErr w:type="gramStart"/>
      <w:r>
        <w:rPr>
          <w:rFonts w:ascii="Consolas" w:hAnsi="Consolas" w:cs="Arial"/>
          <w:sz w:val="18"/>
        </w:rPr>
        <w:t>6.0000  mm.</w:t>
      </w:r>
      <w:proofErr w:type="gramEnd"/>
    </w:p>
    <w:p w14:paraId="7FF8975D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D7E24E7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</w:rPr>
        <w:t>Results Per UW-16.1:</w:t>
      </w:r>
    </w:p>
    <w:p w14:paraId="270498F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     Required Thickness    Actual Thickness</w:t>
      </w:r>
    </w:p>
    <w:p w14:paraId="3905320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lastRenderedPageBreak/>
        <w:t xml:space="preserve"> Nozzle Weld          4.2000 = 0.7 * </w:t>
      </w:r>
      <w:proofErr w:type="spellStart"/>
      <w:r>
        <w:rPr>
          <w:rFonts w:ascii="Consolas" w:hAnsi="Consolas" w:cs="Arial"/>
          <w:sz w:val="18"/>
        </w:rPr>
        <w:t>tmin</w:t>
      </w:r>
      <w:proofErr w:type="spellEnd"/>
      <w:r>
        <w:rPr>
          <w:rFonts w:ascii="Consolas" w:hAnsi="Consolas" w:cs="Arial"/>
          <w:sz w:val="18"/>
        </w:rPr>
        <w:t>.  4.2420 = 0.7 * Wo mm.</w:t>
      </w:r>
    </w:p>
    <w:p w14:paraId="78811686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567CD67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Skipping the nozzle attachment weld strength calculations. Per UW-15(b)(2) the nozzles</w:t>
      </w:r>
    </w:p>
    <w:p w14:paraId="707B712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exempted by UG-36(c)(3)(a) (small nozzles) do not require a weld strength check.</w:t>
      </w:r>
    </w:p>
    <w:p w14:paraId="5823A311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C6B6DF9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 xml:space="preserve">The Drop for this Nozzle </w:t>
      </w:r>
      <w:proofErr w:type="gramStart"/>
      <w:r w:rsidRPr="000D0DAD">
        <w:rPr>
          <w:rFonts w:ascii="Arial" w:hAnsi="Consolas" w:cs="Arial"/>
          <w:color w:val="000000"/>
          <w:sz w:val="18"/>
        </w:rPr>
        <w:t>is :</w:t>
      </w:r>
      <w:proofErr w:type="gramEnd"/>
      <w:r w:rsidRPr="000D0DAD">
        <w:rPr>
          <w:rFonts w:ascii="Arial" w:hAnsi="Consolas" w:cs="Arial"/>
          <w:color w:val="000000"/>
          <w:sz w:val="18"/>
        </w:rPr>
        <w:t xml:space="preserve"> 1.8262 mm.</w:t>
      </w:r>
    </w:p>
    <w:p w14:paraId="2316D87F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 xml:space="preserve">The Cut Length for this Nozzle is, Drop + Ho + H + </w:t>
      </w:r>
      <w:proofErr w:type="gramStart"/>
      <w:r w:rsidRPr="000D0DAD">
        <w:rPr>
          <w:rFonts w:ascii="Arial" w:hAnsi="Consolas" w:cs="Arial"/>
          <w:color w:val="000000"/>
          <w:sz w:val="18"/>
        </w:rPr>
        <w:t>T :</w:t>
      </w:r>
      <w:proofErr w:type="gramEnd"/>
      <w:r w:rsidRPr="000D0DAD">
        <w:rPr>
          <w:rFonts w:ascii="Arial" w:hAnsi="Consolas" w:cs="Arial"/>
          <w:color w:val="000000"/>
          <w:sz w:val="18"/>
        </w:rPr>
        <w:t xml:space="preserve"> 157.8262 mm.</w:t>
      </w:r>
    </w:p>
    <w:p w14:paraId="41025B1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A6CB24C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FF"/>
          <w:sz w:val="18"/>
        </w:rPr>
        <w:t>PV Elite is a trademark of Hexagon AB, 2024, All rights reserved.</w:t>
      </w:r>
    </w:p>
    <w:p w14:paraId="5CBA68B7" w14:textId="77777777" w:rsidR="000D0DAD" w:rsidRDefault="000D0DAD" w:rsidP="000D0DAD">
      <w:pPr>
        <w:rPr>
          <w:rFonts w:ascii="Consolas" w:hAnsi="Consolas" w:cs="Arial"/>
          <w:sz w:val="18"/>
        </w:rPr>
        <w:sectPr w:rsidR="000D0DAD" w:rsidSect="000D0DAD">
          <w:headerReference w:type="default" r:id="rId52"/>
          <w:pgSz w:w="12240" w:h="15840" w:code="1"/>
          <w:pgMar w:top="1440" w:right="504" w:bottom="720" w:left="360" w:header="720" w:footer="720" w:gutter="720"/>
          <w:cols w:space="720"/>
          <w:docGrid w:linePitch="272"/>
        </w:sectPr>
      </w:pPr>
    </w:p>
    <w:p w14:paraId="3F7EB28D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Consolas" w:hAnsi="Consolas" w:cs="Arial"/>
          <w:sz w:val="18"/>
        </w:rPr>
        <w:lastRenderedPageBreak/>
        <w:fldChar w:fldCharType="begin"/>
      </w:r>
      <w:r w:rsidRPr="000D0DAD">
        <w:rPr>
          <w:rFonts w:ascii="Consolas" w:hAnsi="Consolas" w:cs="Arial"/>
          <w:sz w:val="18"/>
        </w:rPr>
        <w:instrText xml:space="preserve"> TC "</w:instrText>
      </w:r>
      <w:bookmarkStart w:id="38" w:name="_Toc192856516"/>
      <w:r w:rsidRPr="000D0DAD">
        <w:rPr>
          <w:rFonts w:ascii="Consolas" w:hAnsi="Consolas" w:cs="Arial"/>
          <w:sz w:val="18"/>
        </w:rPr>
        <w:instrText>Nozzle Calcs.:  M1</w:instrText>
      </w:r>
      <w:bookmarkEnd w:id="38"/>
      <w:r w:rsidRPr="000D0DAD">
        <w:rPr>
          <w:rFonts w:ascii="Consolas" w:hAnsi="Consolas" w:cs="Arial"/>
          <w:sz w:val="18"/>
        </w:rPr>
        <w:instrText xml:space="preserve">" /f C </w:instrText>
      </w:r>
      <w:r w:rsidRPr="000D0DAD">
        <w:rPr>
          <w:rFonts w:ascii="Consolas" w:hAnsi="Consolas" w:cs="Arial"/>
          <w:sz w:val="18"/>
        </w:rPr>
        <w:fldChar w:fldCharType="end"/>
      </w:r>
    </w:p>
    <w:p w14:paraId="351CB682" w14:textId="77777777" w:rsidR="000D0DAD" w:rsidRDefault="000D0DAD" w:rsidP="000D0DAD">
      <w:pPr>
        <w:rPr>
          <w:rFonts w:ascii="Consolas" w:hAnsi="Consolas" w:cs="Arial"/>
          <w:sz w:val="18"/>
        </w:rPr>
      </w:pPr>
      <w:proofErr w:type="gramStart"/>
      <w:r w:rsidRPr="000D0DAD">
        <w:rPr>
          <w:rFonts w:ascii="Tahoma" w:hAnsi="Consolas" w:cs="Arial"/>
          <w:b/>
          <w:color w:val="000000"/>
          <w:sz w:val="18"/>
        </w:rPr>
        <w:t>Input,  Nozzle</w:t>
      </w:r>
      <w:proofErr w:type="gramEnd"/>
      <w:r w:rsidRPr="000D0DAD">
        <w:rPr>
          <w:rFonts w:ascii="Tahoma" w:hAnsi="Consolas" w:cs="Arial"/>
          <w:b/>
          <w:color w:val="000000"/>
          <w:sz w:val="18"/>
        </w:rPr>
        <w:t xml:space="preserve"> Desc: M1                                From:   20</w:t>
      </w:r>
    </w:p>
    <w:p w14:paraId="72AB60F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5E3291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Pressure for Reinforcement Calculations        P       </w:t>
      </w:r>
      <w:proofErr w:type="gramStart"/>
      <w:r>
        <w:rPr>
          <w:rFonts w:ascii="Consolas" w:hAnsi="Consolas" w:cs="Arial"/>
          <w:sz w:val="18"/>
        </w:rPr>
        <w:t>0.621  bars</w:t>
      </w:r>
      <w:proofErr w:type="gramEnd"/>
    </w:p>
    <w:p w14:paraId="574138D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Temperature for Internal Pressure           Temp          </w:t>
      </w:r>
      <w:proofErr w:type="gramStart"/>
      <w:r>
        <w:rPr>
          <w:rFonts w:ascii="Consolas" w:hAnsi="Consolas" w:cs="Arial"/>
          <w:sz w:val="18"/>
        </w:rPr>
        <w:t>85  °</w:t>
      </w:r>
      <w:proofErr w:type="gramEnd"/>
      <w:r>
        <w:rPr>
          <w:rFonts w:ascii="Consolas" w:hAnsi="Consolas" w:cs="Arial"/>
          <w:sz w:val="18"/>
        </w:rPr>
        <w:t>C</w:t>
      </w:r>
    </w:p>
    <w:p w14:paraId="086CF7D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76024C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Parent Material                                  SA-240 316L</w:t>
      </w:r>
    </w:p>
    <w:p w14:paraId="4C1A8FF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Parent Allowable Stress at Temperature        </w:t>
      </w:r>
      <w:proofErr w:type="spellStart"/>
      <w:r>
        <w:rPr>
          <w:rFonts w:ascii="Consolas" w:hAnsi="Consolas" w:cs="Arial"/>
          <w:sz w:val="18"/>
        </w:rPr>
        <w:t>Sv</w:t>
      </w:r>
      <w:proofErr w:type="spellEnd"/>
      <w:r>
        <w:rPr>
          <w:rFonts w:ascii="Consolas" w:hAnsi="Consolas" w:cs="Arial"/>
          <w:sz w:val="18"/>
        </w:rPr>
        <w:t xml:space="preserve">      </w:t>
      </w:r>
      <w:proofErr w:type="gramStart"/>
      <w:r>
        <w:rPr>
          <w:rFonts w:ascii="Consolas" w:hAnsi="Consolas" w:cs="Arial"/>
          <w:sz w:val="18"/>
        </w:rPr>
        <w:t>100.46  N.</w:t>
      </w:r>
      <w:proofErr w:type="gramEnd"/>
      <w:r>
        <w:rPr>
          <w:rFonts w:ascii="Consolas" w:hAnsi="Consolas" w:cs="Arial"/>
          <w:sz w:val="18"/>
        </w:rPr>
        <w:t>/mm²</w:t>
      </w:r>
    </w:p>
    <w:p w14:paraId="79F5558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Parent Allowable Stress At Ambient           </w:t>
      </w:r>
      <w:proofErr w:type="spellStart"/>
      <w:r>
        <w:rPr>
          <w:rFonts w:ascii="Consolas" w:hAnsi="Consolas" w:cs="Arial"/>
          <w:sz w:val="18"/>
        </w:rPr>
        <w:t>Sva</w:t>
      </w:r>
      <w:proofErr w:type="spellEnd"/>
      <w:r>
        <w:rPr>
          <w:rFonts w:ascii="Consolas" w:hAnsi="Consolas" w:cs="Arial"/>
          <w:sz w:val="18"/>
        </w:rPr>
        <w:t xml:space="preserve">      </w:t>
      </w:r>
      <w:proofErr w:type="gramStart"/>
      <w:r>
        <w:rPr>
          <w:rFonts w:ascii="Consolas" w:hAnsi="Consolas" w:cs="Arial"/>
          <w:sz w:val="18"/>
        </w:rPr>
        <w:t>115.00  N.</w:t>
      </w:r>
      <w:proofErr w:type="gramEnd"/>
      <w:r>
        <w:rPr>
          <w:rFonts w:ascii="Consolas" w:hAnsi="Consolas" w:cs="Arial"/>
          <w:sz w:val="18"/>
        </w:rPr>
        <w:t>/mm²</w:t>
      </w:r>
    </w:p>
    <w:p w14:paraId="5B66C9A9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1AC431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Inside Diameter of Cylindrical Shell           D      </w:t>
      </w:r>
      <w:proofErr w:type="gramStart"/>
      <w:r>
        <w:rPr>
          <w:rFonts w:ascii="Consolas" w:hAnsi="Consolas" w:cs="Arial"/>
          <w:sz w:val="18"/>
        </w:rPr>
        <w:t>500.00  mm.</w:t>
      </w:r>
      <w:proofErr w:type="gramEnd"/>
    </w:p>
    <w:p w14:paraId="3EA8008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Shell Finished (Minimum) Thickness             t      </w:t>
      </w:r>
      <w:proofErr w:type="gramStart"/>
      <w:r>
        <w:rPr>
          <w:rFonts w:ascii="Consolas" w:hAnsi="Consolas" w:cs="Arial"/>
          <w:sz w:val="18"/>
        </w:rPr>
        <w:t>6.0000  mm.</w:t>
      </w:r>
      <w:proofErr w:type="gramEnd"/>
    </w:p>
    <w:p w14:paraId="0BF58AD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Shell Internal Corrosion Allowance             c      </w:t>
      </w:r>
      <w:proofErr w:type="gramStart"/>
      <w:r>
        <w:rPr>
          <w:rFonts w:ascii="Consolas" w:hAnsi="Consolas" w:cs="Arial"/>
          <w:sz w:val="18"/>
        </w:rPr>
        <w:t>0.0000  mm.</w:t>
      </w:r>
      <w:proofErr w:type="gramEnd"/>
    </w:p>
    <w:p w14:paraId="3763472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Shell External Corrosion Allowance            co      </w:t>
      </w:r>
      <w:proofErr w:type="gramStart"/>
      <w:r>
        <w:rPr>
          <w:rFonts w:ascii="Consolas" w:hAnsi="Consolas" w:cs="Arial"/>
          <w:sz w:val="18"/>
        </w:rPr>
        <w:t>0.0000  mm.</w:t>
      </w:r>
      <w:proofErr w:type="gramEnd"/>
    </w:p>
    <w:p w14:paraId="25C4FF8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C416B8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Distance from Bottom/Left Tangent                     </w:t>
      </w:r>
      <w:proofErr w:type="gramStart"/>
      <w:r>
        <w:rPr>
          <w:rFonts w:ascii="Consolas" w:hAnsi="Consolas" w:cs="Arial"/>
          <w:sz w:val="18"/>
        </w:rPr>
        <w:t>520.00  mm.</w:t>
      </w:r>
      <w:proofErr w:type="gramEnd"/>
    </w:p>
    <w:p w14:paraId="098D6C2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F441E4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User Entered Minimum Design Metal Temperature           </w:t>
      </w:r>
      <w:proofErr w:type="gramStart"/>
      <w:r>
        <w:rPr>
          <w:rFonts w:ascii="Consolas" w:hAnsi="Consolas" w:cs="Arial"/>
          <w:sz w:val="18"/>
        </w:rPr>
        <w:t>4.00  °</w:t>
      </w:r>
      <w:proofErr w:type="gramEnd"/>
      <w:r>
        <w:rPr>
          <w:rFonts w:ascii="Consolas" w:hAnsi="Consolas" w:cs="Arial"/>
          <w:sz w:val="18"/>
        </w:rPr>
        <w:t>C</w:t>
      </w:r>
    </w:p>
    <w:p w14:paraId="21AFEEF2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93EFD4D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i/>
          <w:color w:val="000000"/>
          <w:sz w:val="18"/>
        </w:rPr>
        <w:t xml:space="preserve">Type of Element Connected to the </w:t>
      </w:r>
      <w:proofErr w:type="gramStart"/>
      <w:r w:rsidRPr="000D0DAD">
        <w:rPr>
          <w:rFonts w:ascii="Arial" w:hAnsi="Consolas" w:cs="Arial"/>
          <w:b/>
          <w:i/>
          <w:color w:val="000000"/>
          <w:sz w:val="18"/>
        </w:rPr>
        <w:t>Parent :</w:t>
      </w:r>
      <w:proofErr w:type="gramEnd"/>
      <w:r w:rsidRPr="000D0DAD">
        <w:rPr>
          <w:rFonts w:ascii="Arial" w:hAnsi="Consolas" w:cs="Arial"/>
          <w:b/>
          <w:i/>
          <w:color w:val="000000"/>
          <w:sz w:val="18"/>
        </w:rPr>
        <w:t xml:space="preserve"> Nozzle</w:t>
      </w:r>
    </w:p>
    <w:p w14:paraId="3795DDA2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42694C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Material                                       SA-312 TP316L</w:t>
      </w:r>
    </w:p>
    <w:p w14:paraId="0BBEEEC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Material UNS Number                                   S31603</w:t>
      </w:r>
    </w:p>
    <w:p w14:paraId="5C8C0E1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Material Specification/Type                       </w:t>
      </w:r>
      <w:proofErr w:type="spellStart"/>
      <w:r>
        <w:rPr>
          <w:rFonts w:ascii="Consolas" w:hAnsi="Consolas" w:cs="Arial"/>
          <w:sz w:val="18"/>
        </w:rPr>
        <w:t>Smls</w:t>
      </w:r>
      <w:proofErr w:type="spellEnd"/>
      <w:r>
        <w:rPr>
          <w:rFonts w:ascii="Consolas" w:hAnsi="Consolas" w:cs="Arial"/>
          <w:sz w:val="18"/>
        </w:rPr>
        <w:t>. pipe</w:t>
      </w:r>
    </w:p>
    <w:p w14:paraId="7C2269F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Allowable Stress at Temperature               Sn      </w:t>
      </w:r>
      <w:proofErr w:type="gramStart"/>
      <w:r>
        <w:rPr>
          <w:rFonts w:ascii="Consolas" w:hAnsi="Consolas" w:cs="Arial"/>
          <w:sz w:val="18"/>
        </w:rPr>
        <w:t>100.50  N.</w:t>
      </w:r>
      <w:proofErr w:type="gramEnd"/>
      <w:r>
        <w:rPr>
          <w:rFonts w:ascii="Consolas" w:hAnsi="Consolas" w:cs="Arial"/>
          <w:sz w:val="18"/>
        </w:rPr>
        <w:t>/mm²</w:t>
      </w:r>
    </w:p>
    <w:p w14:paraId="7455AE7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Allowable Stress At Ambient                  </w:t>
      </w:r>
      <w:proofErr w:type="spellStart"/>
      <w:r>
        <w:rPr>
          <w:rFonts w:ascii="Consolas" w:hAnsi="Consolas" w:cs="Arial"/>
          <w:sz w:val="18"/>
        </w:rPr>
        <w:t>Sna</w:t>
      </w:r>
      <w:proofErr w:type="spellEnd"/>
      <w:r>
        <w:rPr>
          <w:rFonts w:ascii="Consolas" w:hAnsi="Consolas" w:cs="Arial"/>
          <w:sz w:val="18"/>
        </w:rPr>
        <w:t xml:space="preserve">      </w:t>
      </w:r>
      <w:proofErr w:type="gramStart"/>
      <w:r>
        <w:rPr>
          <w:rFonts w:ascii="Consolas" w:hAnsi="Consolas" w:cs="Arial"/>
          <w:sz w:val="18"/>
        </w:rPr>
        <w:t>115.00  N.</w:t>
      </w:r>
      <w:proofErr w:type="gramEnd"/>
      <w:r>
        <w:rPr>
          <w:rFonts w:ascii="Consolas" w:hAnsi="Consolas" w:cs="Arial"/>
          <w:sz w:val="18"/>
        </w:rPr>
        <w:t>/mm²</w:t>
      </w:r>
    </w:p>
    <w:p w14:paraId="5DEA8DA6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E1A27C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Diameter Basis (for tr calc </w:t>
      </w:r>
      <w:proofErr w:type="gramStart"/>
      <w:r>
        <w:rPr>
          <w:rFonts w:ascii="Consolas" w:hAnsi="Consolas" w:cs="Arial"/>
          <w:sz w:val="18"/>
        </w:rPr>
        <w:t xml:space="preserve">only)   </w:t>
      </w:r>
      <w:proofErr w:type="gramEnd"/>
      <w:r>
        <w:rPr>
          <w:rFonts w:ascii="Consolas" w:hAnsi="Consolas" w:cs="Arial"/>
          <w:sz w:val="18"/>
        </w:rPr>
        <w:t xml:space="preserve">                 Outside</w:t>
      </w:r>
    </w:p>
    <w:p w14:paraId="7A6EF0B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Layout Angle                                          </w:t>
      </w:r>
      <w:proofErr w:type="gramStart"/>
      <w:r>
        <w:rPr>
          <w:rFonts w:ascii="Consolas" w:hAnsi="Consolas" w:cs="Arial"/>
          <w:sz w:val="18"/>
        </w:rPr>
        <w:t>270.00  deg</w:t>
      </w:r>
      <w:proofErr w:type="gramEnd"/>
    </w:p>
    <w:p w14:paraId="0B7FF88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Diameter                                            </w:t>
      </w:r>
      <w:proofErr w:type="gramStart"/>
      <w:r>
        <w:rPr>
          <w:rFonts w:ascii="Consolas" w:hAnsi="Consolas" w:cs="Arial"/>
          <w:sz w:val="18"/>
        </w:rPr>
        <w:t>200.0000  mm</w:t>
      </w:r>
      <w:proofErr w:type="gramEnd"/>
    </w:p>
    <w:p w14:paraId="424786B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4ADA58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Size and Thickness Basis                             Minimum</w:t>
      </w:r>
    </w:p>
    <w:p w14:paraId="2AC857A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Nominal Thickness                                        40S</w:t>
      </w:r>
    </w:p>
    <w:p w14:paraId="1C1B1452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BA46B7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Material                                 SA-182 F316L</w:t>
      </w:r>
    </w:p>
    <w:p w14:paraId="7E12FF4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Type                                 Weld Neck Flange</w:t>
      </w:r>
    </w:p>
    <w:p w14:paraId="136E28E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BB4972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Corrosion Allowance                          can      </w:t>
      </w:r>
      <w:proofErr w:type="gramStart"/>
      <w:r>
        <w:rPr>
          <w:rFonts w:ascii="Consolas" w:hAnsi="Consolas" w:cs="Arial"/>
          <w:sz w:val="18"/>
        </w:rPr>
        <w:t>0.0000  mm.</w:t>
      </w:r>
      <w:proofErr w:type="gramEnd"/>
    </w:p>
    <w:p w14:paraId="077DA4D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Joint Efficiency of Shell Seam at Nozzle      E1        1.00</w:t>
      </w:r>
    </w:p>
    <w:p w14:paraId="6265271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Joint Efficiency of Nozzle Neck               </w:t>
      </w:r>
      <w:proofErr w:type="spellStart"/>
      <w:r>
        <w:rPr>
          <w:rFonts w:ascii="Consolas" w:hAnsi="Consolas" w:cs="Arial"/>
          <w:sz w:val="18"/>
        </w:rPr>
        <w:t>En</w:t>
      </w:r>
      <w:proofErr w:type="spellEnd"/>
      <w:r>
        <w:rPr>
          <w:rFonts w:ascii="Consolas" w:hAnsi="Consolas" w:cs="Arial"/>
          <w:sz w:val="18"/>
        </w:rPr>
        <w:t xml:space="preserve">        1.00</w:t>
      </w:r>
    </w:p>
    <w:p w14:paraId="62595806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519AAE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Outside Projection                            ho    </w:t>
      </w:r>
      <w:proofErr w:type="gramStart"/>
      <w:r>
        <w:rPr>
          <w:rFonts w:ascii="Consolas" w:hAnsi="Consolas" w:cs="Arial"/>
          <w:sz w:val="18"/>
        </w:rPr>
        <w:t>150.0000  mm.</w:t>
      </w:r>
      <w:proofErr w:type="gramEnd"/>
    </w:p>
    <w:p w14:paraId="15355DD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Weld leg size between Nozzle and Pad/Shell    Wo      </w:t>
      </w:r>
      <w:proofErr w:type="gramStart"/>
      <w:r>
        <w:rPr>
          <w:rFonts w:ascii="Consolas" w:hAnsi="Consolas" w:cs="Arial"/>
          <w:sz w:val="18"/>
        </w:rPr>
        <w:t>6.0000  mm.</w:t>
      </w:r>
      <w:proofErr w:type="gramEnd"/>
    </w:p>
    <w:p w14:paraId="16107C5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Groove weld depth between Nozzle and Vessel </w:t>
      </w:r>
      <w:proofErr w:type="spellStart"/>
      <w:r>
        <w:rPr>
          <w:rFonts w:ascii="Consolas" w:hAnsi="Consolas" w:cs="Arial"/>
          <w:sz w:val="18"/>
        </w:rPr>
        <w:t>Wgnv</w:t>
      </w:r>
      <w:proofErr w:type="spellEnd"/>
      <w:r>
        <w:rPr>
          <w:rFonts w:ascii="Consolas" w:hAnsi="Consolas" w:cs="Arial"/>
          <w:sz w:val="18"/>
        </w:rPr>
        <w:t xml:space="preserve">      </w:t>
      </w:r>
      <w:proofErr w:type="gramStart"/>
      <w:r>
        <w:rPr>
          <w:rFonts w:ascii="Consolas" w:hAnsi="Consolas" w:cs="Arial"/>
          <w:sz w:val="18"/>
        </w:rPr>
        <w:t>6.0000  mm.</w:t>
      </w:r>
      <w:proofErr w:type="gramEnd"/>
    </w:p>
    <w:p w14:paraId="51F42DB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Inside Projection                              h      </w:t>
      </w:r>
      <w:proofErr w:type="gramStart"/>
      <w:r>
        <w:rPr>
          <w:rFonts w:ascii="Consolas" w:hAnsi="Consolas" w:cs="Arial"/>
          <w:sz w:val="18"/>
        </w:rPr>
        <w:t>0.0000  mm.</w:t>
      </w:r>
      <w:proofErr w:type="gramEnd"/>
    </w:p>
    <w:p w14:paraId="2889CAD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Weld leg size, Inside Element to Shell        Wi      </w:t>
      </w:r>
      <w:proofErr w:type="gramStart"/>
      <w:r>
        <w:rPr>
          <w:rFonts w:ascii="Consolas" w:hAnsi="Consolas" w:cs="Arial"/>
          <w:sz w:val="18"/>
        </w:rPr>
        <w:t>0.0000  mm.</w:t>
      </w:r>
      <w:proofErr w:type="gramEnd"/>
    </w:p>
    <w:p w14:paraId="0CE1691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0CFF39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Pad Material                                     SA-240 316L</w:t>
      </w:r>
    </w:p>
    <w:p w14:paraId="7FE8117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Pad Allowable Stress at Temperature           </w:t>
      </w:r>
      <w:proofErr w:type="spellStart"/>
      <w:r>
        <w:rPr>
          <w:rFonts w:ascii="Consolas" w:hAnsi="Consolas" w:cs="Arial"/>
          <w:sz w:val="18"/>
        </w:rPr>
        <w:t>Sp</w:t>
      </w:r>
      <w:proofErr w:type="spellEnd"/>
      <w:r>
        <w:rPr>
          <w:rFonts w:ascii="Consolas" w:hAnsi="Consolas" w:cs="Arial"/>
          <w:sz w:val="18"/>
        </w:rPr>
        <w:t xml:space="preserve">      </w:t>
      </w:r>
      <w:proofErr w:type="gramStart"/>
      <w:r>
        <w:rPr>
          <w:rFonts w:ascii="Consolas" w:hAnsi="Consolas" w:cs="Arial"/>
          <w:sz w:val="18"/>
        </w:rPr>
        <w:t>100.50  N.</w:t>
      </w:r>
      <w:proofErr w:type="gramEnd"/>
      <w:r>
        <w:rPr>
          <w:rFonts w:ascii="Consolas" w:hAnsi="Consolas" w:cs="Arial"/>
          <w:sz w:val="18"/>
        </w:rPr>
        <w:t>/mm²</w:t>
      </w:r>
    </w:p>
    <w:p w14:paraId="3176F2A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Pad Allowable Stress At Ambient              Spa      </w:t>
      </w:r>
      <w:proofErr w:type="gramStart"/>
      <w:r>
        <w:rPr>
          <w:rFonts w:ascii="Consolas" w:hAnsi="Consolas" w:cs="Arial"/>
          <w:sz w:val="18"/>
        </w:rPr>
        <w:t>115.00  N.</w:t>
      </w:r>
      <w:proofErr w:type="gramEnd"/>
      <w:r>
        <w:rPr>
          <w:rFonts w:ascii="Consolas" w:hAnsi="Consolas" w:cs="Arial"/>
          <w:sz w:val="18"/>
        </w:rPr>
        <w:t>/mm²</w:t>
      </w:r>
    </w:p>
    <w:p w14:paraId="593CD89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Diameter of Pad along vessel surface          </w:t>
      </w:r>
      <w:proofErr w:type="spellStart"/>
      <w:r>
        <w:rPr>
          <w:rFonts w:ascii="Consolas" w:hAnsi="Consolas" w:cs="Arial"/>
          <w:sz w:val="18"/>
        </w:rPr>
        <w:t>Dp</w:t>
      </w:r>
      <w:proofErr w:type="spellEnd"/>
      <w:r>
        <w:rPr>
          <w:rFonts w:ascii="Consolas" w:hAnsi="Consolas" w:cs="Arial"/>
          <w:sz w:val="18"/>
        </w:rPr>
        <w:t xml:space="preserve">    </w:t>
      </w:r>
      <w:proofErr w:type="gramStart"/>
      <w:r>
        <w:rPr>
          <w:rFonts w:ascii="Consolas" w:hAnsi="Consolas" w:cs="Arial"/>
          <w:sz w:val="18"/>
        </w:rPr>
        <w:t>320.0000  mm.</w:t>
      </w:r>
      <w:proofErr w:type="gramEnd"/>
    </w:p>
    <w:p w14:paraId="0E53CBC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Thickness of Pad                              </w:t>
      </w:r>
      <w:proofErr w:type="spellStart"/>
      <w:r>
        <w:rPr>
          <w:rFonts w:ascii="Consolas" w:hAnsi="Consolas" w:cs="Arial"/>
          <w:sz w:val="18"/>
        </w:rPr>
        <w:t>te</w:t>
      </w:r>
      <w:proofErr w:type="spellEnd"/>
      <w:r>
        <w:rPr>
          <w:rFonts w:ascii="Consolas" w:hAnsi="Consolas" w:cs="Arial"/>
          <w:sz w:val="18"/>
        </w:rPr>
        <w:t xml:space="preserve">      </w:t>
      </w:r>
      <w:proofErr w:type="gramStart"/>
      <w:r>
        <w:rPr>
          <w:rFonts w:ascii="Consolas" w:hAnsi="Consolas" w:cs="Arial"/>
          <w:sz w:val="18"/>
        </w:rPr>
        <w:t>6.0000  mm.</w:t>
      </w:r>
      <w:proofErr w:type="gramEnd"/>
    </w:p>
    <w:p w14:paraId="4419A26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Weld leg size between Pad and Shell           Wp      </w:t>
      </w:r>
      <w:proofErr w:type="gramStart"/>
      <w:r>
        <w:rPr>
          <w:rFonts w:ascii="Consolas" w:hAnsi="Consolas" w:cs="Arial"/>
          <w:sz w:val="18"/>
        </w:rPr>
        <w:t>6.0000  mm.</w:t>
      </w:r>
      <w:proofErr w:type="gramEnd"/>
    </w:p>
    <w:p w14:paraId="03EBE14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Groove weld depth between Pad and Nozzle    </w:t>
      </w:r>
      <w:proofErr w:type="spellStart"/>
      <w:r>
        <w:rPr>
          <w:rFonts w:ascii="Consolas" w:hAnsi="Consolas" w:cs="Arial"/>
          <w:sz w:val="18"/>
        </w:rPr>
        <w:t>Wgpn</w:t>
      </w:r>
      <w:proofErr w:type="spellEnd"/>
      <w:r>
        <w:rPr>
          <w:rFonts w:ascii="Consolas" w:hAnsi="Consolas" w:cs="Arial"/>
          <w:sz w:val="18"/>
        </w:rPr>
        <w:t xml:space="preserve">      </w:t>
      </w:r>
      <w:proofErr w:type="gramStart"/>
      <w:r>
        <w:rPr>
          <w:rFonts w:ascii="Consolas" w:hAnsi="Consolas" w:cs="Arial"/>
          <w:sz w:val="18"/>
        </w:rPr>
        <w:t>6.0000  mm.</w:t>
      </w:r>
      <w:proofErr w:type="gramEnd"/>
    </w:p>
    <w:p w14:paraId="6C90C14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Reinforcing Pad Width                                </w:t>
      </w:r>
      <w:proofErr w:type="gramStart"/>
      <w:r>
        <w:rPr>
          <w:rFonts w:ascii="Consolas" w:hAnsi="Consolas" w:cs="Arial"/>
          <w:sz w:val="18"/>
        </w:rPr>
        <w:t>50.4625  mm.</w:t>
      </w:r>
      <w:proofErr w:type="gramEnd"/>
    </w:p>
    <w:p w14:paraId="221419A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This is a Manway or Access Opening.</w:t>
      </w:r>
    </w:p>
    <w:p w14:paraId="6AFA009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4F35B2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Class                                             150</w:t>
      </w:r>
    </w:p>
    <w:p w14:paraId="1B8124F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Grade                                          GR 2.3</w:t>
      </w:r>
    </w:p>
    <w:p w14:paraId="0C88CD01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0BE948E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The Pressure Design option was MAWP + static head (to the nozzle).</w:t>
      </w:r>
    </w:p>
    <w:p w14:paraId="5A32F09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DE3F89C" w14:textId="2204E469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noProof/>
          <w:sz w:val="18"/>
        </w:rPr>
        <w:drawing>
          <wp:inline distT="0" distB="0" distL="0" distR="0" wp14:anchorId="7FCD24F2" wp14:editId="3A4C73D7">
            <wp:extent cx="2278380" cy="1143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838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A4481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0C5A4CF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Reinforcement CALCULATION, Description: M1</w:t>
      </w:r>
    </w:p>
    <w:p w14:paraId="574CE98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26057AD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ASME Code, Section VIII, Div. 1, UG-37 to UG-45</w:t>
      </w:r>
    </w:p>
    <w:p w14:paraId="19DD9B0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921A8B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Actual Outside Diameter Used in Calculation          </w:t>
      </w:r>
      <w:proofErr w:type="gramStart"/>
      <w:r>
        <w:rPr>
          <w:rFonts w:ascii="Consolas" w:hAnsi="Consolas" w:cs="Arial"/>
          <w:sz w:val="18"/>
        </w:rPr>
        <w:t>219.075  mm.</w:t>
      </w:r>
      <w:proofErr w:type="gramEnd"/>
    </w:p>
    <w:p w14:paraId="08363D6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Actual Thickness Used in Calculation                   </w:t>
      </w:r>
      <w:proofErr w:type="gramStart"/>
      <w:r>
        <w:rPr>
          <w:rFonts w:ascii="Consolas" w:hAnsi="Consolas" w:cs="Arial"/>
          <w:sz w:val="18"/>
        </w:rPr>
        <w:t>7.156  mm.</w:t>
      </w:r>
      <w:proofErr w:type="gramEnd"/>
    </w:p>
    <w:p w14:paraId="5160A10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5728554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Nozzle input data check completed without errors.</w:t>
      </w:r>
    </w:p>
    <w:p w14:paraId="07758FDA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B81DBAA" w14:textId="77777777" w:rsidR="000D0DAD" w:rsidRDefault="000D0DAD" w:rsidP="000D0DAD">
      <w:pPr>
        <w:rPr>
          <w:rFonts w:ascii="Consolas" w:hAnsi="Consolas" w:cs="Arial"/>
          <w:sz w:val="18"/>
        </w:rPr>
      </w:pPr>
      <w:proofErr w:type="spellStart"/>
      <w:r w:rsidRPr="000D0DAD">
        <w:rPr>
          <w:rFonts w:ascii="Tahoma" w:hAnsi="Consolas" w:cs="Arial"/>
          <w:color w:val="000000"/>
          <w:sz w:val="18"/>
        </w:rPr>
        <w:t>Reqd</w:t>
      </w:r>
      <w:proofErr w:type="spellEnd"/>
      <w:r w:rsidRPr="000D0DAD">
        <w:rPr>
          <w:rFonts w:ascii="Tahoma" w:hAnsi="Consolas" w:cs="Arial"/>
          <w:color w:val="000000"/>
          <w:sz w:val="18"/>
        </w:rPr>
        <w:t xml:space="preserve"> </w:t>
      </w:r>
      <w:proofErr w:type="spellStart"/>
      <w:r w:rsidRPr="000D0DAD">
        <w:rPr>
          <w:rFonts w:ascii="Tahoma" w:hAnsi="Consolas" w:cs="Arial"/>
          <w:color w:val="000000"/>
          <w:sz w:val="18"/>
        </w:rPr>
        <w:t>thk</w:t>
      </w:r>
      <w:proofErr w:type="spellEnd"/>
      <w:r w:rsidRPr="000D0DAD">
        <w:rPr>
          <w:rFonts w:ascii="Tahoma" w:hAnsi="Consolas" w:cs="Arial"/>
          <w:color w:val="000000"/>
          <w:sz w:val="18"/>
        </w:rPr>
        <w:t xml:space="preserve"> per UG-37(a) of Cylindrical Shell, tr [Int. Press]</w:t>
      </w:r>
    </w:p>
    <w:p w14:paraId="6D6EB0A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P*R/(</w:t>
      </w:r>
      <w:proofErr w:type="spellStart"/>
      <w:r>
        <w:rPr>
          <w:rFonts w:ascii="Consolas" w:hAnsi="Consolas" w:cs="Arial"/>
          <w:sz w:val="18"/>
        </w:rPr>
        <w:t>Sv</w:t>
      </w:r>
      <w:proofErr w:type="spellEnd"/>
      <w:r>
        <w:rPr>
          <w:rFonts w:ascii="Consolas" w:hAnsi="Consolas" w:cs="Arial"/>
          <w:sz w:val="18"/>
        </w:rPr>
        <w:t>*E-0.6*P) per UG-27 (c)(1)</w:t>
      </w:r>
    </w:p>
    <w:p w14:paraId="2B37070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0.62*250</w:t>
      </w:r>
      <w:proofErr w:type="gramStart"/>
      <w:r>
        <w:rPr>
          <w:rFonts w:ascii="Consolas" w:hAnsi="Consolas" w:cs="Arial"/>
          <w:sz w:val="18"/>
        </w:rPr>
        <w:t>/(</w:t>
      </w:r>
      <w:proofErr w:type="gramEnd"/>
      <w:r>
        <w:rPr>
          <w:rFonts w:ascii="Consolas" w:hAnsi="Consolas" w:cs="Arial"/>
          <w:sz w:val="18"/>
        </w:rPr>
        <w:t>100*1-0.6*0.62)</w:t>
      </w:r>
    </w:p>
    <w:p w14:paraId="55B760F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0.1546 mm.</w:t>
      </w:r>
    </w:p>
    <w:p w14:paraId="436C91F6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5FA7B83" w14:textId="77777777" w:rsidR="000D0DAD" w:rsidRDefault="000D0DAD" w:rsidP="000D0DAD">
      <w:pPr>
        <w:rPr>
          <w:rFonts w:ascii="Consolas" w:hAnsi="Consolas" w:cs="Arial"/>
          <w:sz w:val="18"/>
        </w:rPr>
      </w:pPr>
      <w:proofErr w:type="spellStart"/>
      <w:r w:rsidRPr="000D0DAD">
        <w:rPr>
          <w:rFonts w:ascii="Tahoma" w:hAnsi="Consolas" w:cs="Arial"/>
          <w:color w:val="000000"/>
          <w:sz w:val="18"/>
        </w:rPr>
        <w:t>Reqd</w:t>
      </w:r>
      <w:proofErr w:type="spellEnd"/>
      <w:r w:rsidRPr="000D0DAD">
        <w:rPr>
          <w:rFonts w:ascii="Tahoma" w:hAnsi="Consolas" w:cs="Arial"/>
          <w:color w:val="000000"/>
          <w:sz w:val="18"/>
        </w:rPr>
        <w:t xml:space="preserve"> </w:t>
      </w:r>
      <w:proofErr w:type="spellStart"/>
      <w:r w:rsidRPr="000D0DAD">
        <w:rPr>
          <w:rFonts w:ascii="Tahoma" w:hAnsi="Consolas" w:cs="Arial"/>
          <w:color w:val="000000"/>
          <w:sz w:val="18"/>
        </w:rPr>
        <w:t>thk</w:t>
      </w:r>
      <w:proofErr w:type="spellEnd"/>
      <w:r w:rsidRPr="000D0DAD">
        <w:rPr>
          <w:rFonts w:ascii="Tahoma" w:hAnsi="Consolas" w:cs="Arial"/>
          <w:color w:val="000000"/>
          <w:sz w:val="18"/>
        </w:rPr>
        <w:t xml:space="preserve"> per UG-37(a) of Nozzle Wall, </w:t>
      </w:r>
      <w:proofErr w:type="spellStart"/>
      <w:r w:rsidRPr="000D0DAD">
        <w:rPr>
          <w:rFonts w:ascii="Tahoma" w:hAnsi="Consolas" w:cs="Arial"/>
          <w:color w:val="000000"/>
          <w:sz w:val="18"/>
        </w:rPr>
        <w:t>trn</w:t>
      </w:r>
      <w:proofErr w:type="spellEnd"/>
      <w:r w:rsidRPr="000D0DAD">
        <w:rPr>
          <w:rFonts w:ascii="Tahoma" w:hAnsi="Consolas" w:cs="Arial"/>
          <w:color w:val="000000"/>
          <w:sz w:val="18"/>
        </w:rPr>
        <w:t xml:space="preserve"> [Int. Press]</w:t>
      </w:r>
    </w:p>
    <w:p w14:paraId="4722039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P*Ro/(Sn*E+0.4*P) per Appendix 1-1 (a)(1)</w:t>
      </w:r>
    </w:p>
    <w:p w14:paraId="1D0D0E3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0.62*110</w:t>
      </w:r>
      <w:proofErr w:type="gramStart"/>
      <w:r>
        <w:rPr>
          <w:rFonts w:ascii="Consolas" w:hAnsi="Consolas" w:cs="Arial"/>
          <w:sz w:val="18"/>
        </w:rPr>
        <w:t>/(</w:t>
      </w:r>
      <w:proofErr w:type="gramEnd"/>
      <w:r>
        <w:rPr>
          <w:rFonts w:ascii="Consolas" w:hAnsi="Consolas" w:cs="Arial"/>
          <w:sz w:val="18"/>
        </w:rPr>
        <w:t>100*1+0.4*0.62)</w:t>
      </w:r>
    </w:p>
    <w:p w14:paraId="17ADB43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0.0677 mm.</w:t>
      </w:r>
    </w:p>
    <w:p w14:paraId="13FBAFC0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4A0CB16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</w:rPr>
        <w:t>UG-40, Limits of Reinforcement: [Internal Pressure]</w:t>
      </w:r>
    </w:p>
    <w:p w14:paraId="673B802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Parallel to Vessel Wall (Diameter </w:t>
      </w:r>
      <w:proofErr w:type="gramStart"/>
      <w:r>
        <w:rPr>
          <w:rFonts w:ascii="Consolas" w:hAnsi="Consolas" w:cs="Arial"/>
          <w:sz w:val="18"/>
        </w:rPr>
        <w:t xml:space="preserve">Limit)   </w:t>
      </w:r>
      <w:proofErr w:type="gramEnd"/>
      <w:r>
        <w:rPr>
          <w:rFonts w:ascii="Consolas" w:hAnsi="Consolas" w:cs="Arial"/>
          <w:sz w:val="18"/>
        </w:rPr>
        <w:t xml:space="preserve">         Dl   409.5242  mm.</w:t>
      </w:r>
    </w:p>
    <w:p w14:paraId="1B79716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Parallel to Vessel Wall, opening length              d   </w:t>
      </w:r>
      <w:proofErr w:type="gramStart"/>
      <w:r>
        <w:rPr>
          <w:rFonts w:ascii="Consolas" w:hAnsi="Consolas" w:cs="Arial"/>
          <w:sz w:val="18"/>
        </w:rPr>
        <w:t>204.7621  mm.</w:t>
      </w:r>
      <w:proofErr w:type="gramEnd"/>
    </w:p>
    <w:p w14:paraId="1A8AB60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Normal to Vessel Wall (Thickness Limit), pad side </w:t>
      </w:r>
      <w:proofErr w:type="spellStart"/>
      <w:r>
        <w:rPr>
          <w:rFonts w:ascii="Consolas" w:hAnsi="Consolas" w:cs="Arial"/>
          <w:sz w:val="18"/>
        </w:rPr>
        <w:t>Tlwp</w:t>
      </w:r>
      <w:proofErr w:type="spellEnd"/>
      <w:r>
        <w:rPr>
          <w:rFonts w:ascii="Consolas" w:hAnsi="Consolas" w:cs="Arial"/>
          <w:sz w:val="18"/>
        </w:rPr>
        <w:t xml:space="preserve">    </w:t>
      </w:r>
      <w:proofErr w:type="gramStart"/>
      <w:r>
        <w:rPr>
          <w:rFonts w:ascii="Consolas" w:hAnsi="Consolas" w:cs="Arial"/>
          <w:sz w:val="18"/>
        </w:rPr>
        <w:t>15.0000  mm.</w:t>
      </w:r>
      <w:proofErr w:type="gramEnd"/>
    </w:p>
    <w:p w14:paraId="1D5E85C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AC2190A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Weld Strength Reduction Factor [fr1]:</w:t>
      </w:r>
    </w:p>
    <w:p w14:paraId="49F133D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</w:t>
      </w:r>
      <w:proofErr w:type="gramStart"/>
      <w:r>
        <w:rPr>
          <w:rFonts w:ascii="Consolas" w:hAnsi="Consolas" w:cs="Arial"/>
          <w:sz w:val="18"/>
        </w:rPr>
        <w:t>min( 1</w:t>
      </w:r>
      <w:proofErr w:type="gramEnd"/>
      <w:r>
        <w:rPr>
          <w:rFonts w:ascii="Consolas" w:hAnsi="Consolas" w:cs="Arial"/>
          <w:sz w:val="18"/>
        </w:rPr>
        <w:t>, Sn/</w:t>
      </w:r>
      <w:proofErr w:type="spellStart"/>
      <w:r>
        <w:rPr>
          <w:rFonts w:ascii="Consolas" w:hAnsi="Consolas" w:cs="Arial"/>
          <w:sz w:val="18"/>
        </w:rPr>
        <w:t>Sv</w:t>
      </w:r>
      <w:proofErr w:type="spellEnd"/>
      <w:r>
        <w:rPr>
          <w:rFonts w:ascii="Consolas" w:hAnsi="Consolas" w:cs="Arial"/>
          <w:sz w:val="18"/>
        </w:rPr>
        <w:t xml:space="preserve"> )</w:t>
      </w:r>
    </w:p>
    <w:p w14:paraId="0616A7A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</w:t>
      </w:r>
      <w:proofErr w:type="gramStart"/>
      <w:r>
        <w:rPr>
          <w:rFonts w:ascii="Consolas" w:hAnsi="Consolas" w:cs="Arial"/>
          <w:sz w:val="18"/>
        </w:rPr>
        <w:t>min( 1</w:t>
      </w:r>
      <w:proofErr w:type="gramEnd"/>
      <w:r>
        <w:rPr>
          <w:rFonts w:ascii="Consolas" w:hAnsi="Consolas" w:cs="Arial"/>
          <w:sz w:val="18"/>
        </w:rPr>
        <w:t>, 100/100 )</w:t>
      </w:r>
    </w:p>
    <w:p w14:paraId="18DC046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1.000</w:t>
      </w:r>
    </w:p>
    <w:p w14:paraId="1C91FD5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321B449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Weld Strength Reduction Factor [fr2]:</w:t>
      </w:r>
    </w:p>
    <w:p w14:paraId="5FAA9ED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</w:t>
      </w:r>
      <w:proofErr w:type="gramStart"/>
      <w:r>
        <w:rPr>
          <w:rFonts w:ascii="Consolas" w:hAnsi="Consolas" w:cs="Arial"/>
          <w:sz w:val="18"/>
        </w:rPr>
        <w:t>min( 1</w:t>
      </w:r>
      <w:proofErr w:type="gramEnd"/>
      <w:r>
        <w:rPr>
          <w:rFonts w:ascii="Consolas" w:hAnsi="Consolas" w:cs="Arial"/>
          <w:sz w:val="18"/>
        </w:rPr>
        <w:t>, Sn/</w:t>
      </w:r>
      <w:proofErr w:type="spellStart"/>
      <w:r>
        <w:rPr>
          <w:rFonts w:ascii="Consolas" w:hAnsi="Consolas" w:cs="Arial"/>
          <w:sz w:val="18"/>
        </w:rPr>
        <w:t>Sv</w:t>
      </w:r>
      <w:proofErr w:type="spellEnd"/>
      <w:r>
        <w:rPr>
          <w:rFonts w:ascii="Consolas" w:hAnsi="Consolas" w:cs="Arial"/>
          <w:sz w:val="18"/>
        </w:rPr>
        <w:t xml:space="preserve"> )</w:t>
      </w:r>
    </w:p>
    <w:p w14:paraId="3C8B0FD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</w:t>
      </w:r>
      <w:proofErr w:type="gramStart"/>
      <w:r>
        <w:rPr>
          <w:rFonts w:ascii="Consolas" w:hAnsi="Consolas" w:cs="Arial"/>
          <w:sz w:val="18"/>
        </w:rPr>
        <w:t>min( 1</w:t>
      </w:r>
      <w:proofErr w:type="gramEnd"/>
      <w:r>
        <w:rPr>
          <w:rFonts w:ascii="Consolas" w:hAnsi="Consolas" w:cs="Arial"/>
          <w:sz w:val="18"/>
        </w:rPr>
        <w:t>, 100/100 )</w:t>
      </w:r>
    </w:p>
    <w:p w14:paraId="29AF9A3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1.000</w:t>
      </w:r>
    </w:p>
    <w:p w14:paraId="3070E00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DA4E38D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Weld Strength Reduction Factor [fr4]:</w:t>
      </w:r>
    </w:p>
    <w:p w14:paraId="34EF70E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</w:t>
      </w:r>
      <w:proofErr w:type="gramStart"/>
      <w:r>
        <w:rPr>
          <w:rFonts w:ascii="Consolas" w:hAnsi="Consolas" w:cs="Arial"/>
          <w:sz w:val="18"/>
        </w:rPr>
        <w:t>min( 1</w:t>
      </w:r>
      <w:proofErr w:type="gramEnd"/>
      <w:r>
        <w:rPr>
          <w:rFonts w:ascii="Consolas" w:hAnsi="Consolas" w:cs="Arial"/>
          <w:sz w:val="18"/>
        </w:rPr>
        <w:t xml:space="preserve">, </w:t>
      </w:r>
      <w:proofErr w:type="spellStart"/>
      <w:r>
        <w:rPr>
          <w:rFonts w:ascii="Consolas" w:hAnsi="Consolas" w:cs="Arial"/>
          <w:sz w:val="18"/>
        </w:rPr>
        <w:t>Sp</w:t>
      </w:r>
      <w:proofErr w:type="spellEnd"/>
      <w:r>
        <w:rPr>
          <w:rFonts w:ascii="Consolas" w:hAnsi="Consolas" w:cs="Arial"/>
          <w:sz w:val="18"/>
        </w:rPr>
        <w:t>/</w:t>
      </w:r>
      <w:proofErr w:type="spellStart"/>
      <w:r>
        <w:rPr>
          <w:rFonts w:ascii="Consolas" w:hAnsi="Consolas" w:cs="Arial"/>
          <w:sz w:val="18"/>
        </w:rPr>
        <w:t>Sv</w:t>
      </w:r>
      <w:proofErr w:type="spellEnd"/>
      <w:r>
        <w:rPr>
          <w:rFonts w:ascii="Consolas" w:hAnsi="Consolas" w:cs="Arial"/>
          <w:sz w:val="18"/>
        </w:rPr>
        <w:t xml:space="preserve"> )</w:t>
      </w:r>
    </w:p>
    <w:p w14:paraId="197A2C0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</w:t>
      </w:r>
      <w:proofErr w:type="gramStart"/>
      <w:r>
        <w:rPr>
          <w:rFonts w:ascii="Consolas" w:hAnsi="Consolas" w:cs="Arial"/>
          <w:sz w:val="18"/>
        </w:rPr>
        <w:t>min( 1</w:t>
      </w:r>
      <w:proofErr w:type="gramEnd"/>
      <w:r>
        <w:rPr>
          <w:rFonts w:ascii="Consolas" w:hAnsi="Consolas" w:cs="Arial"/>
          <w:sz w:val="18"/>
        </w:rPr>
        <w:t>, 100/100 )</w:t>
      </w:r>
    </w:p>
    <w:p w14:paraId="1E6E6A0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1.000</w:t>
      </w:r>
    </w:p>
    <w:p w14:paraId="618C13D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BC8A18E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Weld Strength Reduction Factor [fr3]:</w:t>
      </w:r>
    </w:p>
    <w:p w14:paraId="12DE4F0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</w:t>
      </w:r>
      <w:proofErr w:type="gramStart"/>
      <w:r>
        <w:rPr>
          <w:rFonts w:ascii="Consolas" w:hAnsi="Consolas" w:cs="Arial"/>
          <w:sz w:val="18"/>
        </w:rPr>
        <w:t>min( fr</w:t>
      </w:r>
      <w:proofErr w:type="gramEnd"/>
      <w:r>
        <w:rPr>
          <w:rFonts w:ascii="Consolas" w:hAnsi="Consolas" w:cs="Arial"/>
          <w:sz w:val="18"/>
        </w:rPr>
        <w:t>2, fr4 )</w:t>
      </w:r>
    </w:p>
    <w:p w14:paraId="5B9396A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</w:t>
      </w:r>
      <w:proofErr w:type="gramStart"/>
      <w:r>
        <w:rPr>
          <w:rFonts w:ascii="Consolas" w:hAnsi="Consolas" w:cs="Arial"/>
          <w:sz w:val="18"/>
        </w:rPr>
        <w:t>min( 1</w:t>
      </w:r>
      <w:proofErr w:type="gramEnd"/>
      <w:r>
        <w:rPr>
          <w:rFonts w:ascii="Consolas" w:hAnsi="Consolas" w:cs="Arial"/>
          <w:sz w:val="18"/>
        </w:rPr>
        <w:t>, 1 )</w:t>
      </w:r>
    </w:p>
    <w:p w14:paraId="0308C58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1.000</w:t>
      </w:r>
    </w:p>
    <w:p w14:paraId="42FDC55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597E708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</w:rPr>
        <w:t>Results of Nozzle Reinforcement Area Calculations: (cm</w:t>
      </w:r>
      <w:r w:rsidRPr="000D0DAD">
        <w:rPr>
          <w:rFonts w:ascii="Arial" w:hAnsi="Consolas" w:cs="Arial"/>
          <w:b/>
          <w:color w:val="000000"/>
          <w:sz w:val="18"/>
        </w:rPr>
        <w:t>²</w:t>
      </w:r>
      <w:r w:rsidRPr="000D0DAD">
        <w:rPr>
          <w:rFonts w:ascii="Arial" w:hAnsi="Consolas" w:cs="Arial"/>
          <w:b/>
          <w:color w:val="000000"/>
          <w:sz w:val="18"/>
        </w:rPr>
        <w:t>)</w:t>
      </w:r>
    </w:p>
    <w:p w14:paraId="06A1DA29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44C243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AREA AVAILABLE, A1 to A5     |      MAWP</w:t>
      </w:r>
      <w:proofErr w:type="gramStart"/>
      <w:r>
        <w:rPr>
          <w:rFonts w:ascii="Consolas" w:hAnsi="Consolas" w:cs="Arial"/>
          <w:sz w:val="18"/>
        </w:rPr>
        <w:t>|  External</w:t>
      </w:r>
      <w:proofErr w:type="gramEnd"/>
      <w:r>
        <w:rPr>
          <w:rFonts w:ascii="Consolas" w:hAnsi="Consolas" w:cs="Arial"/>
          <w:sz w:val="18"/>
        </w:rPr>
        <w:t xml:space="preserve">|     </w:t>
      </w:r>
      <w:proofErr w:type="spellStart"/>
      <w:r>
        <w:rPr>
          <w:rFonts w:ascii="Consolas" w:hAnsi="Consolas" w:cs="Arial"/>
          <w:sz w:val="18"/>
        </w:rPr>
        <w:t>Mapnc</w:t>
      </w:r>
      <w:proofErr w:type="spellEnd"/>
      <w:r>
        <w:rPr>
          <w:rFonts w:ascii="Consolas" w:hAnsi="Consolas" w:cs="Arial"/>
          <w:sz w:val="18"/>
        </w:rPr>
        <w:t>|</w:t>
      </w:r>
    </w:p>
    <w:p w14:paraId="2A87180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</w:t>
      </w:r>
    </w:p>
    <w:p w14:paraId="35CEE39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Area Required             </w:t>
      </w:r>
      <w:proofErr w:type="spellStart"/>
      <w:r>
        <w:rPr>
          <w:rFonts w:ascii="Consolas" w:hAnsi="Consolas" w:cs="Arial"/>
          <w:sz w:val="18"/>
        </w:rPr>
        <w:t>Ar</w:t>
      </w:r>
      <w:proofErr w:type="spellEnd"/>
      <w:r>
        <w:rPr>
          <w:rFonts w:ascii="Consolas" w:hAnsi="Consolas" w:cs="Arial"/>
          <w:sz w:val="18"/>
        </w:rPr>
        <w:t xml:space="preserve"> |     0.317|        NA|        NA|</w:t>
      </w:r>
    </w:p>
    <w:p w14:paraId="09B44F8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Area in Shell             A1 |    11.969|        NA|        NA|</w:t>
      </w:r>
    </w:p>
    <w:p w14:paraId="6F03D4D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Area in Nozzle Wall       A2 |     2.127|        NA|        NA|</w:t>
      </w:r>
    </w:p>
    <w:p w14:paraId="62B0547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lastRenderedPageBreak/>
        <w:t xml:space="preserve"> Area in Inward Nozzle     A3 |     0.000|        NA|        NA|</w:t>
      </w:r>
    </w:p>
    <w:p w14:paraId="04B6AC6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Area in Welds    A41+A42+A43 |     0.720|        NA|        NA|</w:t>
      </w:r>
    </w:p>
    <w:p w14:paraId="0EEF205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Area in Element           A5 |     6.056|        NA|        NA|</w:t>
      </w:r>
    </w:p>
    <w:p w14:paraId="18F521A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</w:t>
      </w:r>
    </w:p>
    <w:p w14:paraId="43A107D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TOTAL AREA AVAILABLE    </w:t>
      </w:r>
      <w:proofErr w:type="spellStart"/>
      <w:r>
        <w:rPr>
          <w:rFonts w:ascii="Consolas" w:hAnsi="Consolas" w:cs="Arial"/>
          <w:sz w:val="18"/>
        </w:rPr>
        <w:t>Atot</w:t>
      </w:r>
      <w:proofErr w:type="spellEnd"/>
      <w:r>
        <w:rPr>
          <w:rFonts w:ascii="Consolas" w:hAnsi="Consolas" w:cs="Arial"/>
          <w:sz w:val="18"/>
        </w:rPr>
        <w:t xml:space="preserve"> |    20.871|        NA|        NA|</w:t>
      </w:r>
    </w:p>
    <w:p w14:paraId="3FCC30DF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07A8E5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The MAWP Case Governs the Analysis.</w:t>
      </w:r>
    </w:p>
    <w:p w14:paraId="6BB3539B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4ABC1C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Nozzle Angle Used in Area Calculations                 </w:t>
      </w:r>
      <w:proofErr w:type="gramStart"/>
      <w:r>
        <w:rPr>
          <w:rFonts w:ascii="Consolas" w:hAnsi="Consolas" w:cs="Arial"/>
          <w:sz w:val="18"/>
        </w:rPr>
        <w:t xml:space="preserve">90.00  </w:t>
      </w:r>
      <w:proofErr w:type="spellStart"/>
      <w:r>
        <w:rPr>
          <w:rFonts w:ascii="Consolas" w:hAnsi="Consolas" w:cs="Arial"/>
          <w:sz w:val="18"/>
        </w:rPr>
        <w:t>degs</w:t>
      </w:r>
      <w:proofErr w:type="spellEnd"/>
      <w:proofErr w:type="gramEnd"/>
      <w:r>
        <w:rPr>
          <w:rFonts w:ascii="Consolas" w:hAnsi="Consolas" w:cs="Arial"/>
          <w:sz w:val="18"/>
        </w:rPr>
        <w:t>.</w:t>
      </w:r>
    </w:p>
    <w:p w14:paraId="0E317D81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6DD561E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The area available without a pad is Sufficient.</w:t>
      </w:r>
    </w:p>
    <w:p w14:paraId="16D2E49B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The area available with the given pad is Sufficient.</w:t>
      </w:r>
    </w:p>
    <w:p w14:paraId="08ECCF90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4AE0BC5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</w:rPr>
        <w:t>Area Required [A]:</w:t>
      </w:r>
    </w:p>
    <w:p w14:paraId="20C792C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</w:t>
      </w:r>
      <w:proofErr w:type="gramStart"/>
      <w:r>
        <w:rPr>
          <w:rFonts w:ascii="Consolas" w:hAnsi="Consolas" w:cs="Arial"/>
          <w:sz w:val="18"/>
        </w:rPr>
        <w:t>( d</w:t>
      </w:r>
      <w:proofErr w:type="gramEnd"/>
      <w:r>
        <w:rPr>
          <w:rFonts w:ascii="Consolas" w:hAnsi="Consolas" w:cs="Arial"/>
          <w:sz w:val="18"/>
        </w:rPr>
        <w:t xml:space="preserve"> * tr*F + 2 * </w:t>
      </w:r>
      <w:proofErr w:type="spellStart"/>
      <w:r>
        <w:rPr>
          <w:rFonts w:ascii="Consolas" w:hAnsi="Consolas" w:cs="Arial"/>
          <w:sz w:val="18"/>
        </w:rPr>
        <w:t>tn</w:t>
      </w:r>
      <w:proofErr w:type="spellEnd"/>
      <w:r>
        <w:rPr>
          <w:rFonts w:ascii="Consolas" w:hAnsi="Consolas" w:cs="Arial"/>
          <w:sz w:val="18"/>
        </w:rPr>
        <w:t xml:space="preserve"> * tr*F * (1-fr1) ) UG-37(c)</w:t>
      </w:r>
    </w:p>
    <w:p w14:paraId="2DB019F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(205*0.15*1+2*7.16*0.15*1*(1-1))</w:t>
      </w:r>
    </w:p>
    <w:p w14:paraId="70B1A41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0.317 cm²</w:t>
      </w:r>
    </w:p>
    <w:p w14:paraId="35FB415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938A115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</w:rPr>
        <w:t>Reinforcement Areas per Figure UG-37.1</w:t>
      </w:r>
    </w:p>
    <w:p w14:paraId="18B1EC1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65CCA87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Area Available in Shell [A1]:</w:t>
      </w:r>
    </w:p>
    <w:p w14:paraId="204DC5A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</w:t>
      </w:r>
      <w:proofErr w:type="gramStart"/>
      <w:r>
        <w:rPr>
          <w:rFonts w:ascii="Consolas" w:hAnsi="Consolas" w:cs="Arial"/>
          <w:sz w:val="18"/>
        </w:rPr>
        <w:t>d( E</w:t>
      </w:r>
      <w:proofErr w:type="gramEnd"/>
      <w:r>
        <w:rPr>
          <w:rFonts w:ascii="Consolas" w:hAnsi="Consolas" w:cs="Arial"/>
          <w:sz w:val="18"/>
        </w:rPr>
        <w:t xml:space="preserve">1*t - F*tr ) - 2 * </w:t>
      </w:r>
      <w:proofErr w:type="spellStart"/>
      <w:r>
        <w:rPr>
          <w:rFonts w:ascii="Consolas" w:hAnsi="Consolas" w:cs="Arial"/>
          <w:sz w:val="18"/>
        </w:rPr>
        <w:t>tn</w:t>
      </w:r>
      <w:proofErr w:type="spellEnd"/>
      <w:r>
        <w:rPr>
          <w:rFonts w:ascii="Consolas" w:hAnsi="Consolas" w:cs="Arial"/>
          <w:sz w:val="18"/>
        </w:rPr>
        <w:t>( E1*t - F*tr ) * ( 1 - fr1 )</w:t>
      </w:r>
    </w:p>
    <w:p w14:paraId="4AA8D1E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205 </w:t>
      </w:r>
      <w:proofErr w:type="gramStart"/>
      <w:r>
        <w:rPr>
          <w:rFonts w:ascii="Consolas" w:hAnsi="Consolas" w:cs="Arial"/>
          <w:sz w:val="18"/>
        </w:rPr>
        <w:t>( 1</w:t>
      </w:r>
      <w:proofErr w:type="gramEnd"/>
      <w:r>
        <w:rPr>
          <w:rFonts w:ascii="Consolas" w:hAnsi="Consolas" w:cs="Arial"/>
          <w:sz w:val="18"/>
        </w:rPr>
        <w:t xml:space="preserve"> * 6 - 1 * 0.15 ) - 2 * 7.16</w:t>
      </w:r>
    </w:p>
    <w:p w14:paraId="6C7CE3C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</w:t>
      </w:r>
      <w:proofErr w:type="gramStart"/>
      <w:r>
        <w:rPr>
          <w:rFonts w:ascii="Consolas" w:hAnsi="Consolas" w:cs="Arial"/>
          <w:sz w:val="18"/>
        </w:rPr>
        <w:t>( 1</w:t>
      </w:r>
      <w:proofErr w:type="gramEnd"/>
      <w:r>
        <w:rPr>
          <w:rFonts w:ascii="Consolas" w:hAnsi="Consolas" w:cs="Arial"/>
          <w:sz w:val="18"/>
        </w:rPr>
        <w:t xml:space="preserve"> * 6 - 1 * 0.15 ) * ( 1 - 1 )</w:t>
      </w:r>
    </w:p>
    <w:p w14:paraId="0285226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11.969 cm²</w:t>
      </w:r>
    </w:p>
    <w:p w14:paraId="69FA9A6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5A268B5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Area Available in Nozzle Wall Projecting Outward [A2]:</w:t>
      </w:r>
    </w:p>
    <w:p w14:paraId="01FF008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</w:t>
      </w:r>
      <w:proofErr w:type="gramStart"/>
      <w:r>
        <w:rPr>
          <w:rFonts w:ascii="Consolas" w:hAnsi="Consolas" w:cs="Arial"/>
          <w:sz w:val="18"/>
        </w:rPr>
        <w:t>( 2</w:t>
      </w:r>
      <w:proofErr w:type="gramEnd"/>
      <w:r>
        <w:rPr>
          <w:rFonts w:ascii="Consolas" w:hAnsi="Consolas" w:cs="Arial"/>
          <w:sz w:val="18"/>
        </w:rPr>
        <w:t xml:space="preserve"> * </w:t>
      </w:r>
      <w:proofErr w:type="spellStart"/>
      <w:r>
        <w:rPr>
          <w:rFonts w:ascii="Consolas" w:hAnsi="Consolas" w:cs="Arial"/>
          <w:sz w:val="18"/>
        </w:rPr>
        <w:t>Tlwp</w:t>
      </w:r>
      <w:proofErr w:type="spellEnd"/>
      <w:r>
        <w:rPr>
          <w:rFonts w:ascii="Consolas" w:hAnsi="Consolas" w:cs="Arial"/>
          <w:sz w:val="18"/>
        </w:rPr>
        <w:t xml:space="preserve"> ) * ( </w:t>
      </w:r>
      <w:proofErr w:type="spellStart"/>
      <w:r>
        <w:rPr>
          <w:rFonts w:ascii="Consolas" w:hAnsi="Consolas" w:cs="Arial"/>
          <w:sz w:val="18"/>
        </w:rPr>
        <w:t>tn</w:t>
      </w:r>
      <w:proofErr w:type="spellEnd"/>
      <w:r>
        <w:rPr>
          <w:rFonts w:ascii="Consolas" w:hAnsi="Consolas" w:cs="Arial"/>
          <w:sz w:val="18"/>
        </w:rPr>
        <w:t xml:space="preserve"> - </w:t>
      </w:r>
      <w:proofErr w:type="spellStart"/>
      <w:r>
        <w:rPr>
          <w:rFonts w:ascii="Consolas" w:hAnsi="Consolas" w:cs="Arial"/>
          <w:sz w:val="18"/>
        </w:rPr>
        <w:t>trn</w:t>
      </w:r>
      <w:proofErr w:type="spellEnd"/>
      <w:r>
        <w:rPr>
          <w:rFonts w:ascii="Consolas" w:hAnsi="Consolas" w:cs="Arial"/>
          <w:sz w:val="18"/>
        </w:rPr>
        <w:t xml:space="preserve"> ) * fr2</w:t>
      </w:r>
    </w:p>
    <w:p w14:paraId="043912F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</w:t>
      </w:r>
      <w:proofErr w:type="gramStart"/>
      <w:r>
        <w:rPr>
          <w:rFonts w:ascii="Consolas" w:hAnsi="Consolas" w:cs="Arial"/>
          <w:sz w:val="18"/>
        </w:rPr>
        <w:t>( 2</w:t>
      </w:r>
      <w:proofErr w:type="gramEnd"/>
      <w:r>
        <w:rPr>
          <w:rFonts w:ascii="Consolas" w:hAnsi="Consolas" w:cs="Arial"/>
          <w:sz w:val="18"/>
        </w:rPr>
        <w:t xml:space="preserve"> * 15 ) * ( 7.16 - 0.068 ) * 1</w:t>
      </w:r>
    </w:p>
    <w:p w14:paraId="2606D8B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2.127 cm²</w:t>
      </w:r>
    </w:p>
    <w:p w14:paraId="629FC16D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EEFB90F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Area Available in Welds [A41 + A42 + A43]:</w:t>
      </w:r>
    </w:p>
    <w:p w14:paraId="3AAE8B0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Wo² * fr3 + (Wi-can/0.</w:t>
      </w:r>
      <w:proofErr w:type="gramStart"/>
      <w:r>
        <w:rPr>
          <w:rFonts w:ascii="Consolas" w:hAnsi="Consolas" w:cs="Arial"/>
          <w:sz w:val="18"/>
        </w:rPr>
        <w:t>707)²</w:t>
      </w:r>
      <w:proofErr w:type="gramEnd"/>
      <w:r>
        <w:rPr>
          <w:rFonts w:ascii="Consolas" w:hAnsi="Consolas" w:cs="Arial"/>
          <w:sz w:val="18"/>
        </w:rPr>
        <w:t xml:space="preserve"> * fr2 + Wp² * fr4</w:t>
      </w:r>
    </w:p>
    <w:p w14:paraId="357D486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6² * 1 + (</w:t>
      </w:r>
      <w:proofErr w:type="gramStart"/>
      <w:r>
        <w:rPr>
          <w:rFonts w:ascii="Consolas" w:hAnsi="Consolas" w:cs="Arial"/>
          <w:sz w:val="18"/>
        </w:rPr>
        <w:t>0 )²</w:t>
      </w:r>
      <w:proofErr w:type="gramEnd"/>
      <w:r>
        <w:rPr>
          <w:rFonts w:ascii="Consolas" w:hAnsi="Consolas" w:cs="Arial"/>
          <w:sz w:val="18"/>
        </w:rPr>
        <w:t xml:space="preserve"> * 1 + 6² * 1</w:t>
      </w:r>
    </w:p>
    <w:p w14:paraId="52F6D30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0.720 cm²</w:t>
      </w:r>
    </w:p>
    <w:p w14:paraId="518FC1AF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1CF2968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Area Available in Element [A5]:</w:t>
      </w:r>
    </w:p>
    <w:p w14:paraId="1531D7A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</w:t>
      </w:r>
      <w:proofErr w:type="gramStart"/>
      <w:r>
        <w:rPr>
          <w:rFonts w:ascii="Consolas" w:hAnsi="Consolas" w:cs="Arial"/>
          <w:sz w:val="18"/>
        </w:rPr>
        <w:t>min(</w:t>
      </w:r>
      <w:proofErr w:type="spellStart"/>
      <w:proofErr w:type="gramEnd"/>
      <w:r>
        <w:rPr>
          <w:rFonts w:ascii="Consolas" w:hAnsi="Consolas" w:cs="Arial"/>
          <w:sz w:val="18"/>
        </w:rPr>
        <w:t>Dp,DL</w:t>
      </w:r>
      <w:proofErr w:type="spellEnd"/>
      <w:r>
        <w:rPr>
          <w:rFonts w:ascii="Consolas" w:hAnsi="Consolas" w:cs="Arial"/>
          <w:sz w:val="18"/>
        </w:rPr>
        <w:t>)-(Nozzle OD))*(min(</w:t>
      </w:r>
      <w:proofErr w:type="spellStart"/>
      <w:r>
        <w:rPr>
          <w:rFonts w:ascii="Consolas" w:hAnsi="Consolas" w:cs="Arial"/>
          <w:sz w:val="18"/>
        </w:rPr>
        <w:t>tp,Tlwp,te</w:t>
      </w:r>
      <w:proofErr w:type="spellEnd"/>
      <w:r>
        <w:rPr>
          <w:rFonts w:ascii="Consolas" w:hAnsi="Consolas" w:cs="Arial"/>
          <w:sz w:val="18"/>
        </w:rPr>
        <w:t>)) * fr4</w:t>
      </w:r>
    </w:p>
    <w:p w14:paraId="6260B8C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</w:t>
      </w:r>
      <w:proofErr w:type="gramStart"/>
      <w:r>
        <w:rPr>
          <w:rFonts w:ascii="Consolas" w:hAnsi="Consolas" w:cs="Arial"/>
          <w:sz w:val="18"/>
        </w:rPr>
        <w:t>( 320</w:t>
      </w:r>
      <w:proofErr w:type="gramEnd"/>
      <w:r>
        <w:rPr>
          <w:rFonts w:ascii="Consolas" w:hAnsi="Consolas" w:cs="Arial"/>
          <w:sz w:val="18"/>
        </w:rPr>
        <w:t xml:space="preserve"> - 219 ) * 6 * 1</w:t>
      </w:r>
    </w:p>
    <w:p w14:paraId="330FAF2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6.056 cm²</w:t>
      </w:r>
    </w:p>
    <w:p w14:paraId="21AB3ED9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ED07137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</w:rPr>
        <w:t>UG-45 Minimum Nozzle Neck Thickness Requirement:</w:t>
      </w:r>
    </w:p>
    <w:p w14:paraId="1A84F41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for Internal/External pressures      ta = 0.0677 mm.</w:t>
      </w:r>
    </w:p>
    <w:p w14:paraId="4D6E4A90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0E93C6E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Minimum Wall Thickness of Nozzle Necks [tUG-45]:</w:t>
      </w:r>
    </w:p>
    <w:p w14:paraId="76E7004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ta</w:t>
      </w:r>
    </w:p>
    <w:p w14:paraId="0243CF3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0.0677 mm.</w:t>
      </w:r>
    </w:p>
    <w:p w14:paraId="037FFD1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3457FB2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Available Nozzle Neck Thickness = 7.1564 mm. -&gt; OK</w:t>
      </w:r>
    </w:p>
    <w:p w14:paraId="6E1A01E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F615096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00"/>
          <w:sz w:val="18"/>
        </w:rPr>
        <w:t xml:space="preserve">SA-240 316L, Min Metal Temp without impact per UHA-51:  -196 </w:t>
      </w:r>
      <w:r w:rsidRPr="000D0DAD">
        <w:rPr>
          <w:rFonts w:ascii="Arial" w:hAnsi="Consolas" w:cs="Arial"/>
          <w:i/>
          <w:color w:val="000000"/>
          <w:sz w:val="18"/>
        </w:rPr>
        <w:t>°</w:t>
      </w:r>
      <w:r w:rsidRPr="000D0DAD">
        <w:rPr>
          <w:rFonts w:ascii="Arial" w:hAnsi="Consolas" w:cs="Arial"/>
          <w:i/>
          <w:color w:val="000000"/>
          <w:sz w:val="18"/>
        </w:rPr>
        <w:t>C</w:t>
      </w:r>
    </w:p>
    <w:p w14:paraId="22B64D5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F1B639C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00"/>
          <w:sz w:val="18"/>
        </w:rPr>
        <w:t xml:space="preserve">SA-312 TP316L, Min Metal Temp without impact per UHA-51:  -196 </w:t>
      </w:r>
      <w:r w:rsidRPr="000D0DAD">
        <w:rPr>
          <w:rFonts w:ascii="Arial" w:hAnsi="Consolas" w:cs="Arial"/>
          <w:i/>
          <w:color w:val="000000"/>
          <w:sz w:val="18"/>
        </w:rPr>
        <w:t>°</w:t>
      </w:r>
      <w:r w:rsidRPr="000D0DAD">
        <w:rPr>
          <w:rFonts w:ascii="Arial" w:hAnsi="Consolas" w:cs="Arial"/>
          <w:i/>
          <w:color w:val="000000"/>
          <w:sz w:val="18"/>
        </w:rPr>
        <w:t>C</w:t>
      </w:r>
    </w:p>
    <w:p w14:paraId="46EAFDE1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07ECCB9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  <w:u w:val="single"/>
        </w:rPr>
        <w:t>Weld Size Calculations, Description: M1</w:t>
      </w:r>
    </w:p>
    <w:p w14:paraId="068B25B6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032FAC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Intermediate Calc. for nozzle/shell Welds   </w:t>
      </w:r>
      <w:proofErr w:type="spellStart"/>
      <w:r>
        <w:rPr>
          <w:rFonts w:ascii="Consolas" w:hAnsi="Consolas" w:cs="Arial"/>
          <w:sz w:val="18"/>
        </w:rPr>
        <w:t>Tmin</w:t>
      </w:r>
      <w:proofErr w:type="spellEnd"/>
      <w:r>
        <w:rPr>
          <w:rFonts w:ascii="Consolas" w:hAnsi="Consolas" w:cs="Arial"/>
          <w:sz w:val="18"/>
        </w:rPr>
        <w:t xml:space="preserve">      </w:t>
      </w:r>
      <w:proofErr w:type="gramStart"/>
      <w:r>
        <w:rPr>
          <w:rFonts w:ascii="Consolas" w:hAnsi="Consolas" w:cs="Arial"/>
          <w:sz w:val="18"/>
        </w:rPr>
        <w:t>6.0000  mm.</w:t>
      </w:r>
      <w:proofErr w:type="gramEnd"/>
    </w:p>
    <w:p w14:paraId="680460C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Intermediate Calc. for pad/shell Welds   </w:t>
      </w:r>
      <w:proofErr w:type="spellStart"/>
      <w:r>
        <w:rPr>
          <w:rFonts w:ascii="Consolas" w:hAnsi="Consolas" w:cs="Arial"/>
          <w:sz w:val="18"/>
        </w:rPr>
        <w:t>TminPad</w:t>
      </w:r>
      <w:proofErr w:type="spellEnd"/>
      <w:r>
        <w:rPr>
          <w:rFonts w:ascii="Consolas" w:hAnsi="Consolas" w:cs="Arial"/>
          <w:sz w:val="18"/>
        </w:rPr>
        <w:t xml:space="preserve">      </w:t>
      </w:r>
      <w:proofErr w:type="gramStart"/>
      <w:r>
        <w:rPr>
          <w:rFonts w:ascii="Consolas" w:hAnsi="Consolas" w:cs="Arial"/>
          <w:sz w:val="18"/>
        </w:rPr>
        <w:t>6.0000  mm.</w:t>
      </w:r>
      <w:proofErr w:type="gramEnd"/>
    </w:p>
    <w:p w14:paraId="4D0686A1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B0780CC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</w:rPr>
        <w:t>Results Per UW-16.1:</w:t>
      </w:r>
    </w:p>
    <w:p w14:paraId="4F6A6D5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     Required Thickness    Actual Thickness</w:t>
      </w:r>
    </w:p>
    <w:p w14:paraId="379194A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lastRenderedPageBreak/>
        <w:t xml:space="preserve"> Nozzle Weld          4.2000 = 0.7 * </w:t>
      </w:r>
      <w:proofErr w:type="spellStart"/>
      <w:r>
        <w:rPr>
          <w:rFonts w:ascii="Consolas" w:hAnsi="Consolas" w:cs="Arial"/>
          <w:sz w:val="18"/>
        </w:rPr>
        <w:t>tmin</w:t>
      </w:r>
      <w:proofErr w:type="spellEnd"/>
      <w:r>
        <w:rPr>
          <w:rFonts w:ascii="Consolas" w:hAnsi="Consolas" w:cs="Arial"/>
          <w:sz w:val="18"/>
        </w:rPr>
        <w:t>.  4.2420 = 0.7 * Wo mm.</w:t>
      </w:r>
    </w:p>
    <w:p w14:paraId="07AC4A2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Pad Weld             3.0000 = 0.5*</w:t>
      </w:r>
      <w:proofErr w:type="spellStart"/>
      <w:proofErr w:type="gramStart"/>
      <w:r>
        <w:rPr>
          <w:rFonts w:ascii="Consolas" w:hAnsi="Consolas" w:cs="Arial"/>
          <w:sz w:val="18"/>
        </w:rPr>
        <w:t>TminPad</w:t>
      </w:r>
      <w:proofErr w:type="spellEnd"/>
      <w:r>
        <w:rPr>
          <w:rFonts w:ascii="Consolas" w:hAnsi="Consolas" w:cs="Arial"/>
          <w:sz w:val="18"/>
        </w:rPr>
        <w:t xml:space="preserve">  4.2420</w:t>
      </w:r>
      <w:proofErr w:type="gramEnd"/>
      <w:r>
        <w:rPr>
          <w:rFonts w:ascii="Consolas" w:hAnsi="Consolas" w:cs="Arial"/>
          <w:sz w:val="18"/>
        </w:rPr>
        <w:t xml:space="preserve"> = 0.7 * Wp mm.</w:t>
      </w:r>
    </w:p>
    <w:p w14:paraId="1C75724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8D8901D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</w:rPr>
        <w:t>Weld Strength and Weld Loads per UG-41.1, Sketch (a) or (b)</w:t>
      </w:r>
    </w:p>
    <w:p w14:paraId="3777B110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CE751E2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Weld Load [W]:</w:t>
      </w:r>
    </w:p>
    <w:p w14:paraId="617166B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</w:t>
      </w:r>
      <w:proofErr w:type="gramStart"/>
      <w:r>
        <w:rPr>
          <w:rFonts w:ascii="Consolas" w:hAnsi="Consolas" w:cs="Arial"/>
          <w:sz w:val="18"/>
        </w:rPr>
        <w:t>max( 0</w:t>
      </w:r>
      <w:proofErr w:type="gramEnd"/>
      <w:r>
        <w:rPr>
          <w:rFonts w:ascii="Consolas" w:hAnsi="Consolas" w:cs="Arial"/>
          <w:sz w:val="18"/>
        </w:rPr>
        <w:t>, (A-A1+2*</w:t>
      </w:r>
      <w:proofErr w:type="spellStart"/>
      <w:r>
        <w:rPr>
          <w:rFonts w:ascii="Consolas" w:hAnsi="Consolas" w:cs="Arial"/>
          <w:sz w:val="18"/>
        </w:rPr>
        <w:t>tn</w:t>
      </w:r>
      <w:proofErr w:type="spellEnd"/>
      <w:r>
        <w:rPr>
          <w:rFonts w:ascii="Consolas" w:hAnsi="Consolas" w:cs="Arial"/>
          <w:sz w:val="18"/>
        </w:rPr>
        <w:t>*fr1*(E1*t-tr))</w:t>
      </w:r>
      <w:proofErr w:type="spellStart"/>
      <w:r>
        <w:rPr>
          <w:rFonts w:ascii="Consolas" w:hAnsi="Consolas" w:cs="Arial"/>
          <w:sz w:val="18"/>
        </w:rPr>
        <w:t>Sv</w:t>
      </w:r>
      <w:proofErr w:type="spellEnd"/>
      <w:r>
        <w:rPr>
          <w:rFonts w:ascii="Consolas" w:hAnsi="Consolas" w:cs="Arial"/>
          <w:sz w:val="18"/>
        </w:rPr>
        <w:t>)</w:t>
      </w:r>
    </w:p>
    <w:p w14:paraId="46D1C6D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</w:t>
      </w:r>
      <w:proofErr w:type="gramStart"/>
      <w:r>
        <w:rPr>
          <w:rFonts w:ascii="Consolas" w:hAnsi="Consolas" w:cs="Arial"/>
          <w:sz w:val="18"/>
        </w:rPr>
        <w:t>max( 0</w:t>
      </w:r>
      <w:proofErr w:type="gramEnd"/>
      <w:r>
        <w:rPr>
          <w:rFonts w:ascii="Consolas" w:hAnsi="Consolas" w:cs="Arial"/>
          <w:sz w:val="18"/>
        </w:rPr>
        <w:t>, (0.32 - 12 + 2 * 7.16 * 1 *</w:t>
      </w:r>
    </w:p>
    <w:p w14:paraId="541D15A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(1 * 6 - </w:t>
      </w:r>
      <w:proofErr w:type="gramStart"/>
      <w:r>
        <w:rPr>
          <w:rFonts w:ascii="Consolas" w:hAnsi="Consolas" w:cs="Arial"/>
          <w:sz w:val="18"/>
        </w:rPr>
        <w:t>0.15 )</w:t>
      </w:r>
      <w:proofErr w:type="gramEnd"/>
      <w:r>
        <w:rPr>
          <w:rFonts w:ascii="Consolas" w:hAnsi="Consolas" w:cs="Arial"/>
          <w:sz w:val="18"/>
        </w:rPr>
        <w:t xml:space="preserve"> )100 )</w:t>
      </w:r>
    </w:p>
    <w:p w14:paraId="3936371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</w:t>
      </w:r>
      <w:proofErr w:type="gramStart"/>
      <w:r>
        <w:rPr>
          <w:rFonts w:ascii="Consolas" w:hAnsi="Consolas" w:cs="Arial"/>
          <w:sz w:val="18"/>
        </w:rPr>
        <w:t>max( 0</w:t>
      </w:r>
      <w:proofErr w:type="gramEnd"/>
      <w:r>
        <w:rPr>
          <w:rFonts w:ascii="Consolas" w:hAnsi="Consolas" w:cs="Arial"/>
          <w:sz w:val="18"/>
        </w:rPr>
        <w:t>, -108644.35) N</w:t>
      </w:r>
    </w:p>
    <w:p w14:paraId="0626F57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DF84CAB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Note: F is always set to 1.0 throughout the calculation.</w:t>
      </w:r>
    </w:p>
    <w:p w14:paraId="7CDD7142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A3469BD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Weld Load [W1]:</w:t>
      </w:r>
    </w:p>
    <w:p w14:paraId="3FE4023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(A2+A5+A4-(Wi-Can/.</w:t>
      </w:r>
      <w:proofErr w:type="gramStart"/>
      <w:r>
        <w:rPr>
          <w:rFonts w:ascii="Consolas" w:hAnsi="Consolas" w:cs="Arial"/>
          <w:sz w:val="18"/>
        </w:rPr>
        <w:t>707)²</w:t>
      </w:r>
      <w:proofErr w:type="gramEnd"/>
      <w:r>
        <w:rPr>
          <w:rFonts w:ascii="Consolas" w:hAnsi="Consolas" w:cs="Arial"/>
          <w:sz w:val="18"/>
        </w:rPr>
        <w:t>*fr2)*</w:t>
      </w:r>
      <w:proofErr w:type="spellStart"/>
      <w:r>
        <w:rPr>
          <w:rFonts w:ascii="Consolas" w:hAnsi="Consolas" w:cs="Arial"/>
          <w:sz w:val="18"/>
        </w:rPr>
        <w:t>Sv</w:t>
      </w:r>
      <w:proofErr w:type="spellEnd"/>
    </w:p>
    <w:p w14:paraId="2ACC0AE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</w:t>
      </w:r>
      <w:proofErr w:type="gramStart"/>
      <w:r>
        <w:rPr>
          <w:rFonts w:ascii="Consolas" w:hAnsi="Consolas" w:cs="Arial"/>
          <w:sz w:val="18"/>
        </w:rPr>
        <w:t>( 2.13</w:t>
      </w:r>
      <w:proofErr w:type="gramEnd"/>
      <w:r>
        <w:rPr>
          <w:rFonts w:ascii="Consolas" w:hAnsi="Consolas" w:cs="Arial"/>
          <w:sz w:val="18"/>
        </w:rPr>
        <w:t xml:space="preserve"> + 6.06 + 0.72 - 0 * 1 ) * 100</w:t>
      </w:r>
    </w:p>
    <w:p w14:paraId="5BD33B1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89421.08 N</w:t>
      </w:r>
    </w:p>
    <w:p w14:paraId="17BFC35D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0294F3C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Weld Load [W2]:</w:t>
      </w:r>
    </w:p>
    <w:p w14:paraId="5D6D872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(A2 + A3 + A4 + (2 * </w:t>
      </w:r>
      <w:proofErr w:type="spellStart"/>
      <w:r>
        <w:rPr>
          <w:rFonts w:ascii="Consolas" w:hAnsi="Consolas" w:cs="Arial"/>
          <w:sz w:val="18"/>
        </w:rPr>
        <w:t>tn</w:t>
      </w:r>
      <w:proofErr w:type="spellEnd"/>
      <w:r>
        <w:rPr>
          <w:rFonts w:ascii="Consolas" w:hAnsi="Consolas" w:cs="Arial"/>
          <w:sz w:val="18"/>
        </w:rPr>
        <w:t xml:space="preserve"> * t * fr1)) * </w:t>
      </w:r>
      <w:proofErr w:type="spellStart"/>
      <w:r>
        <w:rPr>
          <w:rFonts w:ascii="Consolas" w:hAnsi="Consolas" w:cs="Arial"/>
          <w:sz w:val="18"/>
        </w:rPr>
        <w:t>Sv</w:t>
      </w:r>
      <w:proofErr w:type="spellEnd"/>
    </w:p>
    <w:p w14:paraId="3DB64C8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</w:t>
      </w:r>
      <w:proofErr w:type="gramStart"/>
      <w:r>
        <w:rPr>
          <w:rFonts w:ascii="Consolas" w:hAnsi="Consolas" w:cs="Arial"/>
          <w:sz w:val="18"/>
        </w:rPr>
        <w:t>( 2.13</w:t>
      </w:r>
      <w:proofErr w:type="gramEnd"/>
      <w:r>
        <w:rPr>
          <w:rFonts w:ascii="Consolas" w:hAnsi="Consolas" w:cs="Arial"/>
          <w:sz w:val="18"/>
        </w:rPr>
        <w:t xml:space="preserve"> + 0 + 0.36 + ( 0.86 ) ) * 100</w:t>
      </w:r>
    </w:p>
    <w:p w14:paraId="7E4E460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33604.29 N</w:t>
      </w:r>
    </w:p>
    <w:p w14:paraId="0F156E6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6422549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Weld Load [W3]:</w:t>
      </w:r>
    </w:p>
    <w:p w14:paraId="4EE2305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(A2+A3+A4+A5+(2*</w:t>
      </w:r>
      <w:proofErr w:type="spellStart"/>
      <w:r>
        <w:rPr>
          <w:rFonts w:ascii="Consolas" w:hAnsi="Consolas" w:cs="Arial"/>
          <w:sz w:val="18"/>
        </w:rPr>
        <w:t>tn</w:t>
      </w:r>
      <w:proofErr w:type="spellEnd"/>
      <w:r>
        <w:rPr>
          <w:rFonts w:ascii="Consolas" w:hAnsi="Consolas" w:cs="Arial"/>
          <w:sz w:val="18"/>
        </w:rPr>
        <w:t>*t*fr1</w:t>
      </w:r>
      <w:proofErr w:type="gramStart"/>
      <w:r>
        <w:rPr>
          <w:rFonts w:ascii="Consolas" w:hAnsi="Consolas" w:cs="Arial"/>
          <w:sz w:val="18"/>
        </w:rPr>
        <w:t>))*</w:t>
      </w:r>
      <w:proofErr w:type="gramEnd"/>
      <w:r>
        <w:rPr>
          <w:rFonts w:ascii="Consolas" w:hAnsi="Consolas" w:cs="Arial"/>
          <w:sz w:val="18"/>
        </w:rPr>
        <w:t>S</w:t>
      </w:r>
    </w:p>
    <w:p w14:paraId="5FEAF77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</w:t>
      </w:r>
      <w:proofErr w:type="gramStart"/>
      <w:r>
        <w:rPr>
          <w:rFonts w:ascii="Consolas" w:hAnsi="Consolas" w:cs="Arial"/>
          <w:sz w:val="18"/>
        </w:rPr>
        <w:t>( 2.13</w:t>
      </w:r>
      <w:proofErr w:type="gramEnd"/>
      <w:r>
        <w:rPr>
          <w:rFonts w:ascii="Consolas" w:hAnsi="Consolas" w:cs="Arial"/>
          <w:sz w:val="18"/>
        </w:rPr>
        <w:t xml:space="preserve"> + 0 + 0.72 + 6.06 + ( 0.86 ) ) * 100</w:t>
      </w:r>
    </w:p>
    <w:p w14:paraId="7331005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98047.38 N</w:t>
      </w:r>
    </w:p>
    <w:p w14:paraId="06F34D2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975972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Strength of Connection Elements for Failure Path Analysis</w:t>
      </w:r>
    </w:p>
    <w:p w14:paraId="183E2B1A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9B81184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</w:rPr>
        <w:t>Shear, Outward Nozzle Weld [</w:t>
      </w:r>
      <w:proofErr w:type="spellStart"/>
      <w:r w:rsidRPr="000D0DAD">
        <w:rPr>
          <w:rFonts w:ascii="Tahoma" w:hAnsi="Consolas" w:cs="Arial"/>
          <w:color w:val="000000"/>
          <w:sz w:val="18"/>
        </w:rPr>
        <w:t>Sonw</w:t>
      </w:r>
      <w:proofErr w:type="spellEnd"/>
      <w:r w:rsidRPr="000D0DAD">
        <w:rPr>
          <w:rFonts w:ascii="Tahoma" w:hAnsi="Consolas" w:cs="Arial"/>
          <w:color w:val="000000"/>
          <w:sz w:val="18"/>
        </w:rPr>
        <w:t>]:</w:t>
      </w:r>
    </w:p>
    <w:p w14:paraId="6825780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(pi/2) * </w:t>
      </w:r>
      <w:proofErr w:type="spellStart"/>
      <w:r>
        <w:rPr>
          <w:rFonts w:ascii="Consolas" w:hAnsi="Consolas" w:cs="Arial"/>
          <w:sz w:val="18"/>
        </w:rPr>
        <w:t>Dlo</w:t>
      </w:r>
      <w:proofErr w:type="spellEnd"/>
      <w:r>
        <w:rPr>
          <w:rFonts w:ascii="Consolas" w:hAnsi="Consolas" w:cs="Arial"/>
          <w:sz w:val="18"/>
        </w:rPr>
        <w:t xml:space="preserve"> * Wo * 0.49 * </w:t>
      </w:r>
      <w:proofErr w:type="spellStart"/>
      <w:r>
        <w:rPr>
          <w:rFonts w:ascii="Consolas" w:hAnsi="Consolas" w:cs="Arial"/>
          <w:sz w:val="18"/>
        </w:rPr>
        <w:t>Snw</w:t>
      </w:r>
      <w:proofErr w:type="spellEnd"/>
    </w:p>
    <w:p w14:paraId="2278AAA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</w:t>
      </w:r>
      <w:proofErr w:type="gramStart"/>
      <w:r>
        <w:rPr>
          <w:rFonts w:ascii="Consolas" w:hAnsi="Consolas" w:cs="Arial"/>
          <w:sz w:val="18"/>
        </w:rPr>
        <w:t>( 3.14</w:t>
      </w:r>
      <w:proofErr w:type="gramEnd"/>
      <w:r>
        <w:rPr>
          <w:rFonts w:ascii="Consolas" w:hAnsi="Consolas" w:cs="Arial"/>
          <w:sz w:val="18"/>
        </w:rPr>
        <w:t>/2.0 ) * 219 * 6 * 0.49 * 100</w:t>
      </w:r>
    </w:p>
    <w:p w14:paraId="79807C7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101669. N</w:t>
      </w:r>
    </w:p>
    <w:p w14:paraId="7679530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9F6A928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</w:rPr>
        <w:t>Shear, Pad Element Weld [Spew]:</w:t>
      </w:r>
    </w:p>
    <w:p w14:paraId="1305A51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(pi/2) * DP * WP * 0.49 * SEW</w:t>
      </w:r>
    </w:p>
    <w:p w14:paraId="7EFD82D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</w:t>
      </w:r>
      <w:proofErr w:type="gramStart"/>
      <w:r>
        <w:rPr>
          <w:rFonts w:ascii="Consolas" w:hAnsi="Consolas" w:cs="Arial"/>
          <w:sz w:val="18"/>
        </w:rPr>
        <w:t>( 3.14</w:t>
      </w:r>
      <w:proofErr w:type="gramEnd"/>
      <w:r>
        <w:rPr>
          <w:rFonts w:ascii="Consolas" w:hAnsi="Consolas" w:cs="Arial"/>
          <w:sz w:val="18"/>
        </w:rPr>
        <w:t>/2.0 ) * 320 * 6 * 0.49 * 100</w:t>
      </w:r>
    </w:p>
    <w:p w14:paraId="0B9920E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148444. N</w:t>
      </w:r>
    </w:p>
    <w:p w14:paraId="3852825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48A5DFD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</w:rPr>
        <w:t>Shear, Nozzle Wall [</w:t>
      </w:r>
      <w:proofErr w:type="spellStart"/>
      <w:r w:rsidRPr="000D0DAD">
        <w:rPr>
          <w:rFonts w:ascii="Tahoma" w:hAnsi="Consolas" w:cs="Arial"/>
          <w:color w:val="000000"/>
          <w:sz w:val="18"/>
        </w:rPr>
        <w:t>Snw</w:t>
      </w:r>
      <w:proofErr w:type="spellEnd"/>
      <w:r w:rsidRPr="000D0DAD">
        <w:rPr>
          <w:rFonts w:ascii="Tahoma" w:hAnsi="Consolas" w:cs="Arial"/>
          <w:color w:val="000000"/>
          <w:sz w:val="18"/>
        </w:rPr>
        <w:t>]:</w:t>
      </w:r>
    </w:p>
    <w:p w14:paraId="70DE07A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(pi </w:t>
      </w:r>
      <w:proofErr w:type="gramStart"/>
      <w:r>
        <w:rPr>
          <w:rFonts w:ascii="Consolas" w:hAnsi="Consolas" w:cs="Arial"/>
          <w:sz w:val="18"/>
        </w:rPr>
        <w:t xml:space="preserve">*( </w:t>
      </w:r>
      <w:proofErr w:type="spellStart"/>
      <w:r>
        <w:rPr>
          <w:rFonts w:ascii="Consolas" w:hAnsi="Consolas" w:cs="Arial"/>
          <w:sz w:val="18"/>
        </w:rPr>
        <w:t>Dlr</w:t>
      </w:r>
      <w:proofErr w:type="spellEnd"/>
      <w:proofErr w:type="gramEnd"/>
      <w:r>
        <w:rPr>
          <w:rFonts w:ascii="Consolas" w:hAnsi="Consolas" w:cs="Arial"/>
          <w:sz w:val="18"/>
        </w:rPr>
        <w:t xml:space="preserve"> + </w:t>
      </w:r>
      <w:proofErr w:type="spellStart"/>
      <w:r>
        <w:rPr>
          <w:rFonts w:ascii="Consolas" w:hAnsi="Consolas" w:cs="Arial"/>
          <w:sz w:val="18"/>
        </w:rPr>
        <w:t>Dlo</w:t>
      </w:r>
      <w:proofErr w:type="spellEnd"/>
      <w:r>
        <w:rPr>
          <w:rFonts w:ascii="Consolas" w:hAnsi="Consolas" w:cs="Arial"/>
          <w:sz w:val="18"/>
        </w:rPr>
        <w:t xml:space="preserve"> )/4 ) * ( </w:t>
      </w:r>
      <w:proofErr w:type="spellStart"/>
      <w:r>
        <w:rPr>
          <w:rFonts w:ascii="Consolas" w:hAnsi="Consolas" w:cs="Arial"/>
          <w:sz w:val="18"/>
        </w:rPr>
        <w:t>Thk</w:t>
      </w:r>
      <w:proofErr w:type="spellEnd"/>
      <w:r>
        <w:rPr>
          <w:rFonts w:ascii="Consolas" w:hAnsi="Consolas" w:cs="Arial"/>
          <w:sz w:val="18"/>
        </w:rPr>
        <w:t xml:space="preserve"> - Can ) * 0.7 * Sn</w:t>
      </w:r>
    </w:p>
    <w:p w14:paraId="5ADA7DC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(3.14 * </w:t>
      </w:r>
      <w:proofErr w:type="gramStart"/>
      <w:r>
        <w:rPr>
          <w:rFonts w:ascii="Consolas" w:hAnsi="Consolas" w:cs="Arial"/>
          <w:sz w:val="18"/>
        </w:rPr>
        <w:t>106 )</w:t>
      </w:r>
      <w:proofErr w:type="gramEnd"/>
      <w:r>
        <w:rPr>
          <w:rFonts w:ascii="Consolas" w:hAnsi="Consolas" w:cs="Arial"/>
          <w:sz w:val="18"/>
        </w:rPr>
        <w:t xml:space="preserve"> * ( 7.16 - 0 ) * 0.7 * 100</w:t>
      </w:r>
    </w:p>
    <w:p w14:paraId="5A090B3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167577. N</w:t>
      </w:r>
    </w:p>
    <w:p w14:paraId="4C91712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E9BE926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</w:rPr>
        <w:t>Tension, Pad Groove Weld [</w:t>
      </w:r>
      <w:proofErr w:type="spellStart"/>
      <w:r w:rsidRPr="000D0DAD">
        <w:rPr>
          <w:rFonts w:ascii="Tahoma" w:hAnsi="Consolas" w:cs="Arial"/>
          <w:color w:val="000000"/>
          <w:sz w:val="18"/>
        </w:rPr>
        <w:t>Tpgw</w:t>
      </w:r>
      <w:proofErr w:type="spellEnd"/>
      <w:r w:rsidRPr="000D0DAD">
        <w:rPr>
          <w:rFonts w:ascii="Tahoma" w:hAnsi="Consolas" w:cs="Arial"/>
          <w:color w:val="000000"/>
          <w:sz w:val="18"/>
        </w:rPr>
        <w:t>]:</w:t>
      </w:r>
    </w:p>
    <w:p w14:paraId="2AF3272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</w:t>
      </w:r>
      <w:proofErr w:type="gramStart"/>
      <w:r>
        <w:rPr>
          <w:rFonts w:ascii="Consolas" w:hAnsi="Consolas" w:cs="Arial"/>
          <w:sz w:val="18"/>
        </w:rPr>
        <w:t>( pi</w:t>
      </w:r>
      <w:proofErr w:type="gramEnd"/>
      <w:r>
        <w:rPr>
          <w:rFonts w:ascii="Consolas" w:hAnsi="Consolas" w:cs="Arial"/>
          <w:sz w:val="18"/>
        </w:rPr>
        <w:t xml:space="preserve">/2) * </w:t>
      </w:r>
      <w:proofErr w:type="spellStart"/>
      <w:r>
        <w:rPr>
          <w:rFonts w:ascii="Consolas" w:hAnsi="Consolas" w:cs="Arial"/>
          <w:sz w:val="18"/>
        </w:rPr>
        <w:t>Dlo</w:t>
      </w:r>
      <w:proofErr w:type="spellEnd"/>
      <w:r>
        <w:rPr>
          <w:rFonts w:ascii="Consolas" w:hAnsi="Consolas" w:cs="Arial"/>
          <w:sz w:val="18"/>
        </w:rPr>
        <w:t xml:space="preserve"> * </w:t>
      </w:r>
      <w:proofErr w:type="spellStart"/>
      <w:r>
        <w:rPr>
          <w:rFonts w:ascii="Consolas" w:hAnsi="Consolas" w:cs="Arial"/>
          <w:sz w:val="18"/>
        </w:rPr>
        <w:t>Wgpn</w:t>
      </w:r>
      <w:proofErr w:type="spellEnd"/>
      <w:r>
        <w:rPr>
          <w:rFonts w:ascii="Consolas" w:hAnsi="Consolas" w:cs="Arial"/>
          <w:sz w:val="18"/>
        </w:rPr>
        <w:t xml:space="preserve"> * 0.74 * Seg</w:t>
      </w:r>
    </w:p>
    <w:p w14:paraId="622234C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</w:t>
      </w:r>
      <w:proofErr w:type="gramStart"/>
      <w:r>
        <w:rPr>
          <w:rFonts w:ascii="Consolas" w:hAnsi="Consolas" w:cs="Arial"/>
          <w:sz w:val="18"/>
        </w:rPr>
        <w:t>=  (</w:t>
      </w:r>
      <w:proofErr w:type="gramEnd"/>
      <w:r>
        <w:rPr>
          <w:rFonts w:ascii="Consolas" w:hAnsi="Consolas" w:cs="Arial"/>
          <w:sz w:val="18"/>
        </w:rPr>
        <w:t>3.14/2 ) * 219 * 6 * 0.74 * 100</w:t>
      </w:r>
    </w:p>
    <w:p w14:paraId="6736E71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153541. N</w:t>
      </w:r>
    </w:p>
    <w:p w14:paraId="403FF7C9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EA0F6EE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</w:rPr>
        <w:t>Tension, Shell Groove Weld [</w:t>
      </w:r>
      <w:proofErr w:type="spellStart"/>
      <w:r w:rsidRPr="000D0DAD">
        <w:rPr>
          <w:rFonts w:ascii="Tahoma" w:hAnsi="Consolas" w:cs="Arial"/>
          <w:color w:val="000000"/>
          <w:sz w:val="18"/>
        </w:rPr>
        <w:t>Tngw</w:t>
      </w:r>
      <w:proofErr w:type="spellEnd"/>
      <w:r w:rsidRPr="000D0DAD">
        <w:rPr>
          <w:rFonts w:ascii="Tahoma" w:hAnsi="Consolas" w:cs="Arial"/>
          <w:color w:val="000000"/>
          <w:sz w:val="18"/>
        </w:rPr>
        <w:t>]:</w:t>
      </w:r>
    </w:p>
    <w:p w14:paraId="4CC524D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(pi/2) * </w:t>
      </w:r>
      <w:proofErr w:type="spellStart"/>
      <w:r>
        <w:rPr>
          <w:rFonts w:ascii="Consolas" w:hAnsi="Consolas" w:cs="Arial"/>
          <w:sz w:val="18"/>
        </w:rPr>
        <w:t>Dlo</w:t>
      </w:r>
      <w:proofErr w:type="spellEnd"/>
      <w:r>
        <w:rPr>
          <w:rFonts w:ascii="Consolas" w:hAnsi="Consolas" w:cs="Arial"/>
          <w:sz w:val="18"/>
        </w:rPr>
        <w:t xml:space="preserve"> * </w:t>
      </w:r>
      <w:proofErr w:type="gramStart"/>
      <w:r>
        <w:rPr>
          <w:rFonts w:ascii="Consolas" w:hAnsi="Consolas" w:cs="Arial"/>
          <w:sz w:val="18"/>
        </w:rPr>
        <w:t>( T</w:t>
      </w:r>
      <w:proofErr w:type="gramEnd"/>
      <w:r>
        <w:rPr>
          <w:rFonts w:ascii="Consolas" w:hAnsi="Consolas" w:cs="Arial"/>
          <w:sz w:val="18"/>
        </w:rPr>
        <w:t xml:space="preserve"> - </w:t>
      </w:r>
      <w:proofErr w:type="spellStart"/>
      <w:r>
        <w:rPr>
          <w:rFonts w:ascii="Consolas" w:hAnsi="Consolas" w:cs="Arial"/>
          <w:sz w:val="18"/>
        </w:rPr>
        <w:t>cas</w:t>
      </w:r>
      <w:proofErr w:type="spellEnd"/>
      <w:r>
        <w:rPr>
          <w:rFonts w:ascii="Consolas" w:hAnsi="Consolas" w:cs="Arial"/>
          <w:sz w:val="18"/>
        </w:rPr>
        <w:t xml:space="preserve"> ) * 0.74 * </w:t>
      </w:r>
      <w:proofErr w:type="spellStart"/>
      <w:r>
        <w:rPr>
          <w:rFonts w:ascii="Consolas" w:hAnsi="Consolas" w:cs="Arial"/>
          <w:sz w:val="18"/>
        </w:rPr>
        <w:t>Sng</w:t>
      </w:r>
      <w:proofErr w:type="spellEnd"/>
    </w:p>
    <w:p w14:paraId="4E16897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</w:t>
      </w:r>
      <w:proofErr w:type="gramStart"/>
      <w:r>
        <w:rPr>
          <w:rFonts w:ascii="Consolas" w:hAnsi="Consolas" w:cs="Arial"/>
          <w:sz w:val="18"/>
        </w:rPr>
        <w:t>( 3.14</w:t>
      </w:r>
      <w:proofErr w:type="gramEnd"/>
      <w:r>
        <w:rPr>
          <w:rFonts w:ascii="Consolas" w:hAnsi="Consolas" w:cs="Arial"/>
          <w:sz w:val="18"/>
        </w:rPr>
        <w:t>/2.0 ) * 219 * ( 6 - 0 ) * 0.74 * 100</w:t>
      </w:r>
    </w:p>
    <w:p w14:paraId="2B4AFC2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153541. N</w:t>
      </w:r>
    </w:p>
    <w:p w14:paraId="6FFF50B9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A9F19DF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See UG-41 and UW-15 for clarification of allowable stresses.</w:t>
      </w:r>
    </w:p>
    <w:p w14:paraId="7954B5D1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5A03490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Strength of Failure Paths:</w:t>
      </w:r>
    </w:p>
    <w:p w14:paraId="7200FDB9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2BCE10A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Failure Path [Path 1-1]:</w:t>
      </w:r>
    </w:p>
    <w:p w14:paraId="01D6581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</w:t>
      </w:r>
      <w:proofErr w:type="gramStart"/>
      <w:r>
        <w:rPr>
          <w:rFonts w:ascii="Consolas" w:hAnsi="Consolas" w:cs="Arial"/>
          <w:sz w:val="18"/>
        </w:rPr>
        <w:t>( SPEW</w:t>
      </w:r>
      <w:proofErr w:type="gramEnd"/>
      <w:r>
        <w:rPr>
          <w:rFonts w:ascii="Consolas" w:hAnsi="Consolas" w:cs="Arial"/>
          <w:sz w:val="18"/>
        </w:rPr>
        <w:t xml:space="preserve"> + SNW ) = ( 148444 + 167577 ) = 316021 N</w:t>
      </w:r>
    </w:p>
    <w:p w14:paraId="56CCEDC1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31BD58F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Failure Path [Path 2-2]:</w:t>
      </w:r>
    </w:p>
    <w:p w14:paraId="67A2A3E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</w:t>
      </w:r>
      <w:proofErr w:type="gramStart"/>
      <w:r>
        <w:rPr>
          <w:rFonts w:ascii="Consolas" w:hAnsi="Consolas" w:cs="Arial"/>
          <w:sz w:val="18"/>
        </w:rPr>
        <w:t xml:space="preserve">( </w:t>
      </w:r>
      <w:proofErr w:type="spellStart"/>
      <w:r>
        <w:rPr>
          <w:rFonts w:ascii="Consolas" w:hAnsi="Consolas" w:cs="Arial"/>
          <w:sz w:val="18"/>
        </w:rPr>
        <w:t>Sonw</w:t>
      </w:r>
      <w:proofErr w:type="spellEnd"/>
      <w:proofErr w:type="gramEnd"/>
      <w:r>
        <w:rPr>
          <w:rFonts w:ascii="Consolas" w:hAnsi="Consolas" w:cs="Arial"/>
          <w:sz w:val="18"/>
        </w:rPr>
        <w:t xml:space="preserve"> + </w:t>
      </w:r>
      <w:proofErr w:type="spellStart"/>
      <w:r>
        <w:rPr>
          <w:rFonts w:ascii="Consolas" w:hAnsi="Consolas" w:cs="Arial"/>
          <w:sz w:val="18"/>
        </w:rPr>
        <w:t>Tpgw</w:t>
      </w:r>
      <w:proofErr w:type="spellEnd"/>
      <w:r>
        <w:rPr>
          <w:rFonts w:ascii="Consolas" w:hAnsi="Consolas" w:cs="Arial"/>
          <w:sz w:val="18"/>
        </w:rPr>
        <w:t xml:space="preserve"> + </w:t>
      </w:r>
      <w:proofErr w:type="spellStart"/>
      <w:r>
        <w:rPr>
          <w:rFonts w:ascii="Consolas" w:hAnsi="Consolas" w:cs="Arial"/>
          <w:sz w:val="18"/>
        </w:rPr>
        <w:t>Tngw</w:t>
      </w:r>
      <w:proofErr w:type="spellEnd"/>
      <w:r>
        <w:rPr>
          <w:rFonts w:ascii="Consolas" w:hAnsi="Consolas" w:cs="Arial"/>
          <w:sz w:val="18"/>
        </w:rPr>
        <w:t xml:space="preserve"> + </w:t>
      </w:r>
      <w:proofErr w:type="spellStart"/>
      <w:r>
        <w:rPr>
          <w:rFonts w:ascii="Consolas" w:hAnsi="Consolas" w:cs="Arial"/>
          <w:sz w:val="18"/>
        </w:rPr>
        <w:t>Sinw</w:t>
      </w:r>
      <w:proofErr w:type="spellEnd"/>
      <w:r>
        <w:rPr>
          <w:rFonts w:ascii="Consolas" w:hAnsi="Consolas" w:cs="Arial"/>
          <w:sz w:val="18"/>
        </w:rPr>
        <w:t xml:space="preserve"> )</w:t>
      </w:r>
    </w:p>
    <w:p w14:paraId="24CD84E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</w:t>
      </w:r>
      <w:proofErr w:type="gramStart"/>
      <w:r>
        <w:rPr>
          <w:rFonts w:ascii="Consolas" w:hAnsi="Consolas" w:cs="Arial"/>
          <w:sz w:val="18"/>
        </w:rPr>
        <w:t>( 101669</w:t>
      </w:r>
      <w:proofErr w:type="gramEnd"/>
      <w:r>
        <w:rPr>
          <w:rFonts w:ascii="Consolas" w:hAnsi="Consolas" w:cs="Arial"/>
          <w:sz w:val="18"/>
        </w:rPr>
        <w:t xml:space="preserve"> + 153541 + 153541 + 0 ) = 408752 N</w:t>
      </w:r>
    </w:p>
    <w:p w14:paraId="7B5C8A5F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32BDC78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Failure Path [Path 3-3]:</w:t>
      </w:r>
    </w:p>
    <w:p w14:paraId="2A35433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</w:t>
      </w:r>
      <w:proofErr w:type="gramStart"/>
      <w:r>
        <w:rPr>
          <w:rFonts w:ascii="Consolas" w:hAnsi="Consolas" w:cs="Arial"/>
          <w:sz w:val="18"/>
        </w:rPr>
        <w:t>( Spew</w:t>
      </w:r>
      <w:proofErr w:type="gramEnd"/>
      <w:r>
        <w:rPr>
          <w:rFonts w:ascii="Consolas" w:hAnsi="Consolas" w:cs="Arial"/>
          <w:sz w:val="18"/>
        </w:rPr>
        <w:t xml:space="preserve"> + </w:t>
      </w:r>
      <w:proofErr w:type="spellStart"/>
      <w:r>
        <w:rPr>
          <w:rFonts w:ascii="Consolas" w:hAnsi="Consolas" w:cs="Arial"/>
          <w:sz w:val="18"/>
        </w:rPr>
        <w:t>Tngw</w:t>
      </w:r>
      <w:proofErr w:type="spellEnd"/>
      <w:r>
        <w:rPr>
          <w:rFonts w:ascii="Consolas" w:hAnsi="Consolas" w:cs="Arial"/>
          <w:sz w:val="18"/>
        </w:rPr>
        <w:t xml:space="preserve"> + </w:t>
      </w:r>
      <w:proofErr w:type="spellStart"/>
      <w:r>
        <w:rPr>
          <w:rFonts w:ascii="Consolas" w:hAnsi="Consolas" w:cs="Arial"/>
          <w:sz w:val="18"/>
        </w:rPr>
        <w:t>Sinw</w:t>
      </w:r>
      <w:proofErr w:type="spellEnd"/>
      <w:r>
        <w:rPr>
          <w:rFonts w:ascii="Consolas" w:hAnsi="Consolas" w:cs="Arial"/>
          <w:sz w:val="18"/>
        </w:rPr>
        <w:t xml:space="preserve"> )</w:t>
      </w:r>
    </w:p>
    <w:p w14:paraId="1E4D8E2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</w:t>
      </w:r>
      <w:proofErr w:type="gramStart"/>
      <w:r>
        <w:rPr>
          <w:rFonts w:ascii="Consolas" w:hAnsi="Consolas" w:cs="Arial"/>
          <w:sz w:val="18"/>
        </w:rPr>
        <w:t>( 148444</w:t>
      </w:r>
      <w:proofErr w:type="gramEnd"/>
      <w:r>
        <w:rPr>
          <w:rFonts w:ascii="Consolas" w:hAnsi="Consolas" w:cs="Arial"/>
          <w:sz w:val="18"/>
        </w:rPr>
        <w:t xml:space="preserve"> + 153541 + 0 ) = 301985 N</w:t>
      </w:r>
    </w:p>
    <w:p w14:paraId="5BCCB2F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A680E5A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Summary of Failure Path Calculations:</w:t>
      </w:r>
    </w:p>
    <w:p w14:paraId="1FAD10D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Path 1-1 = </w:t>
      </w:r>
      <w:proofErr w:type="gramStart"/>
      <w:r>
        <w:rPr>
          <w:rFonts w:ascii="Consolas" w:hAnsi="Consolas" w:cs="Arial"/>
          <w:sz w:val="18"/>
        </w:rPr>
        <w:t>316020  N</w:t>
      </w:r>
      <w:proofErr w:type="gramEnd"/>
      <w:r>
        <w:rPr>
          <w:rFonts w:ascii="Consolas" w:hAnsi="Consolas" w:cs="Arial"/>
          <w:sz w:val="18"/>
        </w:rPr>
        <w:t xml:space="preserve">  , must exceed W = 0 N          or W1 = 89421 N</w:t>
      </w:r>
    </w:p>
    <w:p w14:paraId="3BB11EF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Path 2-2 = </w:t>
      </w:r>
      <w:proofErr w:type="gramStart"/>
      <w:r>
        <w:rPr>
          <w:rFonts w:ascii="Consolas" w:hAnsi="Consolas" w:cs="Arial"/>
          <w:sz w:val="18"/>
        </w:rPr>
        <w:t>408751  N</w:t>
      </w:r>
      <w:proofErr w:type="gramEnd"/>
      <w:r>
        <w:rPr>
          <w:rFonts w:ascii="Consolas" w:hAnsi="Consolas" w:cs="Arial"/>
          <w:sz w:val="18"/>
        </w:rPr>
        <w:t xml:space="preserve">  , must exceed W = 0 N          or W2 = 33604 N</w:t>
      </w:r>
    </w:p>
    <w:p w14:paraId="6FAD5D5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Path 3-3 = </w:t>
      </w:r>
      <w:proofErr w:type="gramStart"/>
      <w:r>
        <w:rPr>
          <w:rFonts w:ascii="Consolas" w:hAnsi="Consolas" w:cs="Arial"/>
          <w:sz w:val="18"/>
        </w:rPr>
        <w:t>301985  N</w:t>
      </w:r>
      <w:proofErr w:type="gramEnd"/>
      <w:r>
        <w:rPr>
          <w:rFonts w:ascii="Consolas" w:hAnsi="Consolas" w:cs="Arial"/>
          <w:sz w:val="18"/>
        </w:rPr>
        <w:t xml:space="preserve">  , must exceed W = 0 N          or W3 = 98047 N</w:t>
      </w:r>
    </w:p>
    <w:p w14:paraId="5510A772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42AA8A9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</w:rPr>
        <w:t>Maximum Allowable Pressure for this Nozzle at this Location:</w:t>
      </w:r>
    </w:p>
    <w:p w14:paraId="490F0B2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Converged Maximum Allowable Pressure in the Operating case: 0.52 bars</w:t>
      </w:r>
    </w:p>
    <w:p w14:paraId="10CBE9B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20534FC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Note: The MAWP of this junction was limited by the parent Shell/Head.</w:t>
      </w:r>
    </w:p>
    <w:p w14:paraId="64E856F1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0EE3BA9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 xml:space="preserve">The Drop for this Nozzle </w:t>
      </w:r>
      <w:proofErr w:type="gramStart"/>
      <w:r w:rsidRPr="000D0DAD">
        <w:rPr>
          <w:rFonts w:ascii="Arial" w:hAnsi="Consolas" w:cs="Arial"/>
          <w:color w:val="000000"/>
          <w:sz w:val="18"/>
        </w:rPr>
        <w:t>is :</w:t>
      </w:r>
      <w:proofErr w:type="gramEnd"/>
      <w:r w:rsidRPr="000D0DAD">
        <w:rPr>
          <w:rFonts w:ascii="Arial" w:hAnsi="Consolas" w:cs="Arial"/>
          <w:color w:val="000000"/>
          <w:sz w:val="18"/>
        </w:rPr>
        <w:t xml:space="preserve"> 25.2745 mm.</w:t>
      </w:r>
    </w:p>
    <w:p w14:paraId="7074C70D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 xml:space="preserve">The Cut Length for this Nozzle is, Drop + Ho + H + </w:t>
      </w:r>
      <w:proofErr w:type="gramStart"/>
      <w:r w:rsidRPr="000D0DAD">
        <w:rPr>
          <w:rFonts w:ascii="Arial" w:hAnsi="Consolas" w:cs="Arial"/>
          <w:color w:val="000000"/>
          <w:sz w:val="18"/>
        </w:rPr>
        <w:t>T :</w:t>
      </w:r>
      <w:proofErr w:type="gramEnd"/>
      <w:r w:rsidRPr="000D0DAD">
        <w:rPr>
          <w:rFonts w:ascii="Arial" w:hAnsi="Consolas" w:cs="Arial"/>
          <w:color w:val="000000"/>
          <w:sz w:val="18"/>
        </w:rPr>
        <w:t xml:space="preserve"> 181.2745 mm.</w:t>
      </w:r>
    </w:p>
    <w:p w14:paraId="1E7C9471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3499515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FF"/>
          <w:sz w:val="18"/>
        </w:rPr>
        <w:t>PV Elite is a trademark of Hexagon AB, 2024, All rights reserved.</w:t>
      </w:r>
    </w:p>
    <w:p w14:paraId="55153D0B" w14:textId="77777777" w:rsidR="000D0DAD" w:rsidRDefault="000D0DAD" w:rsidP="000D0DAD">
      <w:pPr>
        <w:rPr>
          <w:rFonts w:ascii="Consolas" w:hAnsi="Consolas" w:cs="Arial"/>
          <w:sz w:val="18"/>
        </w:rPr>
        <w:sectPr w:rsidR="000D0DAD" w:rsidSect="000D0DAD">
          <w:headerReference w:type="default" r:id="rId54"/>
          <w:pgSz w:w="12240" w:h="15840" w:code="1"/>
          <w:pgMar w:top="1440" w:right="504" w:bottom="720" w:left="360" w:header="720" w:footer="720" w:gutter="720"/>
          <w:cols w:space="720"/>
          <w:docGrid w:linePitch="272"/>
        </w:sectPr>
      </w:pPr>
    </w:p>
    <w:p w14:paraId="122DCA67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Consolas" w:hAnsi="Consolas" w:cs="Arial"/>
          <w:sz w:val="18"/>
        </w:rPr>
        <w:lastRenderedPageBreak/>
        <w:fldChar w:fldCharType="begin"/>
      </w:r>
      <w:r w:rsidRPr="000D0DAD">
        <w:rPr>
          <w:rFonts w:ascii="Consolas" w:hAnsi="Consolas" w:cs="Arial"/>
          <w:sz w:val="18"/>
        </w:rPr>
        <w:instrText xml:space="preserve"> TC "</w:instrText>
      </w:r>
      <w:bookmarkStart w:id="39" w:name="_Toc192856517"/>
      <w:r w:rsidRPr="000D0DAD">
        <w:rPr>
          <w:rFonts w:ascii="Consolas" w:hAnsi="Consolas" w:cs="Arial"/>
          <w:sz w:val="18"/>
        </w:rPr>
        <w:instrText>Nozzle Calcs.:  N1</w:instrText>
      </w:r>
      <w:bookmarkEnd w:id="39"/>
      <w:r w:rsidRPr="000D0DAD">
        <w:rPr>
          <w:rFonts w:ascii="Consolas" w:hAnsi="Consolas" w:cs="Arial"/>
          <w:sz w:val="18"/>
        </w:rPr>
        <w:instrText xml:space="preserve">" /f C </w:instrText>
      </w:r>
      <w:r w:rsidRPr="000D0DAD">
        <w:rPr>
          <w:rFonts w:ascii="Consolas" w:hAnsi="Consolas" w:cs="Arial"/>
          <w:sz w:val="18"/>
        </w:rPr>
        <w:fldChar w:fldCharType="end"/>
      </w:r>
    </w:p>
    <w:p w14:paraId="6B7217E5" w14:textId="77777777" w:rsidR="000D0DAD" w:rsidRDefault="000D0DAD" w:rsidP="000D0DAD">
      <w:pPr>
        <w:rPr>
          <w:rFonts w:ascii="Consolas" w:hAnsi="Consolas" w:cs="Arial"/>
          <w:sz w:val="18"/>
        </w:rPr>
      </w:pPr>
      <w:proofErr w:type="gramStart"/>
      <w:r w:rsidRPr="000D0DAD">
        <w:rPr>
          <w:rFonts w:ascii="Tahoma" w:hAnsi="Consolas" w:cs="Arial"/>
          <w:b/>
          <w:color w:val="000000"/>
          <w:sz w:val="18"/>
        </w:rPr>
        <w:t>Input,  Nozzle</w:t>
      </w:r>
      <w:proofErr w:type="gramEnd"/>
      <w:r w:rsidRPr="000D0DAD">
        <w:rPr>
          <w:rFonts w:ascii="Tahoma" w:hAnsi="Consolas" w:cs="Arial"/>
          <w:b/>
          <w:color w:val="000000"/>
          <w:sz w:val="18"/>
        </w:rPr>
        <w:t xml:space="preserve"> Desc: N1                                From:   20</w:t>
      </w:r>
    </w:p>
    <w:p w14:paraId="4101517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4860E3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Pressure for Reinforcement Calculations        P       </w:t>
      </w:r>
      <w:proofErr w:type="gramStart"/>
      <w:r>
        <w:rPr>
          <w:rFonts w:ascii="Consolas" w:hAnsi="Consolas" w:cs="Arial"/>
          <w:sz w:val="18"/>
        </w:rPr>
        <w:t>0.534  bars</w:t>
      </w:r>
      <w:proofErr w:type="gramEnd"/>
    </w:p>
    <w:p w14:paraId="47249E1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Temperature for Internal Pressure           Temp          </w:t>
      </w:r>
      <w:proofErr w:type="gramStart"/>
      <w:r>
        <w:rPr>
          <w:rFonts w:ascii="Consolas" w:hAnsi="Consolas" w:cs="Arial"/>
          <w:sz w:val="18"/>
        </w:rPr>
        <w:t>85  °</w:t>
      </w:r>
      <w:proofErr w:type="gramEnd"/>
      <w:r>
        <w:rPr>
          <w:rFonts w:ascii="Consolas" w:hAnsi="Consolas" w:cs="Arial"/>
          <w:sz w:val="18"/>
        </w:rPr>
        <w:t>C</w:t>
      </w:r>
    </w:p>
    <w:p w14:paraId="1EB43C1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EF9F6B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Parent Material                                  SA-240 316L</w:t>
      </w:r>
    </w:p>
    <w:p w14:paraId="3695263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Parent Allowable Stress at Temperature        </w:t>
      </w:r>
      <w:proofErr w:type="spellStart"/>
      <w:r>
        <w:rPr>
          <w:rFonts w:ascii="Consolas" w:hAnsi="Consolas" w:cs="Arial"/>
          <w:sz w:val="18"/>
        </w:rPr>
        <w:t>Sv</w:t>
      </w:r>
      <w:proofErr w:type="spellEnd"/>
      <w:r>
        <w:rPr>
          <w:rFonts w:ascii="Consolas" w:hAnsi="Consolas" w:cs="Arial"/>
          <w:sz w:val="18"/>
        </w:rPr>
        <w:t xml:space="preserve">      </w:t>
      </w:r>
      <w:proofErr w:type="gramStart"/>
      <w:r>
        <w:rPr>
          <w:rFonts w:ascii="Consolas" w:hAnsi="Consolas" w:cs="Arial"/>
          <w:sz w:val="18"/>
        </w:rPr>
        <w:t>100.46  N.</w:t>
      </w:r>
      <w:proofErr w:type="gramEnd"/>
      <w:r>
        <w:rPr>
          <w:rFonts w:ascii="Consolas" w:hAnsi="Consolas" w:cs="Arial"/>
          <w:sz w:val="18"/>
        </w:rPr>
        <w:t>/mm²</w:t>
      </w:r>
    </w:p>
    <w:p w14:paraId="4B7E257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Parent Allowable Stress At Ambient           </w:t>
      </w:r>
      <w:proofErr w:type="spellStart"/>
      <w:r>
        <w:rPr>
          <w:rFonts w:ascii="Consolas" w:hAnsi="Consolas" w:cs="Arial"/>
          <w:sz w:val="18"/>
        </w:rPr>
        <w:t>Sva</w:t>
      </w:r>
      <w:proofErr w:type="spellEnd"/>
      <w:r>
        <w:rPr>
          <w:rFonts w:ascii="Consolas" w:hAnsi="Consolas" w:cs="Arial"/>
          <w:sz w:val="18"/>
        </w:rPr>
        <w:t xml:space="preserve">      </w:t>
      </w:r>
      <w:proofErr w:type="gramStart"/>
      <w:r>
        <w:rPr>
          <w:rFonts w:ascii="Consolas" w:hAnsi="Consolas" w:cs="Arial"/>
          <w:sz w:val="18"/>
        </w:rPr>
        <w:t>115.00  N.</w:t>
      </w:r>
      <w:proofErr w:type="gramEnd"/>
      <w:r>
        <w:rPr>
          <w:rFonts w:ascii="Consolas" w:hAnsi="Consolas" w:cs="Arial"/>
          <w:sz w:val="18"/>
        </w:rPr>
        <w:t>/mm²</w:t>
      </w:r>
    </w:p>
    <w:p w14:paraId="6853B4B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79ABC5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Inside Diameter of Cylindrical Shell           D      </w:t>
      </w:r>
      <w:proofErr w:type="gramStart"/>
      <w:r>
        <w:rPr>
          <w:rFonts w:ascii="Consolas" w:hAnsi="Consolas" w:cs="Arial"/>
          <w:sz w:val="18"/>
        </w:rPr>
        <w:t>500.00  mm.</w:t>
      </w:r>
      <w:proofErr w:type="gramEnd"/>
    </w:p>
    <w:p w14:paraId="06D56BC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Shell Finished (Minimum) Thickness             t      </w:t>
      </w:r>
      <w:proofErr w:type="gramStart"/>
      <w:r>
        <w:rPr>
          <w:rFonts w:ascii="Consolas" w:hAnsi="Consolas" w:cs="Arial"/>
          <w:sz w:val="18"/>
        </w:rPr>
        <w:t>6.0000  mm.</w:t>
      </w:r>
      <w:proofErr w:type="gramEnd"/>
    </w:p>
    <w:p w14:paraId="753670B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Shell Internal Corrosion Allowance             c      </w:t>
      </w:r>
      <w:proofErr w:type="gramStart"/>
      <w:r>
        <w:rPr>
          <w:rFonts w:ascii="Consolas" w:hAnsi="Consolas" w:cs="Arial"/>
          <w:sz w:val="18"/>
        </w:rPr>
        <w:t>0.0000  mm.</w:t>
      </w:r>
      <w:proofErr w:type="gramEnd"/>
    </w:p>
    <w:p w14:paraId="596AA18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Shell External Corrosion Allowance            co      </w:t>
      </w:r>
      <w:proofErr w:type="gramStart"/>
      <w:r>
        <w:rPr>
          <w:rFonts w:ascii="Consolas" w:hAnsi="Consolas" w:cs="Arial"/>
          <w:sz w:val="18"/>
        </w:rPr>
        <w:t>0.0000  mm.</w:t>
      </w:r>
      <w:proofErr w:type="gramEnd"/>
    </w:p>
    <w:p w14:paraId="6E35E07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D86416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Distance from Bottom/Left Tangent                    </w:t>
      </w:r>
      <w:proofErr w:type="gramStart"/>
      <w:r>
        <w:rPr>
          <w:rFonts w:ascii="Consolas" w:hAnsi="Consolas" w:cs="Arial"/>
          <w:sz w:val="18"/>
        </w:rPr>
        <w:t>1370.00  mm.</w:t>
      </w:r>
      <w:proofErr w:type="gramEnd"/>
    </w:p>
    <w:p w14:paraId="4CA337B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69D419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User Entered Minimum Design Metal Temperature           </w:t>
      </w:r>
      <w:proofErr w:type="gramStart"/>
      <w:r>
        <w:rPr>
          <w:rFonts w:ascii="Consolas" w:hAnsi="Consolas" w:cs="Arial"/>
          <w:sz w:val="18"/>
        </w:rPr>
        <w:t>4.00  °</w:t>
      </w:r>
      <w:proofErr w:type="gramEnd"/>
      <w:r>
        <w:rPr>
          <w:rFonts w:ascii="Consolas" w:hAnsi="Consolas" w:cs="Arial"/>
          <w:sz w:val="18"/>
        </w:rPr>
        <w:t>C</w:t>
      </w:r>
    </w:p>
    <w:p w14:paraId="73F4F920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EE42586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i/>
          <w:color w:val="000000"/>
          <w:sz w:val="18"/>
        </w:rPr>
        <w:t xml:space="preserve">Type of Element Connected to the </w:t>
      </w:r>
      <w:proofErr w:type="gramStart"/>
      <w:r w:rsidRPr="000D0DAD">
        <w:rPr>
          <w:rFonts w:ascii="Arial" w:hAnsi="Consolas" w:cs="Arial"/>
          <w:b/>
          <w:i/>
          <w:color w:val="000000"/>
          <w:sz w:val="18"/>
        </w:rPr>
        <w:t>Parent :</w:t>
      </w:r>
      <w:proofErr w:type="gramEnd"/>
      <w:r w:rsidRPr="000D0DAD">
        <w:rPr>
          <w:rFonts w:ascii="Arial" w:hAnsi="Consolas" w:cs="Arial"/>
          <w:b/>
          <w:i/>
          <w:color w:val="000000"/>
          <w:sz w:val="18"/>
        </w:rPr>
        <w:t xml:space="preserve"> Nozzle</w:t>
      </w:r>
    </w:p>
    <w:p w14:paraId="459DDA5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BE6FEC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Material                                       SA-312 TP316L</w:t>
      </w:r>
    </w:p>
    <w:p w14:paraId="3B8391D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Material UNS Number                                   S31603</w:t>
      </w:r>
    </w:p>
    <w:p w14:paraId="30EC338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Material Specification/Type                       </w:t>
      </w:r>
      <w:proofErr w:type="spellStart"/>
      <w:r>
        <w:rPr>
          <w:rFonts w:ascii="Consolas" w:hAnsi="Consolas" w:cs="Arial"/>
          <w:sz w:val="18"/>
        </w:rPr>
        <w:t>Smls</w:t>
      </w:r>
      <w:proofErr w:type="spellEnd"/>
      <w:r>
        <w:rPr>
          <w:rFonts w:ascii="Consolas" w:hAnsi="Consolas" w:cs="Arial"/>
          <w:sz w:val="18"/>
        </w:rPr>
        <w:t>. pipe</w:t>
      </w:r>
    </w:p>
    <w:p w14:paraId="315E02C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Allowable Stress at Temperature               Sn      </w:t>
      </w:r>
      <w:proofErr w:type="gramStart"/>
      <w:r>
        <w:rPr>
          <w:rFonts w:ascii="Consolas" w:hAnsi="Consolas" w:cs="Arial"/>
          <w:sz w:val="18"/>
        </w:rPr>
        <w:t>100.50  N.</w:t>
      </w:r>
      <w:proofErr w:type="gramEnd"/>
      <w:r>
        <w:rPr>
          <w:rFonts w:ascii="Consolas" w:hAnsi="Consolas" w:cs="Arial"/>
          <w:sz w:val="18"/>
        </w:rPr>
        <w:t>/mm²</w:t>
      </w:r>
    </w:p>
    <w:p w14:paraId="16F70C5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Allowable Stress At Ambient                  </w:t>
      </w:r>
      <w:proofErr w:type="spellStart"/>
      <w:r>
        <w:rPr>
          <w:rFonts w:ascii="Consolas" w:hAnsi="Consolas" w:cs="Arial"/>
          <w:sz w:val="18"/>
        </w:rPr>
        <w:t>Sna</w:t>
      </w:r>
      <w:proofErr w:type="spellEnd"/>
      <w:r>
        <w:rPr>
          <w:rFonts w:ascii="Consolas" w:hAnsi="Consolas" w:cs="Arial"/>
          <w:sz w:val="18"/>
        </w:rPr>
        <w:t xml:space="preserve">      </w:t>
      </w:r>
      <w:proofErr w:type="gramStart"/>
      <w:r>
        <w:rPr>
          <w:rFonts w:ascii="Consolas" w:hAnsi="Consolas" w:cs="Arial"/>
          <w:sz w:val="18"/>
        </w:rPr>
        <w:t>115.00  N.</w:t>
      </w:r>
      <w:proofErr w:type="gramEnd"/>
      <w:r>
        <w:rPr>
          <w:rFonts w:ascii="Consolas" w:hAnsi="Consolas" w:cs="Arial"/>
          <w:sz w:val="18"/>
        </w:rPr>
        <w:t>/mm²</w:t>
      </w:r>
    </w:p>
    <w:p w14:paraId="4757842F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31007C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Diameter Basis (for tr calc </w:t>
      </w:r>
      <w:proofErr w:type="gramStart"/>
      <w:r>
        <w:rPr>
          <w:rFonts w:ascii="Consolas" w:hAnsi="Consolas" w:cs="Arial"/>
          <w:sz w:val="18"/>
        </w:rPr>
        <w:t xml:space="preserve">only)   </w:t>
      </w:r>
      <w:proofErr w:type="gramEnd"/>
      <w:r>
        <w:rPr>
          <w:rFonts w:ascii="Consolas" w:hAnsi="Consolas" w:cs="Arial"/>
          <w:sz w:val="18"/>
        </w:rPr>
        <w:t xml:space="preserve">                 Outside</w:t>
      </w:r>
    </w:p>
    <w:p w14:paraId="0F9C769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Layout Angle                                          </w:t>
      </w:r>
      <w:proofErr w:type="gramStart"/>
      <w:r>
        <w:rPr>
          <w:rFonts w:ascii="Consolas" w:hAnsi="Consolas" w:cs="Arial"/>
          <w:sz w:val="18"/>
        </w:rPr>
        <w:t>225.00  deg</w:t>
      </w:r>
      <w:proofErr w:type="gramEnd"/>
    </w:p>
    <w:p w14:paraId="2C84EA1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Diameter                                             </w:t>
      </w:r>
      <w:proofErr w:type="gramStart"/>
      <w:r>
        <w:rPr>
          <w:rFonts w:ascii="Consolas" w:hAnsi="Consolas" w:cs="Arial"/>
          <w:sz w:val="18"/>
        </w:rPr>
        <w:t>50.0000  mm</w:t>
      </w:r>
      <w:proofErr w:type="gramEnd"/>
    </w:p>
    <w:p w14:paraId="7A05FFDA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D9C286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Size and Thickness Basis                             Nominal</w:t>
      </w:r>
    </w:p>
    <w:p w14:paraId="0F4F62E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Nominal Thickness                                        160</w:t>
      </w:r>
    </w:p>
    <w:p w14:paraId="597A8DE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526694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Material                                 SA-182 F316L</w:t>
      </w:r>
    </w:p>
    <w:p w14:paraId="395A0AF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Type                                 Weld Neck Flange</w:t>
      </w:r>
    </w:p>
    <w:p w14:paraId="36FF8A5F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75E7EF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Corrosion Allowance                          can      </w:t>
      </w:r>
      <w:proofErr w:type="gramStart"/>
      <w:r>
        <w:rPr>
          <w:rFonts w:ascii="Consolas" w:hAnsi="Consolas" w:cs="Arial"/>
          <w:sz w:val="18"/>
        </w:rPr>
        <w:t>0.0000  mm.</w:t>
      </w:r>
      <w:proofErr w:type="gramEnd"/>
    </w:p>
    <w:p w14:paraId="5E7C80E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Joint Efficiency of Shell Seam at Nozzle      E1        1.00</w:t>
      </w:r>
    </w:p>
    <w:p w14:paraId="6E8E71D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Joint Efficiency of Nozzle Neck               </w:t>
      </w:r>
      <w:proofErr w:type="spellStart"/>
      <w:r>
        <w:rPr>
          <w:rFonts w:ascii="Consolas" w:hAnsi="Consolas" w:cs="Arial"/>
          <w:sz w:val="18"/>
        </w:rPr>
        <w:t>En</w:t>
      </w:r>
      <w:proofErr w:type="spellEnd"/>
      <w:r>
        <w:rPr>
          <w:rFonts w:ascii="Consolas" w:hAnsi="Consolas" w:cs="Arial"/>
          <w:sz w:val="18"/>
        </w:rPr>
        <w:t xml:space="preserve">        1.00</w:t>
      </w:r>
    </w:p>
    <w:p w14:paraId="6F9F4F9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AA910F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Outside Projection                            ho    </w:t>
      </w:r>
      <w:proofErr w:type="gramStart"/>
      <w:r>
        <w:rPr>
          <w:rFonts w:ascii="Consolas" w:hAnsi="Consolas" w:cs="Arial"/>
          <w:sz w:val="18"/>
        </w:rPr>
        <w:t>150.0000  mm.</w:t>
      </w:r>
      <w:proofErr w:type="gramEnd"/>
    </w:p>
    <w:p w14:paraId="7994EAD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Weld leg size between Nozzle and Pad/Shell    Wo      </w:t>
      </w:r>
      <w:proofErr w:type="gramStart"/>
      <w:r>
        <w:rPr>
          <w:rFonts w:ascii="Consolas" w:hAnsi="Consolas" w:cs="Arial"/>
          <w:sz w:val="18"/>
        </w:rPr>
        <w:t>6.0000  mm.</w:t>
      </w:r>
      <w:proofErr w:type="gramEnd"/>
    </w:p>
    <w:p w14:paraId="0BC01F4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Groove weld depth between Nozzle and Vessel </w:t>
      </w:r>
      <w:proofErr w:type="spellStart"/>
      <w:r>
        <w:rPr>
          <w:rFonts w:ascii="Consolas" w:hAnsi="Consolas" w:cs="Arial"/>
          <w:sz w:val="18"/>
        </w:rPr>
        <w:t>Wgnv</w:t>
      </w:r>
      <w:proofErr w:type="spellEnd"/>
      <w:r>
        <w:rPr>
          <w:rFonts w:ascii="Consolas" w:hAnsi="Consolas" w:cs="Arial"/>
          <w:sz w:val="18"/>
        </w:rPr>
        <w:t xml:space="preserve">      </w:t>
      </w:r>
      <w:proofErr w:type="gramStart"/>
      <w:r>
        <w:rPr>
          <w:rFonts w:ascii="Consolas" w:hAnsi="Consolas" w:cs="Arial"/>
          <w:sz w:val="18"/>
        </w:rPr>
        <w:t>6.0000  mm.</w:t>
      </w:r>
      <w:proofErr w:type="gramEnd"/>
    </w:p>
    <w:p w14:paraId="36B9F3A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Inside Projection                              h      </w:t>
      </w:r>
      <w:proofErr w:type="gramStart"/>
      <w:r>
        <w:rPr>
          <w:rFonts w:ascii="Consolas" w:hAnsi="Consolas" w:cs="Arial"/>
          <w:sz w:val="18"/>
        </w:rPr>
        <w:t>0.0000  mm.</w:t>
      </w:r>
      <w:proofErr w:type="gramEnd"/>
    </w:p>
    <w:p w14:paraId="7AB8D98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Weld leg size, Inside Element to Shell        Wi      </w:t>
      </w:r>
      <w:proofErr w:type="gramStart"/>
      <w:r>
        <w:rPr>
          <w:rFonts w:ascii="Consolas" w:hAnsi="Consolas" w:cs="Arial"/>
          <w:sz w:val="18"/>
        </w:rPr>
        <w:t>0.0000  mm.</w:t>
      </w:r>
      <w:proofErr w:type="gramEnd"/>
    </w:p>
    <w:p w14:paraId="7CEBDE1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5F222A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Pad Material                                     SA-240 316L</w:t>
      </w:r>
    </w:p>
    <w:p w14:paraId="40E9C2A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Pad Allowable Stress at Temperature           </w:t>
      </w:r>
      <w:proofErr w:type="spellStart"/>
      <w:r>
        <w:rPr>
          <w:rFonts w:ascii="Consolas" w:hAnsi="Consolas" w:cs="Arial"/>
          <w:sz w:val="18"/>
        </w:rPr>
        <w:t>Sp</w:t>
      </w:r>
      <w:proofErr w:type="spellEnd"/>
      <w:r>
        <w:rPr>
          <w:rFonts w:ascii="Consolas" w:hAnsi="Consolas" w:cs="Arial"/>
          <w:sz w:val="18"/>
        </w:rPr>
        <w:t xml:space="preserve">      </w:t>
      </w:r>
      <w:proofErr w:type="gramStart"/>
      <w:r>
        <w:rPr>
          <w:rFonts w:ascii="Consolas" w:hAnsi="Consolas" w:cs="Arial"/>
          <w:sz w:val="18"/>
        </w:rPr>
        <w:t>100.46  N.</w:t>
      </w:r>
      <w:proofErr w:type="gramEnd"/>
      <w:r>
        <w:rPr>
          <w:rFonts w:ascii="Consolas" w:hAnsi="Consolas" w:cs="Arial"/>
          <w:sz w:val="18"/>
        </w:rPr>
        <w:t>/mm²</w:t>
      </w:r>
    </w:p>
    <w:p w14:paraId="4DEEA69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Pad Allowable Stress At Ambient              Spa      </w:t>
      </w:r>
      <w:proofErr w:type="gramStart"/>
      <w:r>
        <w:rPr>
          <w:rFonts w:ascii="Consolas" w:hAnsi="Consolas" w:cs="Arial"/>
          <w:sz w:val="18"/>
        </w:rPr>
        <w:t>115.00  N.</w:t>
      </w:r>
      <w:proofErr w:type="gramEnd"/>
      <w:r>
        <w:rPr>
          <w:rFonts w:ascii="Consolas" w:hAnsi="Consolas" w:cs="Arial"/>
          <w:sz w:val="18"/>
        </w:rPr>
        <w:t>/mm²</w:t>
      </w:r>
    </w:p>
    <w:p w14:paraId="63C1F96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Diameter of Pad along vessel surface          </w:t>
      </w:r>
      <w:proofErr w:type="spellStart"/>
      <w:r>
        <w:rPr>
          <w:rFonts w:ascii="Consolas" w:hAnsi="Consolas" w:cs="Arial"/>
          <w:sz w:val="18"/>
        </w:rPr>
        <w:t>Dp</w:t>
      </w:r>
      <w:proofErr w:type="spellEnd"/>
      <w:r>
        <w:rPr>
          <w:rFonts w:ascii="Consolas" w:hAnsi="Consolas" w:cs="Arial"/>
          <w:sz w:val="18"/>
        </w:rPr>
        <w:t xml:space="preserve">    </w:t>
      </w:r>
      <w:proofErr w:type="gramStart"/>
      <w:r>
        <w:rPr>
          <w:rFonts w:ascii="Consolas" w:hAnsi="Consolas" w:cs="Arial"/>
          <w:sz w:val="18"/>
        </w:rPr>
        <w:t>162.0000  mm.</w:t>
      </w:r>
      <w:proofErr w:type="gramEnd"/>
    </w:p>
    <w:p w14:paraId="6C8FEC2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Thickness of Pad                              </w:t>
      </w:r>
      <w:proofErr w:type="spellStart"/>
      <w:r>
        <w:rPr>
          <w:rFonts w:ascii="Consolas" w:hAnsi="Consolas" w:cs="Arial"/>
          <w:sz w:val="18"/>
        </w:rPr>
        <w:t>te</w:t>
      </w:r>
      <w:proofErr w:type="spellEnd"/>
      <w:r>
        <w:rPr>
          <w:rFonts w:ascii="Consolas" w:hAnsi="Consolas" w:cs="Arial"/>
          <w:sz w:val="18"/>
        </w:rPr>
        <w:t xml:space="preserve">      </w:t>
      </w:r>
      <w:proofErr w:type="gramStart"/>
      <w:r>
        <w:rPr>
          <w:rFonts w:ascii="Consolas" w:hAnsi="Consolas" w:cs="Arial"/>
          <w:sz w:val="18"/>
        </w:rPr>
        <w:t>6.0000  mm.</w:t>
      </w:r>
      <w:proofErr w:type="gramEnd"/>
    </w:p>
    <w:p w14:paraId="21FC256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Weld leg size between Pad and Shell           Wp      </w:t>
      </w:r>
      <w:proofErr w:type="gramStart"/>
      <w:r>
        <w:rPr>
          <w:rFonts w:ascii="Consolas" w:hAnsi="Consolas" w:cs="Arial"/>
          <w:sz w:val="18"/>
        </w:rPr>
        <w:t>6.0000  mm.</w:t>
      </w:r>
      <w:proofErr w:type="gramEnd"/>
    </w:p>
    <w:p w14:paraId="39ED868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Groove weld depth between Pad and Nozzle    </w:t>
      </w:r>
      <w:proofErr w:type="spellStart"/>
      <w:r>
        <w:rPr>
          <w:rFonts w:ascii="Consolas" w:hAnsi="Consolas" w:cs="Arial"/>
          <w:sz w:val="18"/>
        </w:rPr>
        <w:t>Wgpn</w:t>
      </w:r>
      <w:proofErr w:type="spellEnd"/>
      <w:r>
        <w:rPr>
          <w:rFonts w:ascii="Consolas" w:hAnsi="Consolas" w:cs="Arial"/>
          <w:sz w:val="18"/>
        </w:rPr>
        <w:t xml:space="preserve">      </w:t>
      </w:r>
      <w:proofErr w:type="gramStart"/>
      <w:r>
        <w:rPr>
          <w:rFonts w:ascii="Consolas" w:hAnsi="Consolas" w:cs="Arial"/>
          <w:sz w:val="18"/>
        </w:rPr>
        <w:t>6.0000  mm.</w:t>
      </w:r>
      <w:proofErr w:type="gramEnd"/>
    </w:p>
    <w:p w14:paraId="1FD66AB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Reinforcing Pad Width                                </w:t>
      </w:r>
      <w:proofErr w:type="gramStart"/>
      <w:r>
        <w:rPr>
          <w:rFonts w:ascii="Consolas" w:hAnsi="Consolas" w:cs="Arial"/>
          <w:sz w:val="18"/>
        </w:rPr>
        <w:t>50.8375  mm.</w:t>
      </w:r>
      <w:proofErr w:type="gramEnd"/>
    </w:p>
    <w:p w14:paraId="677A2B7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90267D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Class                                             150</w:t>
      </w:r>
    </w:p>
    <w:p w14:paraId="1D28BA3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Grade                                          GR 2.3</w:t>
      </w:r>
    </w:p>
    <w:p w14:paraId="34DB025F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3C9EABA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The Pressure Design option was MAWP + static head (to the nozzle).</w:t>
      </w:r>
    </w:p>
    <w:p w14:paraId="44B427CF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9054B6B" w14:textId="5156B07D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noProof/>
          <w:sz w:val="18"/>
        </w:rPr>
        <w:lastRenderedPageBreak/>
        <w:drawing>
          <wp:inline distT="0" distB="0" distL="0" distR="0" wp14:anchorId="0BAD4485" wp14:editId="20074109">
            <wp:extent cx="2278380" cy="1143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838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A5A2A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836898D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Reinforcement CALCULATION, Description: N1</w:t>
      </w:r>
    </w:p>
    <w:p w14:paraId="654E4AAF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4BBB857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ASME Code, Section VIII, Div. 1, UG-37 to UG-45</w:t>
      </w:r>
    </w:p>
    <w:p w14:paraId="31A3B3E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2B0484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Actual Outside Diameter Used in Calculation           </w:t>
      </w:r>
      <w:proofErr w:type="gramStart"/>
      <w:r>
        <w:rPr>
          <w:rFonts w:ascii="Consolas" w:hAnsi="Consolas" w:cs="Arial"/>
          <w:sz w:val="18"/>
        </w:rPr>
        <w:t>60.325  mm.</w:t>
      </w:r>
      <w:proofErr w:type="gramEnd"/>
    </w:p>
    <w:p w14:paraId="583622E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Actual Thickness Used in Calculation                   </w:t>
      </w:r>
      <w:proofErr w:type="gramStart"/>
      <w:r>
        <w:rPr>
          <w:rFonts w:ascii="Consolas" w:hAnsi="Consolas" w:cs="Arial"/>
          <w:sz w:val="18"/>
        </w:rPr>
        <w:t>8.738  mm.</w:t>
      </w:r>
      <w:proofErr w:type="gramEnd"/>
    </w:p>
    <w:p w14:paraId="1391F10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E9E0BDB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Nozzle input data check completed without errors.</w:t>
      </w:r>
    </w:p>
    <w:p w14:paraId="1BF5232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AF6335F" w14:textId="77777777" w:rsidR="000D0DAD" w:rsidRDefault="000D0DAD" w:rsidP="000D0DAD">
      <w:pPr>
        <w:rPr>
          <w:rFonts w:ascii="Consolas" w:hAnsi="Consolas" w:cs="Arial"/>
          <w:sz w:val="18"/>
        </w:rPr>
      </w:pPr>
      <w:proofErr w:type="spellStart"/>
      <w:r w:rsidRPr="000D0DAD">
        <w:rPr>
          <w:rFonts w:ascii="Tahoma" w:hAnsi="Consolas" w:cs="Arial"/>
          <w:color w:val="000000"/>
          <w:sz w:val="18"/>
        </w:rPr>
        <w:t>Reqd</w:t>
      </w:r>
      <w:proofErr w:type="spellEnd"/>
      <w:r w:rsidRPr="000D0DAD">
        <w:rPr>
          <w:rFonts w:ascii="Tahoma" w:hAnsi="Consolas" w:cs="Arial"/>
          <w:color w:val="000000"/>
          <w:sz w:val="18"/>
        </w:rPr>
        <w:t xml:space="preserve"> </w:t>
      </w:r>
      <w:proofErr w:type="spellStart"/>
      <w:r w:rsidRPr="000D0DAD">
        <w:rPr>
          <w:rFonts w:ascii="Tahoma" w:hAnsi="Consolas" w:cs="Arial"/>
          <w:color w:val="000000"/>
          <w:sz w:val="18"/>
        </w:rPr>
        <w:t>thk</w:t>
      </w:r>
      <w:proofErr w:type="spellEnd"/>
      <w:r w:rsidRPr="000D0DAD">
        <w:rPr>
          <w:rFonts w:ascii="Tahoma" w:hAnsi="Consolas" w:cs="Arial"/>
          <w:color w:val="000000"/>
          <w:sz w:val="18"/>
        </w:rPr>
        <w:t xml:space="preserve"> per UG-37(a) of Cylindrical Shell, tr [Int. Press]</w:t>
      </w:r>
    </w:p>
    <w:p w14:paraId="0491FE3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P*R/(</w:t>
      </w:r>
      <w:proofErr w:type="spellStart"/>
      <w:r>
        <w:rPr>
          <w:rFonts w:ascii="Consolas" w:hAnsi="Consolas" w:cs="Arial"/>
          <w:sz w:val="18"/>
        </w:rPr>
        <w:t>Sv</w:t>
      </w:r>
      <w:proofErr w:type="spellEnd"/>
      <w:r>
        <w:rPr>
          <w:rFonts w:ascii="Consolas" w:hAnsi="Consolas" w:cs="Arial"/>
          <w:sz w:val="18"/>
        </w:rPr>
        <w:t>*E-0.6*P) per UG-27 (c)(1)</w:t>
      </w:r>
    </w:p>
    <w:p w14:paraId="7E11039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0.53*250</w:t>
      </w:r>
      <w:proofErr w:type="gramStart"/>
      <w:r>
        <w:rPr>
          <w:rFonts w:ascii="Consolas" w:hAnsi="Consolas" w:cs="Arial"/>
          <w:sz w:val="18"/>
        </w:rPr>
        <w:t>/(</w:t>
      </w:r>
      <w:proofErr w:type="gramEnd"/>
      <w:r>
        <w:rPr>
          <w:rFonts w:ascii="Consolas" w:hAnsi="Consolas" w:cs="Arial"/>
          <w:sz w:val="18"/>
        </w:rPr>
        <w:t>100*1-0.6*0.53)</w:t>
      </w:r>
    </w:p>
    <w:p w14:paraId="1B5007B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0.1330 mm.</w:t>
      </w:r>
    </w:p>
    <w:p w14:paraId="06B0A83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70FAFDC" w14:textId="77777777" w:rsidR="000D0DAD" w:rsidRDefault="000D0DAD" w:rsidP="000D0DAD">
      <w:pPr>
        <w:rPr>
          <w:rFonts w:ascii="Consolas" w:hAnsi="Consolas" w:cs="Arial"/>
          <w:sz w:val="18"/>
        </w:rPr>
      </w:pPr>
      <w:proofErr w:type="spellStart"/>
      <w:r w:rsidRPr="000D0DAD">
        <w:rPr>
          <w:rFonts w:ascii="Tahoma" w:hAnsi="Consolas" w:cs="Arial"/>
          <w:color w:val="000000"/>
          <w:sz w:val="18"/>
        </w:rPr>
        <w:t>Reqd</w:t>
      </w:r>
      <w:proofErr w:type="spellEnd"/>
      <w:r w:rsidRPr="000D0DAD">
        <w:rPr>
          <w:rFonts w:ascii="Tahoma" w:hAnsi="Consolas" w:cs="Arial"/>
          <w:color w:val="000000"/>
          <w:sz w:val="18"/>
        </w:rPr>
        <w:t xml:space="preserve"> </w:t>
      </w:r>
      <w:proofErr w:type="spellStart"/>
      <w:r w:rsidRPr="000D0DAD">
        <w:rPr>
          <w:rFonts w:ascii="Tahoma" w:hAnsi="Consolas" w:cs="Arial"/>
          <w:color w:val="000000"/>
          <w:sz w:val="18"/>
        </w:rPr>
        <w:t>thk</w:t>
      </w:r>
      <w:proofErr w:type="spellEnd"/>
      <w:r w:rsidRPr="000D0DAD">
        <w:rPr>
          <w:rFonts w:ascii="Tahoma" w:hAnsi="Consolas" w:cs="Arial"/>
          <w:color w:val="000000"/>
          <w:sz w:val="18"/>
        </w:rPr>
        <w:t xml:space="preserve"> per UG-37(a) of Nozzle Wall, </w:t>
      </w:r>
      <w:proofErr w:type="spellStart"/>
      <w:r w:rsidRPr="000D0DAD">
        <w:rPr>
          <w:rFonts w:ascii="Tahoma" w:hAnsi="Consolas" w:cs="Arial"/>
          <w:color w:val="000000"/>
          <w:sz w:val="18"/>
        </w:rPr>
        <w:t>trn</w:t>
      </w:r>
      <w:proofErr w:type="spellEnd"/>
      <w:r w:rsidRPr="000D0DAD">
        <w:rPr>
          <w:rFonts w:ascii="Tahoma" w:hAnsi="Consolas" w:cs="Arial"/>
          <w:color w:val="000000"/>
          <w:sz w:val="18"/>
        </w:rPr>
        <w:t xml:space="preserve"> [Int. Press]</w:t>
      </w:r>
    </w:p>
    <w:p w14:paraId="71DDC92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P*Ro/(Sn*E+0.4*P) per Appendix 1-1 (a)(1)</w:t>
      </w:r>
    </w:p>
    <w:p w14:paraId="35E4A65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0.53*30.2</w:t>
      </w:r>
      <w:proofErr w:type="gramStart"/>
      <w:r>
        <w:rPr>
          <w:rFonts w:ascii="Consolas" w:hAnsi="Consolas" w:cs="Arial"/>
          <w:sz w:val="18"/>
        </w:rPr>
        <w:t>/(</w:t>
      </w:r>
      <w:proofErr w:type="gramEnd"/>
      <w:r>
        <w:rPr>
          <w:rFonts w:ascii="Consolas" w:hAnsi="Consolas" w:cs="Arial"/>
          <w:sz w:val="18"/>
        </w:rPr>
        <w:t>100*1+0.4*0.53)</w:t>
      </w:r>
    </w:p>
    <w:p w14:paraId="5F2A5E9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0.0160 mm.</w:t>
      </w:r>
    </w:p>
    <w:p w14:paraId="7924F80B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CF5BE9B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</w:rPr>
        <w:t>UG-40, Limits of Reinforcement: [Internal Pressure]</w:t>
      </w:r>
    </w:p>
    <w:p w14:paraId="2D5F46E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Parallel to Vessel Wall (Diameter </w:t>
      </w:r>
      <w:proofErr w:type="gramStart"/>
      <w:r>
        <w:rPr>
          <w:rFonts w:ascii="Consolas" w:hAnsi="Consolas" w:cs="Arial"/>
          <w:sz w:val="18"/>
        </w:rPr>
        <w:t xml:space="preserve">Limit)   </w:t>
      </w:r>
      <w:proofErr w:type="gramEnd"/>
      <w:r>
        <w:rPr>
          <w:rFonts w:ascii="Consolas" w:hAnsi="Consolas" w:cs="Arial"/>
          <w:sz w:val="18"/>
        </w:rPr>
        <w:t xml:space="preserve">         Dl    85.6996  mm.</w:t>
      </w:r>
    </w:p>
    <w:p w14:paraId="2D4ACB5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Parallel to Vessel Wall, opening length              d    </w:t>
      </w:r>
      <w:proofErr w:type="gramStart"/>
      <w:r>
        <w:rPr>
          <w:rFonts w:ascii="Consolas" w:hAnsi="Consolas" w:cs="Arial"/>
          <w:sz w:val="18"/>
        </w:rPr>
        <w:t>42.8498  mm.</w:t>
      </w:r>
      <w:proofErr w:type="gramEnd"/>
    </w:p>
    <w:p w14:paraId="1A0BEF1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Normal to Vessel Wall (Thickness Limit), pad side </w:t>
      </w:r>
      <w:proofErr w:type="spellStart"/>
      <w:r>
        <w:rPr>
          <w:rFonts w:ascii="Consolas" w:hAnsi="Consolas" w:cs="Arial"/>
          <w:sz w:val="18"/>
        </w:rPr>
        <w:t>Tlwp</w:t>
      </w:r>
      <w:proofErr w:type="spellEnd"/>
      <w:r>
        <w:rPr>
          <w:rFonts w:ascii="Consolas" w:hAnsi="Consolas" w:cs="Arial"/>
          <w:sz w:val="18"/>
        </w:rPr>
        <w:t xml:space="preserve">    </w:t>
      </w:r>
      <w:proofErr w:type="gramStart"/>
      <w:r>
        <w:rPr>
          <w:rFonts w:ascii="Consolas" w:hAnsi="Consolas" w:cs="Arial"/>
          <w:sz w:val="18"/>
        </w:rPr>
        <w:t>15.0000  mm.</w:t>
      </w:r>
      <w:proofErr w:type="gramEnd"/>
    </w:p>
    <w:p w14:paraId="442F411F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1CD809A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The Pad diameter is greater than the Diameter Limit. The excess will not be considered.</w:t>
      </w:r>
    </w:p>
    <w:p w14:paraId="6102A9F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8567DA9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i/>
          <w:color w:val="0000FF"/>
          <w:sz w:val="18"/>
        </w:rPr>
        <w:t>Taking a UG-36(c)(3)(a) exemption for nozzle: N1.</w:t>
      </w:r>
    </w:p>
    <w:p w14:paraId="0E48D126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This calculation is valid for nozzles that meet all the requirements of</w:t>
      </w:r>
    </w:p>
    <w:p w14:paraId="16E6A72E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paragraph UG-36.  Please check the Code carefully, especially for nozzles</w:t>
      </w:r>
    </w:p>
    <w:p w14:paraId="11E5D5EF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that are not isolated or do not meet Code spacing requirements. To force</w:t>
      </w:r>
    </w:p>
    <w:p w14:paraId="57FF75E2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 xml:space="preserve">the computation of areas for small nozzles </w:t>
      </w:r>
      <w:proofErr w:type="gramStart"/>
      <w:r w:rsidRPr="000D0DAD">
        <w:rPr>
          <w:rFonts w:ascii="Arial" w:hAnsi="Consolas" w:cs="Arial"/>
          <w:i/>
          <w:color w:val="0000FF"/>
          <w:sz w:val="18"/>
        </w:rPr>
        <w:t>go</w:t>
      </w:r>
      <w:proofErr w:type="gramEnd"/>
      <w:r w:rsidRPr="000D0DAD">
        <w:rPr>
          <w:rFonts w:ascii="Arial" w:hAnsi="Consolas" w:cs="Arial"/>
          <w:i/>
          <w:color w:val="0000FF"/>
          <w:sz w:val="18"/>
        </w:rPr>
        <w:t xml:space="preserve"> to Tools-&gt;Configuration</w:t>
      </w:r>
    </w:p>
    <w:p w14:paraId="66C001CA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and check the box to force the UG-37 small nozzle area calculation.</w:t>
      </w:r>
    </w:p>
    <w:p w14:paraId="0F94C8D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E4E61EE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</w:rPr>
        <w:t>UG-45 Minimum Nozzle Neck Thickness Requirement: [Int. Press.]</w:t>
      </w:r>
    </w:p>
    <w:p w14:paraId="0C1C4E3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for Internal/External pressures      ta = 0.0160 mm.</w:t>
      </w:r>
    </w:p>
    <w:p w14:paraId="506D8B9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per UG16(b</w:t>
      </w:r>
      <w:proofErr w:type="gramStart"/>
      <w:r>
        <w:rPr>
          <w:rFonts w:ascii="Consolas" w:hAnsi="Consolas" w:cs="Arial"/>
          <w:sz w:val="18"/>
        </w:rPr>
        <w:t xml:space="preserve">),   </w:t>
      </w:r>
      <w:proofErr w:type="gramEnd"/>
      <w:r>
        <w:rPr>
          <w:rFonts w:ascii="Consolas" w:hAnsi="Consolas" w:cs="Arial"/>
          <w:sz w:val="18"/>
        </w:rPr>
        <w:t xml:space="preserve">                   tr16b = 1.5000 mm.</w:t>
      </w:r>
    </w:p>
    <w:p w14:paraId="6DC94F6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Thickness, shell/head, internal pressure     trb1 = 0.1330 mm.</w:t>
      </w:r>
    </w:p>
    <w:p w14:paraId="7E8C1BC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                 tb1 = </w:t>
      </w:r>
      <w:proofErr w:type="gramStart"/>
      <w:r>
        <w:rPr>
          <w:rFonts w:ascii="Consolas" w:hAnsi="Consolas" w:cs="Arial"/>
          <w:sz w:val="18"/>
        </w:rPr>
        <w:t>max(</w:t>
      </w:r>
      <w:proofErr w:type="gramEnd"/>
      <w:r>
        <w:rPr>
          <w:rFonts w:ascii="Consolas" w:hAnsi="Consolas" w:cs="Arial"/>
          <w:sz w:val="18"/>
        </w:rPr>
        <w:t>trb1, tr16b) = 1.5000 mm.</w:t>
      </w:r>
    </w:p>
    <w:p w14:paraId="54EBECD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                 tb2 = </w:t>
      </w:r>
      <w:proofErr w:type="gramStart"/>
      <w:r>
        <w:rPr>
          <w:rFonts w:ascii="Consolas" w:hAnsi="Consolas" w:cs="Arial"/>
          <w:sz w:val="18"/>
        </w:rPr>
        <w:t>max(</w:t>
      </w:r>
      <w:proofErr w:type="gramEnd"/>
      <w:r>
        <w:rPr>
          <w:rFonts w:ascii="Consolas" w:hAnsi="Consolas" w:cs="Arial"/>
          <w:sz w:val="18"/>
        </w:rPr>
        <w:t>trb2, tr16b) = 1.5000 mm.</w:t>
      </w:r>
    </w:p>
    <w:p w14:paraId="33CF203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per table UG-45                     tb3 = 3.4200 mm.</w:t>
      </w:r>
    </w:p>
    <w:p w14:paraId="160DCB66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078614E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Determine Nozzle Thickness candidate [tb]:</w:t>
      </w:r>
    </w:p>
    <w:p w14:paraId="40D5067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</w:t>
      </w:r>
      <w:proofErr w:type="gramStart"/>
      <w:r>
        <w:rPr>
          <w:rFonts w:ascii="Consolas" w:hAnsi="Consolas" w:cs="Arial"/>
          <w:sz w:val="18"/>
        </w:rPr>
        <w:t>min[</w:t>
      </w:r>
      <w:proofErr w:type="gramEnd"/>
      <w:r>
        <w:rPr>
          <w:rFonts w:ascii="Consolas" w:hAnsi="Consolas" w:cs="Arial"/>
          <w:sz w:val="18"/>
        </w:rPr>
        <w:t xml:space="preserve"> tb3, max( tb1,tb2) ]</w:t>
      </w:r>
    </w:p>
    <w:p w14:paraId="35DCC31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</w:t>
      </w:r>
      <w:proofErr w:type="gramStart"/>
      <w:r>
        <w:rPr>
          <w:rFonts w:ascii="Consolas" w:hAnsi="Consolas" w:cs="Arial"/>
          <w:sz w:val="18"/>
        </w:rPr>
        <w:t>min[</w:t>
      </w:r>
      <w:proofErr w:type="gramEnd"/>
      <w:r>
        <w:rPr>
          <w:rFonts w:ascii="Consolas" w:hAnsi="Consolas" w:cs="Arial"/>
          <w:sz w:val="18"/>
        </w:rPr>
        <w:t xml:space="preserve"> 3.42, max( 1.5, 1.5 ) ]</w:t>
      </w:r>
    </w:p>
    <w:p w14:paraId="2015358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1.5000 mm.</w:t>
      </w:r>
    </w:p>
    <w:p w14:paraId="23DDF6C0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472ACD3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Minimum Wall Thickness of Nozzle Necks [tUG-45]:</w:t>
      </w:r>
    </w:p>
    <w:p w14:paraId="012A5FE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</w:t>
      </w:r>
      <w:proofErr w:type="gramStart"/>
      <w:r>
        <w:rPr>
          <w:rFonts w:ascii="Consolas" w:hAnsi="Consolas" w:cs="Arial"/>
          <w:sz w:val="18"/>
        </w:rPr>
        <w:t>max( ta</w:t>
      </w:r>
      <w:proofErr w:type="gramEnd"/>
      <w:r>
        <w:rPr>
          <w:rFonts w:ascii="Consolas" w:hAnsi="Consolas" w:cs="Arial"/>
          <w:sz w:val="18"/>
        </w:rPr>
        <w:t>, tb )</w:t>
      </w:r>
    </w:p>
    <w:p w14:paraId="40F77AD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</w:t>
      </w:r>
      <w:proofErr w:type="gramStart"/>
      <w:r>
        <w:rPr>
          <w:rFonts w:ascii="Consolas" w:hAnsi="Consolas" w:cs="Arial"/>
          <w:sz w:val="18"/>
        </w:rPr>
        <w:t>max( 0.016</w:t>
      </w:r>
      <w:proofErr w:type="gramEnd"/>
      <w:r>
        <w:rPr>
          <w:rFonts w:ascii="Consolas" w:hAnsi="Consolas" w:cs="Arial"/>
          <w:sz w:val="18"/>
        </w:rPr>
        <w:t>, 1.5 )</w:t>
      </w:r>
    </w:p>
    <w:p w14:paraId="4BFA74A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1.5000 mm.</w:t>
      </w:r>
    </w:p>
    <w:p w14:paraId="63664CC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6E9769C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Available Nozzle Neck Thickness = 0.875 * 8.738 = 7.645 mm. -&gt; OK</w:t>
      </w:r>
    </w:p>
    <w:p w14:paraId="36CD9F40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ECF1CA6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i/>
          <w:color w:val="000000"/>
          <w:sz w:val="18"/>
        </w:rPr>
        <w:t>Stresses on Nozzle due to External and Pressure Loads per the ASME B31.3 Piping Code,</w:t>
      </w:r>
    </w:p>
    <w:p w14:paraId="31F11EF3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i/>
          <w:color w:val="000000"/>
          <w:sz w:val="18"/>
        </w:rPr>
        <w:t>(</w:t>
      </w:r>
      <w:proofErr w:type="gramStart"/>
      <w:r w:rsidRPr="000D0DAD">
        <w:rPr>
          <w:rFonts w:ascii="Arial" w:hAnsi="Consolas" w:cs="Arial"/>
          <w:b/>
          <w:i/>
          <w:color w:val="000000"/>
          <w:sz w:val="18"/>
        </w:rPr>
        <w:t>see</w:t>
      </w:r>
      <w:proofErr w:type="gramEnd"/>
      <w:r w:rsidRPr="000D0DAD">
        <w:rPr>
          <w:rFonts w:ascii="Arial" w:hAnsi="Consolas" w:cs="Arial"/>
          <w:b/>
          <w:i/>
          <w:color w:val="000000"/>
          <w:sz w:val="18"/>
        </w:rPr>
        <w:t xml:space="preserve"> 319.4.4 and 302.3.5):</w:t>
      </w:r>
    </w:p>
    <w:p w14:paraId="63EADC1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</w:t>
      </w:r>
    </w:p>
    <w:p w14:paraId="4E4FED1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gramStart"/>
      <w:r>
        <w:rPr>
          <w:rFonts w:ascii="Consolas" w:hAnsi="Consolas" w:cs="Arial"/>
          <w:sz w:val="18"/>
        </w:rPr>
        <w:t>Sustained  :</w:t>
      </w:r>
      <w:proofErr w:type="gramEnd"/>
      <w:r>
        <w:rPr>
          <w:rFonts w:ascii="Consolas" w:hAnsi="Consolas" w:cs="Arial"/>
          <w:sz w:val="18"/>
        </w:rPr>
        <w:t xml:space="preserve">     21.3,  Allowable :    100.5 N./mm²  Passed</w:t>
      </w:r>
    </w:p>
    <w:p w14:paraId="391415D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gramStart"/>
      <w:r>
        <w:rPr>
          <w:rFonts w:ascii="Consolas" w:hAnsi="Consolas" w:cs="Arial"/>
          <w:sz w:val="18"/>
        </w:rPr>
        <w:t>Expansion  :</w:t>
      </w:r>
      <w:proofErr w:type="gramEnd"/>
      <w:r>
        <w:rPr>
          <w:rFonts w:ascii="Consolas" w:hAnsi="Consolas" w:cs="Arial"/>
          <w:sz w:val="18"/>
        </w:rPr>
        <w:t xml:space="preserve">      0.0,  Allowable :    248.0 N./mm²  Passed</w:t>
      </w:r>
    </w:p>
    <w:p w14:paraId="2243D61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gramStart"/>
      <w:r>
        <w:rPr>
          <w:rFonts w:ascii="Consolas" w:hAnsi="Consolas" w:cs="Arial"/>
          <w:sz w:val="18"/>
        </w:rPr>
        <w:t>Occasional :</w:t>
      </w:r>
      <w:proofErr w:type="gramEnd"/>
      <w:r>
        <w:rPr>
          <w:rFonts w:ascii="Consolas" w:hAnsi="Consolas" w:cs="Arial"/>
          <w:sz w:val="18"/>
        </w:rPr>
        <w:t xml:space="preserve">      0.1,  Allowable :    133.7 N./mm²  Passed</w:t>
      </w:r>
    </w:p>
    <w:p w14:paraId="71C2478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   </w:t>
      </w:r>
      <w:proofErr w:type="gramStart"/>
      <w:r>
        <w:rPr>
          <w:rFonts w:ascii="Consolas" w:hAnsi="Consolas" w:cs="Arial"/>
          <w:sz w:val="18"/>
        </w:rPr>
        <w:t xml:space="preserve">  :</w:t>
      </w:r>
      <w:proofErr w:type="gramEnd"/>
      <w:r>
        <w:rPr>
          <w:rFonts w:ascii="Consolas" w:hAnsi="Consolas" w:cs="Arial"/>
          <w:sz w:val="18"/>
        </w:rPr>
        <w:t xml:space="preserve">     16.8,  Allowable :     70.3 N./mm²  Passed</w:t>
      </w:r>
    </w:p>
    <w:p w14:paraId="28E351B1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AA5E9BF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The number of cycles on this nozzle was assumed to be 7000 or less for the determination of</w:t>
      </w:r>
    </w:p>
    <w:p w14:paraId="6EFB648B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the expansion stress allowable.</w:t>
      </w:r>
    </w:p>
    <w:p w14:paraId="549AC749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A622B99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00"/>
          <w:sz w:val="18"/>
        </w:rPr>
        <w:t xml:space="preserve">SA-240 316L, Min Metal Temp without impact per UHA-51:  -196 </w:t>
      </w:r>
      <w:r w:rsidRPr="000D0DAD">
        <w:rPr>
          <w:rFonts w:ascii="Arial" w:hAnsi="Consolas" w:cs="Arial"/>
          <w:i/>
          <w:color w:val="000000"/>
          <w:sz w:val="18"/>
        </w:rPr>
        <w:t>°</w:t>
      </w:r>
      <w:r w:rsidRPr="000D0DAD">
        <w:rPr>
          <w:rFonts w:ascii="Arial" w:hAnsi="Consolas" w:cs="Arial"/>
          <w:i/>
          <w:color w:val="000000"/>
          <w:sz w:val="18"/>
        </w:rPr>
        <w:t>C</w:t>
      </w:r>
    </w:p>
    <w:p w14:paraId="1AC70270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6DD5827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00"/>
          <w:sz w:val="18"/>
        </w:rPr>
        <w:t xml:space="preserve">SA-312 TP316L, Min Metal Temp without impact per UHA-51:  -196 </w:t>
      </w:r>
      <w:r w:rsidRPr="000D0DAD">
        <w:rPr>
          <w:rFonts w:ascii="Arial" w:hAnsi="Consolas" w:cs="Arial"/>
          <w:i/>
          <w:color w:val="000000"/>
          <w:sz w:val="18"/>
        </w:rPr>
        <w:t>°</w:t>
      </w:r>
      <w:r w:rsidRPr="000D0DAD">
        <w:rPr>
          <w:rFonts w:ascii="Arial" w:hAnsi="Consolas" w:cs="Arial"/>
          <w:i/>
          <w:color w:val="000000"/>
          <w:sz w:val="18"/>
        </w:rPr>
        <w:t>C</w:t>
      </w:r>
    </w:p>
    <w:p w14:paraId="3B8A717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E05C2E0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  <w:u w:val="single"/>
        </w:rPr>
        <w:t>Weld Size Calculations, Description: N1</w:t>
      </w:r>
    </w:p>
    <w:p w14:paraId="1E23513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1C693B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Intermediate Calc. for nozzle/shell Welds   </w:t>
      </w:r>
      <w:proofErr w:type="spellStart"/>
      <w:r>
        <w:rPr>
          <w:rFonts w:ascii="Consolas" w:hAnsi="Consolas" w:cs="Arial"/>
          <w:sz w:val="18"/>
        </w:rPr>
        <w:t>Tmin</w:t>
      </w:r>
      <w:proofErr w:type="spellEnd"/>
      <w:r>
        <w:rPr>
          <w:rFonts w:ascii="Consolas" w:hAnsi="Consolas" w:cs="Arial"/>
          <w:sz w:val="18"/>
        </w:rPr>
        <w:t xml:space="preserve">      </w:t>
      </w:r>
      <w:proofErr w:type="gramStart"/>
      <w:r>
        <w:rPr>
          <w:rFonts w:ascii="Consolas" w:hAnsi="Consolas" w:cs="Arial"/>
          <w:sz w:val="18"/>
        </w:rPr>
        <w:t>6.0000  mm.</w:t>
      </w:r>
      <w:proofErr w:type="gramEnd"/>
    </w:p>
    <w:p w14:paraId="578218E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Intermediate Calc. for pad/shell Welds   </w:t>
      </w:r>
      <w:proofErr w:type="spellStart"/>
      <w:r>
        <w:rPr>
          <w:rFonts w:ascii="Consolas" w:hAnsi="Consolas" w:cs="Arial"/>
          <w:sz w:val="18"/>
        </w:rPr>
        <w:t>TminPad</w:t>
      </w:r>
      <w:proofErr w:type="spellEnd"/>
      <w:r>
        <w:rPr>
          <w:rFonts w:ascii="Consolas" w:hAnsi="Consolas" w:cs="Arial"/>
          <w:sz w:val="18"/>
        </w:rPr>
        <w:t xml:space="preserve">      </w:t>
      </w:r>
      <w:proofErr w:type="gramStart"/>
      <w:r>
        <w:rPr>
          <w:rFonts w:ascii="Consolas" w:hAnsi="Consolas" w:cs="Arial"/>
          <w:sz w:val="18"/>
        </w:rPr>
        <w:t>6.0000  mm.</w:t>
      </w:r>
      <w:proofErr w:type="gramEnd"/>
    </w:p>
    <w:p w14:paraId="29CD7DC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E89029C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</w:rPr>
        <w:t>Results Per UW-16.1:</w:t>
      </w:r>
    </w:p>
    <w:p w14:paraId="055F895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     Required Thickness    Actual Thickness</w:t>
      </w:r>
    </w:p>
    <w:p w14:paraId="5E404DF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Nozzle Weld          4.2000 = 0.7 * </w:t>
      </w:r>
      <w:proofErr w:type="spellStart"/>
      <w:r>
        <w:rPr>
          <w:rFonts w:ascii="Consolas" w:hAnsi="Consolas" w:cs="Arial"/>
          <w:sz w:val="18"/>
        </w:rPr>
        <w:t>tmin</w:t>
      </w:r>
      <w:proofErr w:type="spellEnd"/>
      <w:r>
        <w:rPr>
          <w:rFonts w:ascii="Consolas" w:hAnsi="Consolas" w:cs="Arial"/>
          <w:sz w:val="18"/>
        </w:rPr>
        <w:t>.  4.2420 = 0.7 * Wo mm.</w:t>
      </w:r>
    </w:p>
    <w:p w14:paraId="56A17D4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Pad Weld             3.0000 = 0.5*</w:t>
      </w:r>
      <w:proofErr w:type="spellStart"/>
      <w:proofErr w:type="gramStart"/>
      <w:r>
        <w:rPr>
          <w:rFonts w:ascii="Consolas" w:hAnsi="Consolas" w:cs="Arial"/>
          <w:sz w:val="18"/>
        </w:rPr>
        <w:t>TminPad</w:t>
      </w:r>
      <w:proofErr w:type="spellEnd"/>
      <w:r>
        <w:rPr>
          <w:rFonts w:ascii="Consolas" w:hAnsi="Consolas" w:cs="Arial"/>
          <w:sz w:val="18"/>
        </w:rPr>
        <w:t xml:space="preserve">  4.2420</w:t>
      </w:r>
      <w:proofErr w:type="gramEnd"/>
      <w:r>
        <w:rPr>
          <w:rFonts w:ascii="Consolas" w:hAnsi="Consolas" w:cs="Arial"/>
          <w:sz w:val="18"/>
        </w:rPr>
        <w:t xml:space="preserve"> = 0.7 * Wp mm.</w:t>
      </w:r>
    </w:p>
    <w:p w14:paraId="0B568F3D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AE3C020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Skipping the nozzle attachment weld strength calculations. Per UW-15(b)(2) the nozzles</w:t>
      </w:r>
    </w:p>
    <w:p w14:paraId="7548E1EB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exempted by UG-36(c)(3)(a) (small nozzles) do not require a weld strength check.</w:t>
      </w:r>
    </w:p>
    <w:p w14:paraId="62F08D92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9EF5E70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 xml:space="preserve">The Drop for this Nozzle </w:t>
      </w:r>
      <w:proofErr w:type="gramStart"/>
      <w:r w:rsidRPr="000D0DAD">
        <w:rPr>
          <w:rFonts w:ascii="Arial" w:hAnsi="Consolas" w:cs="Arial"/>
          <w:color w:val="000000"/>
          <w:sz w:val="18"/>
        </w:rPr>
        <w:t>is :</w:t>
      </w:r>
      <w:proofErr w:type="gramEnd"/>
      <w:r w:rsidRPr="000D0DAD">
        <w:rPr>
          <w:rFonts w:ascii="Arial" w:hAnsi="Consolas" w:cs="Arial"/>
          <w:color w:val="000000"/>
          <w:sz w:val="18"/>
        </w:rPr>
        <w:t xml:space="preserve"> 1.8262 mm.</w:t>
      </w:r>
    </w:p>
    <w:p w14:paraId="0CDB532F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 xml:space="preserve">The Cut Length for this Nozzle is, Drop + Ho + H + </w:t>
      </w:r>
      <w:proofErr w:type="gramStart"/>
      <w:r w:rsidRPr="000D0DAD">
        <w:rPr>
          <w:rFonts w:ascii="Arial" w:hAnsi="Consolas" w:cs="Arial"/>
          <w:color w:val="000000"/>
          <w:sz w:val="18"/>
        </w:rPr>
        <w:t>T :</w:t>
      </w:r>
      <w:proofErr w:type="gramEnd"/>
      <w:r w:rsidRPr="000D0DAD">
        <w:rPr>
          <w:rFonts w:ascii="Arial" w:hAnsi="Consolas" w:cs="Arial"/>
          <w:color w:val="000000"/>
          <w:sz w:val="18"/>
        </w:rPr>
        <w:t xml:space="preserve"> 157.8262 mm.</w:t>
      </w:r>
    </w:p>
    <w:p w14:paraId="50424C4D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066C2D4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 xml:space="preserve">Input Echo, WRC297 Item     </w:t>
      </w:r>
      <w:proofErr w:type="gramStart"/>
      <w:r w:rsidRPr="000D0DAD">
        <w:rPr>
          <w:rFonts w:ascii="Tahoma" w:hAnsi="Consolas" w:cs="Arial"/>
          <w:b/>
          <w:color w:val="000000"/>
          <w:sz w:val="18"/>
        </w:rPr>
        <w:t xml:space="preserve">1,   </w:t>
      </w:r>
      <w:proofErr w:type="gramEnd"/>
      <w:r w:rsidRPr="000D0DAD">
        <w:rPr>
          <w:rFonts w:ascii="Tahoma" w:hAnsi="Consolas" w:cs="Arial"/>
          <w:b/>
          <w:color w:val="000000"/>
          <w:sz w:val="18"/>
        </w:rPr>
        <w:t xml:space="preserve">         Description: N1            :</w:t>
      </w:r>
    </w:p>
    <w:p w14:paraId="332A38FA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20AC13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Diameter Basis for Cylindrical Shell                  ID</w:t>
      </w:r>
    </w:p>
    <w:p w14:paraId="53FC6F0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Shell Corrosion Allowance                             </w:t>
      </w:r>
      <w:proofErr w:type="gramStart"/>
      <w:r>
        <w:rPr>
          <w:rFonts w:ascii="Consolas" w:hAnsi="Consolas" w:cs="Arial"/>
          <w:sz w:val="18"/>
        </w:rPr>
        <w:t>0.0000  mm.</w:t>
      </w:r>
      <w:proofErr w:type="gramEnd"/>
    </w:p>
    <w:p w14:paraId="06F2107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Shell Diameter                                       </w:t>
      </w:r>
      <w:proofErr w:type="gramStart"/>
      <w:r>
        <w:rPr>
          <w:rFonts w:ascii="Consolas" w:hAnsi="Consolas" w:cs="Arial"/>
          <w:sz w:val="18"/>
        </w:rPr>
        <w:t>500.000  mm.</w:t>
      </w:r>
      <w:proofErr w:type="gramEnd"/>
    </w:p>
    <w:p w14:paraId="10E9E68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Shell Thickness                                       </w:t>
      </w:r>
      <w:proofErr w:type="gramStart"/>
      <w:r>
        <w:rPr>
          <w:rFonts w:ascii="Consolas" w:hAnsi="Consolas" w:cs="Arial"/>
          <w:sz w:val="18"/>
        </w:rPr>
        <w:t>6.0000  mm.</w:t>
      </w:r>
      <w:proofErr w:type="gramEnd"/>
    </w:p>
    <w:p w14:paraId="1B6071C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Shell Stress Concentration Factor                      1.000</w:t>
      </w:r>
    </w:p>
    <w:p w14:paraId="639BC01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Vessel Material                                  SA-240 316L</w:t>
      </w:r>
    </w:p>
    <w:p w14:paraId="29A286D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Vessel Cold S.I. Allowable                   </w:t>
      </w:r>
      <w:proofErr w:type="spellStart"/>
      <w:r>
        <w:rPr>
          <w:rFonts w:ascii="Consolas" w:hAnsi="Consolas" w:cs="Arial"/>
          <w:sz w:val="18"/>
        </w:rPr>
        <w:t>Smc</w:t>
      </w:r>
      <w:proofErr w:type="spellEnd"/>
      <w:r>
        <w:rPr>
          <w:rFonts w:ascii="Consolas" w:hAnsi="Consolas" w:cs="Arial"/>
          <w:sz w:val="18"/>
        </w:rPr>
        <w:t xml:space="preserve">      </w:t>
      </w:r>
      <w:proofErr w:type="gramStart"/>
      <w:r>
        <w:rPr>
          <w:rFonts w:ascii="Consolas" w:hAnsi="Consolas" w:cs="Arial"/>
          <w:sz w:val="18"/>
        </w:rPr>
        <w:t>115.00  N.</w:t>
      </w:r>
      <w:proofErr w:type="gramEnd"/>
      <w:r>
        <w:rPr>
          <w:rFonts w:ascii="Consolas" w:hAnsi="Consolas" w:cs="Arial"/>
          <w:sz w:val="18"/>
        </w:rPr>
        <w:t>/mm²</w:t>
      </w:r>
    </w:p>
    <w:p w14:paraId="6609C6D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Vessel </w:t>
      </w:r>
      <w:proofErr w:type="gramStart"/>
      <w:r>
        <w:rPr>
          <w:rFonts w:ascii="Consolas" w:hAnsi="Consolas" w:cs="Arial"/>
          <w:sz w:val="18"/>
        </w:rPr>
        <w:t>Hot  S.I.</w:t>
      </w:r>
      <w:proofErr w:type="gramEnd"/>
      <w:r>
        <w:rPr>
          <w:rFonts w:ascii="Consolas" w:hAnsi="Consolas" w:cs="Arial"/>
          <w:sz w:val="18"/>
        </w:rPr>
        <w:t xml:space="preserve"> Allowable                   </w:t>
      </w:r>
      <w:proofErr w:type="spellStart"/>
      <w:r>
        <w:rPr>
          <w:rFonts w:ascii="Consolas" w:hAnsi="Consolas" w:cs="Arial"/>
          <w:sz w:val="18"/>
        </w:rPr>
        <w:t>Smh</w:t>
      </w:r>
      <w:proofErr w:type="spellEnd"/>
      <w:r>
        <w:rPr>
          <w:rFonts w:ascii="Consolas" w:hAnsi="Consolas" w:cs="Arial"/>
          <w:sz w:val="18"/>
        </w:rPr>
        <w:t xml:space="preserve">      100.46  N./mm²</w:t>
      </w:r>
    </w:p>
    <w:p w14:paraId="48BA6E4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AC6E65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Diameter Basis for Nozzle                             OD</w:t>
      </w:r>
    </w:p>
    <w:p w14:paraId="7FA9D3D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Nozzle Corrosion Allowance                            </w:t>
      </w:r>
      <w:proofErr w:type="gramStart"/>
      <w:r>
        <w:rPr>
          <w:rFonts w:ascii="Consolas" w:hAnsi="Consolas" w:cs="Arial"/>
          <w:sz w:val="18"/>
        </w:rPr>
        <w:t>0.0000  mm.</w:t>
      </w:r>
      <w:proofErr w:type="gramEnd"/>
    </w:p>
    <w:p w14:paraId="2106762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Nozzle Diameter                                       </w:t>
      </w:r>
      <w:proofErr w:type="gramStart"/>
      <w:r>
        <w:rPr>
          <w:rFonts w:ascii="Consolas" w:hAnsi="Consolas" w:cs="Arial"/>
          <w:sz w:val="18"/>
        </w:rPr>
        <w:t>60.325  mm.</w:t>
      </w:r>
      <w:proofErr w:type="gramEnd"/>
    </w:p>
    <w:p w14:paraId="2A55809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Nozzle Thickness                                      </w:t>
      </w:r>
      <w:proofErr w:type="gramStart"/>
      <w:r>
        <w:rPr>
          <w:rFonts w:ascii="Consolas" w:hAnsi="Consolas" w:cs="Arial"/>
          <w:sz w:val="18"/>
        </w:rPr>
        <w:t>8.7376  mm.</w:t>
      </w:r>
      <w:proofErr w:type="gramEnd"/>
    </w:p>
    <w:p w14:paraId="15B7682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Nozzle Stress Concentration Factor                     1.000</w:t>
      </w:r>
    </w:p>
    <w:p w14:paraId="25E38BC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Nozzle Material                                SA-312 TP316L</w:t>
      </w:r>
    </w:p>
    <w:p w14:paraId="210E073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Nozzle Cold S.I. Allowable                  </w:t>
      </w:r>
      <w:proofErr w:type="spellStart"/>
      <w:r>
        <w:rPr>
          <w:rFonts w:ascii="Consolas" w:hAnsi="Consolas" w:cs="Arial"/>
          <w:sz w:val="18"/>
        </w:rPr>
        <w:t>SNmc</w:t>
      </w:r>
      <w:proofErr w:type="spellEnd"/>
      <w:r>
        <w:rPr>
          <w:rFonts w:ascii="Consolas" w:hAnsi="Consolas" w:cs="Arial"/>
          <w:sz w:val="18"/>
        </w:rPr>
        <w:t xml:space="preserve">      </w:t>
      </w:r>
      <w:proofErr w:type="gramStart"/>
      <w:r>
        <w:rPr>
          <w:rFonts w:ascii="Consolas" w:hAnsi="Consolas" w:cs="Arial"/>
          <w:sz w:val="18"/>
        </w:rPr>
        <w:t>115.00  N.</w:t>
      </w:r>
      <w:proofErr w:type="gramEnd"/>
      <w:r>
        <w:rPr>
          <w:rFonts w:ascii="Consolas" w:hAnsi="Consolas" w:cs="Arial"/>
          <w:sz w:val="18"/>
        </w:rPr>
        <w:t>/mm²</w:t>
      </w:r>
    </w:p>
    <w:p w14:paraId="11BD739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Nozzle </w:t>
      </w:r>
      <w:proofErr w:type="gramStart"/>
      <w:r>
        <w:rPr>
          <w:rFonts w:ascii="Consolas" w:hAnsi="Consolas" w:cs="Arial"/>
          <w:sz w:val="18"/>
        </w:rPr>
        <w:t>Hot  S.I.</w:t>
      </w:r>
      <w:proofErr w:type="gramEnd"/>
      <w:r>
        <w:rPr>
          <w:rFonts w:ascii="Consolas" w:hAnsi="Consolas" w:cs="Arial"/>
          <w:sz w:val="18"/>
        </w:rPr>
        <w:t xml:space="preserve"> Allowable                  </w:t>
      </w:r>
      <w:proofErr w:type="spellStart"/>
      <w:r>
        <w:rPr>
          <w:rFonts w:ascii="Consolas" w:hAnsi="Consolas" w:cs="Arial"/>
          <w:sz w:val="18"/>
        </w:rPr>
        <w:t>SNmh</w:t>
      </w:r>
      <w:proofErr w:type="spellEnd"/>
      <w:r>
        <w:rPr>
          <w:rFonts w:ascii="Consolas" w:hAnsi="Consolas" w:cs="Arial"/>
          <w:sz w:val="18"/>
        </w:rPr>
        <w:t xml:space="preserve">      100.50  N./mm²</w:t>
      </w:r>
    </w:p>
    <w:p w14:paraId="354B1AB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2705D2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Diameter of Reinforcing Pad                          </w:t>
      </w:r>
      <w:proofErr w:type="gramStart"/>
      <w:r>
        <w:rPr>
          <w:rFonts w:ascii="Consolas" w:hAnsi="Consolas" w:cs="Arial"/>
          <w:sz w:val="18"/>
        </w:rPr>
        <w:t>162.000  mm.</w:t>
      </w:r>
      <w:proofErr w:type="gramEnd"/>
    </w:p>
    <w:p w14:paraId="24E765F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Thickness of Reinforcing Pad                          </w:t>
      </w:r>
      <w:proofErr w:type="gramStart"/>
      <w:r>
        <w:rPr>
          <w:rFonts w:ascii="Consolas" w:hAnsi="Consolas" w:cs="Arial"/>
          <w:sz w:val="18"/>
        </w:rPr>
        <w:t>6.0000  mm.</w:t>
      </w:r>
      <w:proofErr w:type="gramEnd"/>
    </w:p>
    <w:p w14:paraId="388536F0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B84F0E6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00"/>
          <w:sz w:val="18"/>
        </w:rPr>
        <w:t>Note:</w:t>
      </w:r>
    </w:p>
    <w:p w14:paraId="46B5A715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00"/>
          <w:sz w:val="18"/>
        </w:rPr>
        <w:t>External Forces and Moments in WRC 107/537 Convention:</w:t>
      </w:r>
    </w:p>
    <w:p w14:paraId="0C14F3DA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00"/>
          <w:sz w:val="18"/>
        </w:rPr>
        <w:t xml:space="preserve">These loads are assumed to be </w:t>
      </w:r>
      <w:proofErr w:type="spellStart"/>
      <w:r w:rsidRPr="000D0DAD">
        <w:rPr>
          <w:rFonts w:ascii="Arial" w:hAnsi="Consolas" w:cs="Arial"/>
          <w:i/>
          <w:color w:val="000000"/>
          <w:sz w:val="18"/>
        </w:rPr>
        <w:t>SUStained</w:t>
      </w:r>
      <w:proofErr w:type="spellEnd"/>
      <w:r w:rsidRPr="000D0DAD">
        <w:rPr>
          <w:rFonts w:ascii="Arial" w:hAnsi="Consolas" w:cs="Arial"/>
          <w:i/>
          <w:color w:val="000000"/>
          <w:sz w:val="18"/>
        </w:rPr>
        <w:t xml:space="preserve"> loads.</w:t>
      </w:r>
    </w:p>
    <w:p w14:paraId="78ABBAED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D744E5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Design Internal Pressure                      </w:t>
      </w:r>
      <w:proofErr w:type="spellStart"/>
      <w:r>
        <w:rPr>
          <w:rFonts w:ascii="Consolas" w:hAnsi="Consolas" w:cs="Arial"/>
          <w:sz w:val="18"/>
        </w:rPr>
        <w:t>Dp</w:t>
      </w:r>
      <w:proofErr w:type="spellEnd"/>
      <w:r>
        <w:rPr>
          <w:rFonts w:ascii="Consolas" w:hAnsi="Consolas" w:cs="Arial"/>
          <w:sz w:val="18"/>
        </w:rPr>
        <w:t xml:space="preserve">        </w:t>
      </w:r>
      <w:proofErr w:type="gramStart"/>
      <w:r>
        <w:rPr>
          <w:rFonts w:ascii="Consolas" w:hAnsi="Consolas" w:cs="Arial"/>
          <w:sz w:val="18"/>
        </w:rPr>
        <w:t>0.53  bars</w:t>
      </w:r>
      <w:proofErr w:type="gramEnd"/>
    </w:p>
    <w:p w14:paraId="5980AEC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Radial Load                                    P    -1000.</w:t>
      </w:r>
      <w:proofErr w:type="gramStart"/>
      <w:r>
        <w:rPr>
          <w:rFonts w:ascii="Consolas" w:hAnsi="Consolas" w:cs="Arial"/>
          <w:sz w:val="18"/>
        </w:rPr>
        <w:t>00  N</w:t>
      </w:r>
      <w:proofErr w:type="gramEnd"/>
    </w:p>
    <w:p w14:paraId="4B47A7B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lastRenderedPageBreak/>
        <w:t xml:space="preserve"> Circumferential Shear                         </w:t>
      </w:r>
      <w:proofErr w:type="spellStart"/>
      <w:r>
        <w:rPr>
          <w:rFonts w:ascii="Consolas" w:hAnsi="Consolas" w:cs="Arial"/>
          <w:sz w:val="18"/>
        </w:rPr>
        <w:t>Vc</w:t>
      </w:r>
      <w:proofErr w:type="spellEnd"/>
      <w:r>
        <w:rPr>
          <w:rFonts w:ascii="Consolas" w:hAnsi="Consolas" w:cs="Arial"/>
          <w:sz w:val="18"/>
        </w:rPr>
        <w:t xml:space="preserve">     </w:t>
      </w:r>
      <w:proofErr w:type="gramStart"/>
      <w:r>
        <w:rPr>
          <w:rFonts w:ascii="Consolas" w:hAnsi="Consolas" w:cs="Arial"/>
          <w:sz w:val="18"/>
        </w:rPr>
        <w:t>1225.00  N</w:t>
      </w:r>
      <w:proofErr w:type="gramEnd"/>
    </w:p>
    <w:p w14:paraId="1E5B284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Longitudinal Shear                            </w:t>
      </w:r>
      <w:proofErr w:type="spellStart"/>
      <w:r>
        <w:rPr>
          <w:rFonts w:ascii="Consolas" w:hAnsi="Consolas" w:cs="Arial"/>
          <w:sz w:val="18"/>
        </w:rPr>
        <w:t>Vl</w:t>
      </w:r>
      <w:proofErr w:type="spellEnd"/>
      <w:r>
        <w:rPr>
          <w:rFonts w:ascii="Consolas" w:hAnsi="Consolas" w:cs="Arial"/>
          <w:sz w:val="18"/>
        </w:rPr>
        <w:t xml:space="preserve">     </w:t>
      </w:r>
      <w:proofErr w:type="gramStart"/>
      <w:r>
        <w:rPr>
          <w:rFonts w:ascii="Consolas" w:hAnsi="Consolas" w:cs="Arial"/>
          <w:sz w:val="18"/>
        </w:rPr>
        <w:t>1225.00  N</w:t>
      </w:r>
      <w:proofErr w:type="gramEnd"/>
    </w:p>
    <w:p w14:paraId="71268F8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Circumferential Moment                        Mc      </w:t>
      </w:r>
      <w:proofErr w:type="gramStart"/>
      <w:r>
        <w:rPr>
          <w:rFonts w:ascii="Consolas" w:hAnsi="Consolas" w:cs="Arial"/>
          <w:sz w:val="18"/>
        </w:rPr>
        <w:t>250.00  N</w:t>
      </w:r>
      <w:proofErr w:type="gramEnd"/>
      <w:r>
        <w:rPr>
          <w:rFonts w:ascii="Consolas" w:hAnsi="Consolas" w:cs="Arial"/>
          <w:sz w:val="18"/>
        </w:rPr>
        <w:t>-m</w:t>
      </w:r>
    </w:p>
    <w:p w14:paraId="494CF4F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Longitudinal Moment                           </w:t>
      </w:r>
      <w:proofErr w:type="spellStart"/>
      <w:r>
        <w:rPr>
          <w:rFonts w:ascii="Consolas" w:hAnsi="Consolas" w:cs="Arial"/>
          <w:sz w:val="18"/>
        </w:rPr>
        <w:t>Ml</w:t>
      </w:r>
      <w:proofErr w:type="spellEnd"/>
      <w:r>
        <w:rPr>
          <w:rFonts w:ascii="Consolas" w:hAnsi="Consolas" w:cs="Arial"/>
          <w:sz w:val="18"/>
        </w:rPr>
        <w:t xml:space="preserve">      </w:t>
      </w:r>
      <w:proofErr w:type="gramStart"/>
      <w:r>
        <w:rPr>
          <w:rFonts w:ascii="Consolas" w:hAnsi="Consolas" w:cs="Arial"/>
          <w:sz w:val="18"/>
        </w:rPr>
        <w:t>250.00  N</w:t>
      </w:r>
      <w:proofErr w:type="gramEnd"/>
      <w:r>
        <w:rPr>
          <w:rFonts w:ascii="Consolas" w:hAnsi="Consolas" w:cs="Arial"/>
          <w:sz w:val="18"/>
        </w:rPr>
        <w:t>-m</w:t>
      </w:r>
    </w:p>
    <w:p w14:paraId="752B5AA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Torsional Moment                              Mt      </w:t>
      </w:r>
      <w:proofErr w:type="gramStart"/>
      <w:r>
        <w:rPr>
          <w:rFonts w:ascii="Consolas" w:hAnsi="Consolas" w:cs="Arial"/>
          <w:sz w:val="18"/>
        </w:rPr>
        <w:t>350.00  N</w:t>
      </w:r>
      <w:proofErr w:type="gramEnd"/>
      <w:r>
        <w:rPr>
          <w:rFonts w:ascii="Consolas" w:hAnsi="Consolas" w:cs="Arial"/>
          <w:sz w:val="18"/>
        </w:rPr>
        <w:t>-m</w:t>
      </w:r>
    </w:p>
    <w:p w14:paraId="4AFDDD0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6A69D6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Include Axial Pressure Thrust                             No</w:t>
      </w:r>
    </w:p>
    <w:p w14:paraId="380703A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Include Pressure Stress Indices per Div. 2                No</w:t>
      </w:r>
    </w:p>
    <w:p w14:paraId="119E4FC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Local Loads applied at end of Nozzle/Attachment           No</w:t>
      </w:r>
    </w:p>
    <w:p w14:paraId="0F84325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184250E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Consolas" w:hAnsi="Consolas" w:cs="Arial"/>
          <w:i/>
          <w:color w:val="FF0000"/>
          <w:sz w:val="18"/>
        </w:rPr>
        <w:t xml:space="preserve">Warning - The ratio, </w:t>
      </w:r>
      <w:proofErr w:type="spellStart"/>
      <w:r w:rsidRPr="000D0DAD">
        <w:rPr>
          <w:rFonts w:ascii="Consolas" w:hAnsi="Consolas" w:cs="Arial"/>
          <w:i/>
          <w:color w:val="FF0000"/>
          <w:sz w:val="18"/>
        </w:rPr>
        <w:t>Dn</w:t>
      </w:r>
      <w:proofErr w:type="spellEnd"/>
      <w:r w:rsidRPr="000D0DAD">
        <w:rPr>
          <w:rFonts w:ascii="Consolas" w:hAnsi="Consolas" w:cs="Arial"/>
          <w:i/>
          <w:color w:val="FF0000"/>
          <w:sz w:val="18"/>
        </w:rPr>
        <w:t>/Tn (6.904) is &lt; 10</w:t>
      </w:r>
    </w:p>
    <w:p w14:paraId="475A2F5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Consolas" w:hAnsi="Consolas" w:cs="Arial"/>
          <w:i/>
          <w:color w:val="FF0000"/>
          <w:sz w:val="18"/>
        </w:rPr>
        <w:t xml:space="preserve">          check the limitations of WRC bulletin 297.</w:t>
      </w:r>
    </w:p>
    <w:p w14:paraId="5354DCB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4439CB5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</w:rPr>
        <w:t>Stress Computations at the Edge of the Nozzle:</w:t>
      </w:r>
    </w:p>
    <w:p w14:paraId="3EBE0B71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89E7523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</w:rPr>
        <w:t>Stress Attenuation Diameter (for Insert Plates) per WRC 297:</w:t>
      </w:r>
    </w:p>
    <w:p w14:paraId="4A88BFD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</w:t>
      </w:r>
      <w:proofErr w:type="spellStart"/>
      <w:r>
        <w:rPr>
          <w:rFonts w:ascii="Consolas" w:hAnsi="Consolas" w:cs="Arial"/>
          <w:sz w:val="18"/>
        </w:rPr>
        <w:t>NozzleOD</w:t>
      </w:r>
      <w:proofErr w:type="spellEnd"/>
      <w:r>
        <w:rPr>
          <w:rFonts w:ascii="Consolas" w:hAnsi="Consolas" w:cs="Arial"/>
          <w:sz w:val="18"/>
        </w:rPr>
        <w:t xml:space="preserve"> + 2 * 1.65 * </w:t>
      </w:r>
      <w:proofErr w:type="gramStart"/>
      <w:r>
        <w:rPr>
          <w:rFonts w:ascii="Consolas" w:hAnsi="Consolas" w:cs="Arial"/>
          <w:sz w:val="18"/>
        </w:rPr>
        <w:t xml:space="preserve">sqrt( </w:t>
      </w:r>
      <w:proofErr w:type="spellStart"/>
      <w:r>
        <w:rPr>
          <w:rFonts w:ascii="Consolas" w:hAnsi="Consolas" w:cs="Arial"/>
          <w:sz w:val="18"/>
        </w:rPr>
        <w:t>Rmean</w:t>
      </w:r>
      <w:proofErr w:type="spellEnd"/>
      <w:proofErr w:type="gramEnd"/>
      <w:r>
        <w:rPr>
          <w:rFonts w:ascii="Consolas" w:hAnsi="Consolas" w:cs="Arial"/>
          <w:sz w:val="18"/>
        </w:rPr>
        <w:t>( t - ca ) )</w:t>
      </w:r>
    </w:p>
    <w:p w14:paraId="2FA68FC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60.325 + 2 * 1.65 * </w:t>
      </w:r>
      <w:proofErr w:type="gramStart"/>
      <w:r>
        <w:rPr>
          <w:rFonts w:ascii="Consolas" w:hAnsi="Consolas" w:cs="Arial"/>
          <w:sz w:val="18"/>
        </w:rPr>
        <w:t>sqrt( 256.0</w:t>
      </w:r>
      <w:proofErr w:type="gramEnd"/>
      <w:r>
        <w:rPr>
          <w:rFonts w:ascii="Consolas" w:hAnsi="Consolas" w:cs="Arial"/>
          <w:sz w:val="18"/>
        </w:rPr>
        <w:t>( 6.0 - 0.0 ) )</w:t>
      </w:r>
    </w:p>
    <w:p w14:paraId="7EDEDA3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189.658 mm.</w:t>
      </w:r>
    </w:p>
    <w:p w14:paraId="380BBA9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6B16840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</w:rPr>
        <w:t>WRC 297 Curve Access Parameters:</w:t>
      </w:r>
    </w:p>
    <w:p w14:paraId="3505531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EC485E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Vessel Mean Diameter   </w:t>
      </w:r>
      <w:proofErr w:type="gramStart"/>
      <w:r>
        <w:rPr>
          <w:rFonts w:ascii="Consolas" w:hAnsi="Consolas" w:cs="Arial"/>
          <w:sz w:val="18"/>
        </w:rPr>
        <w:t xml:space="preserve">   (</w:t>
      </w:r>
      <w:proofErr w:type="gramEnd"/>
      <w:r>
        <w:rPr>
          <w:rFonts w:ascii="Consolas" w:hAnsi="Consolas" w:cs="Arial"/>
          <w:sz w:val="18"/>
        </w:rPr>
        <w:t>D) =    512.000 mm.</w:t>
      </w:r>
    </w:p>
    <w:p w14:paraId="1C95AA8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Nozzle Outside Diameter</w:t>
      </w:r>
      <w:proofErr w:type="gramStart"/>
      <w:r>
        <w:rPr>
          <w:rFonts w:ascii="Consolas" w:hAnsi="Consolas" w:cs="Arial"/>
          <w:sz w:val="18"/>
        </w:rPr>
        <w:t xml:space="preserve">   (</w:t>
      </w:r>
      <w:proofErr w:type="gramEnd"/>
      <w:r>
        <w:rPr>
          <w:rFonts w:ascii="Consolas" w:hAnsi="Consolas" w:cs="Arial"/>
          <w:sz w:val="18"/>
        </w:rPr>
        <w:t>d) =     60.325 mm.</w:t>
      </w:r>
    </w:p>
    <w:p w14:paraId="0967EDB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Vessel Thickness used  </w:t>
      </w:r>
      <w:proofErr w:type="gramStart"/>
      <w:r>
        <w:rPr>
          <w:rFonts w:ascii="Consolas" w:hAnsi="Consolas" w:cs="Arial"/>
          <w:sz w:val="18"/>
        </w:rPr>
        <w:t xml:space="preserve">   (</w:t>
      </w:r>
      <w:proofErr w:type="gramEnd"/>
      <w:r>
        <w:rPr>
          <w:rFonts w:ascii="Consolas" w:hAnsi="Consolas" w:cs="Arial"/>
          <w:sz w:val="18"/>
        </w:rPr>
        <w:t>T) =     12.000 mm.</w:t>
      </w:r>
    </w:p>
    <w:p w14:paraId="727FE85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Nozzle Thickness used  </w:t>
      </w:r>
      <w:proofErr w:type="gramStart"/>
      <w:r>
        <w:rPr>
          <w:rFonts w:ascii="Consolas" w:hAnsi="Consolas" w:cs="Arial"/>
          <w:sz w:val="18"/>
        </w:rPr>
        <w:t xml:space="preserve">   (</w:t>
      </w:r>
      <w:proofErr w:type="gramEnd"/>
      <w:r>
        <w:rPr>
          <w:rFonts w:ascii="Consolas" w:hAnsi="Consolas" w:cs="Arial"/>
          <w:sz w:val="18"/>
        </w:rPr>
        <w:t>t) =      8.738 mm.</w:t>
      </w:r>
    </w:p>
    <w:p w14:paraId="123359D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 / t                         =      1.373</w:t>
      </w:r>
    </w:p>
    <w:p w14:paraId="46D6CFA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 / t                         =     10.000</w:t>
      </w:r>
    </w:p>
    <w:p w14:paraId="572C8D8D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D973AA4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Consolas" w:hAnsi="Consolas" w:cs="Arial"/>
          <w:color w:val="000000"/>
          <w:sz w:val="18"/>
        </w:rPr>
        <w:t>Lambda = [(d/D) * sqrt(D/T</w:t>
      </w:r>
      <w:proofErr w:type="gramStart"/>
      <w:r w:rsidRPr="000D0DAD">
        <w:rPr>
          <w:rFonts w:ascii="Consolas" w:hAnsi="Consolas" w:cs="Arial"/>
          <w:color w:val="000000"/>
          <w:sz w:val="18"/>
        </w:rPr>
        <w:t>)]  =</w:t>
      </w:r>
      <w:proofErr w:type="gramEnd"/>
      <w:r w:rsidRPr="000D0DAD">
        <w:rPr>
          <w:rFonts w:ascii="Consolas" w:hAnsi="Consolas" w:cs="Arial"/>
          <w:color w:val="000000"/>
          <w:sz w:val="18"/>
        </w:rPr>
        <w:t xml:space="preserve"> 0.770</w:t>
      </w:r>
    </w:p>
    <w:p w14:paraId="15FD536B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17709C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Nr/P    =      0.152</w:t>
      </w:r>
    </w:p>
    <w:p w14:paraId="175695A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Mr</w:t>
      </w:r>
      <w:proofErr w:type="spellEnd"/>
      <w:r>
        <w:rPr>
          <w:rFonts w:ascii="Consolas" w:hAnsi="Consolas" w:cs="Arial"/>
          <w:sz w:val="18"/>
        </w:rPr>
        <w:t>/P    =      0.193</w:t>
      </w:r>
    </w:p>
    <w:p w14:paraId="16BEF0D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M0/P    =      0.078</w:t>
      </w:r>
    </w:p>
    <w:p w14:paraId="6C3C39A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N0/P    =      0.140</w:t>
      </w:r>
    </w:p>
    <w:p w14:paraId="2588303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MrD</w:t>
      </w:r>
      <w:proofErr w:type="spellEnd"/>
      <w:r>
        <w:rPr>
          <w:rFonts w:ascii="Consolas" w:hAnsi="Consolas" w:cs="Arial"/>
          <w:sz w:val="18"/>
        </w:rPr>
        <w:t>/</w:t>
      </w:r>
      <w:proofErr w:type="gramStart"/>
      <w:r>
        <w:rPr>
          <w:rFonts w:ascii="Consolas" w:hAnsi="Consolas" w:cs="Arial"/>
          <w:sz w:val="18"/>
        </w:rPr>
        <w:t>Mc  =</w:t>
      </w:r>
      <w:proofErr w:type="gramEnd"/>
      <w:r>
        <w:rPr>
          <w:rFonts w:ascii="Consolas" w:hAnsi="Consolas" w:cs="Arial"/>
          <w:sz w:val="18"/>
        </w:rPr>
        <w:t xml:space="preserve">      0.262</w:t>
      </w:r>
    </w:p>
    <w:p w14:paraId="05B4CED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NrDL</w:t>
      </w:r>
      <w:proofErr w:type="spellEnd"/>
      <w:r>
        <w:rPr>
          <w:rFonts w:ascii="Consolas" w:hAnsi="Consolas" w:cs="Arial"/>
          <w:sz w:val="18"/>
        </w:rPr>
        <w:t>/Mc =      0.164</w:t>
      </w:r>
    </w:p>
    <w:p w14:paraId="4EB69DC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M0d/</w:t>
      </w:r>
      <w:proofErr w:type="gramStart"/>
      <w:r>
        <w:rPr>
          <w:rFonts w:ascii="Consolas" w:hAnsi="Consolas" w:cs="Arial"/>
          <w:sz w:val="18"/>
        </w:rPr>
        <w:t>Mc  =</w:t>
      </w:r>
      <w:proofErr w:type="gramEnd"/>
      <w:r>
        <w:rPr>
          <w:rFonts w:ascii="Consolas" w:hAnsi="Consolas" w:cs="Arial"/>
          <w:sz w:val="18"/>
        </w:rPr>
        <w:t xml:space="preserve">      0.130</w:t>
      </w:r>
    </w:p>
    <w:p w14:paraId="19690EB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N0DL/Mc =     -0.071</w:t>
      </w:r>
    </w:p>
    <w:p w14:paraId="3B9C060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MrD</w:t>
      </w:r>
      <w:proofErr w:type="spellEnd"/>
      <w:r>
        <w:rPr>
          <w:rFonts w:ascii="Consolas" w:hAnsi="Consolas" w:cs="Arial"/>
          <w:sz w:val="18"/>
        </w:rPr>
        <w:t>/</w:t>
      </w:r>
      <w:proofErr w:type="spellStart"/>
      <w:proofErr w:type="gramStart"/>
      <w:r>
        <w:rPr>
          <w:rFonts w:ascii="Consolas" w:hAnsi="Consolas" w:cs="Arial"/>
          <w:sz w:val="18"/>
        </w:rPr>
        <w:t>Ml</w:t>
      </w:r>
      <w:proofErr w:type="spellEnd"/>
      <w:r>
        <w:rPr>
          <w:rFonts w:ascii="Consolas" w:hAnsi="Consolas" w:cs="Arial"/>
          <w:sz w:val="18"/>
        </w:rPr>
        <w:t xml:space="preserve">  =</w:t>
      </w:r>
      <w:proofErr w:type="gramEnd"/>
      <w:r>
        <w:rPr>
          <w:rFonts w:ascii="Consolas" w:hAnsi="Consolas" w:cs="Arial"/>
          <w:sz w:val="18"/>
        </w:rPr>
        <w:t xml:space="preserve">      0.209</w:t>
      </w:r>
    </w:p>
    <w:p w14:paraId="0903F86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NrDL</w:t>
      </w:r>
      <w:proofErr w:type="spellEnd"/>
      <w:r>
        <w:rPr>
          <w:rFonts w:ascii="Consolas" w:hAnsi="Consolas" w:cs="Arial"/>
          <w:sz w:val="18"/>
        </w:rPr>
        <w:t>/</w:t>
      </w:r>
      <w:proofErr w:type="spellStart"/>
      <w:r>
        <w:rPr>
          <w:rFonts w:ascii="Consolas" w:hAnsi="Consolas" w:cs="Arial"/>
          <w:sz w:val="18"/>
        </w:rPr>
        <w:t>Ml</w:t>
      </w:r>
      <w:proofErr w:type="spellEnd"/>
      <w:r>
        <w:rPr>
          <w:rFonts w:ascii="Consolas" w:hAnsi="Consolas" w:cs="Arial"/>
          <w:sz w:val="18"/>
        </w:rPr>
        <w:t xml:space="preserve"> =      0.141</w:t>
      </w:r>
    </w:p>
    <w:p w14:paraId="4D36327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M0D/</w:t>
      </w:r>
      <w:proofErr w:type="spellStart"/>
      <w:proofErr w:type="gramStart"/>
      <w:r>
        <w:rPr>
          <w:rFonts w:ascii="Consolas" w:hAnsi="Consolas" w:cs="Arial"/>
          <w:sz w:val="18"/>
        </w:rPr>
        <w:t>Ml</w:t>
      </w:r>
      <w:proofErr w:type="spellEnd"/>
      <w:r>
        <w:rPr>
          <w:rFonts w:ascii="Consolas" w:hAnsi="Consolas" w:cs="Arial"/>
          <w:sz w:val="18"/>
        </w:rPr>
        <w:t xml:space="preserve">  =</w:t>
      </w:r>
      <w:proofErr w:type="gramEnd"/>
      <w:r>
        <w:rPr>
          <w:rFonts w:ascii="Consolas" w:hAnsi="Consolas" w:cs="Arial"/>
          <w:sz w:val="18"/>
        </w:rPr>
        <w:t xml:space="preserve">      0.105</w:t>
      </w:r>
    </w:p>
    <w:p w14:paraId="4B7F27A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N0DL/</w:t>
      </w:r>
      <w:proofErr w:type="spellStart"/>
      <w:r>
        <w:rPr>
          <w:rFonts w:ascii="Consolas" w:hAnsi="Consolas" w:cs="Arial"/>
          <w:sz w:val="18"/>
        </w:rPr>
        <w:t>Ml</w:t>
      </w:r>
      <w:proofErr w:type="spellEnd"/>
      <w:r>
        <w:rPr>
          <w:rFonts w:ascii="Consolas" w:hAnsi="Consolas" w:cs="Arial"/>
          <w:sz w:val="18"/>
        </w:rPr>
        <w:t xml:space="preserve"> =      0.091</w:t>
      </w:r>
    </w:p>
    <w:p w14:paraId="7FBF33DB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A058950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i/>
          <w:color w:val="000000"/>
          <w:sz w:val="18"/>
        </w:rPr>
        <w:t xml:space="preserve">Vessel </w:t>
      </w:r>
      <w:proofErr w:type="gramStart"/>
      <w:r w:rsidRPr="000D0DAD">
        <w:rPr>
          <w:rFonts w:ascii="Arial" w:hAnsi="Consolas" w:cs="Arial"/>
          <w:b/>
          <w:i/>
          <w:color w:val="000000"/>
          <w:sz w:val="18"/>
        </w:rPr>
        <w:t>Stresses  (</w:t>
      </w:r>
      <w:proofErr w:type="gramEnd"/>
      <w:r w:rsidRPr="000D0DAD">
        <w:rPr>
          <w:rFonts w:ascii="Arial" w:hAnsi="Consolas" w:cs="Arial"/>
          <w:b/>
          <w:i/>
          <w:color w:val="000000"/>
          <w:sz w:val="18"/>
        </w:rPr>
        <w:t>N./mm</w:t>
      </w:r>
      <w:r w:rsidRPr="000D0DAD">
        <w:rPr>
          <w:rFonts w:ascii="Arial" w:hAnsi="Consolas" w:cs="Arial"/>
          <w:b/>
          <w:i/>
          <w:color w:val="000000"/>
          <w:sz w:val="18"/>
        </w:rPr>
        <w:t>²</w:t>
      </w:r>
      <w:r w:rsidRPr="000D0DAD">
        <w:rPr>
          <w:rFonts w:ascii="Arial" w:hAnsi="Consolas" w:cs="Arial"/>
          <w:b/>
          <w:i/>
          <w:color w:val="000000"/>
          <w:sz w:val="18"/>
        </w:rPr>
        <w:t>):</w:t>
      </w:r>
    </w:p>
    <w:p w14:paraId="0D0F6EC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LONGITUDINAL PLANE            Au       Al       Bu       Bl</w:t>
      </w:r>
    </w:p>
    <w:p w14:paraId="2FA55E2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(Stresses Normal to          Top      </w:t>
      </w:r>
      <w:proofErr w:type="spellStart"/>
      <w:r>
        <w:rPr>
          <w:rFonts w:ascii="Consolas" w:hAnsi="Consolas" w:cs="Arial"/>
          <w:sz w:val="18"/>
        </w:rPr>
        <w:t>Top</w:t>
      </w:r>
      <w:proofErr w:type="spellEnd"/>
      <w:r>
        <w:rPr>
          <w:rFonts w:ascii="Consolas" w:hAnsi="Consolas" w:cs="Arial"/>
          <w:sz w:val="18"/>
        </w:rPr>
        <w:t xml:space="preserve">   Bottom   </w:t>
      </w:r>
      <w:proofErr w:type="spellStart"/>
      <w:r>
        <w:rPr>
          <w:rFonts w:ascii="Consolas" w:hAnsi="Consolas" w:cs="Arial"/>
          <w:sz w:val="18"/>
        </w:rPr>
        <w:t>Bottom</w:t>
      </w:r>
      <w:proofErr w:type="spellEnd"/>
    </w:p>
    <w:p w14:paraId="68781E7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longitudinal </w:t>
      </w:r>
      <w:proofErr w:type="gramStart"/>
      <w:r>
        <w:rPr>
          <w:rFonts w:ascii="Consolas" w:hAnsi="Consolas" w:cs="Arial"/>
          <w:sz w:val="18"/>
        </w:rPr>
        <w:t xml:space="preserve">plane)   </w:t>
      </w:r>
      <w:proofErr w:type="gramEnd"/>
      <w:r>
        <w:rPr>
          <w:rFonts w:ascii="Consolas" w:hAnsi="Consolas" w:cs="Arial"/>
          <w:sz w:val="18"/>
        </w:rPr>
        <w:t xml:space="preserve">   Outside   Inside  Outside   Inside</w:t>
      </w:r>
    </w:p>
    <w:p w14:paraId="48FB83F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</w:t>
      </w:r>
    </w:p>
    <w:p w14:paraId="294E0BD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Outplane</w:t>
      </w:r>
      <w:proofErr w:type="spellEnd"/>
      <w:r>
        <w:rPr>
          <w:rFonts w:ascii="Consolas" w:hAnsi="Consolas" w:cs="Arial"/>
          <w:sz w:val="18"/>
        </w:rPr>
        <w:t xml:space="preserve"> Membrane (</w:t>
      </w:r>
      <w:proofErr w:type="gramStart"/>
      <w:r>
        <w:rPr>
          <w:rFonts w:ascii="Consolas" w:hAnsi="Consolas" w:cs="Arial"/>
          <w:sz w:val="18"/>
        </w:rPr>
        <w:t>P )</w:t>
      </w:r>
      <w:proofErr w:type="gramEnd"/>
      <w:r>
        <w:rPr>
          <w:rFonts w:ascii="Consolas" w:hAnsi="Consolas" w:cs="Arial"/>
          <w:sz w:val="18"/>
        </w:rPr>
        <w:t xml:space="preserve">         0        0        0        0</w:t>
      </w:r>
    </w:p>
    <w:p w14:paraId="2D43C23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Outplane</w:t>
      </w:r>
      <w:proofErr w:type="spellEnd"/>
      <w:r>
        <w:rPr>
          <w:rFonts w:ascii="Consolas" w:hAnsi="Consolas" w:cs="Arial"/>
          <w:sz w:val="18"/>
        </w:rPr>
        <w:t xml:space="preserve"> </w:t>
      </w:r>
      <w:proofErr w:type="gramStart"/>
      <w:r>
        <w:rPr>
          <w:rFonts w:ascii="Consolas" w:hAnsi="Consolas" w:cs="Arial"/>
          <w:sz w:val="18"/>
        </w:rPr>
        <w:t>Bending  (</w:t>
      </w:r>
      <w:proofErr w:type="gramEnd"/>
      <w:r>
        <w:rPr>
          <w:rFonts w:ascii="Consolas" w:hAnsi="Consolas" w:cs="Arial"/>
          <w:sz w:val="18"/>
        </w:rPr>
        <w:t>P )         3       -3        3       -3</w:t>
      </w:r>
    </w:p>
    <w:p w14:paraId="43AF306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Outplane</w:t>
      </w:r>
      <w:proofErr w:type="spellEnd"/>
      <w:r>
        <w:rPr>
          <w:rFonts w:ascii="Consolas" w:hAnsi="Consolas" w:cs="Arial"/>
          <w:sz w:val="18"/>
        </w:rPr>
        <w:t xml:space="preserve"> Membrane (Mc)         0        0        0        0</w:t>
      </w:r>
    </w:p>
    <w:p w14:paraId="606F571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Outplane</w:t>
      </w:r>
      <w:proofErr w:type="spellEnd"/>
      <w:r>
        <w:rPr>
          <w:rFonts w:ascii="Consolas" w:hAnsi="Consolas" w:cs="Arial"/>
          <w:sz w:val="18"/>
        </w:rPr>
        <w:t xml:space="preserve"> </w:t>
      </w:r>
      <w:proofErr w:type="gramStart"/>
      <w:r>
        <w:rPr>
          <w:rFonts w:ascii="Consolas" w:hAnsi="Consolas" w:cs="Arial"/>
          <w:sz w:val="18"/>
        </w:rPr>
        <w:t>Bending  (</w:t>
      </w:r>
      <w:proofErr w:type="gramEnd"/>
      <w:r>
        <w:rPr>
          <w:rFonts w:ascii="Consolas" w:hAnsi="Consolas" w:cs="Arial"/>
          <w:sz w:val="18"/>
        </w:rPr>
        <w:t>Mc)         0        0        0        0</w:t>
      </w:r>
    </w:p>
    <w:p w14:paraId="5067195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Outplane</w:t>
      </w:r>
      <w:proofErr w:type="spellEnd"/>
      <w:r>
        <w:rPr>
          <w:rFonts w:ascii="Consolas" w:hAnsi="Consolas" w:cs="Arial"/>
          <w:sz w:val="18"/>
        </w:rPr>
        <w:t xml:space="preserve"> Membrane (ML)        -2       -2        2        2</w:t>
      </w:r>
    </w:p>
    <w:p w14:paraId="0CC4BC0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Outplane</w:t>
      </w:r>
      <w:proofErr w:type="spellEnd"/>
      <w:r>
        <w:rPr>
          <w:rFonts w:ascii="Consolas" w:hAnsi="Consolas" w:cs="Arial"/>
          <w:sz w:val="18"/>
        </w:rPr>
        <w:t xml:space="preserve"> </w:t>
      </w:r>
      <w:proofErr w:type="gramStart"/>
      <w:r>
        <w:rPr>
          <w:rFonts w:ascii="Consolas" w:hAnsi="Consolas" w:cs="Arial"/>
          <w:sz w:val="18"/>
        </w:rPr>
        <w:t>Bending  (</w:t>
      </w:r>
      <w:proofErr w:type="gramEnd"/>
      <w:r>
        <w:rPr>
          <w:rFonts w:ascii="Consolas" w:hAnsi="Consolas" w:cs="Arial"/>
          <w:sz w:val="18"/>
        </w:rPr>
        <w:t>ML)       -18       18       18      -18</w:t>
      </w:r>
    </w:p>
    <w:p w14:paraId="79E9C8A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Normal Pressure Stress         1        1        1        1</w:t>
      </w:r>
    </w:p>
    <w:p w14:paraId="0E02BF2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 -------- -------- -------- --------</w:t>
      </w:r>
    </w:p>
    <w:p w14:paraId="52B6415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Outplane</w:t>
      </w:r>
      <w:proofErr w:type="spellEnd"/>
      <w:r>
        <w:rPr>
          <w:rFonts w:ascii="Consolas" w:hAnsi="Consolas" w:cs="Arial"/>
          <w:sz w:val="18"/>
        </w:rPr>
        <w:t xml:space="preserve"> Stress Summary      -15       14       26      -16</w:t>
      </w:r>
    </w:p>
    <w:p w14:paraId="522F20CA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2139E38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i/>
          <w:color w:val="000000"/>
          <w:sz w:val="18"/>
        </w:rPr>
        <w:t xml:space="preserve">Vessel </w:t>
      </w:r>
      <w:proofErr w:type="gramStart"/>
      <w:r w:rsidRPr="000D0DAD">
        <w:rPr>
          <w:rFonts w:ascii="Arial" w:hAnsi="Consolas" w:cs="Arial"/>
          <w:b/>
          <w:i/>
          <w:color w:val="000000"/>
          <w:sz w:val="18"/>
        </w:rPr>
        <w:t>Stresses  (</w:t>
      </w:r>
      <w:proofErr w:type="gramEnd"/>
      <w:r w:rsidRPr="000D0DAD">
        <w:rPr>
          <w:rFonts w:ascii="Arial" w:hAnsi="Consolas" w:cs="Arial"/>
          <w:b/>
          <w:i/>
          <w:color w:val="000000"/>
          <w:sz w:val="18"/>
        </w:rPr>
        <w:t>N./mm</w:t>
      </w:r>
      <w:r w:rsidRPr="000D0DAD">
        <w:rPr>
          <w:rFonts w:ascii="Arial" w:hAnsi="Consolas" w:cs="Arial"/>
          <w:b/>
          <w:i/>
          <w:color w:val="000000"/>
          <w:sz w:val="18"/>
        </w:rPr>
        <w:t>²</w:t>
      </w:r>
      <w:r w:rsidRPr="000D0DAD">
        <w:rPr>
          <w:rFonts w:ascii="Arial" w:hAnsi="Consolas" w:cs="Arial"/>
          <w:b/>
          <w:i/>
          <w:color w:val="000000"/>
          <w:sz w:val="18"/>
        </w:rPr>
        <w:t>):</w:t>
      </w:r>
    </w:p>
    <w:p w14:paraId="1EC7577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LONGITUDINAL PLANE            Au       Al       Bu       Bl</w:t>
      </w:r>
    </w:p>
    <w:p w14:paraId="241D9D9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lastRenderedPageBreak/>
        <w:t xml:space="preserve"> (Stresses parallel to        Top      </w:t>
      </w:r>
      <w:proofErr w:type="spellStart"/>
      <w:r>
        <w:rPr>
          <w:rFonts w:ascii="Consolas" w:hAnsi="Consolas" w:cs="Arial"/>
          <w:sz w:val="18"/>
        </w:rPr>
        <w:t>Top</w:t>
      </w:r>
      <w:proofErr w:type="spellEnd"/>
      <w:r>
        <w:rPr>
          <w:rFonts w:ascii="Consolas" w:hAnsi="Consolas" w:cs="Arial"/>
          <w:sz w:val="18"/>
        </w:rPr>
        <w:t xml:space="preserve">   Bottom   </w:t>
      </w:r>
      <w:proofErr w:type="spellStart"/>
      <w:r>
        <w:rPr>
          <w:rFonts w:ascii="Consolas" w:hAnsi="Consolas" w:cs="Arial"/>
          <w:sz w:val="18"/>
        </w:rPr>
        <w:t>Bottom</w:t>
      </w:r>
      <w:proofErr w:type="spellEnd"/>
    </w:p>
    <w:p w14:paraId="7AADF39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longitudinal </w:t>
      </w:r>
      <w:proofErr w:type="gramStart"/>
      <w:r>
        <w:rPr>
          <w:rFonts w:ascii="Consolas" w:hAnsi="Consolas" w:cs="Arial"/>
          <w:sz w:val="18"/>
        </w:rPr>
        <w:t xml:space="preserve">plane)   </w:t>
      </w:r>
      <w:proofErr w:type="gramEnd"/>
      <w:r>
        <w:rPr>
          <w:rFonts w:ascii="Consolas" w:hAnsi="Consolas" w:cs="Arial"/>
          <w:sz w:val="18"/>
        </w:rPr>
        <w:t xml:space="preserve">   Outside   Inside  Outside   Inside</w:t>
      </w:r>
    </w:p>
    <w:p w14:paraId="6028DB1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</w:t>
      </w:r>
    </w:p>
    <w:p w14:paraId="0E20B26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Inplane</w:t>
      </w:r>
      <w:proofErr w:type="spellEnd"/>
      <w:r>
        <w:rPr>
          <w:rFonts w:ascii="Consolas" w:hAnsi="Consolas" w:cs="Arial"/>
          <w:sz w:val="18"/>
        </w:rPr>
        <w:t xml:space="preserve"> Membrane (</w:t>
      </w:r>
      <w:proofErr w:type="gramStart"/>
      <w:r>
        <w:rPr>
          <w:rFonts w:ascii="Consolas" w:hAnsi="Consolas" w:cs="Arial"/>
          <w:sz w:val="18"/>
        </w:rPr>
        <w:t>P )</w:t>
      </w:r>
      <w:proofErr w:type="gramEnd"/>
      <w:r>
        <w:rPr>
          <w:rFonts w:ascii="Consolas" w:hAnsi="Consolas" w:cs="Arial"/>
          <w:sz w:val="18"/>
        </w:rPr>
        <w:t xml:space="preserve">          1        1        1        1</w:t>
      </w:r>
    </w:p>
    <w:p w14:paraId="2D04824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Inplane</w:t>
      </w:r>
      <w:proofErr w:type="spellEnd"/>
      <w:r>
        <w:rPr>
          <w:rFonts w:ascii="Consolas" w:hAnsi="Consolas" w:cs="Arial"/>
          <w:sz w:val="18"/>
        </w:rPr>
        <w:t xml:space="preserve"> </w:t>
      </w:r>
      <w:proofErr w:type="gramStart"/>
      <w:r>
        <w:rPr>
          <w:rFonts w:ascii="Consolas" w:hAnsi="Consolas" w:cs="Arial"/>
          <w:sz w:val="18"/>
        </w:rPr>
        <w:t>Bending  (</w:t>
      </w:r>
      <w:proofErr w:type="gramEnd"/>
      <w:r>
        <w:rPr>
          <w:rFonts w:ascii="Consolas" w:hAnsi="Consolas" w:cs="Arial"/>
          <w:sz w:val="18"/>
        </w:rPr>
        <w:t>P )          8       -8        8       -8</w:t>
      </w:r>
    </w:p>
    <w:p w14:paraId="20EC60E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Inplane</w:t>
      </w:r>
      <w:proofErr w:type="spellEnd"/>
      <w:r>
        <w:rPr>
          <w:rFonts w:ascii="Consolas" w:hAnsi="Consolas" w:cs="Arial"/>
          <w:sz w:val="18"/>
        </w:rPr>
        <w:t xml:space="preserve"> Membrane (Mc)          0        0        0        0</w:t>
      </w:r>
    </w:p>
    <w:p w14:paraId="68C7935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Inplane</w:t>
      </w:r>
      <w:proofErr w:type="spellEnd"/>
      <w:r>
        <w:rPr>
          <w:rFonts w:ascii="Consolas" w:hAnsi="Consolas" w:cs="Arial"/>
          <w:sz w:val="18"/>
        </w:rPr>
        <w:t xml:space="preserve"> </w:t>
      </w:r>
      <w:proofErr w:type="gramStart"/>
      <w:r>
        <w:rPr>
          <w:rFonts w:ascii="Consolas" w:hAnsi="Consolas" w:cs="Arial"/>
          <w:sz w:val="18"/>
        </w:rPr>
        <w:t>Bending  (</w:t>
      </w:r>
      <w:proofErr w:type="gramEnd"/>
      <w:r>
        <w:rPr>
          <w:rFonts w:ascii="Consolas" w:hAnsi="Consolas" w:cs="Arial"/>
          <w:sz w:val="18"/>
        </w:rPr>
        <w:t>Mc)          0        0        0        0</w:t>
      </w:r>
    </w:p>
    <w:p w14:paraId="08CBEF3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Inplane</w:t>
      </w:r>
      <w:proofErr w:type="spellEnd"/>
      <w:r>
        <w:rPr>
          <w:rFonts w:ascii="Consolas" w:hAnsi="Consolas" w:cs="Arial"/>
          <w:sz w:val="18"/>
        </w:rPr>
        <w:t xml:space="preserve"> Membrane (ML)         -4       -4        4        4</w:t>
      </w:r>
    </w:p>
    <w:p w14:paraId="23688A1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Inplane</w:t>
      </w:r>
      <w:proofErr w:type="spellEnd"/>
      <w:r>
        <w:rPr>
          <w:rFonts w:ascii="Consolas" w:hAnsi="Consolas" w:cs="Arial"/>
          <w:sz w:val="18"/>
        </w:rPr>
        <w:t xml:space="preserve"> </w:t>
      </w:r>
      <w:proofErr w:type="gramStart"/>
      <w:r>
        <w:rPr>
          <w:rFonts w:ascii="Consolas" w:hAnsi="Consolas" w:cs="Arial"/>
          <w:sz w:val="18"/>
        </w:rPr>
        <w:t>Bending  (</w:t>
      </w:r>
      <w:proofErr w:type="gramEnd"/>
      <w:r>
        <w:rPr>
          <w:rFonts w:ascii="Consolas" w:hAnsi="Consolas" w:cs="Arial"/>
          <w:sz w:val="18"/>
        </w:rPr>
        <w:t>ML)        -36       36       36      -36</w:t>
      </w:r>
    </w:p>
    <w:p w14:paraId="780E8D3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Inplane</w:t>
      </w:r>
      <w:proofErr w:type="spellEnd"/>
      <w:r>
        <w:rPr>
          <w:rFonts w:ascii="Consolas" w:hAnsi="Consolas" w:cs="Arial"/>
          <w:sz w:val="18"/>
        </w:rPr>
        <w:t xml:space="preserve"> Pressure Stress        0        0        0        0</w:t>
      </w:r>
    </w:p>
    <w:p w14:paraId="3B48E9D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 -------- -------- -------- --------</w:t>
      </w:r>
    </w:p>
    <w:p w14:paraId="6BAEE81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Inplane</w:t>
      </w:r>
      <w:proofErr w:type="spellEnd"/>
      <w:r>
        <w:rPr>
          <w:rFonts w:ascii="Consolas" w:hAnsi="Consolas" w:cs="Arial"/>
          <w:sz w:val="18"/>
        </w:rPr>
        <w:t xml:space="preserve"> Stress Summary       -30       25       49      -38</w:t>
      </w:r>
    </w:p>
    <w:p w14:paraId="478A16C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BB36DCF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i/>
          <w:color w:val="000000"/>
          <w:sz w:val="18"/>
        </w:rPr>
        <w:t xml:space="preserve">Vessel </w:t>
      </w:r>
      <w:proofErr w:type="gramStart"/>
      <w:r w:rsidRPr="000D0DAD">
        <w:rPr>
          <w:rFonts w:ascii="Arial" w:hAnsi="Consolas" w:cs="Arial"/>
          <w:b/>
          <w:i/>
          <w:color w:val="000000"/>
          <w:sz w:val="18"/>
        </w:rPr>
        <w:t>Stresses  (</w:t>
      </w:r>
      <w:proofErr w:type="gramEnd"/>
      <w:r w:rsidRPr="000D0DAD">
        <w:rPr>
          <w:rFonts w:ascii="Arial" w:hAnsi="Consolas" w:cs="Arial"/>
          <w:b/>
          <w:i/>
          <w:color w:val="000000"/>
          <w:sz w:val="18"/>
        </w:rPr>
        <w:t>N./mm</w:t>
      </w:r>
      <w:r w:rsidRPr="000D0DAD">
        <w:rPr>
          <w:rFonts w:ascii="Arial" w:hAnsi="Consolas" w:cs="Arial"/>
          <w:b/>
          <w:i/>
          <w:color w:val="000000"/>
          <w:sz w:val="18"/>
        </w:rPr>
        <w:t>²</w:t>
      </w:r>
      <w:r w:rsidRPr="000D0DAD">
        <w:rPr>
          <w:rFonts w:ascii="Arial" w:hAnsi="Consolas" w:cs="Arial"/>
          <w:b/>
          <w:i/>
          <w:color w:val="000000"/>
          <w:sz w:val="18"/>
        </w:rPr>
        <w:t>):</w:t>
      </w:r>
    </w:p>
    <w:p w14:paraId="70A3F7A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LONGITUDINAL PLANE            Au       Al       Bu       Bl</w:t>
      </w:r>
    </w:p>
    <w:p w14:paraId="0137890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(Shear stress normal to      Top      </w:t>
      </w:r>
      <w:proofErr w:type="spellStart"/>
      <w:r>
        <w:rPr>
          <w:rFonts w:ascii="Consolas" w:hAnsi="Consolas" w:cs="Arial"/>
          <w:sz w:val="18"/>
        </w:rPr>
        <w:t>Top</w:t>
      </w:r>
      <w:proofErr w:type="spellEnd"/>
      <w:r>
        <w:rPr>
          <w:rFonts w:ascii="Consolas" w:hAnsi="Consolas" w:cs="Arial"/>
          <w:sz w:val="18"/>
        </w:rPr>
        <w:t xml:space="preserve">   Bottom   </w:t>
      </w:r>
      <w:proofErr w:type="spellStart"/>
      <w:r>
        <w:rPr>
          <w:rFonts w:ascii="Consolas" w:hAnsi="Consolas" w:cs="Arial"/>
          <w:sz w:val="18"/>
        </w:rPr>
        <w:t>Bottom</w:t>
      </w:r>
      <w:proofErr w:type="spellEnd"/>
    </w:p>
    <w:p w14:paraId="79DA76D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longitudinal </w:t>
      </w:r>
      <w:proofErr w:type="gramStart"/>
      <w:r>
        <w:rPr>
          <w:rFonts w:ascii="Consolas" w:hAnsi="Consolas" w:cs="Arial"/>
          <w:sz w:val="18"/>
        </w:rPr>
        <w:t xml:space="preserve">plane)   </w:t>
      </w:r>
      <w:proofErr w:type="gramEnd"/>
      <w:r>
        <w:rPr>
          <w:rFonts w:ascii="Consolas" w:hAnsi="Consolas" w:cs="Arial"/>
          <w:sz w:val="18"/>
        </w:rPr>
        <w:t xml:space="preserve">   Outside   Inside  Outside   Inside</w:t>
      </w:r>
    </w:p>
    <w:p w14:paraId="3B6A687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</w:t>
      </w:r>
    </w:p>
    <w:p w14:paraId="486E07E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proofErr w:type="gramStart"/>
      <w:r>
        <w:rPr>
          <w:rFonts w:ascii="Consolas" w:hAnsi="Consolas" w:cs="Arial"/>
          <w:sz w:val="18"/>
        </w:rPr>
        <w:t>Outplane</w:t>
      </w:r>
      <w:proofErr w:type="spellEnd"/>
      <w:r>
        <w:rPr>
          <w:rFonts w:ascii="Consolas" w:hAnsi="Consolas" w:cs="Arial"/>
          <w:sz w:val="18"/>
        </w:rPr>
        <w:t xml:space="preserve">  Shear</w:t>
      </w:r>
      <w:proofErr w:type="gramEnd"/>
      <w:r>
        <w:rPr>
          <w:rFonts w:ascii="Consolas" w:hAnsi="Consolas" w:cs="Arial"/>
          <w:sz w:val="18"/>
        </w:rPr>
        <w:t xml:space="preserve">  (</w:t>
      </w:r>
      <w:proofErr w:type="spellStart"/>
      <w:r>
        <w:rPr>
          <w:rFonts w:ascii="Consolas" w:hAnsi="Consolas" w:cs="Arial"/>
          <w:sz w:val="18"/>
        </w:rPr>
        <w:t>Vc</w:t>
      </w:r>
      <w:proofErr w:type="spellEnd"/>
      <w:r>
        <w:rPr>
          <w:rFonts w:ascii="Consolas" w:hAnsi="Consolas" w:cs="Arial"/>
          <w:sz w:val="18"/>
        </w:rPr>
        <w:t>)          1        1       -1       -1</w:t>
      </w:r>
    </w:p>
    <w:p w14:paraId="2EFE293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proofErr w:type="gramStart"/>
      <w:r>
        <w:rPr>
          <w:rFonts w:ascii="Consolas" w:hAnsi="Consolas" w:cs="Arial"/>
          <w:sz w:val="18"/>
        </w:rPr>
        <w:t>Outplane</w:t>
      </w:r>
      <w:proofErr w:type="spellEnd"/>
      <w:r>
        <w:rPr>
          <w:rFonts w:ascii="Consolas" w:hAnsi="Consolas" w:cs="Arial"/>
          <w:sz w:val="18"/>
        </w:rPr>
        <w:t xml:space="preserve">  Shear</w:t>
      </w:r>
      <w:proofErr w:type="gramEnd"/>
      <w:r>
        <w:rPr>
          <w:rFonts w:ascii="Consolas" w:hAnsi="Consolas" w:cs="Arial"/>
          <w:sz w:val="18"/>
        </w:rPr>
        <w:t xml:space="preserve">  (</w:t>
      </w:r>
      <w:proofErr w:type="spellStart"/>
      <w:r>
        <w:rPr>
          <w:rFonts w:ascii="Consolas" w:hAnsi="Consolas" w:cs="Arial"/>
          <w:sz w:val="18"/>
        </w:rPr>
        <w:t>Vl</w:t>
      </w:r>
      <w:proofErr w:type="spellEnd"/>
      <w:r>
        <w:rPr>
          <w:rFonts w:ascii="Consolas" w:hAnsi="Consolas" w:cs="Arial"/>
          <w:sz w:val="18"/>
        </w:rPr>
        <w:t>)          0        0        0        0</w:t>
      </w:r>
    </w:p>
    <w:p w14:paraId="1C53477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proofErr w:type="gramStart"/>
      <w:r>
        <w:rPr>
          <w:rFonts w:ascii="Consolas" w:hAnsi="Consolas" w:cs="Arial"/>
          <w:sz w:val="18"/>
        </w:rPr>
        <w:t>Outplane</w:t>
      </w:r>
      <w:proofErr w:type="spellEnd"/>
      <w:r>
        <w:rPr>
          <w:rFonts w:ascii="Consolas" w:hAnsi="Consolas" w:cs="Arial"/>
          <w:sz w:val="18"/>
        </w:rPr>
        <w:t xml:space="preserve">  Shear</w:t>
      </w:r>
      <w:proofErr w:type="gramEnd"/>
      <w:r>
        <w:rPr>
          <w:rFonts w:ascii="Consolas" w:hAnsi="Consolas" w:cs="Arial"/>
          <w:sz w:val="18"/>
        </w:rPr>
        <w:t xml:space="preserve">  (Mt)          5        5        5        5</w:t>
      </w:r>
    </w:p>
    <w:p w14:paraId="52CC9ED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 -------- -------- -------- --------</w:t>
      </w:r>
    </w:p>
    <w:p w14:paraId="1967D21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Stress Summary           6        6        4        4</w:t>
      </w:r>
    </w:p>
    <w:p w14:paraId="0E5D6E1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A94FAFB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i/>
          <w:color w:val="000000"/>
          <w:sz w:val="18"/>
        </w:rPr>
        <w:t xml:space="preserve">Vessel </w:t>
      </w:r>
      <w:proofErr w:type="gramStart"/>
      <w:r w:rsidRPr="000D0DAD">
        <w:rPr>
          <w:rFonts w:ascii="Arial" w:hAnsi="Consolas" w:cs="Arial"/>
          <w:b/>
          <w:i/>
          <w:color w:val="000000"/>
          <w:sz w:val="18"/>
        </w:rPr>
        <w:t>Stresses  (</w:t>
      </w:r>
      <w:proofErr w:type="gramEnd"/>
      <w:r w:rsidRPr="000D0DAD">
        <w:rPr>
          <w:rFonts w:ascii="Arial" w:hAnsi="Consolas" w:cs="Arial"/>
          <w:b/>
          <w:i/>
          <w:color w:val="000000"/>
          <w:sz w:val="18"/>
        </w:rPr>
        <w:t>N./mm</w:t>
      </w:r>
      <w:r w:rsidRPr="000D0DAD">
        <w:rPr>
          <w:rFonts w:ascii="Arial" w:hAnsi="Consolas" w:cs="Arial"/>
          <w:b/>
          <w:i/>
          <w:color w:val="000000"/>
          <w:sz w:val="18"/>
        </w:rPr>
        <w:t>²</w:t>
      </w:r>
      <w:r w:rsidRPr="000D0DAD">
        <w:rPr>
          <w:rFonts w:ascii="Arial" w:hAnsi="Consolas" w:cs="Arial"/>
          <w:b/>
          <w:i/>
          <w:color w:val="000000"/>
          <w:sz w:val="18"/>
        </w:rPr>
        <w:t>):</w:t>
      </w:r>
    </w:p>
    <w:p w14:paraId="6A7D898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LONGITUDINAL PLANE            Au       Al       Bu       Bl</w:t>
      </w:r>
    </w:p>
    <w:p w14:paraId="5E17A4D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(Stress Intensities          Top      </w:t>
      </w:r>
      <w:proofErr w:type="spellStart"/>
      <w:r>
        <w:rPr>
          <w:rFonts w:ascii="Consolas" w:hAnsi="Consolas" w:cs="Arial"/>
          <w:sz w:val="18"/>
        </w:rPr>
        <w:t>Top</w:t>
      </w:r>
      <w:proofErr w:type="spellEnd"/>
      <w:r>
        <w:rPr>
          <w:rFonts w:ascii="Consolas" w:hAnsi="Consolas" w:cs="Arial"/>
          <w:sz w:val="18"/>
        </w:rPr>
        <w:t xml:space="preserve">   Bottom   </w:t>
      </w:r>
      <w:proofErr w:type="spellStart"/>
      <w:r>
        <w:rPr>
          <w:rFonts w:ascii="Consolas" w:hAnsi="Consolas" w:cs="Arial"/>
          <w:sz w:val="18"/>
        </w:rPr>
        <w:t>Bottom</w:t>
      </w:r>
      <w:proofErr w:type="spellEnd"/>
    </w:p>
    <w:p w14:paraId="288D4E7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        Outside   </w:t>
      </w:r>
      <w:proofErr w:type="gramStart"/>
      <w:r>
        <w:rPr>
          <w:rFonts w:ascii="Consolas" w:hAnsi="Consolas" w:cs="Arial"/>
          <w:sz w:val="18"/>
        </w:rPr>
        <w:t>Inside  Outside</w:t>
      </w:r>
      <w:proofErr w:type="gramEnd"/>
      <w:r>
        <w:rPr>
          <w:rFonts w:ascii="Consolas" w:hAnsi="Consolas" w:cs="Arial"/>
          <w:sz w:val="18"/>
        </w:rPr>
        <w:t xml:space="preserve">   Inside</w:t>
      </w:r>
    </w:p>
    <w:p w14:paraId="6F2A77B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</w:t>
      </w:r>
    </w:p>
    <w:p w14:paraId="0FD85E2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Two * Max Shear Stress        32       28       50       39</w:t>
      </w:r>
    </w:p>
    <w:p w14:paraId="0A7F946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92248D6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i/>
          <w:color w:val="000000"/>
          <w:sz w:val="18"/>
        </w:rPr>
        <w:t xml:space="preserve">Vessel </w:t>
      </w:r>
      <w:proofErr w:type="gramStart"/>
      <w:r w:rsidRPr="000D0DAD">
        <w:rPr>
          <w:rFonts w:ascii="Arial" w:hAnsi="Consolas" w:cs="Arial"/>
          <w:b/>
          <w:i/>
          <w:color w:val="000000"/>
          <w:sz w:val="18"/>
        </w:rPr>
        <w:t>Stresses  (</w:t>
      </w:r>
      <w:proofErr w:type="gramEnd"/>
      <w:r w:rsidRPr="000D0DAD">
        <w:rPr>
          <w:rFonts w:ascii="Arial" w:hAnsi="Consolas" w:cs="Arial"/>
          <w:b/>
          <w:i/>
          <w:color w:val="000000"/>
          <w:sz w:val="18"/>
        </w:rPr>
        <w:t>N./mm</w:t>
      </w:r>
      <w:r w:rsidRPr="000D0DAD">
        <w:rPr>
          <w:rFonts w:ascii="Arial" w:hAnsi="Consolas" w:cs="Arial"/>
          <w:b/>
          <w:i/>
          <w:color w:val="000000"/>
          <w:sz w:val="18"/>
        </w:rPr>
        <w:t>²</w:t>
      </w:r>
      <w:r w:rsidRPr="000D0DAD">
        <w:rPr>
          <w:rFonts w:ascii="Arial" w:hAnsi="Consolas" w:cs="Arial"/>
          <w:b/>
          <w:i/>
          <w:color w:val="000000"/>
          <w:sz w:val="18"/>
        </w:rPr>
        <w:t>):</w:t>
      </w:r>
    </w:p>
    <w:p w14:paraId="3A9C737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CIRCUMFERENTIAL PLANE         Cu       Cl       Du       Dl</w:t>
      </w:r>
    </w:p>
    <w:p w14:paraId="1CAB22A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(Stresses Normal to         Left     </w:t>
      </w:r>
      <w:proofErr w:type="spellStart"/>
      <w:r>
        <w:rPr>
          <w:rFonts w:ascii="Consolas" w:hAnsi="Consolas" w:cs="Arial"/>
          <w:sz w:val="18"/>
        </w:rPr>
        <w:t>Left</w:t>
      </w:r>
      <w:proofErr w:type="spellEnd"/>
      <w:r>
        <w:rPr>
          <w:rFonts w:ascii="Consolas" w:hAnsi="Consolas" w:cs="Arial"/>
          <w:sz w:val="18"/>
        </w:rPr>
        <w:t xml:space="preserve">    Right    </w:t>
      </w:r>
      <w:proofErr w:type="spellStart"/>
      <w:r>
        <w:rPr>
          <w:rFonts w:ascii="Consolas" w:hAnsi="Consolas" w:cs="Arial"/>
          <w:sz w:val="18"/>
        </w:rPr>
        <w:t>Right</w:t>
      </w:r>
      <w:proofErr w:type="spellEnd"/>
    </w:p>
    <w:p w14:paraId="62F3201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circumferential </w:t>
      </w:r>
      <w:proofErr w:type="gramStart"/>
      <w:r>
        <w:rPr>
          <w:rFonts w:ascii="Consolas" w:hAnsi="Consolas" w:cs="Arial"/>
          <w:sz w:val="18"/>
        </w:rPr>
        <w:t xml:space="preserve">plane)   </w:t>
      </w:r>
      <w:proofErr w:type="gramEnd"/>
      <w:r>
        <w:rPr>
          <w:rFonts w:ascii="Consolas" w:hAnsi="Consolas" w:cs="Arial"/>
          <w:sz w:val="18"/>
        </w:rPr>
        <w:t>Outside   Inside  Outside   Inside</w:t>
      </w:r>
    </w:p>
    <w:p w14:paraId="4D7D9D6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</w:t>
      </w:r>
    </w:p>
    <w:p w14:paraId="388F375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Outplane</w:t>
      </w:r>
      <w:proofErr w:type="spellEnd"/>
      <w:r>
        <w:rPr>
          <w:rFonts w:ascii="Consolas" w:hAnsi="Consolas" w:cs="Arial"/>
          <w:sz w:val="18"/>
        </w:rPr>
        <w:t xml:space="preserve"> Membrane (</w:t>
      </w:r>
      <w:proofErr w:type="gramStart"/>
      <w:r>
        <w:rPr>
          <w:rFonts w:ascii="Consolas" w:hAnsi="Consolas" w:cs="Arial"/>
          <w:sz w:val="18"/>
        </w:rPr>
        <w:t>P )</w:t>
      </w:r>
      <w:proofErr w:type="gramEnd"/>
      <w:r>
        <w:rPr>
          <w:rFonts w:ascii="Consolas" w:hAnsi="Consolas" w:cs="Arial"/>
          <w:sz w:val="18"/>
        </w:rPr>
        <w:t xml:space="preserve">         0        0        0        0</w:t>
      </w:r>
    </w:p>
    <w:p w14:paraId="478FA5F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Outplane</w:t>
      </w:r>
      <w:proofErr w:type="spellEnd"/>
      <w:r>
        <w:rPr>
          <w:rFonts w:ascii="Consolas" w:hAnsi="Consolas" w:cs="Arial"/>
          <w:sz w:val="18"/>
        </w:rPr>
        <w:t xml:space="preserve"> </w:t>
      </w:r>
      <w:proofErr w:type="gramStart"/>
      <w:r>
        <w:rPr>
          <w:rFonts w:ascii="Consolas" w:hAnsi="Consolas" w:cs="Arial"/>
          <w:sz w:val="18"/>
        </w:rPr>
        <w:t>Bending  (</w:t>
      </w:r>
      <w:proofErr w:type="gramEnd"/>
      <w:r>
        <w:rPr>
          <w:rFonts w:ascii="Consolas" w:hAnsi="Consolas" w:cs="Arial"/>
          <w:sz w:val="18"/>
        </w:rPr>
        <w:t>P )         3       -3        3       -3</w:t>
      </w:r>
    </w:p>
    <w:p w14:paraId="678EA38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Outplane</w:t>
      </w:r>
      <w:proofErr w:type="spellEnd"/>
      <w:r>
        <w:rPr>
          <w:rFonts w:ascii="Consolas" w:hAnsi="Consolas" w:cs="Arial"/>
          <w:sz w:val="18"/>
        </w:rPr>
        <w:t xml:space="preserve"> Membrane (Mc)         2        2       -2       -2</w:t>
      </w:r>
    </w:p>
    <w:p w14:paraId="275B0F3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Outplane</w:t>
      </w:r>
      <w:proofErr w:type="spellEnd"/>
      <w:r>
        <w:rPr>
          <w:rFonts w:ascii="Consolas" w:hAnsi="Consolas" w:cs="Arial"/>
          <w:sz w:val="18"/>
        </w:rPr>
        <w:t xml:space="preserve"> </w:t>
      </w:r>
      <w:proofErr w:type="gramStart"/>
      <w:r>
        <w:rPr>
          <w:rFonts w:ascii="Consolas" w:hAnsi="Consolas" w:cs="Arial"/>
          <w:sz w:val="18"/>
        </w:rPr>
        <w:t>Bending  (</w:t>
      </w:r>
      <w:proofErr w:type="gramEnd"/>
      <w:r>
        <w:rPr>
          <w:rFonts w:ascii="Consolas" w:hAnsi="Consolas" w:cs="Arial"/>
          <w:sz w:val="18"/>
        </w:rPr>
        <w:t>Mc)       -22       22       22      -22</w:t>
      </w:r>
    </w:p>
    <w:p w14:paraId="394BE13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Outplane</w:t>
      </w:r>
      <w:proofErr w:type="spellEnd"/>
      <w:r>
        <w:rPr>
          <w:rFonts w:ascii="Consolas" w:hAnsi="Consolas" w:cs="Arial"/>
          <w:sz w:val="18"/>
        </w:rPr>
        <w:t xml:space="preserve"> Membrane (ML)         0        0        0        0</w:t>
      </w:r>
    </w:p>
    <w:p w14:paraId="07406F8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Outplane</w:t>
      </w:r>
      <w:proofErr w:type="spellEnd"/>
      <w:r>
        <w:rPr>
          <w:rFonts w:ascii="Consolas" w:hAnsi="Consolas" w:cs="Arial"/>
          <w:sz w:val="18"/>
        </w:rPr>
        <w:t xml:space="preserve"> </w:t>
      </w:r>
      <w:proofErr w:type="gramStart"/>
      <w:r>
        <w:rPr>
          <w:rFonts w:ascii="Consolas" w:hAnsi="Consolas" w:cs="Arial"/>
          <w:sz w:val="18"/>
        </w:rPr>
        <w:t>Bending  (</w:t>
      </w:r>
      <w:proofErr w:type="gramEnd"/>
      <w:r>
        <w:rPr>
          <w:rFonts w:ascii="Consolas" w:hAnsi="Consolas" w:cs="Arial"/>
          <w:sz w:val="18"/>
        </w:rPr>
        <w:t>ML)         0        0        0        0</w:t>
      </w:r>
    </w:p>
    <w:p w14:paraId="697D507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Normal Pressure Stress         0        0        0        0</w:t>
      </w:r>
    </w:p>
    <w:p w14:paraId="0367BA8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 -------- -------- -------- --------</w:t>
      </w:r>
    </w:p>
    <w:p w14:paraId="38E7445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Outplane</w:t>
      </w:r>
      <w:proofErr w:type="spellEnd"/>
      <w:r>
        <w:rPr>
          <w:rFonts w:ascii="Consolas" w:hAnsi="Consolas" w:cs="Arial"/>
          <w:sz w:val="18"/>
        </w:rPr>
        <w:t xml:space="preserve"> Stress Summary      -15       22       25      -26</w:t>
      </w:r>
    </w:p>
    <w:p w14:paraId="1E8DC0E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65B6568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i/>
          <w:color w:val="000000"/>
          <w:sz w:val="18"/>
        </w:rPr>
        <w:t xml:space="preserve">Vessel </w:t>
      </w:r>
      <w:proofErr w:type="gramStart"/>
      <w:r w:rsidRPr="000D0DAD">
        <w:rPr>
          <w:rFonts w:ascii="Arial" w:hAnsi="Consolas" w:cs="Arial"/>
          <w:b/>
          <w:i/>
          <w:color w:val="000000"/>
          <w:sz w:val="18"/>
        </w:rPr>
        <w:t>Stresses  (</w:t>
      </w:r>
      <w:proofErr w:type="gramEnd"/>
      <w:r w:rsidRPr="000D0DAD">
        <w:rPr>
          <w:rFonts w:ascii="Arial" w:hAnsi="Consolas" w:cs="Arial"/>
          <w:b/>
          <w:i/>
          <w:color w:val="000000"/>
          <w:sz w:val="18"/>
        </w:rPr>
        <w:t>N./mm</w:t>
      </w:r>
      <w:r w:rsidRPr="000D0DAD">
        <w:rPr>
          <w:rFonts w:ascii="Arial" w:hAnsi="Consolas" w:cs="Arial"/>
          <w:b/>
          <w:i/>
          <w:color w:val="000000"/>
          <w:sz w:val="18"/>
        </w:rPr>
        <w:t>²</w:t>
      </w:r>
      <w:r w:rsidRPr="000D0DAD">
        <w:rPr>
          <w:rFonts w:ascii="Arial" w:hAnsi="Consolas" w:cs="Arial"/>
          <w:b/>
          <w:i/>
          <w:color w:val="000000"/>
          <w:sz w:val="18"/>
        </w:rPr>
        <w:t>):</w:t>
      </w:r>
    </w:p>
    <w:p w14:paraId="26F7D76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CIRCUMFERENTIAL PLANE         Cu       Cl       Du       Dl</w:t>
      </w:r>
    </w:p>
    <w:p w14:paraId="33A2C48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(Stresses parallel to       Left     </w:t>
      </w:r>
      <w:proofErr w:type="spellStart"/>
      <w:r>
        <w:rPr>
          <w:rFonts w:ascii="Consolas" w:hAnsi="Consolas" w:cs="Arial"/>
          <w:sz w:val="18"/>
        </w:rPr>
        <w:t>Left</w:t>
      </w:r>
      <w:proofErr w:type="spellEnd"/>
      <w:r>
        <w:rPr>
          <w:rFonts w:ascii="Consolas" w:hAnsi="Consolas" w:cs="Arial"/>
          <w:sz w:val="18"/>
        </w:rPr>
        <w:t xml:space="preserve">    Right    </w:t>
      </w:r>
      <w:proofErr w:type="spellStart"/>
      <w:r>
        <w:rPr>
          <w:rFonts w:ascii="Consolas" w:hAnsi="Consolas" w:cs="Arial"/>
          <w:sz w:val="18"/>
        </w:rPr>
        <w:t>Right</w:t>
      </w:r>
      <w:proofErr w:type="spellEnd"/>
    </w:p>
    <w:p w14:paraId="7A8135E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circumferential </w:t>
      </w:r>
      <w:proofErr w:type="gramStart"/>
      <w:r>
        <w:rPr>
          <w:rFonts w:ascii="Consolas" w:hAnsi="Consolas" w:cs="Arial"/>
          <w:sz w:val="18"/>
        </w:rPr>
        <w:t xml:space="preserve">plane)   </w:t>
      </w:r>
      <w:proofErr w:type="gramEnd"/>
      <w:r>
        <w:rPr>
          <w:rFonts w:ascii="Consolas" w:hAnsi="Consolas" w:cs="Arial"/>
          <w:sz w:val="18"/>
        </w:rPr>
        <w:t>Outside   Inside  Outside   Inside</w:t>
      </w:r>
    </w:p>
    <w:p w14:paraId="29DE8B9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</w:t>
      </w:r>
    </w:p>
    <w:p w14:paraId="0696D60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Inplane</w:t>
      </w:r>
      <w:proofErr w:type="spellEnd"/>
      <w:r>
        <w:rPr>
          <w:rFonts w:ascii="Consolas" w:hAnsi="Consolas" w:cs="Arial"/>
          <w:sz w:val="18"/>
        </w:rPr>
        <w:t xml:space="preserve"> Membrane (</w:t>
      </w:r>
      <w:proofErr w:type="gramStart"/>
      <w:r>
        <w:rPr>
          <w:rFonts w:ascii="Consolas" w:hAnsi="Consolas" w:cs="Arial"/>
          <w:sz w:val="18"/>
        </w:rPr>
        <w:t>P )</w:t>
      </w:r>
      <w:proofErr w:type="gramEnd"/>
      <w:r>
        <w:rPr>
          <w:rFonts w:ascii="Consolas" w:hAnsi="Consolas" w:cs="Arial"/>
          <w:sz w:val="18"/>
        </w:rPr>
        <w:t xml:space="preserve">          1        1        1        1</w:t>
      </w:r>
    </w:p>
    <w:p w14:paraId="2F62302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Inplane</w:t>
      </w:r>
      <w:proofErr w:type="spellEnd"/>
      <w:r>
        <w:rPr>
          <w:rFonts w:ascii="Consolas" w:hAnsi="Consolas" w:cs="Arial"/>
          <w:sz w:val="18"/>
        </w:rPr>
        <w:t xml:space="preserve"> </w:t>
      </w:r>
      <w:proofErr w:type="gramStart"/>
      <w:r>
        <w:rPr>
          <w:rFonts w:ascii="Consolas" w:hAnsi="Consolas" w:cs="Arial"/>
          <w:sz w:val="18"/>
        </w:rPr>
        <w:t>Bending  (</w:t>
      </w:r>
      <w:proofErr w:type="gramEnd"/>
      <w:r>
        <w:rPr>
          <w:rFonts w:ascii="Consolas" w:hAnsi="Consolas" w:cs="Arial"/>
          <w:sz w:val="18"/>
        </w:rPr>
        <w:t>P )          8       -8        8       -8</w:t>
      </w:r>
    </w:p>
    <w:p w14:paraId="5772D75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Inplane</w:t>
      </w:r>
      <w:proofErr w:type="spellEnd"/>
      <w:r>
        <w:rPr>
          <w:rFonts w:ascii="Consolas" w:hAnsi="Consolas" w:cs="Arial"/>
          <w:sz w:val="18"/>
        </w:rPr>
        <w:t xml:space="preserve"> Membrane (Mc)         -4       -4        4        4</w:t>
      </w:r>
    </w:p>
    <w:p w14:paraId="248ABF3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Inplane</w:t>
      </w:r>
      <w:proofErr w:type="spellEnd"/>
      <w:r>
        <w:rPr>
          <w:rFonts w:ascii="Consolas" w:hAnsi="Consolas" w:cs="Arial"/>
          <w:sz w:val="18"/>
        </w:rPr>
        <w:t xml:space="preserve"> </w:t>
      </w:r>
      <w:proofErr w:type="gramStart"/>
      <w:r>
        <w:rPr>
          <w:rFonts w:ascii="Consolas" w:hAnsi="Consolas" w:cs="Arial"/>
          <w:sz w:val="18"/>
        </w:rPr>
        <w:t>Bending  (</w:t>
      </w:r>
      <w:proofErr w:type="gramEnd"/>
      <w:r>
        <w:rPr>
          <w:rFonts w:ascii="Consolas" w:hAnsi="Consolas" w:cs="Arial"/>
          <w:sz w:val="18"/>
        </w:rPr>
        <w:t>Mc)        -45       45       45      -45</w:t>
      </w:r>
    </w:p>
    <w:p w14:paraId="11E2272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Inplane</w:t>
      </w:r>
      <w:proofErr w:type="spellEnd"/>
      <w:r>
        <w:rPr>
          <w:rFonts w:ascii="Consolas" w:hAnsi="Consolas" w:cs="Arial"/>
          <w:sz w:val="18"/>
        </w:rPr>
        <w:t xml:space="preserve"> Membrane (ML)          0        0        0        0</w:t>
      </w:r>
    </w:p>
    <w:p w14:paraId="139AEE4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Inplane</w:t>
      </w:r>
      <w:proofErr w:type="spellEnd"/>
      <w:r>
        <w:rPr>
          <w:rFonts w:ascii="Consolas" w:hAnsi="Consolas" w:cs="Arial"/>
          <w:sz w:val="18"/>
        </w:rPr>
        <w:t xml:space="preserve"> </w:t>
      </w:r>
      <w:proofErr w:type="gramStart"/>
      <w:r>
        <w:rPr>
          <w:rFonts w:ascii="Consolas" w:hAnsi="Consolas" w:cs="Arial"/>
          <w:sz w:val="18"/>
        </w:rPr>
        <w:t>Bending  (</w:t>
      </w:r>
      <w:proofErr w:type="gramEnd"/>
      <w:r>
        <w:rPr>
          <w:rFonts w:ascii="Consolas" w:hAnsi="Consolas" w:cs="Arial"/>
          <w:sz w:val="18"/>
        </w:rPr>
        <w:t>ML)          0        0        0        0</w:t>
      </w:r>
    </w:p>
    <w:p w14:paraId="42385D5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Inplane</w:t>
      </w:r>
      <w:proofErr w:type="spellEnd"/>
      <w:r>
        <w:rPr>
          <w:rFonts w:ascii="Consolas" w:hAnsi="Consolas" w:cs="Arial"/>
          <w:sz w:val="18"/>
        </w:rPr>
        <w:t xml:space="preserve"> Pressure Stress        1        1        1        1</w:t>
      </w:r>
    </w:p>
    <w:p w14:paraId="4B0FCCD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 -------- -------- -------- --------</w:t>
      </w:r>
    </w:p>
    <w:p w14:paraId="7B0A8CB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Inplane</w:t>
      </w:r>
      <w:proofErr w:type="spellEnd"/>
      <w:r>
        <w:rPr>
          <w:rFonts w:ascii="Consolas" w:hAnsi="Consolas" w:cs="Arial"/>
          <w:sz w:val="18"/>
        </w:rPr>
        <w:t xml:space="preserve"> Stress Summary       -39       34       60      -46</w:t>
      </w:r>
    </w:p>
    <w:p w14:paraId="399D468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F511D8D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i/>
          <w:color w:val="000000"/>
          <w:sz w:val="18"/>
        </w:rPr>
        <w:lastRenderedPageBreak/>
        <w:t xml:space="preserve">Vessel </w:t>
      </w:r>
      <w:proofErr w:type="gramStart"/>
      <w:r w:rsidRPr="000D0DAD">
        <w:rPr>
          <w:rFonts w:ascii="Arial" w:hAnsi="Consolas" w:cs="Arial"/>
          <w:b/>
          <w:i/>
          <w:color w:val="000000"/>
          <w:sz w:val="18"/>
        </w:rPr>
        <w:t>Stresses  (</w:t>
      </w:r>
      <w:proofErr w:type="gramEnd"/>
      <w:r w:rsidRPr="000D0DAD">
        <w:rPr>
          <w:rFonts w:ascii="Arial" w:hAnsi="Consolas" w:cs="Arial"/>
          <w:b/>
          <w:i/>
          <w:color w:val="000000"/>
          <w:sz w:val="18"/>
        </w:rPr>
        <w:t>N./mm</w:t>
      </w:r>
      <w:r w:rsidRPr="000D0DAD">
        <w:rPr>
          <w:rFonts w:ascii="Arial" w:hAnsi="Consolas" w:cs="Arial"/>
          <w:b/>
          <w:i/>
          <w:color w:val="000000"/>
          <w:sz w:val="18"/>
        </w:rPr>
        <w:t>²</w:t>
      </w:r>
      <w:r w:rsidRPr="000D0DAD">
        <w:rPr>
          <w:rFonts w:ascii="Arial" w:hAnsi="Consolas" w:cs="Arial"/>
          <w:b/>
          <w:i/>
          <w:color w:val="000000"/>
          <w:sz w:val="18"/>
        </w:rPr>
        <w:t>):</w:t>
      </w:r>
    </w:p>
    <w:p w14:paraId="1AF94B8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CIRCUMFERENTIAL PLANE         Cu       Cl       Du       Dl</w:t>
      </w:r>
    </w:p>
    <w:p w14:paraId="3A219DA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(Shear stress normal to     Left     </w:t>
      </w:r>
      <w:proofErr w:type="spellStart"/>
      <w:r>
        <w:rPr>
          <w:rFonts w:ascii="Consolas" w:hAnsi="Consolas" w:cs="Arial"/>
          <w:sz w:val="18"/>
        </w:rPr>
        <w:t>Left</w:t>
      </w:r>
      <w:proofErr w:type="spellEnd"/>
      <w:r>
        <w:rPr>
          <w:rFonts w:ascii="Consolas" w:hAnsi="Consolas" w:cs="Arial"/>
          <w:sz w:val="18"/>
        </w:rPr>
        <w:t xml:space="preserve">    Right    </w:t>
      </w:r>
      <w:proofErr w:type="spellStart"/>
      <w:r>
        <w:rPr>
          <w:rFonts w:ascii="Consolas" w:hAnsi="Consolas" w:cs="Arial"/>
          <w:sz w:val="18"/>
        </w:rPr>
        <w:t>Right</w:t>
      </w:r>
      <w:proofErr w:type="spellEnd"/>
    </w:p>
    <w:p w14:paraId="097C270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circumferential </w:t>
      </w:r>
      <w:proofErr w:type="gramStart"/>
      <w:r>
        <w:rPr>
          <w:rFonts w:ascii="Consolas" w:hAnsi="Consolas" w:cs="Arial"/>
          <w:sz w:val="18"/>
        </w:rPr>
        <w:t xml:space="preserve">plane)   </w:t>
      </w:r>
      <w:proofErr w:type="gramEnd"/>
      <w:r>
        <w:rPr>
          <w:rFonts w:ascii="Consolas" w:hAnsi="Consolas" w:cs="Arial"/>
          <w:sz w:val="18"/>
        </w:rPr>
        <w:t>Outside   Inside  Outside   Inside</w:t>
      </w:r>
    </w:p>
    <w:p w14:paraId="3BA3B4A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</w:t>
      </w:r>
    </w:p>
    <w:p w14:paraId="6AB56BE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proofErr w:type="gramStart"/>
      <w:r>
        <w:rPr>
          <w:rFonts w:ascii="Consolas" w:hAnsi="Consolas" w:cs="Arial"/>
          <w:sz w:val="18"/>
        </w:rPr>
        <w:t>Outplane</w:t>
      </w:r>
      <w:proofErr w:type="spellEnd"/>
      <w:r>
        <w:rPr>
          <w:rFonts w:ascii="Consolas" w:hAnsi="Consolas" w:cs="Arial"/>
          <w:sz w:val="18"/>
        </w:rPr>
        <w:t xml:space="preserve">  Shear</w:t>
      </w:r>
      <w:proofErr w:type="gramEnd"/>
      <w:r>
        <w:rPr>
          <w:rFonts w:ascii="Consolas" w:hAnsi="Consolas" w:cs="Arial"/>
          <w:sz w:val="18"/>
        </w:rPr>
        <w:t xml:space="preserve">  (</w:t>
      </w:r>
      <w:proofErr w:type="spellStart"/>
      <w:r>
        <w:rPr>
          <w:rFonts w:ascii="Consolas" w:hAnsi="Consolas" w:cs="Arial"/>
          <w:sz w:val="18"/>
        </w:rPr>
        <w:t>Vc</w:t>
      </w:r>
      <w:proofErr w:type="spellEnd"/>
      <w:r>
        <w:rPr>
          <w:rFonts w:ascii="Consolas" w:hAnsi="Consolas" w:cs="Arial"/>
          <w:sz w:val="18"/>
        </w:rPr>
        <w:t>)          0        0        0        0</w:t>
      </w:r>
    </w:p>
    <w:p w14:paraId="6D94428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proofErr w:type="gramStart"/>
      <w:r>
        <w:rPr>
          <w:rFonts w:ascii="Consolas" w:hAnsi="Consolas" w:cs="Arial"/>
          <w:sz w:val="18"/>
        </w:rPr>
        <w:t>Outplane</w:t>
      </w:r>
      <w:proofErr w:type="spellEnd"/>
      <w:r>
        <w:rPr>
          <w:rFonts w:ascii="Consolas" w:hAnsi="Consolas" w:cs="Arial"/>
          <w:sz w:val="18"/>
        </w:rPr>
        <w:t xml:space="preserve">  Shear</w:t>
      </w:r>
      <w:proofErr w:type="gramEnd"/>
      <w:r>
        <w:rPr>
          <w:rFonts w:ascii="Consolas" w:hAnsi="Consolas" w:cs="Arial"/>
          <w:sz w:val="18"/>
        </w:rPr>
        <w:t xml:space="preserve">  (</w:t>
      </w:r>
      <w:proofErr w:type="spellStart"/>
      <w:r>
        <w:rPr>
          <w:rFonts w:ascii="Consolas" w:hAnsi="Consolas" w:cs="Arial"/>
          <w:sz w:val="18"/>
        </w:rPr>
        <w:t>Vl</w:t>
      </w:r>
      <w:proofErr w:type="spellEnd"/>
      <w:r>
        <w:rPr>
          <w:rFonts w:ascii="Consolas" w:hAnsi="Consolas" w:cs="Arial"/>
          <w:sz w:val="18"/>
        </w:rPr>
        <w:t>)         -1       -1        1        1</w:t>
      </w:r>
    </w:p>
    <w:p w14:paraId="12374E8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Torsional </w:t>
      </w:r>
      <w:proofErr w:type="gramStart"/>
      <w:r>
        <w:rPr>
          <w:rFonts w:ascii="Consolas" w:hAnsi="Consolas" w:cs="Arial"/>
          <w:sz w:val="18"/>
        </w:rPr>
        <w:t>Shear  (</w:t>
      </w:r>
      <w:proofErr w:type="gramEnd"/>
      <w:r>
        <w:rPr>
          <w:rFonts w:ascii="Consolas" w:hAnsi="Consolas" w:cs="Arial"/>
          <w:sz w:val="18"/>
        </w:rPr>
        <w:t>Mt)          5        5        5        5</w:t>
      </w:r>
    </w:p>
    <w:p w14:paraId="516755A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 -------- -------- -------- --------</w:t>
      </w:r>
    </w:p>
    <w:p w14:paraId="615E105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Stress Summary           4        4        6        6</w:t>
      </w:r>
    </w:p>
    <w:p w14:paraId="078166DB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467847E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i/>
          <w:color w:val="000000"/>
          <w:sz w:val="18"/>
        </w:rPr>
        <w:t xml:space="preserve">Vessel </w:t>
      </w:r>
      <w:proofErr w:type="gramStart"/>
      <w:r w:rsidRPr="000D0DAD">
        <w:rPr>
          <w:rFonts w:ascii="Arial" w:hAnsi="Consolas" w:cs="Arial"/>
          <w:b/>
          <w:i/>
          <w:color w:val="000000"/>
          <w:sz w:val="18"/>
        </w:rPr>
        <w:t>Stresses  (</w:t>
      </w:r>
      <w:proofErr w:type="gramEnd"/>
      <w:r w:rsidRPr="000D0DAD">
        <w:rPr>
          <w:rFonts w:ascii="Arial" w:hAnsi="Consolas" w:cs="Arial"/>
          <w:b/>
          <w:i/>
          <w:color w:val="000000"/>
          <w:sz w:val="18"/>
        </w:rPr>
        <w:t>N./mm</w:t>
      </w:r>
      <w:r w:rsidRPr="000D0DAD">
        <w:rPr>
          <w:rFonts w:ascii="Arial" w:hAnsi="Consolas" w:cs="Arial"/>
          <w:b/>
          <w:i/>
          <w:color w:val="000000"/>
          <w:sz w:val="18"/>
        </w:rPr>
        <w:t>²</w:t>
      </w:r>
      <w:r w:rsidRPr="000D0DAD">
        <w:rPr>
          <w:rFonts w:ascii="Arial" w:hAnsi="Consolas" w:cs="Arial"/>
          <w:b/>
          <w:i/>
          <w:color w:val="000000"/>
          <w:sz w:val="18"/>
        </w:rPr>
        <w:t>):</w:t>
      </w:r>
    </w:p>
    <w:p w14:paraId="4819B7D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CIRCUMFERENTIAL PLANE         Cu       Cl       Du       Dl</w:t>
      </w:r>
    </w:p>
    <w:p w14:paraId="6F5EDE9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(Stress Intensities         Left     </w:t>
      </w:r>
      <w:proofErr w:type="spellStart"/>
      <w:r>
        <w:rPr>
          <w:rFonts w:ascii="Consolas" w:hAnsi="Consolas" w:cs="Arial"/>
          <w:sz w:val="18"/>
        </w:rPr>
        <w:t>Left</w:t>
      </w:r>
      <w:proofErr w:type="spellEnd"/>
      <w:r>
        <w:rPr>
          <w:rFonts w:ascii="Consolas" w:hAnsi="Consolas" w:cs="Arial"/>
          <w:sz w:val="18"/>
        </w:rPr>
        <w:t xml:space="preserve">    Right    </w:t>
      </w:r>
      <w:proofErr w:type="spellStart"/>
      <w:r>
        <w:rPr>
          <w:rFonts w:ascii="Consolas" w:hAnsi="Consolas" w:cs="Arial"/>
          <w:sz w:val="18"/>
        </w:rPr>
        <w:t>Right</w:t>
      </w:r>
      <w:proofErr w:type="spellEnd"/>
    </w:p>
    <w:p w14:paraId="0B8B0FE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        Outside   </w:t>
      </w:r>
      <w:proofErr w:type="gramStart"/>
      <w:r>
        <w:rPr>
          <w:rFonts w:ascii="Consolas" w:hAnsi="Consolas" w:cs="Arial"/>
          <w:sz w:val="18"/>
        </w:rPr>
        <w:t>Inside  Outside</w:t>
      </w:r>
      <w:proofErr w:type="gramEnd"/>
      <w:r>
        <w:rPr>
          <w:rFonts w:ascii="Consolas" w:hAnsi="Consolas" w:cs="Arial"/>
          <w:sz w:val="18"/>
        </w:rPr>
        <w:t xml:space="preserve">   Inside</w:t>
      </w:r>
    </w:p>
    <w:p w14:paraId="19FC9D5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</w:t>
      </w:r>
    </w:p>
    <w:p w14:paraId="0108AD4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Two * Max Shear Stress        40       35       61       48</w:t>
      </w:r>
    </w:p>
    <w:p w14:paraId="5D5C7C8F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AB06BC0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i/>
          <w:color w:val="000000"/>
          <w:sz w:val="18"/>
        </w:rPr>
        <w:t xml:space="preserve">Nozzle </w:t>
      </w:r>
      <w:proofErr w:type="gramStart"/>
      <w:r w:rsidRPr="000D0DAD">
        <w:rPr>
          <w:rFonts w:ascii="Arial" w:hAnsi="Consolas" w:cs="Arial"/>
          <w:b/>
          <w:i/>
          <w:color w:val="000000"/>
          <w:sz w:val="18"/>
        </w:rPr>
        <w:t>Stresses  (</w:t>
      </w:r>
      <w:proofErr w:type="gramEnd"/>
      <w:r w:rsidRPr="000D0DAD">
        <w:rPr>
          <w:rFonts w:ascii="Arial" w:hAnsi="Consolas" w:cs="Arial"/>
          <w:b/>
          <w:i/>
          <w:color w:val="000000"/>
          <w:sz w:val="18"/>
        </w:rPr>
        <w:t>N./mm</w:t>
      </w:r>
      <w:r w:rsidRPr="000D0DAD">
        <w:rPr>
          <w:rFonts w:ascii="Arial" w:hAnsi="Consolas" w:cs="Arial"/>
          <w:b/>
          <w:i/>
          <w:color w:val="000000"/>
          <w:sz w:val="18"/>
        </w:rPr>
        <w:t>²</w:t>
      </w:r>
      <w:r w:rsidRPr="000D0DAD">
        <w:rPr>
          <w:rFonts w:ascii="Arial" w:hAnsi="Consolas" w:cs="Arial"/>
          <w:b/>
          <w:i/>
          <w:color w:val="000000"/>
          <w:sz w:val="18"/>
        </w:rPr>
        <w:t>):</w:t>
      </w:r>
    </w:p>
    <w:p w14:paraId="3AC78D6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LONGITUDINAL PLANE            Au       Al       Bu       Bl</w:t>
      </w:r>
    </w:p>
    <w:p w14:paraId="29D4530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(Stresses in the             Top      </w:t>
      </w:r>
      <w:proofErr w:type="spellStart"/>
      <w:r>
        <w:rPr>
          <w:rFonts w:ascii="Consolas" w:hAnsi="Consolas" w:cs="Arial"/>
          <w:sz w:val="18"/>
        </w:rPr>
        <w:t>Top</w:t>
      </w:r>
      <w:proofErr w:type="spellEnd"/>
      <w:r>
        <w:rPr>
          <w:rFonts w:ascii="Consolas" w:hAnsi="Consolas" w:cs="Arial"/>
          <w:sz w:val="18"/>
        </w:rPr>
        <w:t xml:space="preserve">   Bottom   </w:t>
      </w:r>
      <w:proofErr w:type="spellStart"/>
      <w:r>
        <w:rPr>
          <w:rFonts w:ascii="Consolas" w:hAnsi="Consolas" w:cs="Arial"/>
          <w:sz w:val="18"/>
        </w:rPr>
        <w:t>Bottom</w:t>
      </w:r>
      <w:proofErr w:type="spellEnd"/>
    </w:p>
    <w:p w14:paraId="2F5DD59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hoop </w:t>
      </w:r>
      <w:proofErr w:type="gramStart"/>
      <w:r>
        <w:rPr>
          <w:rFonts w:ascii="Consolas" w:hAnsi="Consolas" w:cs="Arial"/>
          <w:sz w:val="18"/>
        </w:rPr>
        <w:t xml:space="preserve">direction)   </w:t>
      </w:r>
      <w:proofErr w:type="gramEnd"/>
      <w:r>
        <w:rPr>
          <w:rFonts w:ascii="Consolas" w:hAnsi="Consolas" w:cs="Arial"/>
          <w:sz w:val="18"/>
        </w:rPr>
        <w:t xml:space="preserve">       Outside   Inside  Outside   Inside</w:t>
      </w:r>
    </w:p>
    <w:p w14:paraId="7138467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</w:t>
      </w:r>
    </w:p>
    <w:p w14:paraId="485DDE2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Hoop Membrane (</w:t>
      </w:r>
      <w:proofErr w:type="gramStart"/>
      <w:r>
        <w:rPr>
          <w:rFonts w:ascii="Consolas" w:hAnsi="Consolas" w:cs="Arial"/>
          <w:sz w:val="18"/>
        </w:rPr>
        <w:t>P )</w:t>
      </w:r>
      <w:proofErr w:type="gramEnd"/>
      <w:r>
        <w:rPr>
          <w:rFonts w:ascii="Consolas" w:hAnsi="Consolas" w:cs="Arial"/>
          <w:sz w:val="18"/>
        </w:rPr>
        <w:t xml:space="preserve">             0        0        0        0</w:t>
      </w:r>
    </w:p>
    <w:p w14:paraId="2492918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Hoop </w:t>
      </w:r>
      <w:proofErr w:type="gramStart"/>
      <w:r>
        <w:rPr>
          <w:rFonts w:ascii="Consolas" w:hAnsi="Consolas" w:cs="Arial"/>
          <w:sz w:val="18"/>
        </w:rPr>
        <w:t>Bending  (</w:t>
      </w:r>
      <w:proofErr w:type="gramEnd"/>
      <w:r>
        <w:rPr>
          <w:rFonts w:ascii="Consolas" w:hAnsi="Consolas" w:cs="Arial"/>
          <w:sz w:val="18"/>
        </w:rPr>
        <w:t>P )             0        0        0        0</w:t>
      </w:r>
    </w:p>
    <w:p w14:paraId="72082BF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Hoop Membrane (Mc)             0        0        0        0</w:t>
      </w:r>
    </w:p>
    <w:p w14:paraId="7D01FFD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Hoop </w:t>
      </w:r>
      <w:proofErr w:type="gramStart"/>
      <w:r>
        <w:rPr>
          <w:rFonts w:ascii="Consolas" w:hAnsi="Consolas" w:cs="Arial"/>
          <w:sz w:val="18"/>
        </w:rPr>
        <w:t>Bending  (</w:t>
      </w:r>
      <w:proofErr w:type="gramEnd"/>
      <w:r>
        <w:rPr>
          <w:rFonts w:ascii="Consolas" w:hAnsi="Consolas" w:cs="Arial"/>
          <w:sz w:val="18"/>
        </w:rPr>
        <w:t>Mc)             0        0        0        0</w:t>
      </w:r>
    </w:p>
    <w:p w14:paraId="1F5479F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Hoop Membrane (ML)            -2       -2        2        2</w:t>
      </w:r>
    </w:p>
    <w:p w14:paraId="2203FB4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Hoop </w:t>
      </w:r>
      <w:proofErr w:type="gramStart"/>
      <w:r>
        <w:rPr>
          <w:rFonts w:ascii="Consolas" w:hAnsi="Consolas" w:cs="Arial"/>
          <w:sz w:val="18"/>
        </w:rPr>
        <w:t>Bending  (</w:t>
      </w:r>
      <w:proofErr w:type="gramEnd"/>
      <w:r>
        <w:rPr>
          <w:rFonts w:ascii="Consolas" w:hAnsi="Consolas" w:cs="Arial"/>
          <w:sz w:val="18"/>
        </w:rPr>
        <w:t>ML)             0        0        0        0</w:t>
      </w:r>
    </w:p>
    <w:p w14:paraId="42891EE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Hoop Pressure Stress           0        0        0        0</w:t>
      </w:r>
    </w:p>
    <w:p w14:paraId="1176C91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 -------- -------- -------- --------</w:t>
      </w:r>
    </w:p>
    <w:p w14:paraId="16EB5BB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Hoop Stress Summary           -1       -1        3        3</w:t>
      </w:r>
    </w:p>
    <w:p w14:paraId="16C7D71B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2D66C6F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i/>
          <w:color w:val="000000"/>
          <w:sz w:val="18"/>
        </w:rPr>
        <w:t xml:space="preserve">Nozzle </w:t>
      </w:r>
      <w:proofErr w:type="gramStart"/>
      <w:r w:rsidRPr="000D0DAD">
        <w:rPr>
          <w:rFonts w:ascii="Arial" w:hAnsi="Consolas" w:cs="Arial"/>
          <w:b/>
          <w:i/>
          <w:color w:val="000000"/>
          <w:sz w:val="18"/>
        </w:rPr>
        <w:t>Stresses  (</w:t>
      </w:r>
      <w:proofErr w:type="gramEnd"/>
      <w:r w:rsidRPr="000D0DAD">
        <w:rPr>
          <w:rFonts w:ascii="Arial" w:hAnsi="Consolas" w:cs="Arial"/>
          <w:b/>
          <w:i/>
          <w:color w:val="000000"/>
          <w:sz w:val="18"/>
        </w:rPr>
        <w:t>N./mm</w:t>
      </w:r>
      <w:r w:rsidRPr="000D0DAD">
        <w:rPr>
          <w:rFonts w:ascii="Arial" w:hAnsi="Consolas" w:cs="Arial"/>
          <w:b/>
          <w:i/>
          <w:color w:val="000000"/>
          <w:sz w:val="18"/>
        </w:rPr>
        <w:t>²</w:t>
      </w:r>
      <w:r w:rsidRPr="000D0DAD">
        <w:rPr>
          <w:rFonts w:ascii="Arial" w:hAnsi="Consolas" w:cs="Arial"/>
          <w:b/>
          <w:i/>
          <w:color w:val="000000"/>
          <w:sz w:val="18"/>
        </w:rPr>
        <w:t>):</w:t>
      </w:r>
    </w:p>
    <w:p w14:paraId="642F5D6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LONGITUDINAL PLANE            Au       Al       Bu       Bl</w:t>
      </w:r>
    </w:p>
    <w:p w14:paraId="5B68B2A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(Stresses Normal to          Top      </w:t>
      </w:r>
      <w:proofErr w:type="spellStart"/>
      <w:r>
        <w:rPr>
          <w:rFonts w:ascii="Consolas" w:hAnsi="Consolas" w:cs="Arial"/>
          <w:sz w:val="18"/>
        </w:rPr>
        <w:t>Top</w:t>
      </w:r>
      <w:proofErr w:type="spellEnd"/>
      <w:r>
        <w:rPr>
          <w:rFonts w:ascii="Consolas" w:hAnsi="Consolas" w:cs="Arial"/>
          <w:sz w:val="18"/>
        </w:rPr>
        <w:t xml:space="preserve">   Bottom   </w:t>
      </w:r>
      <w:proofErr w:type="spellStart"/>
      <w:r>
        <w:rPr>
          <w:rFonts w:ascii="Consolas" w:hAnsi="Consolas" w:cs="Arial"/>
          <w:sz w:val="18"/>
        </w:rPr>
        <w:t>Bottom</w:t>
      </w:r>
      <w:proofErr w:type="spellEnd"/>
    </w:p>
    <w:p w14:paraId="665B803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pipe cross-</w:t>
      </w:r>
      <w:proofErr w:type="gramStart"/>
      <w:r>
        <w:rPr>
          <w:rFonts w:ascii="Consolas" w:hAnsi="Consolas" w:cs="Arial"/>
          <w:sz w:val="18"/>
        </w:rPr>
        <w:t xml:space="preserve">section)   </w:t>
      </w:r>
      <w:proofErr w:type="gramEnd"/>
      <w:r>
        <w:rPr>
          <w:rFonts w:ascii="Consolas" w:hAnsi="Consolas" w:cs="Arial"/>
          <w:sz w:val="18"/>
        </w:rPr>
        <w:t xml:space="preserve">   Outside   Inside  Outside   Inside</w:t>
      </w:r>
    </w:p>
    <w:p w14:paraId="6EDBFA2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</w:t>
      </w:r>
    </w:p>
    <w:p w14:paraId="7ADD1B2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Axial Membrane (</w:t>
      </w:r>
      <w:proofErr w:type="gramStart"/>
      <w:r>
        <w:rPr>
          <w:rFonts w:ascii="Consolas" w:hAnsi="Consolas" w:cs="Arial"/>
          <w:sz w:val="18"/>
        </w:rPr>
        <w:t>P )</w:t>
      </w:r>
      <w:proofErr w:type="gramEnd"/>
      <w:r>
        <w:rPr>
          <w:rFonts w:ascii="Consolas" w:hAnsi="Consolas" w:cs="Arial"/>
          <w:sz w:val="18"/>
        </w:rPr>
        <w:t xml:space="preserve">            0        0        0        0</w:t>
      </w:r>
    </w:p>
    <w:p w14:paraId="39C8E36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Axial </w:t>
      </w:r>
      <w:proofErr w:type="gramStart"/>
      <w:r>
        <w:rPr>
          <w:rFonts w:ascii="Consolas" w:hAnsi="Consolas" w:cs="Arial"/>
          <w:sz w:val="18"/>
        </w:rPr>
        <w:t>Bending  (</w:t>
      </w:r>
      <w:proofErr w:type="gramEnd"/>
      <w:r>
        <w:rPr>
          <w:rFonts w:ascii="Consolas" w:hAnsi="Consolas" w:cs="Arial"/>
          <w:sz w:val="18"/>
        </w:rPr>
        <w:t>P )            9       -9        9       -9</w:t>
      </w:r>
    </w:p>
    <w:p w14:paraId="60F83EA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Axial Membrane (Mc)            0        0        0        0</w:t>
      </w:r>
    </w:p>
    <w:p w14:paraId="1CF1839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Axial </w:t>
      </w:r>
      <w:proofErr w:type="gramStart"/>
      <w:r>
        <w:rPr>
          <w:rFonts w:ascii="Consolas" w:hAnsi="Consolas" w:cs="Arial"/>
          <w:sz w:val="18"/>
        </w:rPr>
        <w:t>Bending  (</w:t>
      </w:r>
      <w:proofErr w:type="gramEnd"/>
      <w:r>
        <w:rPr>
          <w:rFonts w:ascii="Consolas" w:hAnsi="Consolas" w:cs="Arial"/>
          <w:sz w:val="18"/>
        </w:rPr>
        <w:t>Mc)            0        0        0        0</w:t>
      </w:r>
    </w:p>
    <w:p w14:paraId="151DF24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Axial Membrane (ML)          -15      -15       15       15</w:t>
      </w:r>
    </w:p>
    <w:p w14:paraId="7DC7AFB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Axial </w:t>
      </w:r>
      <w:proofErr w:type="gramStart"/>
      <w:r>
        <w:rPr>
          <w:rFonts w:ascii="Consolas" w:hAnsi="Consolas" w:cs="Arial"/>
          <w:sz w:val="18"/>
        </w:rPr>
        <w:t>Bending  (</w:t>
      </w:r>
      <w:proofErr w:type="gramEnd"/>
      <w:r>
        <w:rPr>
          <w:rFonts w:ascii="Consolas" w:hAnsi="Consolas" w:cs="Arial"/>
          <w:sz w:val="18"/>
        </w:rPr>
        <w:t>ML)          -45       45       45      -45</w:t>
      </w:r>
    </w:p>
    <w:p w14:paraId="21CF0C1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Axial Pressure Stress          0        0        0        0</w:t>
      </w:r>
    </w:p>
    <w:p w14:paraId="5863D3D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 -------- -------- -------- --------</w:t>
      </w:r>
    </w:p>
    <w:p w14:paraId="4C6474E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Axial Stress Summary         -50       21       70      -37</w:t>
      </w:r>
    </w:p>
    <w:p w14:paraId="10BB729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4D4AD5C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i/>
          <w:color w:val="000000"/>
          <w:sz w:val="18"/>
        </w:rPr>
        <w:t xml:space="preserve">Nozzle </w:t>
      </w:r>
      <w:proofErr w:type="gramStart"/>
      <w:r w:rsidRPr="000D0DAD">
        <w:rPr>
          <w:rFonts w:ascii="Arial" w:hAnsi="Consolas" w:cs="Arial"/>
          <w:b/>
          <w:i/>
          <w:color w:val="000000"/>
          <w:sz w:val="18"/>
        </w:rPr>
        <w:t>Stresses  (</w:t>
      </w:r>
      <w:proofErr w:type="gramEnd"/>
      <w:r w:rsidRPr="000D0DAD">
        <w:rPr>
          <w:rFonts w:ascii="Arial" w:hAnsi="Consolas" w:cs="Arial"/>
          <w:b/>
          <w:i/>
          <w:color w:val="000000"/>
          <w:sz w:val="18"/>
        </w:rPr>
        <w:t>N./mm</w:t>
      </w:r>
      <w:r w:rsidRPr="000D0DAD">
        <w:rPr>
          <w:rFonts w:ascii="Arial" w:hAnsi="Consolas" w:cs="Arial"/>
          <w:b/>
          <w:i/>
          <w:color w:val="000000"/>
          <w:sz w:val="18"/>
        </w:rPr>
        <w:t>²</w:t>
      </w:r>
      <w:r w:rsidRPr="000D0DAD">
        <w:rPr>
          <w:rFonts w:ascii="Arial" w:hAnsi="Consolas" w:cs="Arial"/>
          <w:b/>
          <w:i/>
          <w:color w:val="000000"/>
          <w:sz w:val="18"/>
        </w:rPr>
        <w:t>):</w:t>
      </w:r>
    </w:p>
    <w:p w14:paraId="7794401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LONGITUDINAL PLANE            Au       Al       Bu       Bl</w:t>
      </w:r>
    </w:p>
    <w:p w14:paraId="4F41BB4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(Shear </w:t>
      </w:r>
      <w:proofErr w:type="gramStart"/>
      <w:r>
        <w:rPr>
          <w:rFonts w:ascii="Consolas" w:hAnsi="Consolas" w:cs="Arial"/>
          <w:sz w:val="18"/>
        </w:rPr>
        <w:t xml:space="preserve">stress)   </w:t>
      </w:r>
      <w:proofErr w:type="gramEnd"/>
      <w:r>
        <w:rPr>
          <w:rFonts w:ascii="Consolas" w:hAnsi="Consolas" w:cs="Arial"/>
          <w:sz w:val="18"/>
        </w:rPr>
        <w:t xml:space="preserve">        Outside   Inside  Outside   Inside</w:t>
      </w:r>
    </w:p>
    <w:p w14:paraId="29C3005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</w:t>
      </w:r>
    </w:p>
    <w:p w14:paraId="294EBF1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due to (</w:t>
      </w:r>
      <w:proofErr w:type="spellStart"/>
      <w:proofErr w:type="gramStart"/>
      <w:r>
        <w:rPr>
          <w:rFonts w:ascii="Consolas" w:hAnsi="Consolas" w:cs="Arial"/>
          <w:sz w:val="18"/>
        </w:rPr>
        <w:t>Vc</w:t>
      </w:r>
      <w:proofErr w:type="spellEnd"/>
      <w:r>
        <w:rPr>
          <w:rFonts w:ascii="Consolas" w:hAnsi="Consolas" w:cs="Arial"/>
          <w:sz w:val="18"/>
        </w:rPr>
        <w:t xml:space="preserve">)   </w:t>
      </w:r>
      <w:proofErr w:type="gramEnd"/>
      <w:r>
        <w:rPr>
          <w:rFonts w:ascii="Consolas" w:hAnsi="Consolas" w:cs="Arial"/>
          <w:sz w:val="18"/>
        </w:rPr>
        <w:t xml:space="preserve">           1        1       -1       -1</w:t>
      </w:r>
    </w:p>
    <w:p w14:paraId="52DB9CD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due to (</w:t>
      </w:r>
      <w:proofErr w:type="spellStart"/>
      <w:proofErr w:type="gramStart"/>
      <w:r>
        <w:rPr>
          <w:rFonts w:ascii="Consolas" w:hAnsi="Consolas" w:cs="Arial"/>
          <w:sz w:val="18"/>
        </w:rPr>
        <w:t>Vl</w:t>
      </w:r>
      <w:proofErr w:type="spellEnd"/>
      <w:r>
        <w:rPr>
          <w:rFonts w:ascii="Consolas" w:hAnsi="Consolas" w:cs="Arial"/>
          <w:sz w:val="18"/>
        </w:rPr>
        <w:t xml:space="preserve">)   </w:t>
      </w:r>
      <w:proofErr w:type="gramEnd"/>
      <w:r>
        <w:rPr>
          <w:rFonts w:ascii="Consolas" w:hAnsi="Consolas" w:cs="Arial"/>
          <w:sz w:val="18"/>
        </w:rPr>
        <w:t xml:space="preserve">           0        0        0        0</w:t>
      </w:r>
    </w:p>
    <w:p w14:paraId="3E960B4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due to Torsion           6        6        6        6</w:t>
      </w:r>
    </w:p>
    <w:p w14:paraId="74614D7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 -------- -------- -------- --------</w:t>
      </w:r>
    </w:p>
    <w:p w14:paraId="1ECBE94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Stress Summary           8        8        5        5</w:t>
      </w:r>
    </w:p>
    <w:p w14:paraId="0E2FA7B0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B281966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i/>
          <w:color w:val="000000"/>
          <w:sz w:val="18"/>
        </w:rPr>
        <w:t xml:space="preserve">Nozzle </w:t>
      </w:r>
      <w:proofErr w:type="gramStart"/>
      <w:r w:rsidRPr="000D0DAD">
        <w:rPr>
          <w:rFonts w:ascii="Arial" w:hAnsi="Consolas" w:cs="Arial"/>
          <w:b/>
          <w:i/>
          <w:color w:val="000000"/>
          <w:sz w:val="18"/>
        </w:rPr>
        <w:t>Stresses  (</w:t>
      </w:r>
      <w:proofErr w:type="gramEnd"/>
      <w:r w:rsidRPr="000D0DAD">
        <w:rPr>
          <w:rFonts w:ascii="Arial" w:hAnsi="Consolas" w:cs="Arial"/>
          <w:b/>
          <w:i/>
          <w:color w:val="000000"/>
          <w:sz w:val="18"/>
        </w:rPr>
        <w:t>N./mm</w:t>
      </w:r>
      <w:r w:rsidRPr="000D0DAD">
        <w:rPr>
          <w:rFonts w:ascii="Arial" w:hAnsi="Consolas" w:cs="Arial"/>
          <w:b/>
          <w:i/>
          <w:color w:val="000000"/>
          <w:sz w:val="18"/>
        </w:rPr>
        <w:t>²</w:t>
      </w:r>
      <w:r w:rsidRPr="000D0DAD">
        <w:rPr>
          <w:rFonts w:ascii="Arial" w:hAnsi="Consolas" w:cs="Arial"/>
          <w:b/>
          <w:i/>
          <w:color w:val="000000"/>
          <w:sz w:val="18"/>
        </w:rPr>
        <w:t>):</w:t>
      </w:r>
    </w:p>
    <w:p w14:paraId="5610961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LONGITUDINAL PLANE            Au       Al       Bu       Bl</w:t>
      </w:r>
    </w:p>
    <w:p w14:paraId="2B6A073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(Stress Intensities      Outside   </w:t>
      </w:r>
      <w:proofErr w:type="gramStart"/>
      <w:r>
        <w:rPr>
          <w:rFonts w:ascii="Consolas" w:hAnsi="Consolas" w:cs="Arial"/>
          <w:sz w:val="18"/>
        </w:rPr>
        <w:t>Inside  Outside</w:t>
      </w:r>
      <w:proofErr w:type="gramEnd"/>
      <w:r>
        <w:rPr>
          <w:rFonts w:ascii="Consolas" w:hAnsi="Consolas" w:cs="Arial"/>
          <w:sz w:val="18"/>
        </w:rPr>
        <w:t xml:space="preserve">   Inside</w:t>
      </w:r>
    </w:p>
    <w:p w14:paraId="4CE08E6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lastRenderedPageBreak/>
        <w:t xml:space="preserve"> -----------------------------------------------------------</w:t>
      </w:r>
    </w:p>
    <w:p w14:paraId="4EFCFF5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Two * Max Shear Stress        52       28       71       43</w:t>
      </w:r>
    </w:p>
    <w:p w14:paraId="32647322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E56607D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i/>
          <w:color w:val="000000"/>
          <w:sz w:val="18"/>
        </w:rPr>
        <w:t xml:space="preserve">Nozzle </w:t>
      </w:r>
      <w:proofErr w:type="gramStart"/>
      <w:r w:rsidRPr="000D0DAD">
        <w:rPr>
          <w:rFonts w:ascii="Arial" w:hAnsi="Consolas" w:cs="Arial"/>
          <w:b/>
          <w:i/>
          <w:color w:val="000000"/>
          <w:sz w:val="18"/>
        </w:rPr>
        <w:t>Stresses  (</w:t>
      </w:r>
      <w:proofErr w:type="gramEnd"/>
      <w:r w:rsidRPr="000D0DAD">
        <w:rPr>
          <w:rFonts w:ascii="Arial" w:hAnsi="Consolas" w:cs="Arial"/>
          <w:b/>
          <w:i/>
          <w:color w:val="000000"/>
          <w:sz w:val="18"/>
        </w:rPr>
        <w:t>N./mm</w:t>
      </w:r>
      <w:r w:rsidRPr="000D0DAD">
        <w:rPr>
          <w:rFonts w:ascii="Arial" w:hAnsi="Consolas" w:cs="Arial"/>
          <w:b/>
          <w:i/>
          <w:color w:val="000000"/>
          <w:sz w:val="18"/>
        </w:rPr>
        <w:t>²</w:t>
      </w:r>
      <w:r w:rsidRPr="000D0DAD">
        <w:rPr>
          <w:rFonts w:ascii="Arial" w:hAnsi="Consolas" w:cs="Arial"/>
          <w:b/>
          <w:i/>
          <w:color w:val="000000"/>
          <w:sz w:val="18"/>
        </w:rPr>
        <w:t>):</w:t>
      </w:r>
    </w:p>
    <w:p w14:paraId="5800BC3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CIRCUMFERENTIAL PLANE         Cu       Cl       Du       Dl</w:t>
      </w:r>
    </w:p>
    <w:p w14:paraId="105686D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(Stresses in the            Left     </w:t>
      </w:r>
      <w:proofErr w:type="spellStart"/>
      <w:r>
        <w:rPr>
          <w:rFonts w:ascii="Consolas" w:hAnsi="Consolas" w:cs="Arial"/>
          <w:sz w:val="18"/>
        </w:rPr>
        <w:t>Left</w:t>
      </w:r>
      <w:proofErr w:type="spellEnd"/>
      <w:r>
        <w:rPr>
          <w:rFonts w:ascii="Consolas" w:hAnsi="Consolas" w:cs="Arial"/>
          <w:sz w:val="18"/>
        </w:rPr>
        <w:t xml:space="preserve">    Right    </w:t>
      </w:r>
      <w:proofErr w:type="spellStart"/>
      <w:r>
        <w:rPr>
          <w:rFonts w:ascii="Consolas" w:hAnsi="Consolas" w:cs="Arial"/>
          <w:sz w:val="18"/>
        </w:rPr>
        <w:t>Right</w:t>
      </w:r>
      <w:proofErr w:type="spellEnd"/>
    </w:p>
    <w:p w14:paraId="610C26D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hoop </w:t>
      </w:r>
      <w:proofErr w:type="gramStart"/>
      <w:r>
        <w:rPr>
          <w:rFonts w:ascii="Consolas" w:hAnsi="Consolas" w:cs="Arial"/>
          <w:sz w:val="18"/>
        </w:rPr>
        <w:t xml:space="preserve">direction)   </w:t>
      </w:r>
      <w:proofErr w:type="gramEnd"/>
      <w:r>
        <w:rPr>
          <w:rFonts w:ascii="Consolas" w:hAnsi="Consolas" w:cs="Arial"/>
          <w:sz w:val="18"/>
        </w:rPr>
        <w:t xml:space="preserve">       Outside   Inside  Outside   Inside</w:t>
      </w:r>
    </w:p>
    <w:p w14:paraId="752E127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</w:t>
      </w:r>
    </w:p>
    <w:p w14:paraId="0235C8A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Hoop Membrane (</w:t>
      </w:r>
      <w:proofErr w:type="gramStart"/>
      <w:r>
        <w:rPr>
          <w:rFonts w:ascii="Consolas" w:hAnsi="Consolas" w:cs="Arial"/>
          <w:sz w:val="18"/>
        </w:rPr>
        <w:t>P )</w:t>
      </w:r>
      <w:proofErr w:type="gramEnd"/>
      <w:r>
        <w:rPr>
          <w:rFonts w:ascii="Consolas" w:hAnsi="Consolas" w:cs="Arial"/>
          <w:sz w:val="18"/>
        </w:rPr>
        <w:t xml:space="preserve">             0        0        0        0</w:t>
      </w:r>
    </w:p>
    <w:p w14:paraId="355CCFA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Hoop </w:t>
      </w:r>
      <w:proofErr w:type="gramStart"/>
      <w:r>
        <w:rPr>
          <w:rFonts w:ascii="Consolas" w:hAnsi="Consolas" w:cs="Arial"/>
          <w:sz w:val="18"/>
        </w:rPr>
        <w:t>Bending  (</w:t>
      </w:r>
      <w:proofErr w:type="gramEnd"/>
      <w:r>
        <w:rPr>
          <w:rFonts w:ascii="Consolas" w:hAnsi="Consolas" w:cs="Arial"/>
          <w:sz w:val="18"/>
        </w:rPr>
        <w:t>P )             0        0        0        0</w:t>
      </w:r>
    </w:p>
    <w:p w14:paraId="53639E0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Hoop Membrane (Mc)             2        2       -2       -2</w:t>
      </w:r>
    </w:p>
    <w:p w14:paraId="4A90F0A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Hoop </w:t>
      </w:r>
      <w:proofErr w:type="gramStart"/>
      <w:r>
        <w:rPr>
          <w:rFonts w:ascii="Consolas" w:hAnsi="Consolas" w:cs="Arial"/>
          <w:sz w:val="18"/>
        </w:rPr>
        <w:t>Bending  (</w:t>
      </w:r>
      <w:proofErr w:type="gramEnd"/>
      <w:r>
        <w:rPr>
          <w:rFonts w:ascii="Consolas" w:hAnsi="Consolas" w:cs="Arial"/>
          <w:sz w:val="18"/>
        </w:rPr>
        <w:t>Mc)             0        0        0        0</w:t>
      </w:r>
    </w:p>
    <w:p w14:paraId="2601DF7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Hoop Membrane (ML)             0        0        0        0</w:t>
      </w:r>
    </w:p>
    <w:p w14:paraId="17A44F4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Hoop </w:t>
      </w:r>
      <w:proofErr w:type="gramStart"/>
      <w:r>
        <w:rPr>
          <w:rFonts w:ascii="Consolas" w:hAnsi="Consolas" w:cs="Arial"/>
          <w:sz w:val="18"/>
        </w:rPr>
        <w:t>Bending  (</w:t>
      </w:r>
      <w:proofErr w:type="gramEnd"/>
      <w:r>
        <w:rPr>
          <w:rFonts w:ascii="Consolas" w:hAnsi="Consolas" w:cs="Arial"/>
          <w:sz w:val="18"/>
        </w:rPr>
        <w:t>ML)             0        0        0        0</w:t>
      </w:r>
    </w:p>
    <w:p w14:paraId="27B12FF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Hoop Pressure Stress           0        0        0        0</w:t>
      </w:r>
    </w:p>
    <w:p w14:paraId="689D7E4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 -------- -------- -------- --------</w:t>
      </w:r>
    </w:p>
    <w:p w14:paraId="0D1A6D7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Hoop Stress Summary            3        3        0        0</w:t>
      </w:r>
    </w:p>
    <w:p w14:paraId="79158820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5CFC9DA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i/>
          <w:color w:val="000000"/>
          <w:sz w:val="18"/>
        </w:rPr>
        <w:t xml:space="preserve">Nozzle </w:t>
      </w:r>
      <w:proofErr w:type="gramStart"/>
      <w:r w:rsidRPr="000D0DAD">
        <w:rPr>
          <w:rFonts w:ascii="Arial" w:hAnsi="Consolas" w:cs="Arial"/>
          <w:b/>
          <w:i/>
          <w:color w:val="000000"/>
          <w:sz w:val="18"/>
        </w:rPr>
        <w:t>Stresses  (</w:t>
      </w:r>
      <w:proofErr w:type="gramEnd"/>
      <w:r w:rsidRPr="000D0DAD">
        <w:rPr>
          <w:rFonts w:ascii="Arial" w:hAnsi="Consolas" w:cs="Arial"/>
          <w:b/>
          <w:i/>
          <w:color w:val="000000"/>
          <w:sz w:val="18"/>
        </w:rPr>
        <w:t>N./mm</w:t>
      </w:r>
      <w:r w:rsidRPr="000D0DAD">
        <w:rPr>
          <w:rFonts w:ascii="Arial" w:hAnsi="Consolas" w:cs="Arial"/>
          <w:b/>
          <w:i/>
          <w:color w:val="000000"/>
          <w:sz w:val="18"/>
        </w:rPr>
        <w:t>²</w:t>
      </w:r>
      <w:r w:rsidRPr="000D0DAD">
        <w:rPr>
          <w:rFonts w:ascii="Arial" w:hAnsi="Consolas" w:cs="Arial"/>
          <w:b/>
          <w:i/>
          <w:color w:val="000000"/>
          <w:sz w:val="18"/>
        </w:rPr>
        <w:t>):</w:t>
      </w:r>
    </w:p>
    <w:p w14:paraId="22FA87D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CIRCUMFERENTIAL PLANE         Cu       Cl       Du       Dl</w:t>
      </w:r>
    </w:p>
    <w:p w14:paraId="6A5CB73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(Stresses Normal to         Left     </w:t>
      </w:r>
      <w:proofErr w:type="spellStart"/>
      <w:r>
        <w:rPr>
          <w:rFonts w:ascii="Consolas" w:hAnsi="Consolas" w:cs="Arial"/>
          <w:sz w:val="18"/>
        </w:rPr>
        <w:t>Left</w:t>
      </w:r>
      <w:proofErr w:type="spellEnd"/>
      <w:r>
        <w:rPr>
          <w:rFonts w:ascii="Consolas" w:hAnsi="Consolas" w:cs="Arial"/>
          <w:sz w:val="18"/>
        </w:rPr>
        <w:t xml:space="preserve">    Right    </w:t>
      </w:r>
      <w:proofErr w:type="spellStart"/>
      <w:r>
        <w:rPr>
          <w:rFonts w:ascii="Consolas" w:hAnsi="Consolas" w:cs="Arial"/>
          <w:sz w:val="18"/>
        </w:rPr>
        <w:t>Right</w:t>
      </w:r>
      <w:proofErr w:type="spellEnd"/>
    </w:p>
    <w:p w14:paraId="36480DB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pipe cross-</w:t>
      </w:r>
      <w:proofErr w:type="gramStart"/>
      <w:r>
        <w:rPr>
          <w:rFonts w:ascii="Consolas" w:hAnsi="Consolas" w:cs="Arial"/>
          <w:sz w:val="18"/>
        </w:rPr>
        <w:t xml:space="preserve">section)   </w:t>
      </w:r>
      <w:proofErr w:type="gramEnd"/>
      <w:r>
        <w:rPr>
          <w:rFonts w:ascii="Consolas" w:hAnsi="Consolas" w:cs="Arial"/>
          <w:sz w:val="18"/>
        </w:rPr>
        <w:t xml:space="preserve">   Outside   Inside  Outside   Inside</w:t>
      </w:r>
    </w:p>
    <w:p w14:paraId="736CBF7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</w:t>
      </w:r>
    </w:p>
    <w:p w14:paraId="478664A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Axial Membrane (</w:t>
      </w:r>
      <w:proofErr w:type="gramStart"/>
      <w:r>
        <w:rPr>
          <w:rFonts w:ascii="Consolas" w:hAnsi="Consolas" w:cs="Arial"/>
          <w:sz w:val="18"/>
        </w:rPr>
        <w:t>P )</w:t>
      </w:r>
      <w:proofErr w:type="gramEnd"/>
      <w:r>
        <w:rPr>
          <w:rFonts w:ascii="Consolas" w:hAnsi="Consolas" w:cs="Arial"/>
          <w:sz w:val="18"/>
        </w:rPr>
        <w:t xml:space="preserve">            0        0        0        0</w:t>
      </w:r>
    </w:p>
    <w:p w14:paraId="0A4EBA9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Axial </w:t>
      </w:r>
      <w:proofErr w:type="gramStart"/>
      <w:r>
        <w:rPr>
          <w:rFonts w:ascii="Consolas" w:hAnsi="Consolas" w:cs="Arial"/>
          <w:sz w:val="18"/>
        </w:rPr>
        <w:t>Bending  (</w:t>
      </w:r>
      <w:proofErr w:type="gramEnd"/>
      <w:r>
        <w:rPr>
          <w:rFonts w:ascii="Consolas" w:hAnsi="Consolas" w:cs="Arial"/>
          <w:sz w:val="18"/>
        </w:rPr>
        <w:t>P )            9       -9        9       -9</w:t>
      </w:r>
    </w:p>
    <w:p w14:paraId="4260265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Axial Membrane (Mc)          -15      -15       15       15</w:t>
      </w:r>
    </w:p>
    <w:p w14:paraId="5E228AB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Axial </w:t>
      </w:r>
      <w:proofErr w:type="gramStart"/>
      <w:r>
        <w:rPr>
          <w:rFonts w:ascii="Consolas" w:hAnsi="Consolas" w:cs="Arial"/>
          <w:sz w:val="18"/>
        </w:rPr>
        <w:t>Bending  (</w:t>
      </w:r>
      <w:proofErr w:type="gramEnd"/>
      <w:r>
        <w:rPr>
          <w:rFonts w:ascii="Consolas" w:hAnsi="Consolas" w:cs="Arial"/>
          <w:sz w:val="18"/>
        </w:rPr>
        <w:t>Mc)          -58       58       58      -58</w:t>
      </w:r>
    </w:p>
    <w:p w14:paraId="0502195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Axial Membrane (ML)            0        0        0        0</w:t>
      </w:r>
    </w:p>
    <w:p w14:paraId="0536EBE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Axial </w:t>
      </w:r>
      <w:proofErr w:type="gramStart"/>
      <w:r>
        <w:rPr>
          <w:rFonts w:ascii="Consolas" w:hAnsi="Consolas" w:cs="Arial"/>
          <w:sz w:val="18"/>
        </w:rPr>
        <w:t>Bending  (</w:t>
      </w:r>
      <w:proofErr w:type="gramEnd"/>
      <w:r>
        <w:rPr>
          <w:rFonts w:ascii="Consolas" w:hAnsi="Consolas" w:cs="Arial"/>
          <w:sz w:val="18"/>
        </w:rPr>
        <w:t>ML)            0        0        0        0</w:t>
      </w:r>
    </w:p>
    <w:p w14:paraId="5F75D55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Axial Pressure Stress          0        0        0        0</w:t>
      </w:r>
    </w:p>
    <w:p w14:paraId="07C1341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 -------- -------- -------- --------</w:t>
      </w:r>
    </w:p>
    <w:p w14:paraId="39F1716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Axial Stress Summary         -64       34       83      -51</w:t>
      </w:r>
    </w:p>
    <w:p w14:paraId="327BC2D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F555CB7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i/>
          <w:color w:val="000000"/>
          <w:sz w:val="18"/>
        </w:rPr>
        <w:t xml:space="preserve">Nozzle </w:t>
      </w:r>
      <w:proofErr w:type="gramStart"/>
      <w:r w:rsidRPr="000D0DAD">
        <w:rPr>
          <w:rFonts w:ascii="Arial" w:hAnsi="Consolas" w:cs="Arial"/>
          <w:b/>
          <w:i/>
          <w:color w:val="000000"/>
          <w:sz w:val="18"/>
        </w:rPr>
        <w:t>Stresses  (</w:t>
      </w:r>
      <w:proofErr w:type="gramEnd"/>
      <w:r w:rsidRPr="000D0DAD">
        <w:rPr>
          <w:rFonts w:ascii="Arial" w:hAnsi="Consolas" w:cs="Arial"/>
          <w:b/>
          <w:i/>
          <w:color w:val="000000"/>
          <w:sz w:val="18"/>
        </w:rPr>
        <w:t>N./mm</w:t>
      </w:r>
      <w:r w:rsidRPr="000D0DAD">
        <w:rPr>
          <w:rFonts w:ascii="Arial" w:hAnsi="Consolas" w:cs="Arial"/>
          <w:b/>
          <w:i/>
          <w:color w:val="000000"/>
          <w:sz w:val="18"/>
        </w:rPr>
        <w:t>²</w:t>
      </w:r>
      <w:r w:rsidRPr="000D0DAD">
        <w:rPr>
          <w:rFonts w:ascii="Arial" w:hAnsi="Consolas" w:cs="Arial"/>
          <w:b/>
          <w:i/>
          <w:color w:val="000000"/>
          <w:sz w:val="18"/>
        </w:rPr>
        <w:t>):</w:t>
      </w:r>
    </w:p>
    <w:p w14:paraId="09685F0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CIRCUMFERENTIAL PLANE         Cu       Cl       Du       Dl</w:t>
      </w:r>
    </w:p>
    <w:p w14:paraId="27DDE5C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(Shear </w:t>
      </w:r>
      <w:proofErr w:type="gramStart"/>
      <w:r>
        <w:rPr>
          <w:rFonts w:ascii="Consolas" w:hAnsi="Consolas" w:cs="Arial"/>
          <w:sz w:val="18"/>
        </w:rPr>
        <w:t xml:space="preserve">stress)   </w:t>
      </w:r>
      <w:proofErr w:type="gramEnd"/>
      <w:r>
        <w:rPr>
          <w:rFonts w:ascii="Consolas" w:hAnsi="Consolas" w:cs="Arial"/>
          <w:sz w:val="18"/>
        </w:rPr>
        <w:t xml:space="preserve">        Outside   Inside  Outside   Inside</w:t>
      </w:r>
    </w:p>
    <w:p w14:paraId="7471032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</w:t>
      </w:r>
    </w:p>
    <w:p w14:paraId="04B746C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due to (</w:t>
      </w:r>
      <w:proofErr w:type="spellStart"/>
      <w:proofErr w:type="gramStart"/>
      <w:r>
        <w:rPr>
          <w:rFonts w:ascii="Consolas" w:hAnsi="Consolas" w:cs="Arial"/>
          <w:sz w:val="18"/>
        </w:rPr>
        <w:t>Vc</w:t>
      </w:r>
      <w:proofErr w:type="spellEnd"/>
      <w:r>
        <w:rPr>
          <w:rFonts w:ascii="Consolas" w:hAnsi="Consolas" w:cs="Arial"/>
          <w:sz w:val="18"/>
        </w:rPr>
        <w:t xml:space="preserve">)   </w:t>
      </w:r>
      <w:proofErr w:type="gramEnd"/>
      <w:r>
        <w:rPr>
          <w:rFonts w:ascii="Consolas" w:hAnsi="Consolas" w:cs="Arial"/>
          <w:sz w:val="18"/>
        </w:rPr>
        <w:t xml:space="preserve">           0        0        0        0</w:t>
      </w:r>
    </w:p>
    <w:p w14:paraId="5CEA16A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due to (</w:t>
      </w:r>
      <w:proofErr w:type="spellStart"/>
      <w:proofErr w:type="gramStart"/>
      <w:r>
        <w:rPr>
          <w:rFonts w:ascii="Consolas" w:hAnsi="Consolas" w:cs="Arial"/>
          <w:sz w:val="18"/>
        </w:rPr>
        <w:t>Vl</w:t>
      </w:r>
      <w:proofErr w:type="spellEnd"/>
      <w:r>
        <w:rPr>
          <w:rFonts w:ascii="Consolas" w:hAnsi="Consolas" w:cs="Arial"/>
          <w:sz w:val="18"/>
        </w:rPr>
        <w:t xml:space="preserve">)   </w:t>
      </w:r>
      <w:proofErr w:type="gramEnd"/>
      <w:r>
        <w:rPr>
          <w:rFonts w:ascii="Consolas" w:hAnsi="Consolas" w:cs="Arial"/>
          <w:sz w:val="18"/>
        </w:rPr>
        <w:t xml:space="preserve">          -1       -1        1        1</w:t>
      </w:r>
    </w:p>
    <w:p w14:paraId="70F05E9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due to Torsion           6        6        6        6</w:t>
      </w:r>
    </w:p>
    <w:p w14:paraId="7D8BF25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 -------- -------- -------- --------</w:t>
      </w:r>
    </w:p>
    <w:p w14:paraId="2ADC99B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Stress Summary           5        5        8        8</w:t>
      </w:r>
    </w:p>
    <w:p w14:paraId="4543E971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D2A13F3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i/>
          <w:color w:val="000000"/>
          <w:sz w:val="18"/>
        </w:rPr>
        <w:t xml:space="preserve">Nozzle </w:t>
      </w:r>
      <w:proofErr w:type="gramStart"/>
      <w:r w:rsidRPr="000D0DAD">
        <w:rPr>
          <w:rFonts w:ascii="Arial" w:hAnsi="Consolas" w:cs="Arial"/>
          <w:b/>
          <w:i/>
          <w:color w:val="000000"/>
          <w:sz w:val="18"/>
        </w:rPr>
        <w:t>Stresses  (</w:t>
      </w:r>
      <w:proofErr w:type="gramEnd"/>
      <w:r w:rsidRPr="000D0DAD">
        <w:rPr>
          <w:rFonts w:ascii="Arial" w:hAnsi="Consolas" w:cs="Arial"/>
          <w:b/>
          <w:i/>
          <w:color w:val="000000"/>
          <w:sz w:val="18"/>
        </w:rPr>
        <w:t>N./mm</w:t>
      </w:r>
      <w:r w:rsidRPr="000D0DAD">
        <w:rPr>
          <w:rFonts w:ascii="Arial" w:hAnsi="Consolas" w:cs="Arial"/>
          <w:b/>
          <w:i/>
          <w:color w:val="000000"/>
          <w:sz w:val="18"/>
        </w:rPr>
        <w:t>²</w:t>
      </w:r>
      <w:r w:rsidRPr="000D0DAD">
        <w:rPr>
          <w:rFonts w:ascii="Arial" w:hAnsi="Consolas" w:cs="Arial"/>
          <w:b/>
          <w:i/>
          <w:color w:val="000000"/>
          <w:sz w:val="18"/>
        </w:rPr>
        <w:t>):</w:t>
      </w:r>
    </w:p>
    <w:p w14:paraId="0D64437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CIRCUMFERENTIAL PLANE         Cu       Cl       Du       Dl</w:t>
      </w:r>
    </w:p>
    <w:p w14:paraId="7BDB055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(Stress Intensities      Outside   </w:t>
      </w:r>
      <w:proofErr w:type="gramStart"/>
      <w:r>
        <w:rPr>
          <w:rFonts w:ascii="Consolas" w:hAnsi="Consolas" w:cs="Arial"/>
          <w:sz w:val="18"/>
        </w:rPr>
        <w:t>Inside  Outside</w:t>
      </w:r>
      <w:proofErr w:type="gramEnd"/>
      <w:r>
        <w:rPr>
          <w:rFonts w:ascii="Consolas" w:hAnsi="Consolas" w:cs="Arial"/>
          <w:sz w:val="18"/>
        </w:rPr>
        <w:t xml:space="preserve">   Inside</w:t>
      </w:r>
    </w:p>
    <w:p w14:paraId="1C66066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</w:t>
      </w:r>
    </w:p>
    <w:p w14:paraId="2BDEF56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Two * Max Shear Stress        68       35       86       53</w:t>
      </w:r>
    </w:p>
    <w:p w14:paraId="21BAE93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7667F9D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8C566D9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</w:rPr>
        <w:t>Stress Computations at the Edge of the Reinforcing Pad:</w:t>
      </w:r>
    </w:p>
    <w:p w14:paraId="4375CAE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90999D5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</w:rPr>
        <w:t>Stress Attenuation Diameter (for Insert Plates) per WRC 297:</w:t>
      </w:r>
    </w:p>
    <w:p w14:paraId="010FD65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</w:t>
      </w:r>
      <w:proofErr w:type="spellStart"/>
      <w:r>
        <w:rPr>
          <w:rFonts w:ascii="Consolas" w:hAnsi="Consolas" w:cs="Arial"/>
          <w:sz w:val="18"/>
        </w:rPr>
        <w:t>NozzleOD</w:t>
      </w:r>
      <w:proofErr w:type="spellEnd"/>
      <w:r>
        <w:rPr>
          <w:rFonts w:ascii="Consolas" w:hAnsi="Consolas" w:cs="Arial"/>
          <w:sz w:val="18"/>
        </w:rPr>
        <w:t xml:space="preserve"> + 2 * 1.65 * </w:t>
      </w:r>
      <w:proofErr w:type="gramStart"/>
      <w:r>
        <w:rPr>
          <w:rFonts w:ascii="Consolas" w:hAnsi="Consolas" w:cs="Arial"/>
          <w:sz w:val="18"/>
        </w:rPr>
        <w:t xml:space="preserve">sqrt( </w:t>
      </w:r>
      <w:proofErr w:type="spellStart"/>
      <w:r>
        <w:rPr>
          <w:rFonts w:ascii="Consolas" w:hAnsi="Consolas" w:cs="Arial"/>
          <w:sz w:val="18"/>
        </w:rPr>
        <w:t>Rmean</w:t>
      </w:r>
      <w:proofErr w:type="spellEnd"/>
      <w:proofErr w:type="gramEnd"/>
      <w:r>
        <w:rPr>
          <w:rFonts w:ascii="Consolas" w:hAnsi="Consolas" w:cs="Arial"/>
          <w:sz w:val="18"/>
        </w:rPr>
        <w:t>( t - ca ) )</w:t>
      </w:r>
    </w:p>
    <w:p w14:paraId="55F5961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60.325 + 2 * 1.65 * </w:t>
      </w:r>
      <w:proofErr w:type="gramStart"/>
      <w:r>
        <w:rPr>
          <w:rFonts w:ascii="Consolas" w:hAnsi="Consolas" w:cs="Arial"/>
          <w:sz w:val="18"/>
        </w:rPr>
        <w:t>sqrt( 253.0</w:t>
      </w:r>
      <w:proofErr w:type="gramEnd"/>
      <w:r>
        <w:rPr>
          <w:rFonts w:ascii="Consolas" w:hAnsi="Consolas" w:cs="Arial"/>
          <w:sz w:val="18"/>
        </w:rPr>
        <w:t>( 6.0 - 0.0 ) )</w:t>
      </w:r>
    </w:p>
    <w:p w14:paraId="28A9D68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188.898 mm.</w:t>
      </w:r>
    </w:p>
    <w:p w14:paraId="0349F88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C64AC83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</w:rPr>
        <w:t>WRC 297 Curve Access Parameters:</w:t>
      </w:r>
    </w:p>
    <w:p w14:paraId="58391F6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CDA9CC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Vessel Mean Diameter   </w:t>
      </w:r>
      <w:proofErr w:type="gramStart"/>
      <w:r>
        <w:rPr>
          <w:rFonts w:ascii="Consolas" w:hAnsi="Consolas" w:cs="Arial"/>
          <w:sz w:val="18"/>
        </w:rPr>
        <w:t xml:space="preserve">   (</w:t>
      </w:r>
      <w:proofErr w:type="gramEnd"/>
      <w:r>
        <w:rPr>
          <w:rFonts w:ascii="Consolas" w:hAnsi="Consolas" w:cs="Arial"/>
          <w:sz w:val="18"/>
        </w:rPr>
        <w:t>D) =    506.000 mm.</w:t>
      </w:r>
    </w:p>
    <w:p w14:paraId="72C2258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Nozzle Outside Diameter</w:t>
      </w:r>
      <w:proofErr w:type="gramStart"/>
      <w:r>
        <w:rPr>
          <w:rFonts w:ascii="Consolas" w:hAnsi="Consolas" w:cs="Arial"/>
          <w:sz w:val="18"/>
        </w:rPr>
        <w:t xml:space="preserve">   (</w:t>
      </w:r>
      <w:proofErr w:type="gramEnd"/>
      <w:r>
        <w:rPr>
          <w:rFonts w:ascii="Consolas" w:hAnsi="Consolas" w:cs="Arial"/>
          <w:sz w:val="18"/>
        </w:rPr>
        <w:t>d) =    162.000 mm.</w:t>
      </w:r>
    </w:p>
    <w:p w14:paraId="7E71947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lastRenderedPageBreak/>
        <w:t xml:space="preserve"> Vessel Thickness used  </w:t>
      </w:r>
      <w:proofErr w:type="gramStart"/>
      <w:r>
        <w:rPr>
          <w:rFonts w:ascii="Consolas" w:hAnsi="Consolas" w:cs="Arial"/>
          <w:sz w:val="18"/>
        </w:rPr>
        <w:t xml:space="preserve">   (</w:t>
      </w:r>
      <w:proofErr w:type="gramEnd"/>
      <w:r>
        <w:rPr>
          <w:rFonts w:ascii="Consolas" w:hAnsi="Consolas" w:cs="Arial"/>
          <w:sz w:val="18"/>
        </w:rPr>
        <w:t>T) =      6.000 mm.</w:t>
      </w:r>
    </w:p>
    <w:p w14:paraId="6CFF85B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Nozzle Thickness used  </w:t>
      </w:r>
      <w:proofErr w:type="gramStart"/>
      <w:r>
        <w:rPr>
          <w:rFonts w:ascii="Consolas" w:hAnsi="Consolas" w:cs="Arial"/>
          <w:sz w:val="18"/>
        </w:rPr>
        <w:t xml:space="preserve">   (</w:t>
      </w:r>
      <w:proofErr w:type="gramEnd"/>
      <w:r>
        <w:rPr>
          <w:rFonts w:ascii="Consolas" w:hAnsi="Consolas" w:cs="Arial"/>
          <w:sz w:val="18"/>
        </w:rPr>
        <w:t>t) =     59.575 mm.</w:t>
      </w:r>
    </w:p>
    <w:p w14:paraId="63574B8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 / t                         =      0.101</w:t>
      </w:r>
    </w:p>
    <w:p w14:paraId="253BF10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 / t                         =     10.000</w:t>
      </w:r>
    </w:p>
    <w:p w14:paraId="6EEA0DEB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8FA200B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Consolas" w:hAnsi="Consolas" w:cs="Arial"/>
          <w:color w:val="000000"/>
          <w:sz w:val="18"/>
        </w:rPr>
        <w:t>Lambda = [(d/D) * sqrt(D/T</w:t>
      </w:r>
      <w:proofErr w:type="gramStart"/>
      <w:r w:rsidRPr="000D0DAD">
        <w:rPr>
          <w:rFonts w:ascii="Consolas" w:hAnsi="Consolas" w:cs="Arial"/>
          <w:color w:val="000000"/>
          <w:sz w:val="18"/>
        </w:rPr>
        <w:t>)]  =</w:t>
      </w:r>
      <w:proofErr w:type="gramEnd"/>
      <w:r w:rsidRPr="000D0DAD">
        <w:rPr>
          <w:rFonts w:ascii="Consolas" w:hAnsi="Consolas" w:cs="Arial"/>
          <w:color w:val="000000"/>
          <w:sz w:val="18"/>
        </w:rPr>
        <w:t xml:space="preserve"> 2.940</w:t>
      </w:r>
    </w:p>
    <w:p w14:paraId="5AB8D8A6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9193145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Note: Re-pad thickness is added to nozzle thickness to simulate the Re-pad.</w:t>
      </w:r>
    </w:p>
    <w:p w14:paraId="250BCCDA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94669B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Nr/P    =      0.064</w:t>
      </w:r>
    </w:p>
    <w:p w14:paraId="2152A3D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Mr</w:t>
      </w:r>
      <w:proofErr w:type="spellEnd"/>
      <w:r>
        <w:rPr>
          <w:rFonts w:ascii="Consolas" w:hAnsi="Consolas" w:cs="Arial"/>
          <w:sz w:val="18"/>
        </w:rPr>
        <w:t>/P    =      0.109</w:t>
      </w:r>
    </w:p>
    <w:p w14:paraId="08F56FC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M0/P    =      0.032</w:t>
      </w:r>
    </w:p>
    <w:p w14:paraId="3BCCBD1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N0/P    =      0.042</w:t>
      </w:r>
    </w:p>
    <w:p w14:paraId="7228263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MrD</w:t>
      </w:r>
      <w:proofErr w:type="spellEnd"/>
      <w:r>
        <w:rPr>
          <w:rFonts w:ascii="Consolas" w:hAnsi="Consolas" w:cs="Arial"/>
          <w:sz w:val="18"/>
        </w:rPr>
        <w:t>/</w:t>
      </w:r>
      <w:proofErr w:type="gramStart"/>
      <w:r>
        <w:rPr>
          <w:rFonts w:ascii="Consolas" w:hAnsi="Consolas" w:cs="Arial"/>
          <w:sz w:val="18"/>
        </w:rPr>
        <w:t>Mc  =</w:t>
      </w:r>
      <w:proofErr w:type="gramEnd"/>
      <w:r>
        <w:rPr>
          <w:rFonts w:ascii="Consolas" w:hAnsi="Consolas" w:cs="Arial"/>
          <w:sz w:val="18"/>
        </w:rPr>
        <w:t xml:space="preserve">      0.270</w:t>
      </w:r>
    </w:p>
    <w:p w14:paraId="0FAE4FD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NrDL</w:t>
      </w:r>
      <w:proofErr w:type="spellEnd"/>
      <w:r>
        <w:rPr>
          <w:rFonts w:ascii="Consolas" w:hAnsi="Consolas" w:cs="Arial"/>
          <w:sz w:val="18"/>
        </w:rPr>
        <w:t>/Mc =      0.111</w:t>
      </w:r>
    </w:p>
    <w:p w14:paraId="079397F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M0d/</w:t>
      </w:r>
      <w:proofErr w:type="gramStart"/>
      <w:r>
        <w:rPr>
          <w:rFonts w:ascii="Consolas" w:hAnsi="Consolas" w:cs="Arial"/>
          <w:sz w:val="18"/>
        </w:rPr>
        <w:t>Mc  =</w:t>
      </w:r>
      <w:proofErr w:type="gramEnd"/>
      <w:r>
        <w:rPr>
          <w:rFonts w:ascii="Consolas" w:hAnsi="Consolas" w:cs="Arial"/>
          <w:sz w:val="18"/>
        </w:rPr>
        <w:t xml:space="preserve">      0.081</w:t>
      </w:r>
    </w:p>
    <w:p w14:paraId="473BBEA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N0DL/Mc =      0.063</w:t>
      </w:r>
    </w:p>
    <w:p w14:paraId="3EC1547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MrD</w:t>
      </w:r>
      <w:proofErr w:type="spellEnd"/>
      <w:r>
        <w:rPr>
          <w:rFonts w:ascii="Consolas" w:hAnsi="Consolas" w:cs="Arial"/>
          <w:sz w:val="18"/>
        </w:rPr>
        <w:t>/</w:t>
      </w:r>
      <w:proofErr w:type="spellStart"/>
      <w:proofErr w:type="gramStart"/>
      <w:r>
        <w:rPr>
          <w:rFonts w:ascii="Consolas" w:hAnsi="Consolas" w:cs="Arial"/>
          <w:sz w:val="18"/>
        </w:rPr>
        <w:t>Ml</w:t>
      </w:r>
      <w:proofErr w:type="spellEnd"/>
      <w:r>
        <w:rPr>
          <w:rFonts w:ascii="Consolas" w:hAnsi="Consolas" w:cs="Arial"/>
          <w:sz w:val="18"/>
        </w:rPr>
        <w:t xml:space="preserve">  =</w:t>
      </w:r>
      <w:proofErr w:type="gramEnd"/>
      <w:r>
        <w:rPr>
          <w:rFonts w:ascii="Consolas" w:hAnsi="Consolas" w:cs="Arial"/>
          <w:sz w:val="18"/>
        </w:rPr>
        <w:t xml:space="preserve">      0.081</w:t>
      </w:r>
    </w:p>
    <w:p w14:paraId="7EE3733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NrDL</w:t>
      </w:r>
      <w:proofErr w:type="spellEnd"/>
      <w:r>
        <w:rPr>
          <w:rFonts w:ascii="Consolas" w:hAnsi="Consolas" w:cs="Arial"/>
          <w:sz w:val="18"/>
        </w:rPr>
        <w:t>/</w:t>
      </w:r>
      <w:proofErr w:type="spellStart"/>
      <w:r>
        <w:rPr>
          <w:rFonts w:ascii="Consolas" w:hAnsi="Consolas" w:cs="Arial"/>
          <w:sz w:val="18"/>
        </w:rPr>
        <w:t>Ml</w:t>
      </w:r>
      <w:proofErr w:type="spellEnd"/>
      <w:r>
        <w:rPr>
          <w:rFonts w:ascii="Consolas" w:hAnsi="Consolas" w:cs="Arial"/>
          <w:sz w:val="18"/>
        </w:rPr>
        <w:t xml:space="preserve"> =      0.085</w:t>
      </w:r>
    </w:p>
    <w:p w14:paraId="764D01D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M0D/</w:t>
      </w:r>
      <w:proofErr w:type="spellStart"/>
      <w:proofErr w:type="gramStart"/>
      <w:r>
        <w:rPr>
          <w:rFonts w:ascii="Consolas" w:hAnsi="Consolas" w:cs="Arial"/>
          <w:sz w:val="18"/>
        </w:rPr>
        <w:t>Ml</w:t>
      </w:r>
      <w:proofErr w:type="spellEnd"/>
      <w:r>
        <w:rPr>
          <w:rFonts w:ascii="Consolas" w:hAnsi="Consolas" w:cs="Arial"/>
          <w:sz w:val="18"/>
        </w:rPr>
        <w:t xml:space="preserve">  =</w:t>
      </w:r>
      <w:proofErr w:type="gramEnd"/>
      <w:r>
        <w:rPr>
          <w:rFonts w:ascii="Consolas" w:hAnsi="Consolas" w:cs="Arial"/>
          <w:sz w:val="18"/>
        </w:rPr>
        <w:t xml:space="preserve">      0.024</w:t>
      </w:r>
    </w:p>
    <w:p w14:paraId="3582DC4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N0DL/</w:t>
      </w:r>
      <w:proofErr w:type="spellStart"/>
      <w:r>
        <w:rPr>
          <w:rFonts w:ascii="Consolas" w:hAnsi="Consolas" w:cs="Arial"/>
          <w:sz w:val="18"/>
        </w:rPr>
        <w:t>Ml</w:t>
      </w:r>
      <w:proofErr w:type="spellEnd"/>
      <w:r>
        <w:rPr>
          <w:rFonts w:ascii="Consolas" w:hAnsi="Consolas" w:cs="Arial"/>
          <w:sz w:val="18"/>
        </w:rPr>
        <w:t xml:space="preserve"> =      0.054</w:t>
      </w:r>
    </w:p>
    <w:p w14:paraId="4D4DCA2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9D09BFB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i/>
          <w:color w:val="000000"/>
          <w:sz w:val="18"/>
        </w:rPr>
        <w:t xml:space="preserve">Vessel </w:t>
      </w:r>
      <w:proofErr w:type="gramStart"/>
      <w:r w:rsidRPr="000D0DAD">
        <w:rPr>
          <w:rFonts w:ascii="Arial" w:hAnsi="Consolas" w:cs="Arial"/>
          <w:b/>
          <w:i/>
          <w:color w:val="000000"/>
          <w:sz w:val="18"/>
        </w:rPr>
        <w:t>Stresses  (</w:t>
      </w:r>
      <w:proofErr w:type="gramEnd"/>
      <w:r w:rsidRPr="000D0DAD">
        <w:rPr>
          <w:rFonts w:ascii="Arial" w:hAnsi="Consolas" w:cs="Arial"/>
          <w:b/>
          <w:i/>
          <w:color w:val="000000"/>
          <w:sz w:val="18"/>
        </w:rPr>
        <w:t>N./mm</w:t>
      </w:r>
      <w:r w:rsidRPr="000D0DAD">
        <w:rPr>
          <w:rFonts w:ascii="Arial" w:hAnsi="Consolas" w:cs="Arial"/>
          <w:b/>
          <w:i/>
          <w:color w:val="000000"/>
          <w:sz w:val="18"/>
        </w:rPr>
        <w:t>²</w:t>
      </w:r>
      <w:r w:rsidRPr="000D0DAD">
        <w:rPr>
          <w:rFonts w:ascii="Arial" w:hAnsi="Consolas" w:cs="Arial"/>
          <w:b/>
          <w:i/>
          <w:color w:val="000000"/>
          <w:sz w:val="18"/>
        </w:rPr>
        <w:t>):</w:t>
      </w:r>
    </w:p>
    <w:p w14:paraId="7570EF6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LONGITUDINAL PLANE            Au       Al       Bu       Bl</w:t>
      </w:r>
    </w:p>
    <w:p w14:paraId="2AB49AC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(Stresses Normal to          Top      </w:t>
      </w:r>
      <w:proofErr w:type="spellStart"/>
      <w:r>
        <w:rPr>
          <w:rFonts w:ascii="Consolas" w:hAnsi="Consolas" w:cs="Arial"/>
          <w:sz w:val="18"/>
        </w:rPr>
        <w:t>Top</w:t>
      </w:r>
      <w:proofErr w:type="spellEnd"/>
      <w:r>
        <w:rPr>
          <w:rFonts w:ascii="Consolas" w:hAnsi="Consolas" w:cs="Arial"/>
          <w:sz w:val="18"/>
        </w:rPr>
        <w:t xml:space="preserve">   Bottom   </w:t>
      </w:r>
      <w:proofErr w:type="spellStart"/>
      <w:r>
        <w:rPr>
          <w:rFonts w:ascii="Consolas" w:hAnsi="Consolas" w:cs="Arial"/>
          <w:sz w:val="18"/>
        </w:rPr>
        <w:t>Bottom</w:t>
      </w:r>
      <w:proofErr w:type="spellEnd"/>
    </w:p>
    <w:p w14:paraId="2FD203A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longitudinal </w:t>
      </w:r>
      <w:proofErr w:type="gramStart"/>
      <w:r>
        <w:rPr>
          <w:rFonts w:ascii="Consolas" w:hAnsi="Consolas" w:cs="Arial"/>
          <w:sz w:val="18"/>
        </w:rPr>
        <w:t xml:space="preserve">plane)   </w:t>
      </w:r>
      <w:proofErr w:type="gramEnd"/>
      <w:r>
        <w:rPr>
          <w:rFonts w:ascii="Consolas" w:hAnsi="Consolas" w:cs="Arial"/>
          <w:sz w:val="18"/>
        </w:rPr>
        <w:t xml:space="preserve">   Outside   Inside  Outside   Inside</w:t>
      </w:r>
    </w:p>
    <w:p w14:paraId="14009DF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</w:t>
      </w:r>
    </w:p>
    <w:p w14:paraId="20B0FF2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Outplane</w:t>
      </w:r>
      <w:proofErr w:type="spellEnd"/>
      <w:r>
        <w:rPr>
          <w:rFonts w:ascii="Consolas" w:hAnsi="Consolas" w:cs="Arial"/>
          <w:sz w:val="18"/>
        </w:rPr>
        <w:t xml:space="preserve"> Membrane (</w:t>
      </w:r>
      <w:proofErr w:type="gramStart"/>
      <w:r>
        <w:rPr>
          <w:rFonts w:ascii="Consolas" w:hAnsi="Consolas" w:cs="Arial"/>
          <w:sz w:val="18"/>
        </w:rPr>
        <w:t>P )</w:t>
      </w:r>
      <w:proofErr w:type="gramEnd"/>
      <w:r>
        <w:rPr>
          <w:rFonts w:ascii="Consolas" w:hAnsi="Consolas" w:cs="Arial"/>
          <w:sz w:val="18"/>
        </w:rPr>
        <w:t xml:space="preserve">         1        1        1        1</w:t>
      </w:r>
    </w:p>
    <w:p w14:paraId="3618E3E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Outplane</w:t>
      </w:r>
      <w:proofErr w:type="spellEnd"/>
      <w:r>
        <w:rPr>
          <w:rFonts w:ascii="Consolas" w:hAnsi="Consolas" w:cs="Arial"/>
          <w:sz w:val="18"/>
        </w:rPr>
        <w:t xml:space="preserve"> </w:t>
      </w:r>
      <w:proofErr w:type="gramStart"/>
      <w:r>
        <w:rPr>
          <w:rFonts w:ascii="Consolas" w:hAnsi="Consolas" w:cs="Arial"/>
          <w:sz w:val="18"/>
        </w:rPr>
        <w:t>Bending  (</w:t>
      </w:r>
      <w:proofErr w:type="gramEnd"/>
      <w:r>
        <w:rPr>
          <w:rFonts w:ascii="Consolas" w:hAnsi="Consolas" w:cs="Arial"/>
          <w:sz w:val="18"/>
        </w:rPr>
        <w:t>P )         5       -5        5       -5</w:t>
      </w:r>
    </w:p>
    <w:p w14:paraId="316786D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Outplane</w:t>
      </w:r>
      <w:proofErr w:type="spellEnd"/>
      <w:r>
        <w:rPr>
          <w:rFonts w:ascii="Consolas" w:hAnsi="Consolas" w:cs="Arial"/>
          <w:sz w:val="18"/>
        </w:rPr>
        <w:t xml:space="preserve"> Membrane (Mc)         0        0        0        0</w:t>
      </w:r>
    </w:p>
    <w:p w14:paraId="34BDCBB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Outplane</w:t>
      </w:r>
      <w:proofErr w:type="spellEnd"/>
      <w:r>
        <w:rPr>
          <w:rFonts w:ascii="Consolas" w:hAnsi="Consolas" w:cs="Arial"/>
          <w:sz w:val="18"/>
        </w:rPr>
        <w:t xml:space="preserve"> </w:t>
      </w:r>
      <w:proofErr w:type="gramStart"/>
      <w:r>
        <w:rPr>
          <w:rFonts w:ascii="Consolas" w:hAnsi="Consolas" w:cs="Arial"/>
          <w:sz w:val="18"/>
        </w:rPr>
        <w:t>Bending  (</w:t>
      </w:r>
      <w:proofErr w:type="gramEnd"/>
      <w:r>
        <w:rPr>
          <w:rFonts w:ascii="Consolas" w:hAnsi="Consolas" w:cs="Arial"/>
          <w:sz w:val="18"/>
        </w:rPr>
        <w:t>Mc)         0        0        0        0</w:t>
      </w:r>
    </w:p>
    <w:p w14:paraId="6A422EA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Outplane</w:t>
      </w:r>
      <w:proofErr w:type="spellEnd"/>
      <w:r>
        <w:rPr>
          <w:rFonts w:ascii="Consolas" w:hAnsi="Consolas" w:cs="Arial"/>
          <w:sz w:val="18"/>
        </w:rPr>
        <w:t xml:space="preserve"> Membrane (ML)        -2       -2        2        2</w:t>
      </w:r>
    </w:p>
    <w:p w14:paraId="5581BE2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Outplane</w:t>
      </w:r>
      <w:proofErr w:type="spellEnd"/>
      <w:r>
        <w:rPr>
          <w:rFonts w:ascii="Consolas" w:hAnsi="Consolas" w:cs="Arial"/>
          <w:sz w:val="18"/>
        </w:rPr>
        <w:t xml:space="preserve"> </w:t>
      </w:r>
      <w:proofErr w:type="gramStart"/>
      <w:r>
        <w:rPr>
          <w:rFonts w:ascii="Consolas" w:hAnsi="Consolas" w:cs="Arial"/>
          <w:sz w:val="18"/>
        </w:rPr>
        <w:t>Bending  (</w:t>
      </w:r>
      <w:proofErr w:type="gramEnd"/>
      <w:r>
        <w:rPr>
          <w:rFonts w:ascii="Consolas" w:hAnsi="Consolas" w:cs="Arial"/>
          <w:sz w:val="18"/>
        </w:rPr>
        <w:t>ML)        -6        6        6       -6</w:t>
      </w:r>
    </w:p>
    <w:p w14:paraId="3F90EA3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Normal Pressure Stress         2        2        2        2</w:t>
      </w:r>
    </w:p>
    <w:p w14:paraId="04C834D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 -------- -------- -------- --------</w:t>
      </w:r>
    </w:p>
    <w:p w14:paraId="626F17E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Outplane</w:t>
      </w:r>
      <w:proofErr w:type="spellEnd"/>
      <w:r>
        <w:rPr>
          <w:rFonts w:ascii="Consolas" w:hAnsi="Consolas" w:cs="Arial"/>
          <w:sz w:val="18"/>
        </w:rPr>
        <w:t xml:space="preserve"> Stress Summary        0        1       17       -5</w:t>
      </w:r>
    </w:p>
    <w:p w14:paraId="17F11B01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87EFAF6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i/>
          <w:color w:val="000000"/>
          <w:sz w:val="18"/>
        </w:rPr>
        <w:t xml:space="preserve">Vessel </w:t>
      </w:r>
      <w:proofErr w:type="gramStart"/>
      <w:r w:rsidRPr="000D0DAD">
        <w:rPr>
          <w:rFonts w:ascii="Arial" w:hAnsi="Consolas" w:cs="Arial"/>
          <w:b/>
          <w:i/>
          <w:color w:val="000000"/>
          <w:sz w:val="18"/>
        </w:rPr>
        <w:t>Stresses  (</w:t>
      </w:r>
      <w:proofErr w:type="gramEnd"/>
      <w:r w:rsidRPr="000D0DAD">
        <w:rPr>
          <w:rFonts w:ascii="Arial" w:hAnsi="Consolas" w:cs="Arial"/>
          <w:b/>
          <w:i/>
          <w:color w:val="000000"/>
          <w:sz w:val="18"/>
        </w:rPr>
        <w:t>N./mm</w:t>
      </w:r>
      <w:r w:rsidRPr="000D0DAD">
        <w:rPr>
          <w:rFonts w:ascii="Arial" w:hAnsi="Consolas" w:cs="Arial"/>
          <w:b/>
          <w:i/>
          <w:color w:val="000000"/>
          <w:sz w:val="18"/>
        </w:rPr>
        <w:t>²</w:t>
      </w:r>
      <w:r w:rsidRPr="000D0DAD">
        <w:rPr>
          <w:rFonts w:ascii="Arial" w:hAnsi="Consolas" w:cs="Arial"/>
          <w:b/>
          <w:i/>
          <w:color w:val="000000"/>
          <w:sz w:val="18"/>
        </w:rPr>
        <w:t>):</w:t>
      </w:r>
    </w:p>
    <w:p w14:paraId="0B5C416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LONGITUDINAL PLANE            Au       Al       Bu       Bl</w:t>
      </w:r>
    </w:p>
    <w:p w14:paraId="7D20EA5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(Stresses parallel to        Top      </w:t>
      </w:r>
      <w:proofErr w:type="spellStart"/>
      <w:r>
        <w:rPr>
          <w:rFonts w:ascii="Consolas" w:hAnsi="Consolas" w:cs="Arial"/>
          <w:sz w:val="18"/>
        </w:rPr>
        <w:t>Top</w:t>
      </w:r>
      <w:proofErr w:type="spellEnd"/>
      <w:r>
        <w:rPr>
          <w:rFonts w:ascii="Consolas" w:hAnsi="Consolas" w:cs="Arial"/>
          <w:sz w:val="18"/>
        </w:rPr>
        <w:t xml:space="preserve">   Bottom   </w:t>
      </w:r>
      <w:proofErr w:type="spellStart"/>
      <w:r>
        <w:rPr>
          <w:rFonts w:ascii="Consolas" w:hAnsi="Consolas" w:cs="Arial"/>
          <w:sz w:val="18"/>
        </w:rPr>
        <w:t>Bottom</w:t>
      </w:r>
      <w:proofErr w:type="spellEnd"/>
    </w:p>
    <w:p w14:paraId="7BF10A0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longitudinal </w:t>
      </w:r>
      <w:proofErr w:type="gramStart"/>
      <w:r>
        <w:rPr>
          <w:rFonts w:ascii="Consolas" w:hAnsi="Consolas" w:cs="Arial"/>
          <w:sz w:val="18"/>
        </w:rPr>
        <w:t xml:space="preserve">plane)   </w:t>
      </w:r>
      <w:proofErr w:type="gramEnd"/>
      <w:r>
        <w:rPr>
          <w:rFonts w:ascii="Consolas" w:hAnsi="Consolas" w:cs="Arial"/>
          <w:sz w:val="18"/>
        </w:rPr>
        <w:t xml:space="preserve">   Outside   Inside  Outside   Inside</w:t>
      </w:r>
    </w:p>
    <w:p w14:paraId="43747BA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</w:t>
      </w:r>
    </w:p>
    <w:p w14:paraId="7A148B5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Inplane</w:t>
      </w:r>
      <w:proofErr w:type="spellEnd"/>
      <w:r>
        <w:rPr>
          <w:rFonts w:ascii="Consolas" w:hAnsi="Consolas" w:cs="Arial"/>
          <w:sz w:val="18"/>
        </w:rPr>
        <w:t xml:space="preserve"> Membrane (</w:t>
      </w:r>
      <w:proofErr w:type="gramStart"/>
      <w:r>
        <w:rPr>
          <w:rFonts w:ascii="Consolas" w:hAnsi="Consolas" w:cs="Arial"/>
          <w:sz w:val="18"/>
        </w:rPr>
        <w:t>P )</w:t>
      </w:r>
      <w:proofErr w:type="gramEnd"/>
      <w:r>
        <w:rPr>
          <w:rFonts w:ascii="Consolas" w:hAnsi="Consolas" w:cs="Arial"/>
          <w:sz w:val="18"/>
        </w:rPr>
        <w:t xml:space="preserve">          1        1        1        1</w:t>
      </w:r>
    </w:p>
    <w:p w14:paraId="150EA7C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Inplane</w:t>
      </w:r>
      <w:proofErr w:type="spellEnd"/>
      <w:r>
        <w:rPr>
          <w:rFonts w:ascii="Consolas" w:hAnsi="Consolas" w:cs="Arial"/>
          <w:sz w:val="18"/>
        </w:rPr>
        <w:t xml:space="preserve"> </w:t>
      </w:r>
      <w:proofErr w:type="gramStart"/>
      <w:r>
        <w:rPr>
          <w:rFonts w:ascii="Consolas" w:hAnsi="Consolas" w:cs="Arial"/>
          <w:sz w:val="18"/>
        </w:rPr>
        <w:t>Bending  (</w:t>
      </w:r>
      <w:proofErr w:type="gramEnd"/>
      <w:r>
        <w:rPr>
          <w:rFonts w:ascii="Consolas" w:hAnsi="Consolas" w:cs="Arial"/>
          <w:sz w:val="18"/>
        </w:rPr>
        <w:t>P )         18      -18       18      -18</w:t>
      </w:r>
    </w:p>
    <w:p w14:paraId="336157C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Inplane</w:t>
      </w:r>
      <w:proofErr w:type="spellEnd"/>
      <w:r>
        <w:rPr>
          <w:rFonts w:ascii="Consolas" w:hAnsi="Consolas" w:cs="Arial"/>
          <w:sz w:val="18"/>
        </w:rPr>
        <w:t xml:space="preserve"> Membrane (Mc)          0        0        0        0</w:t>
      </w:r>
    </w:p>
    <w:p w14:paraId="0DC898A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Inplane</w:t>
      </w:r>
      <w:proofErr w:type="spellEnd"/>
      <w:r>
        <w:rPr>
          <w:rFonts w:ascii="Consolas" w:hAnsi="Consolas" w:cs="Arial"/>
          <w:sz w:val="18"/>
        </w:rPr>
        <w:t xml:space="preserve"> </w:t>
      </w:r>
      <w:proofErr w:type="gramStart"/>
      <w:r>
        <w:rPr>
          <w:rFonts w:ascii="Consolas" w:hAnsi="Consolas" w:cs="Arial"/>
          <w:sz w:val="18"/>
        </w:rPr>
        <w:t>Bending  (</w:t>
      </w:r>
      <w:proofErr w:type="gramEnd"/>
      <w:r>
        <w:rPr>
          <w:rFonts w:ascii="Consolas" w:hAnsi="Consolas" w:cs="Arial"/>
          <w:sz w:val="18"/>
        </w:rPr>
        <w:t>Mc)          0        0        0        0</w:t>
      </w:r>
    </w:p>
    <w:p w14:paraId="0CB1939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Inplane</w:t>
      </w:r>
      <w:proofErr w:type="spellEnd"/>
      <w:r>
        <w:rPr>
          <w:rFonts w:ascii="Consolas" w:hAnsi="Consolas" w:cs="Arial"/>
          <w:sz w:val="18"/>
        </w:rPr>
        <w:t xml:space="preserve"> Membrane (ML)         -3       -3        3        3</w:t>
      </w:r>
    </w:p>
    <w:p w14:paraId="08626B5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Inplane</w:t>
      </w:r>
      <w:proofErr w:type="spellEnd"/>
      <w:r>
        <w:rPr>
          <w:rFonts w:ascii="Consolas" w:hAnsi="Consolas" w:cs="Arial"/>
          <w:sz w:val="18"/>
        </w:rPr>
        <w:t xml:space="preserve"> </w:t>
      </w:r>
      <w:proofErr w:type="gramStart"/>
      <w:r>
        <w:rPr>
          <w:rFonts w:ascii="Consolas" w:hAnsi="Consolas" w:cs="Arial"/>
          <w:sz w:val="18"/>
        </w:rPr>
        <w:t>Bending  (</w:t>
      </w:r>
      <w:proofErr w:type="gramEnd"/>
      <w:r>
        <w:rPr>
          <w:rFonts w:ascii="Consolas" w:hAnsi="Consolas" w:cs="Arial"/>
          <w:sz w:val="18"/>
        </w:rPr>
        <w:t>ML)        -20       20       20      -20</w:t>
      </w:r>
    </w:p>
    <w:p w14:paraId="3D5B2C3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Inplane</w:t>
      </w:r>
      <w:proofErr w:type="spellEnd"/>
      <w:r>
        <w:rPr>
          <w:rFonts w:ascii="Consolas" w:hAnsi="Consolas" w:cs="Arial"/>
          <w:sz w:val="18"/>
        </w:rPr>
        <w:t xml:space="preserve"> Pressure Stress        1        1        1        1</w:t>
      </w:r>
    </w:p>
    <w:p w14:paraId="6CB444D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 -------- -------- -------- --------</w:t>
      </w:r>
    </w:p>
    <w:p w14:paraId="5DA7580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Inplane</w:t>
      </w:r>
      <w:proofErr w:type="spellEnd"/>
      <w:r>
        <w:rPr>
          <w:rFonts w:ascii="Consolas" w:hAnsi="Consolas" w:cs="Arial"/>
          <w:sz w:val="18"/>
        </w:rPr>
        <w:t xml:space="preserve"> Stress Summary        -3        1       45      -32</w:t>
      </w:r>
    </w:p>
    <w:p w14:paraId="40960E80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61C8C67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i/>
          <w:color w:val="000000"/>
          <w:sz w:val="18"/>
        </w:rPr>
        <w:t xml:space="preserve">Vessel </w:t>
      </w:r>
      <w:proofErr w:type="gramStart"/>
      <w:r w:rsidRPr="000D0DAD">
        <w:rPr>
          <w:rFonts w:ascii="Arial" w:hAnsi="Consolas" w:cs="Arial"/>
          <w:b/>
          <w:i/>
          <w:color w:val="000000"/>
          <w:sz w:val="18"/>
        </w:rPr>
        <w:t>Stresses  (</w:t>
      </w:r>
      <w:proofErr w:type="gramEnd"/>
      <w:r w:rsidRPr="000D0DAD">
        <w:rPr>
          <w:rFonts w:ascii="Arial" w:hAnsi="Consolas" w:cs="Arial"/>
          <w:b/>
          <w:i/>
          <w:color w:val="000000"/>
          <w:sz w:val="18"/>
        </w:rPr>
        <w:t>N./mm</w:t>
      </w:r>
      <w:r w:rsidRPr="000D0DAD">
        <w:rPr>
          <w:rFonts w:ascii="Arial" w:hAnsi="Consolas" w:cs="Arial"/>
          <w:b/>
          <w:i/>
          <w:color w:val="000000"/>
          <w:sz w:val="18"/>
        </w:rPr>
        <w:t>²</w:t>
      </w:r>
      <w:r w:rsidRPr="000D0DAD">
        <w:rPr>
          <w:rFonts w:ascii="Arial" w:hAnsi="Consolas" w:cs="Arial"/>
          <w:b/>
          <w:i/>
          <w:color w:val="000000"/>
          <w:sz w:val="18"/>
        </w:rPr>
        <w:t>):</w:t>
      </w:r>
    </w:p>
    <w:p w14:paraId="4E60BAF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LONGITUDINAL PLANE            Au       Al       Bu       Bl</w:t>
      </w:r>
    </w:p>
    <w:p w14:paraId="4396217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(Shear stress normal to      Top      </w:t>
      </w:r>
      <w:proofErr w:type="spellStart"/>
      <w:r>
        <w:rPr>
          <w:rFonts w:ascii="Consolas" w:hAnsi="Consolas" w:cs="Arial"/>
          <w:sz w:val="18"/>
        </w:rPr>
        <w:t>Top</w:t>
      </w:r>
      <w:proofErr w:type="spellEnd"/>
      <w:r>
        <w:rPr>
          <w:rFonts w:ascii="Consolas" w:hAnsi="Consolas" w:cs="Arial"/>
          <w:sz w:val="18"/>
        </w:rPr>
        <w:t xml:space="preserve">   Bottom   </w:t>
      </w:r>
      <w:proofErr w:type="spellStart"/>
      <w:r>
        <w:rPr>
          <w:rFonts w:ascii="Consolas" w:hAnsi="Consolas" w:cs="Arial"/>
          <w:sz w:val="18"/>
        </w:rPr>
        <w:t>Bottom</w:t>
      </w:r>
      <w:proofErr w:type="spellEnd"/>
    </w:p>
    <w:p w14:paraId="7FDAEE6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longitudinal </w:t>
      </w:r>
      <w:proofErr w:type="gramStart"/>
      <w:r>
        <w:rPr>
          <w:rFonts w:ascii="Consolas" w:hAnsi="Consolas" w:cs="Arial"/>
          <w:sz w:val="18"/>
        </w:rPr>
        <w:t xml:space="preserve">plane)   </w:t>
      </w:r>
      <w:proofErr w:type="gramEnd"/>
      <w:r>
        <w:rPr>
          <w:rFonts w:ascii="Consolas" w:hAnsi="Consolas" w:cs="Arial"/>
          <w:sz w:val="18"/>
        </w:rPr>
        <w:t xml:space="preserve">   Outside   Inside  Outside   Inside</w:t>
      </w:r>
    </w:p>
    <w:p w14:paraId="35457B0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</w:t>
      </w:r>
    </w:p>
    <w:p w14:paraId="4B92D7A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proofErr w:type="gramStart"/>
      <w:r>
        <w:rPr>
          <w:rFonts w:ascii="Consolas" w:hAnsi="Consolas" w:cs="Arial"/>
          <w:sz w:val="18"/>
        </w:rPr>
        <w:t>Outplane</w:t>
      </w:r>
      <w:proofErr w:type="spellEnd"/>
      <w:r>
        <w:rPr>
          <w:rFonts w:ascii="Consolas" w:hAnsi="Consolas" w:cs="Arial"/>
          <w:sz w:val="18"/>
        </w:rPr>
        <w:t xml:space="preserve">  Shear</w:t>
      </w:r>
      <w:proofErr w:type="gramEnd"/>
      <w:r>
        <w:rPr>
          <w:rFonts w:ascii="Consolas" w:hAnsi="Consolas" w:cs="Arial"/>
          <w:sz w:val="18"/>
        </w:rPr>
        <w:t xml:space="preserve">  (</w:t>
      </w:r>
      <w:proofErr w:type="spellStart"/>
      <w:r>
        <w:rPr>
          <w:rFonts w:ascii="Consolas" w:hAnsi="Consolas" w:cs="Arial"/>
          <w:sz w:val="18"/>
        </w:rPr>
        <w:t>Vc</w:t>
      </w:r>
      <w:proofErr w:type="spellEnd"/>
      <w:r>
        <w:rPr>
          <w:rFonts w:ascii="Consolas" w:hAnsi="Consolas" w:cs="Arial"/>
          <w:sz w:val="18"/>
        </w:rPr>
        <w:t>)          0        0        0        0</w:t>
      </w:r>
    </w:p>
    <w:p w14:paraId="6399233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proofErr w:type="gramStart"/>
      <w:r>
        <w:rPr>
          <w:rFonts w:ascii="Consolas" w:hAnsi="Consolas" w:cs="Arial"/>
          <w:sz w:val="18"/>
        </w:rPr>
        <w:t>Outplane</w:t>
      </w:r>
      <w:proofErr w:type="spellEnd"/>
      <w:r>
        <w:rPr>
          <w:rFonts w:ascii="Consolas" w:hAnsi="Consolas" w:cs="Arial"/>
          <w:sz w:val="18"/>
        </w:rPr>
        <w:t xml:space="preserve">  Shear</w:t>
      </w:r>
      <w:proofErr w:type="gramEnd"/>
      <w:r>
        <w:rPr>
          <w:rFonts w:ascii="Consolas" w:hAnsi="Consolas" w:cs="Arial"/>
          <w:sz w:val="18"/>
        </w:rPr>
        <w:t xml:space="preserve">  (</w:t>
      </w:r>
      <w:proofErr w:type="spellStart"/>
      <w:r>
        <w:rPr>
          <w:rFonts w:ascii="Consolas" w:hAnsi="Consolas" w:cs="Arial"/>
          <w:sz w:val="18"/>
        </w:rPr>
        <w:t>Vl</w:t>
      </w:r>
      <w:proofErr w:type="spellEnd"/>
      <w:r>
        <w:rPr>
          <w:rFonts w:ascii="Consolas" w:hAnsi="Consolas" w:cs="Arial"/>
          <w:sz w:val="18"/>
        </w:rPr>
        <w:t>)          0        0        0        0</w:t>
      </w:r>
    </w:p>
    <w:p w14:paraId="6B12338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proofErr w:type="gramStart"/>
      <w:r>
        <w:rPr>
          <w:rFonts w:ascii="Consolas" w:hAnsi="Consolas" w:cs="Arial"/>
          <w:sz w:val="18"/>
        </w:rPr>
        <w:t>Outplane</w:t>
      </w:r>
      <w:proofErr w:type="spellEnd"/>
      <w:r>
        <w:rPr>
          <w:rFonts w:ascii="Consolas" w:hAnsi="Consolas" w:cs="Arial"/>
          <w:sz w:val="18"/>
        </w:rPr>
        <w:t xml:space="preserve">  Shear</w:t>
      </w:r>
      <w:proofErr w:type="gramEnd"/>
      <w:r>
        <w:rPr>
          <w:rFonts w:ascii="Consolas" w:hAnsi="Consolas" w:cs="Arial"/>
          <w:sz w:val="18"/>
        </w:rPr>
        <w:t xml:space="preserve">  (Mt)          1        1        1        1</w:t>
      </w:r>
    </w:p>
    <w:p w14:paraId="4CD0F2C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 -------- -------- -------- --------</w:t>
      </w:r>
    </w:p>
    <w:p w14:paraId="01BB39C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lastRenderedPageBreak/>
        <w:t xml:space="preserve"> Shear Stress Summary           2        2        0        0</w:t>
      </w:r>
    </w:p>
    <w:p w14:paraId="40EE6DA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745A32B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i/>
          <w:color w:val="000000"/>
          <w:sz w:val="18"/>
        </w:rPr>
        <w:t xml:space="preserve">Vessel </w:t>
      </w:r>
      <w:proofErr w:type="gramStart"/>
      <w:r w:rsidRPr="000D0DAD">
        <w:rPr>
          <w:rFonts w:ascii="Arial" w:hAnsi="Consolas" w:cs="Arial"/>
          <w:b/>
          <w:i/>
          <w:color w:val="000000"/>
          <w:sz w:val="18"/>
        </w:rPr>
        <w:t>Stresses  (</w:t>
      </w:r>
      <w:proofErr w:type="gramEnd"/>
      <w:r w:rsidRPr="000D0DAD">
        <w:rPr>
          <w:rFonts w:ascii="Arial" w:hAnsi="Consolas" w:cs="Arial"/>
          <w:b/>
          <w:i/>
          <w:color w:val="000000"/>
          <w:sz w:val="18"/>
        </w:rPr>
        <w:t>N./mm</w:t>
      </w:r>
      <w:r w:rsidRPr="000D0DAD">
        <w:rPr>
          <w:rFonts w:ascii="Arial" w:hAnsi="Consolas" w:cs="Arial"/>
          <w:b/>
          <w:i/>
          <w:color w:val="000000"/>
          <w:sz w:val="18"/>
        </w:rPr>
        <w:t>²</w:t>
      </w:r>
      <w:r w:rsidRPr="000D0DAD">
        <w:rPr>
          <w:rFonts w:ascii="Arial" w:hAnsi="Consolas" w:cs="Arial"/>
          <w:b/>
          <w:i/>
          <w:color w:val="000000"/>
          <w:sz w:val="18"/>
        </w:rPr>
        <w:t>):</w:t>
      </w:r>
    </w:p>
    <w:p w14:paraId="5E432CA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LONGITUDINAL PLANE            Au       Al       Bu       Bl</w:t>
      </w:r>
    </w:p>
    <w:p w14:paraId="62062FE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(Stress Intensities          Top      </w:t>
      </w:r>
      <w:proofErr w:type="spellStart"/>
      <w:r>
        <w:rPr>
          <w:rFonts w:ascii="Consolas" w:hAnsi="Consolas" w:cs="Arial"/>
          <w:sz w:val="18"/>
        </w:rPr>
        <w:t>Top</w:t>
      </w:r>
      <w:proofErr w:type="spellEnd"/>
      <w:r>
        <w:rPr>
          <w:rFonts w:ascii="Consolas" w:hAnsi="Consolas" w:cs="Arial"/>
          <w:sz w:val="18"/>
        </w:rPr>
        <w:t xml:space="preserve">   Bottom   </w:t>
      </w:r>
      <w:proofErr w:type="spellStart"/>
      <w:r>
        <w:rPr>
          <w:rFonts w:ascii="Consolas" w:hAnsi="Consolas" w:cs="Arial"/>
          <w:sz w:val="18"/>
        </w:rPr>
        <w:t>Bottom</w:t>
      </w:r>
      <w:proofErr w:type="spellEnd"/>
    </w:p>
    <w:p w14:paraId="08E32C0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        Outside   </w:t>
      </w:r>
      <w:proofErr w:type="gramStart"/>
      <w:r>
        <w:rPr>
          <w:rFonts w:ascii="Consolas" w:hAnsi="Consolas" w:cs="Arial"/>
          <w:sz w:val="18"/>
        </w:rPr>
        <w:t>Inside  Outside</w:t>
      </w:r>
      <w:proofErr w:type="gramEnd"/>
      <w:r>
        <w:rPr>
          <w:rFonts w:ascii="Consolas" w:hAnsi="Consolas" w:cs="Arial"/>
          <w:sz w:val="18"/>
        </w:rPr>
        <w:t xml:space="preserve">   Inside</w:t>
      </w:r>
    </w:p>
    <w:p w14:paraId="0DDF16C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</w:t>
      </w:r>
    </w:p>
    <w:p w14:paraId="106C3C6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Two * Max Shear Stress         5        4       45       32</w:t>
      </w:r>
    </w:p>
    <w:p w14:paraId="4B79FBD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13F4CF9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i/>
          <w:color w:val="000000"/>
          <w:sz w:val="18"/>
        </w:rPr>
        <w:t xml:space="preserve">Vessel </w:t>
      </w:r>
      <w:proofErr w:type="gramStart"/>
      <w:r w:rsidRPr="000D0DAD">
        <w:rPr>
          <w:rFonts w:ascii="Arial" w:hAnsi="Consolas" w:cs="Arial"/>
          <w:b/>
          <w:i/>
          <w:color w:val="000000"/>
          <w:sz w:val="18"/>
        </w:rPr>
        <w:t>Stresses  (</w:t>
      </w:r>
      <w:proofErr w:type="gramEnd"/>
      <w:r w:rsidRPr="000D0DAD">
        <w:rPr>
          <w:rFonts w:ascii="Arial" w:hAnsi="Consolas" w:cs="Arial"/>
          <w:b/>
          <w:i/>
          <w:color w:val="000000"/>
          <w:sz w:val="18"/>
        </w:rPr>
        <w:t>N./mm</w:t>
      </w:r>
      <w:r w:rsidRPr="000D0DAD">
        <w:rPr>
          <w:rFonts w:ascii="Arial" w:hAnsi="Consolas" w:cs="Arial"/>
          <w:b/>
          <w:i/>
          <w:color w:val="000000"/>
          <w:sz w:val="18"/>
        </w:rPr>
        <w:t>²</w:t>
      </w:r>
      <w:r w:rsidRPr="000D0DAD">
        <w:rPr>
          <w:rFonts w:ascii="Arial" w:hAnsi="Consolas" w:cs="Arial"/>
          <w:b/>
          <w:i/>
          <w:color w:val="000000"/>
          <w:sz w:val="18"/>
        </w:rPr>
        <w:t>):</w:t>
      </w:r>
    </w:p>
    <w:p w14:paraId="046850C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CIRCUMFERENTIAL PLANE         Cu       Cl       Du       Dl</w:t>
      </w:r>
    </w:p>
    <w:p w14:paraId="1F2A33B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(Stresses Normal to         Left     </w:t>
      </w:r>
      <w:proofErr w:type="spellStart"/>
      <w:r>
        <w:rPr>
          <w:rFonts w:ascii="Consolas" w:hAnsi="Consolas" w:cs="Arial"/>
          <w:sz w:val="18"/>
        </w:rPr>
        <w:t>Left</w:t>
      </w:r>
      <w:proofErr w:type="spellEnd"/>
      <w:r>
        <w:rPr>
          <w:rFonts w:ascii="Consolas" w:hAnsi="Consolas" w:cs="Arial"/>
          <w:sz w:val="18"/>
        </w:rPr>
        <w:t xml:space="preserve">    Right    </w:t>
      </w:r>
      <w:proofErr w:type="spellStart"/>
      <w:r>
        <w:rPr>
          <w:rFonts w:ascii="Consolas" w:hAnsi="Consolas" w:cs="Arial"/>
          <w:sz w:val="18"/>
        </w:rPr>
        <w:t>Right</w:t>
      </w:r>
      <w:proofErr w:type="spellEnd"/>
    </w:p>
    <w:p w14:paraId="75AFEF4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circumferential </w:t>
      </w:r>
      <w:proofErr w:type="gramStart"/>
      <w:r>
        <w:rPr>
          <w:rFonts w:ascii="Consolas" w:hAnsi="Consolas" w:cs="Arial"/>
          <w:sz w:val="18"/>
        </w:rPr>
        <w:t xml:space="preserve">plane)   </w:t>
      </w:r>
      <w:proofErr w:type="gramEnd"/>
      <w:r>
        <w:rPr>
          <w:rFonts w:ascii="Consolas" w:hAnsi="Consolas" w:cs="Arial"/>
          <w:sz w:val="18"/>
        </w:rPr>
        <w:t>Outside   Inside  Outside   Inside</w:t>
      </w:r>
    </w:p>
    <w:p w14:paraId="29FFA16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</w:t>
      </w:r>
    </w:p>
    <w:p w14:paraId="60EF41B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Outplane</w:t>
      </w:r>
      <w:proofErr w:type="spellEnd"/>
      <w:r>
        <w:rPr>
          <w:rFonts w:ascii="Consolas" w:hAnsi="Consolas" w:cs="Arial"/>
          <w:sz w:val="18"/>
        </w:rPr>
        <w:t xml:space="preserve"> Membrane (</w:t>
      </w:r>
      <w:proofErr w:type="gramStart"/>
      <w:r>
        <w:rPr>
          <w:rFonts w:ascii="Consolas" w:hAnsi="Consolas" w:cs="Arial"/>
          <w:sz w:val="18"/>
        </w:rPr>
        <w:t>P )</w:t>
      </w:r>
      <w:proofErr w:type="gramEnd"/>
      <w:r>
        <w:rPr>
          <w:rFonts w:ascii="Consolas" w:hAnsi="Consolas" w:cs="Arial"/>
          <w:sz w:val="18"/>
        </w:rPr>
        <w:t xml:space="preserve">         1        1        1        1</w:t>
      </w:r>
    </w:p>
    <w:p w14:paraId="3470AA5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Outplane</w:t>
      </w:r>
      <w:proofErr w:type="spellEnd"/>
      <w:r>
        <w:rPr>
          <w:rFonts w:ascii="Consolas" w:hAnsi="Consolas" w:cs="Arial"/>
          <w:sz w:val="18"/>
        </w:rPr>
        <w:t xml:space="preserve"> </w:t>
      </w:r>
      <w:proofErr w:type="gramStart"/>
      <w:r>
        <w:rPr>
          <w:rFonts w:ascii="Consolas" w:hAnsi="Consolas" w:cs="Arial"/>
          <w:sz w:val="18"/>
        </w:rPr>
        <w:t>Bending  (</w:t>
      </w:r>
      <w:proofErr w:type="gramEnd"/>
      <w:r>
        <w:rPr>
          <w:rFonts w:ascii="Consolas" w:hAnsi="Consolas" w:cs="Arial"/>
          <w:sz w:val="18"/>
        </w:rPr>
        <w:t>P )         5       -5        5       -5</w:t>
      </w:r>
    </w:p>
    <w:p w14:paraId="49C0AF0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Outplane</w:t>
      </w:r>
      <w:proofErr w:type="spellEnd"/>
      <w:r>
        <w:rPr>
          <w:rFonts w:ascii="Consolas" w:hAnsi="Consolas" w:cs="Arial"/>
          <w:sz w:val="18"/>
        </w:rPr>
        <w:t xml:space="preserve"> Membrane (Mc)        -2       -2        2        2</w:t>
      </w:r>
    </w:p>
    <w:p w14:paraId="404E8B2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Outplane</w:t>
      </w:r>
      <w:proofErr w:type="spellEnd"/>
      <w:r>
        <w:rPr>
          <w:rFonts w:ascii="Consolas" w:hAnsi="Consolas" w:cs="Arial"/>
          <w:sz w:val="18"/>
        </w:rPr>
        <w:t xml:space="preserve"> </w:t>
      </w:r>
      <w:proofErr w:type="gramStart"/>
      <w:r>
        <w:rPr>
          <w:rFonts w:ascii="Consolas" w:hAnsi="Consolas" w:cs="Arial"/>
          <w:sz w:val="18"/>
        </w:rPr>
        <w:t>Bending  (</w:t>
      </w:r>
      <w:proofErr w:type="gramEnd"/>
      <w:r>
        <w:rPr>
          <w:rFonts w:ascii="Consolas" w:hAnsi="Consolas" w:cs="Arial"/>
          <w:sz w:val="18"/>
        </w:rPr>
        <w:t>Mc)       -20       20       20      -20</w:t>
      </w:r>
    </w:p>
    <w:p w14:paraId="4D1F3DF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Outplane</w:t>
      </w:r>
      <w:proofErr w:type="spellEnd"/>
      <w:r>
        <w:rPr>
          <w:rFonts w:ascii="Consolas" w:hAnsi="Consolas" w:cs="Arial"/>
          <w:sz w:val="18"/>
        </w:rPr>
        <w:t xml:space="preserve"> Membrane (ML)         0        0        0        0</w:t>
      </w:r>
    </w:p>
    <w:p w14:paraId="7A2C6D7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Outplane</w:t>
      </w:r>
      <w:proofErr w:type="spellEnd"/>
      <w:r>
        <w:rPr>
          <w:rFonts w:ascii="Consolas" w:hAnsi="Consolas" w:cs="Arial"/>
          <w:sz w:val="18"/>
        </w:rPr>
        <w:t xml:space="preserve"> </w:t>
      </w:r>
      <w:proofErr w:type="gramStart"/>
      <w:r>
        <w:rPr>
          <w:rFonts w:ascii="Consolas" w:hAnsi="Consolas" w:cs="Arial"/>
          <w:sz w:val="18"/>
        </w:rPr>
        <w:t>Bending  (</w:t>
      </w:r>
      <w:proofErr w:type="gramEnd"/>
      <w:r>
        <w:rPr>
          <w:rFonts w:ascii="Consolas" w:hAnsi="Consolas" w:cs="Arial"/>
          <w:sz w:val="18"/>
        </w:rPr>
        <w:t>ML)         0        0        0        0</w:t>
      </w:r>
    </w:p>
    <w:p w14:paraId="1CEEF1E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Normal Pressure Stress         1        1        1        1</w:t>
      </w:r>
    </w:p>
    <w:p w14:paraId="6CCA0A9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 -------- -------- -------- --------</w:t>
      </w:r>
    </w:p>
    <w:p w14:paraId="5B662A5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Outplane</w:t>
      </w:r>
      <w:proofErr w:type="spellEnd"/>
      <w:r>
        <w:rPr>
          <w:rFonts w:ascii="Consolas" w:hAnsi="Consolas" w:cs="Arial"/>
          <w:sz w:val="18"/>
        </w:rPr>
        <w:t xml:space="preserve"> Stress Summary      -15       15       31      -21</w:t>
      </w:r>
    </w:p>
    <w:p w14:paraId="59EA9672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9B76FCA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i/>
          <w:color w:val="000000"/>
          <w:sz w:val="18"/>
        </w:rPr>
        <w:t xml:space="preserve">Vessel </w:t>
      </w:r>
      <w:proofErr w:type="gramStart"/>
      <w:r w:rsidRPr="000D0DAD">
        <w:rPr>
          <w:rFonts w:ascii="Arial" w:hAnsi="Consolas" w:cs="Arial"/>
          <w:b/>
          <w:i/>
          <w:color w:val="000000"/>
          <w:sz w:val="18"/>
        </w:rPr>
        <w:t>Stresses  (</w:t>
      </w:r>
      <w:proofErr w:type="gramEnd"/>
      <w:r w:rsidRPr="000D0DAD">
        <w:rPr>
          <w:rFonts w:ascii="Arial" w:hAnsi="Consolas" w:cs="Arial"/>
          <w:b/>
          <w:i/>
          <w:color w:val="000000"/>
          <w:sz w:val="18"/>
        </w:rPr>
        <w:t>N./mm</w:t>
      </w:r>
      <w:r w:rsidRPr="000D0DAD">
        <w:rPr>
          <w:rFonts w:ascii="Arial" w:hAnsi="Consolas" w:cs="Arial"/>
          <w:b/>
          <w:i/>
          <w:color w:val="000000"/>
          <w:sz w:val="18"/>
        </w:rPr>
        <w:t>²</w:t>
      </w:r>
      <w:r w:rsidRPr="000D0DAD">
        <w:rPr>
          <w:rFonts w:ascii="Arial" w:hAnsi="Consolas" w:cs="Arial"/>
          <w:b/>
          <w:i/>
          <w:color w:val="000000"/>
          <w:sz w:val="18"/>
        </w:rPr>
        <w:t>):</w:t>
      </w:r>
    </w:p>
    <w:p w14:paraId="4AD4FA1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CIRCUMFERENTIAL PLANE         Cu       Cl       Du       Dl</w:t>
      </w:r>
    </w:p>
    <w:p w14:paraId="1EBDFAA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(Stresses parallel to       Left     </w:t>
      </w:r>
      <w:proofErr w:type="spellStart"/>
      <w:r>
        <w:rPr>
          <w:rFonts w:ascii="Consolas" w:hAnsi="Consolas" w:cs="Arial"/>
          <w:sz w:val="18"/>
        </w:rPr>
        <w:t>Left</w:t>
      </w:r>
      <w:proofErr w:type="spellEnd"/>
      <w:r>
        <w:rPr>
          <w:rFonts w:ascii="Consolas" w:hAnsi="Consolas" w:cs="Arial"/>
          <w:sz w:val="18"/>
        </w:rPr>
        <w:t xml:space="preserve">    Right    </w:t>
      </w:r>
      <w:proofErr w:type="spellStart"/>
      <w:r>
        <w:rPr>
          <w:rFonts w:ascii="Consolas" w:hAnsi="Consolas" w:cs="Arial"/>
          <w:sz w:val="18"/>
        </w:rPr>
        <w:t>Right</w:t>
      </w:r>
      <w:proofErr w:type="spellEnd"/>
    </w:p>
    <w:p w14:paraId="67E821E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circumferential </w:t>
      </w:r>
      <w:proofErr w:type="gramStart"/>
      <w:r>
        <w:rPr>
          <w:rFonts w:ascii="Consolas" w:hAnsi="Consolas" w:cs="Arial"/>
          <w:sz w:val="18"/>
        </w:rPr>
        <w:t xml:space="preserve">plane)   </w:t>
      </w:r>
      <w:proofErr w:type="gramEnd"/>
      <w:r>
        <w:rPr>
          <w:rFonts w:ascii="Consolas" w:hAnsi="Consolas" w:cs="Arial"/>
          <w:sz w:val="18"/>
        </w:rPr>
        <w:t>Outside   Inside  Outside   Inside</w:t>
      </w:r>
    </w:p>
    <w:p w14:paraId="17F6B31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</w:t>
      </w:r>
    </w:p>
    <w:p w14:paraId="5362101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Inplane</w:t>
      </w:r>
      <w:proofErr w:type="spellEnd"/>
      <w:r>
        <w:rPr>
          <w:rFonts w:ascii="Consolas" w:hAnsi="Consolas" w:cs="Arial"/>
          <w:sz w:val="18"/>
        </w:rPr>
        <w:t xml:space="preserve"> Membrane (</w:t>
      </w:r>
      <w:proofErr w:type="gramStart"/>
      <w:r>
        <w:rPr>
          <w:rFonts w:ascii="Consolas" w:hAnsi="Consolas" w:cs="Arial"/>
          <w:sz w:val="18"/>
        </w:rPr>
        <w:t>P )</w:t>
      </w:r>
      <w:proofErr w:type="gramEnd"/>
      <w:r>
        <w:rPr>
          <w:rFonts w:ascii="Consolas" w:hAnsi="Consolas" w:cs="Arial"/>
          <w:sz w:val="18"/>
        </w:rPr>
        <w:t xml:space="preserve">          1        1        1        1</w:t>
      </w:r>
    </w:p>
    <w:p w14:paraId="0CF8BFA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Inplane</w:t>
      </w:r>
      <w:proofErr w:type="spellEnd"/>
      <w:r>
        <w:rPr>
          <w:rFonts w:ascii="Consolas" w:hAnsi="Consolas" w:cs="Arial"/>
          <w:sz w:val="18"/>
        </w:rPr>
        <w:t xml:space="preserve"> </w:t>
      </w:r>
      <w:proofErr w:type="gramStart"/>
      <w:r>
        <w:rPr>
          <w:rFonts w:ascii="Consolas" w:hAnsi="Consolas" w:cs="Arial"/>
          <w:sz w:val="18"/>
        </w:rPr>
        <w:t>Bending  (</w:t>
      </w:r>
      <w:proofErr w:type="gramEnd"/>
      <w:r>
        <w:rPr>
          <w:rFonts w:ascii="Consolas" w:hAnsi="Consolas" w:cs="Arial"/>
          <w:sz w:val="18"/>
        </w:rPr>
        <w:t>P )         18      -18       18      -18</w:t>
      </w:r>
    </w:p>
    <w:p w14:paraId="3365B15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Inplane</w:t>
      </w:r>
      <w:proofErr w:type="spellEnd"/>
      <w:r>
        <w:rPr>
          <w:rFonts w:ascii="Consolas" w:hAnsi="Consolas" w:cs="Arial"/>
          <w:sz w:val="18"/>
        </w:rPr>
        <w:t xml:space="preserve"> Membrane (Mc)         -4       -4        4        4</w:t>
      </w:r>
    </w:p>
    <w:p w14:paraId="4092AC1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Inplane</w:t>
      </w:r>
      <w:proofErr w:type="spellEnd"/>
      <w:r>
        <w:rPr>
          <w:rFonts w:ascii="Consolas" w:hAnsi="Consolas" w:cs="Arial"/>
          <w:sz w:val="18"/>
        </w:rPr>
        <w:t xml:space="preserve"> </w:t>
      </w:r>
      <w:proofErr w:type="gramStart"/>
      <w:r>
        <w:rPr>
          <w:rFonts w:ascii="Consolas" w:hAnsi="Consolas" w:cs="Arial"/>
          <w:sz w:val="18"/>
        </w:rPr>
        <w:t>Bending  (</w:t>
      </w:r>
      <w:proofErr w:type="gramEnd"/>
      <w:r>
        <w:rPr>
          <w:rFonts w:ascii="Consolas" w:hAnsi="Consolas" w:cs="Arial"/>
          <w:sz w:val="18"/>
        </w:rPr>
        <w:t>Mc)        -69       69       69      -69</w:t>
      </w:r>
    </w:p>
    <w:p w14:paraId="474B76D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Inplane</w:t>
      </w:r>
      <w:proofErr w:type="spellEnd"/>
      <w:r>
        <w:rPr>
          <w:rFonts w:ascii="Consolas" w:hAnsi="Consolas" w:cs="Arial"/>
          <w:sz w:val="18"/>
        </w:rPr>
        <w:t xml:space="preserve"> Membrane (ML)          0        0        0        0</w:t>
      </w:r>
    </w:p>
    <w:p w14:paraId="730FCBD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Inplane</w:t>
      </w:r>
      <w:proofErr w:type="spellEnd"/>
      <w:r>
        <w:rPr>
          <w:rFonts w:ascii="Consolas" w:hAnsi="Consolas" w:cs="Arial"/>
          <w:sz w:val="18"/>
        </w:rPr>
        <w:t xml:space="preserve"> </w:t>
      </w:r>
      <w:proofErr w:type="gramStart"/>
      <w:r>
        <w:rPr>
          <w:rFonts w:ascii="Consolas" w:hAnsi="Consolas" w:cs="Arial"/>
          <w:sz w:val="18"/>
        </w:rPr>
        <w:t>Bending  (</w:t>
      </w:r>
      <w:proofErr w:type="gramEnd"/>
      <w:r>
        <w:rPr>
          <w:rFonts w:ascii="Consolas" w:hAnsi="Consolas" w:cs="Arial"/>
          <w:sz w:val="18"/>
        </w:rPr>
        <w:t>ML)          0        0        0        0</w:t>
      </w:r>
    </w:p>
    <w:p w14:paraId="5A9B145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Inplane</w:t>
      </w:r>
      <w:proofErr w:type="spellEnd"/>
      <w:r>
        <w:rPr>
          <w:rFonts w:ascii="Consolas" w:hAnsi="Consolas" w:cs="Arial"/>
          <w:sz w:val="18"/>
        </w:rPr>
        <w:t xml:space="preserve"> Pressure Stress        2        2        2        2</w:t>
      </w:r>
    </w:p>
    <w:p w14:paraId="78AD224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 -------- -------- -------- --------</w:t>
      </w:r>
    </w:p>
    <w:p w14:paraId="67C8119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Inplane</w:t>
      </w:r>
      <w:proofErr w:type="spellEnd"/>
      <w:r>
        <w:rPr>
          <w:rFonts w:ascii="Consolas" w:hAnsi="Consolas" w:cs="Arial"/>
          <w:sz w:val="18"/>
        </w:rPr>
        <w:t xml:space="preserve"> Stress Summary       -51       50       96      -78</w:t>
      </w:r>
    </w:p>
    <w:p w14:paraId="7C91E559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C6D8BF9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i/>
          <w:color w:val="000000"/>
          <w:sz w:val="18"/>
        </w:rPr>
        <w:t xml:space="preserve">Vessel </w:t>
      </w:r>
      <w:proofErr w:type="gramStart"/>
      <w:r w:rsidRPr="000D0DAD">
        <w:rPr>
          <w:rFonts w:ascii="Arial" w:hAnsi="Consolas" w:cs="Arial"/>
          <w:b/>
          <w:i/>
          <w:color w:val="000000"/>
          <w:sz w:val="18"/>
        </w:rPr>
        <w:t>Stresses  (</w:t>
      </w:r>
      <w:proofErr w:type="gramEnd"/>
      <w:r w:rsidRPr="000D0DAD">
        <w:rPr>
          <w:rFonts w:ascii="Arial" w:hAnsi="Consolas" w:cs="Arial"/>
          <w:b/>
          <w:i/>
          <w:color w:val="000000"/>
          <w:sz w:val="18"/>
        </w:rPr>
        <w:t>N./mm</w:t>
      </w:r>
      <w:r w:rsidRPr="000D0DAD">
        <w:rPr>
          <w:rFonts w:ascii="Arial" w:hAnsi="Consolas" w:cs="Arial"/>
          <w:b/>
          <w:i/>
          <w:color w:val="000000"/>
          <w:sz w:val="18"/>
        </w:rPr>
        <w:t>²</w:t>
      </w:r>
      <w:r w:rsidRPr="000D0DAD">
        <w:rPr>
          <w:rFonts w:ascii="Arial" w:hAnsi="Consolas" w:cs="Arial"/>
          <w:b/>
          <w:i/>
          <w:color w:val="000000"/>
          <w:sz w:val="18"/>
        </w:rPr>
        <w:t>):</w:t>
      </w:r>
    </w:p>
    <w:p w14:paraId="2DE5683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CIRCUMFERENTIAL PLANE         Cu       Cl       Du       Dl</w:t>
      </w:r>
    </w:p>
    <w:p w14:paraId="0B8C190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(Shear stress normal to     Left     </w:t>
      </w:r>
      <w:proofErr w:type="spellStart"/>
      <w:r>
        <w:rPr>
          <w:rFonts w:ascii="Consolas" w:hAnsi="Consolas" w:cs="Arial"/>
          <w:sz w:val="18"/>
        </w:rPr>
        <w:t>Left</w:t>
      </w:r>
      <w:proofErr w:type="spellEnd"/>
      <w:r>
        <w:rPr>
          <w:rFonts w:ascii="Consolas" w:hAnsi="Consolas" w:cs="Arial"/>
          <w:sz w:val="18"/>
        </w:rPr>
        <w:t xml:space="preserve">    Right    </w:t>
      </w:r>
      <w:proofErr w:type="spellStart"/>
      <w:r>
        <w:rPr>
          <w:rFonts w:ascii="Consolas" w:hAnsi="Consolas" w:cs="Arial"/>
          <w:sz w:val="18"/>
        </w:rPr>
        <w:t>Right</w:t>
      </w:r>
      <w:proofErr w:type="spellEnd"/>
    </w:p>
    <w:p w14:paraId="0422737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circumferential </w:t>
      </w:r>
      <w:proofErr w:type="gramStart"/>
      <w:r>
        <w:rPr>
          <w:rFonts w:ascii="Consolas" w:hAnsi="Consolas" w:cs="Arial"/>
          <w:sz w:val="18"/>
        </w:rPr>
        <w:t xml:space="preserve">plane)   </w:t>
      </w:r>
      <w:proofErr w:type="gramEnd"/>
      <w:r>
        <w:rPr>
          <w:rFonts w:ascii="Consolas" w:hAnsi="Consolas" w:cs="Arial"/>
          <w:sz w:val="18"/>
        </w:rPr>
        <w:t>Outside   Inside  Outside   Inside</w:t>
      </w:r>
    </w:p>
    <w:p w14:paraId="0D22B56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</w:t>
      </w:r>
    </w:p>
    <w:p w14:paraId="4D0A28D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proofErr w:type="gramStart"/>
      <w:r>
        <w:rPr>
          <w:rFonts w:ascii="Consolas" w:hAnsi="Consolas" w:cs="Arial"/>
          <w:sz w:val="18"/>
        </w:rPr>
        <w:t>Outplane</w:t>
      </w:r>
      <w:proofErr w:type="spellEnd"/>
      <w:r>
        <w:rPr>
          <w:rFonts w:ascii="Consolas" w:hAnsi="Consolas" w:cs="Arial"/>
          <w:sz w:val="18"/>
        </w:rPr>
        <w:t xml:space="preserve">  Shear</w:t>
      </w:r>
      <w:proofErr w:type="gramEnd"/>
      <w:r>
        <w:rPr>
          <w:rFonts w:ascii="Consolas" w:hAnsi="Consolas" w:cs="Arial"/>
          <w:sz w:val="18"/>
        </w:rPr>
        <w:t xml:space="preserve">  (</w:t>
      </w:r>
      <w:proofErr w:type="spellStart"/>
      <w:r>
        <w:rPr>
          <w:rFonts w:ascii="Consolas" w:hAnsi="Consolas" w:cs="Arial"/>
          <w:sz w:val="18"/>
        </w:rPr>
        <w:t>Vc</w:t>
      </w:r>
      <w:proofErr w:type="spellEnd"/>
      <w:r>
        <w:rPr>
          <w:rFonts w:ascii="Consolas" w:hAnsi="Consolas" w:cs="Arial"/>
          <w:sz w:val="18"/>
        </w:rPr>
        <w:t>)          0        0        0        0</w:t>
      </w:r>
    </w:p>
    <w:p w14:paraId="5905FE5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proofErr w:type="gramStart"/>
      <w:r>
        <w:rPr>
          <w:rFonts w:ascii="Consolas" w:hAnsi="Consolas" w:cs="Arial"/>
          <w:sz w:val="18"/>
        </w:rPr>
        <w:t>Outplane</w:t>
      </w:r>
      <w:proofErr w:type="spellEnd"/>
      <w:r>
        <w:rPr>
          <w:rFonts w:ascii="Consolas" w:hAnsi="Consolas" w:cs="Arial"/>
          <w:sz w:val="18"/>
        </w:rPr>
        <w:t xml:space="preserve">  Shear</w:t>
      </w:r>
      <w:proofErr w:type="gramEnd"/>
      <w:r>
        <w:rPr>
          <w:rFonts w:ascii="Consolas" w:hAnsi="Consolas" w:cs="Arial"/>
          <w:sz w:val="18"/>
        </w:rPr>
        <w:t xml:space="preserve">  (</w:t>
      </w:r>
      <w:proofErr w:type="spellStart"/>
      <w:r>
        <w:rPr>
          <w:rFonts w:ascii="Consolas" w:hAnsi="Consolas" w:cs="Arial"/>
          <w:sz w:val="18"/>
        </w:rPr>
        <w:t>Vl</w:t>
      </w:r>
      <w:proofErr w:type="spellEnd"/>
      <w:r>
        <w:rPr>
          <w:rFonts w:ascii="Consolas" w:hAnsi="Consolas" w:cs="Arial"/>
          <w:sz w:val="18"/>
        </w:rPr>
        <w:t>)          0        0        0        0</w:t>
      </w:r>
    </w:p>
    <w:p w14:paraId="3A3977A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Torsional </w:t>
      </w:r>
      <w:proofErr w:type="gramStart"/>
      <w:r>
        <w:rPr>
          <w:rFonts w:ascii="Consolas" w:hAnsi="Consolas" w:cs="Arial"/>
          <w:sz w:val="18"/>
        </w:rPr>
        <w:t>Shear  (</w:t>
      </w:r>
      <w:proofErr w:type="gramEnd"/>
      <w:r>
        <w:rPr>
          <w:rFonts w:ascii="Consolas" w:hAnsi="Consolas" w:cs="Arial"/>
          <w:sz w:val="18"/>
        </w:rPr>
        <w:t>Mt)          1        1        1        1</w:t>
      </w:r>
    </w:p>
    <w:p w14:paraId="77634E6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 -------- -------- -------- --------</w:t>
      </w:r>
    </w:p>
    <w:p w14:paraId="07825F6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Stress Summary           0        0        2        2</w:t>
      </w:r>
    </w:p>
    <w:p w14:paraId="315EC75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80EB83E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i/>
          <w:color w:val="000000"/>
          <w:sz w:val="18"/>
        </w:rPr>
        <w:t xml:space="preserve">Vessel </w:t>
      </w:r>
      <w:proofErr w:type="gramStart"/>
      <w:r w:rsidRPr="000D0DAD">
        <w:rPr>
          <w:rFonts w:ascii="Arial" w:hAnsi="Consolas" w:cs="Arial"/>
          <w:b/>
          <w:i/>
          <w:color w:val="000000"/>
          <w:sz w:val="18"/>
        </w:rPr>
        <w:t>Stresses  (</w:t>
      </w:r>
      <w:proofErr w:type="gramEnd"/>
      <w:r w:rsidRPr="000D0DAD">
        <w:rPr>
          <w:rFonts w:ascii="Arial" w:hAnsi="Consolas" w:cs="Arial"/>
          <w:b/>
          <w:i/>
          <w:color w:val="000000"/>
          <w:sz w:val="18"/>
        </w:rPr>
        <w:t>N./mm</w:t>
      </w:r>
      <w:r w:rsidRPr="000D0DAD">
        <w:rPr>
          <w:rFonts w:ascii="Arial" w:hAnsi="Consolas" w:cs="Arial"/>
          <w:b/>
          <w:i/>
          <w:color w:val="000000"/>
          <w:sz w:val="18"/>
        </w:rPr>
        <w:t>²</w:t>
      </w:r>
      <w:r w:rsidRPr="000D0DAD">
        <w:rPr>
          <w:rFonts w:ascii="Arial" w:hAnsi="Consolas" w:cs="Arial"/>
          <w:b/>
          <w:i/>
          <w:color w:val="000000"/>
          <w:sz w:val="18"/>
        </w:rPr>
        <w:t>):</w:t>
      </w:r>
    </w:p>
    <w:p w14:paraId="04EA0D3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CIRCUMFERENTIAL PLANE         Cu       Cl       Du       Dl</w:t>
      </w:r>
    </w:p>
    <w:p w14:paraId="555071D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(Stress Intensities         Left     </w:t>
      </w:r>
      <w:proofErr w:type="spellStart"/>
      <w:r>
        <w:rPr>
          <w:rFonts w:ascii="Consolas" w:hAnsi="Consolas" w:cs="Arial"/>
          <w:sz w:val="18"/>
        </w:rPr>
        <w:t>Left</w:t>
      </w:r>
      <w:proofErr w:type="spellEnd"/>
      <w:r>
        <w:rPr>
          <w:rFonts w:ascii="Consolas" w:hAnsi="Consolas" w:cs="Arial"/>
          <w:sz w:val="18"/>
        </w:rPr>
        <w:t xml:space="preserve">    Right    </w:t>
      </w:r>
      <w:proofErr w:type="spellStart"/>
      <w:r>
        <w:rPr>
          <w:rFonts w:ascii="Consolas" w:hAnsi="Consolas" w:cs="Arial"/>
          <w:sz w:val="18"/>
        </w:rPr>
        <w:t>Right</w:t>
      </w:r>
      <w:proofErr w:type="spellEnd"/>
    </w:p>
    <w:p w14:paraId="3F8268E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        Outside   </w:t>
      </w:r>
      <w:proofErr w:type="gramStart"/>
      <w:r>
        <w:rPr>
          <w:rFonts w:ascii="Consolas" w:hAnsi="Consolas" w:cs="Arial"/>
          <w:sz w:val="18"/>
        </w:rPr>
        <w:t>Inside  Outside</w:t>
      </w:r>
      <w:proofErr w:type="gramEnd"/>
      <w:r>
        <w:rPr>
          <w:rFonts w:ascii="Consolas" w:hAnsi="Consolas" w:cs="Arial"/>
          <w:sz w:val="18"/>
        </w:rPr>
        <w:t xml:space="preserve">   Inside</w:t>
      </w:r>
    </w:p>
    <w:p w14:paraId="561AEDE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</w:t>
      </w:r>
    </w:p>
    <w:p w14:paraId="36AD5F0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Two * Max Shear Stress        51       50       96       78</w:t>
      </w:r>
    </w:p>
    <w:p w14:paraId="5B6F866D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56C1522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3DF8518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WRC 297 Stress Summations per ASME Sec. VIII Div. 2:</w:t>
      </w:r>
    </w:p>
    <w:p w14:paraId="5911B52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480D58B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 xml:space="preserve">Vessel Stress Summation at Vessel-Nozzle </w:t>
      </w:r>
      <w:proofErr w:type="gramStart"/>
      <w:r w:rsidRPr="000D0DAD">
        <w:rPr>
          <w:rFonts w:ascii="Tahoma" w:hAnsi="Consolas" w:cs="Arial"/>
          <w:b/>
          <w:color w:val="000000"/>
          <w:sz w:val="18"/>
        </w:rPr>
        <w:t>Junction  (</w:t>
      </w:r>
      <w:proofErr w:type="gramEnd"/>
      <w:r w:rsidRPr="000D0DAD">
        <w:rPr>
          <w:rFonts w:ascii="Tahoma" w:hAnsi="Consolas" w:cs="Arial"/>
          <w:b/>
          <w:color w:val="000000"/>
          <w:sz w:val="18"/>
        </w:rPr>
        <w:t>N./mm</w:t>
      </w:r>
      <w:r w:rsidRPr="000D0DAD">
        <w:rPr>
          <w:rFonts w:ascii="Tahoma" w:hAnsi="Consolas" w:cs="Arial"/>
          <w:b/>
          <w:color w:val="000000"/>
          <w:sz w:val="18"/>
        </w:rPr>
        <w:t>²</w:t>
      </w:r>
      <w:r w:rsidRPr="000D0DAD">
        <w:rPr>
          <w:rFonts w:ascii="Tahoma" w:hAnsi="Consolas" w:cs="Arial"/>
          <w:b/>
          <w:color w:val="000000"/>
          <w:sz w:val="18"/>
        </w:rPr>
        <w:t>):</w:t>
      </w:r>
    </w:p>
    <w:p w14:paraId="33875679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67AEF4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Type of     |              Stress Values at                          |</w:t>
      </w:r>
    </w:p>
    <w:p w14:paraId="458F300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Stress Int.  |                                                        |</w:t>
      </w:r>
    </w:p>
    <w:p w14:paraId="34F4D24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Location    |    Au     Al     Bu     Bl     Cu     Cl     Du     Dl |</w:t>
      </w:r>
    </w:p>
    <w:p w14:paraId="05E80CE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</w:t>
      </w:r>
    </w:p>
    <w:p w14:paraId="5450CCA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Pm (SUS) |      1      1      1      1      1      1      1      1|</w:t>
      </w:r>
    </w:p>
    <w:p w14:paraId="04D28D9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Pl (SUS) |     -2     -2      2      2     -3     -3      5      5|</w:t>
      </w:r>
    </w:p>
    <w:p w14:paraId="4F61D1C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</w:t>
      </w:r>
      <w:proofErr w:type="gramStart"/>
      <w:r>
        <w:rPr>
          <w:rFonts w:ascii="Consolas" w:hAnsi="Consolas" w:cs="Arial"/>
          <w:sz w:val="18"/>
        </w:rPr>
        <w:t>Q  (</w:t>
      </w:r>
      <w:proofErr w:type="gramEnd"/>
      <w:r>
        <w:rPr>
          <w:rFonts w:ascii="Consolas" w:hAnsi="Consolas" w:cs="Arial"/>
          <w:sz w:val="18"/>
        </w:rPr>
        <w:t>SUS) |    -15     15     21    -21    -37     37     53    -53|</w:t>
      </w:r>
    </w:p>
    <w:p w14:paraId="0E7313C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</w:t>
      </w:r>
    </w:p>
    <w:p w14:paraId="643D3CD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Pm (SUS) |      0      0      0      0      0      0      0      0|</w:t>
      </w:r>
    </w:p>
    <w:p w14:paraId="587C1E5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Pl (SUS) |     -3     -3      5      5      2      2     -2     -2|</w:t>
      </w:r>
    </w:p>
    <w:p w14:paraId="364441B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</w:t>
      </w:r>
      <w:proofErr w:type="gramStart"/>
      <w:r>
        <w:rPr>
          <w:rFonts w:ascii="Consolas" w:hAnsi="Consolas" w:cs="Arial"/>
          <w:sz w:val="18"/>
        </w:rPr>
        <w:t>Q  (</w:t>
      </w:r>
      <w:proofErr w:type="gramEnd"/>
      <w:r>
        <w:rPr>
          <w:rFonts w:ascii="Consolas" w:hAnsi="Consolas" w:cs="Arial"/>
          <w:sz w:val="18"/>
        </w:rPr>
        <w:t>SUS) |    -28     28     44    -44    -19     19     25    -25|</w:t>
      </w:r>
    </w:p>
    <w:p w14:paraId="313BD53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</w:t>
      </w:r>
    </w:p>
    <w:p w14:paraId="29E9553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Pm (SUS) |      0      0      0      0      0      0      0      0|</w:t>
      </w:r>
    </w:p>
    <w:p w14:paraId="2ACCBB1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Pl (SUS) |      1      1     -1     -1     -1     -1      1      1|</w:t>
      </w:r>
    </w:p>
    <w:p w14:paraId="0764F09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</w:t>
      </w:r>
      <w:proofErr w:type="gramStart"/>
      <w:r>
        <w:rPr>
          <w:rFonts w:ascii="Consolas" w:hAnsi="Consolas" w:cs="Arial"/>
          <w:sz w:val="18"/>
        </w:rPr>
        <w:t>Q  (</w:t>
      </w:r>
      <w:proofErr w:type="gramEnd"/>
      <w:r>
        <w:rPr>
          <w:rFonts w:ascii="Consolas" w:hAnsi="Consolas" w:cs="Arial"/>
          <w:sz w:val="18"/>
        </w:rPr>
        <w:t>SUS) |      5      5      5      5      5      5      5      5|</w:t>
      </w:r>
    </w:p>
    <w:p w14:paraId="1FA2945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 (</w:t>
      </w:r>
      <w:proofErr w:type="gramStart"/>
      <w:r>
        <w:rPr>
          <w:rFonts w:ascii="Consolas" w:hAnsi="Consolas" w:cs="Arial"/>
          <w:sz w:val="18"/>
        </w:rPr>
        <w:t xml:space="preserve">SUS)   </w:t>
      </w:r>
      <w:proofErr w:type="gramEnd"/>
      <w:r>
        <w:rPr>
          <w:rFonts w:ascii="Consolas" w:hAnsi="Consolas" w:cs="Arial"/>
          <w:sz w:val="18"/>
        </w:rPr>
        <w:t xml:space="preserve">    |    1.0    1.0    1.0    1.0    1.0    1.0    1.0    1.0|</w:t>
      </w:r>
    </w:p>
    <w:p w14:paraId="6720C3E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</w:t>
      </w:r>
    </w:p>
    <w:p w14:paraId="5B4D021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Pm+Pl</w:t>
      </w:r>
      <w:proofErr w:type="spellEnd"/>
      <w:r>
        <w:rPr>
          <w:rFonts w:ascii="Consolas" w:hAnsi="Consolas" w:cs="Arial"/>
          <w:sz w:val="18"/>
        </w:rPr>
        <w:t xml:space="preserve"> (</w:t>
      </w:r>
      <w:proofErr w:type="gramStart"/>
      <w:r>
        <w:rPr>
          <w:rFonts w:ascii="Consolas" w:hAnsi="Consolas" w:cs="Arial"/>
          <w:sz w:val="18"/>
        </w:rPr>
        <w:t xml:space="preserve">SUS)   </w:t>
      </w:r>
      <w:proofErr w:type="gramEnd"/>
      <w:r>
        <w:rPr>
          <w:rFonts w:ascii="Consolas" w:hAnsi="Consolas" w:cs="Arial"/>
          <w:sz w:val="18"/>
        </w:rPr>
        <w:t xml:space="preserve"> |    3.4    3.4    5.4    5.4    4.5    4.5    8.2    8.2|</w:t>
      </w:r>
    </w:p>
    <w:p w14:paraId="4792337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</w:t>
      </w:r>
    </w:p>
    <w:p w14:paraId="280670C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Pm+Pl+Q</w:t>
      </w:r>
      <w:proofErr w:type="spellEnd"/>
      <w:r>
        <w:rPr>
          <w:rFonts w:ascii="Consolas" w:hAnsi="Consolas" w:cs="Arial"/>
          <w:sz w:val="18"/>
        </w:rPr>
        <w:t xml:space="preserve"> (Total)|   33.1   27.6   49.6   39.7   39.7   36.1   60.0   48.7|</w:t>
      </w:r>
    </w:p>
    <w:p w14:paraId="17637C9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9BEC6AA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E1AA1A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 xml:space="preserve">Vessel Stress Summation </w:t>
      </w:r>
      <w:proofErr w:type="gramStart"/>
      <w:r w:rsidRPr="000D0DAD">
        <w:rPr>
          <w:rFonts w:ascii="Tahoma" w:hAnsi="Consolas" w:cs="Arial"/>
          <w:b/>
          <w:color w:val="000000"/>
          <w:sz w:val="18"/>
        </w:rPr>
        <w:t>Comparison  (</w:t>
      </w:r>
      <w:proofErr w:type="gramEnd"/>
      <w:r w:rsidRPr="000D0DAD">
        <w:rPr>
          <w:rFonts w:ascii="Tahoma" w:hAnsi="Consolas" w:cs="Arial"/>
          <w:b/>
          <w:color w:val="000000"/>
          <w:sz w:val="18"/>
        </w:rPr>
        <w:t>N./mm</w:t>
      </w:r>
      <w:r w:rsidRPr="000D0DAD">
        <w:rPr>
          <w:rFonts w:ascii="Tahoma" w:hAnsi="Consolas" w:cs="Arial"/>
          <w:b/>
          <w:color w:val="000000"/>
          <w:sz w:val="18"/>
        </w:rPr>
        <w:t>²</w:t>
      </w:r>
      <w:r w:rsidRPr="000D0DAD">
        <w:rPr>
          <w:rFonts w:ascii="Tahoma" w:hAnsi="Consolas" w:cs="Arial"/>
          <w:b/>
          <w:color w:val="000000"/>
          <w:sz w:val="18"/>
        </w:rPr>
        <w:t>):</w:t>
      </w:r>
    </w:p>
    <w:p w14:paraId="1F9D60DD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0EEAB1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Type of     |     Max. S.I.     S.I. Allowable     |      Result     |</w:t>
      </w:r>
    </w:p>
    <w:p w14:paraId="4F58460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Stress Int.  |                                      |                 |</w:t>
      </w:r>
    </w:p>
    <w:p w14:paraId="1819875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</w:t>
      </w:r>
    </w:p>
    <w:p w14:paraId="59CDBAB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 (</w:t>
      </w:r>
      <w:proofErr w:type="gramStart"/>
      <w:r>
        <w:rPr>
          <w:rFonts w:ascii="Consolas" w:hAnsi="Consolas" w:cs="Arial"/>
          <w:sz w:val="18"/>
        </w:rPr>
        <w:t xml:space="preserve">SUS)   </w:t>
      </w:r>
      <w:proofErr w:type="gramEnd"/>
      <w:r>
        <w:rPr>
          <w:rFonts w:ascii="Consolas" w:hAnsi="Consolas" w:cs="Arial"/>
          <w:sz w:val="18"/>
        </w:rPr>
        <w:t xml:space="preserve">    |          1.00            100.46      |      Passed     |</w:t>
      </w:r>
    </w:p>
    <w:p w14:paraId="3D504B5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Pm+Pl</w:t>
      </w:r>
      <w:proofErr w:type="spellEnd"/>
      <w:r>
        <w:rPr>
          <w:rFonts w:ascii="Consolas" w:hAnsi="Consolas" w:cs="Arial"/>
          <w:sz w:val="18"/>
        </w:rPr>
        <w:t xml:space="preserve"> (</w:t>
      </w:r>
      <w:proofErr w:type="gramStart"/>
      <w:r>
        <w:rPr>
          <w:rFonts w:ascii="Consolas" w:hAnsi="Consolas" w:cs="Arial"/>
          <w:sz w:val="18"/>
        </w:rPr>
        <w:t xml:space="preserve">SUS)   </w:t>
      </w:r>
      <w:proofErr w:type="gramEnd"/>
      <w:r>
        <w:rPr>
          <w:rFonts w:ascii="Consolas" w:hAnsi="Consolas" w:cs="Arial"/>
          <w:sz w:val="18"/>
        </w:rPr>
        <w:t xml:space="preserve"> |          8.25            150.69      |      Passed     |</w:t>
      </w:r>
    </w:p>
    <w:p w14:paraId="55F6198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Pm+Pl+Q</w:t>
      </w:r>
      <w:proofErr w:type="spellEnd"/>
      <w:r>
        <w:rPr>
          <w:rFonts w:ascii="Consolas" w:hAnsi="Consolas" w:cs="Arial"/>
          <w:sz w:val="18"/>
        </w:rPr>
        <w:t xml:space="preserve"> (TOTAL)|         59.97            301.37      |      Passed     |</w:t>
      </w:r>
    </w:p>
    <w:p w14:paraId="34E51442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393DDD3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00"/>
          <w:sz w:val="18"/>
        </w:rPr>
        <w:t xml:space="preserve">Because only sustained loads were specified, the </w:t>
      </w:r>
      <w:proofErr w:type="spellStart"/>
      <w:r w:rsidRPr="000D0DAD">
        <w:rPr>
          <w:rFonts w:ascii="Arial" w:hAnsi="Consolas" w:cs="Arial"/>
          <w:i/>
          <w:color w:val="000000"/>
          <w:sz w:val="18"/>
        </w:rPr>
        <w:t>Pm+Pl+Q</w:t>
      </w:r>
      <w:proofErr w:type="spellEnd"/>
      <w:r w:rsidRPr="000D0DAD">
        <w:rPr>
          <w:rFonts w:ascii="Arial" w:hAnsi="Consolas" w:cs="Arial"/>
          <w:i/>
          <w:color w:val="000000"/>
          <w:sz w:val="18"/>
        </w:rPr>
        <w:t xml:space="preserve"> allowable was 3 * </w:t>
      </w:r>
      <w:proofErr w:type="spellStart"/>
      <w:r w:rsidRPr="000D0DAD">
        <w:rPr>
          <w:rFonts w:ascii="Arial" w:hAnsi="Consolas" w:cs="Arial"/>
          <w:i/>
          <w:color w:val="000000"/>
          <w:sz w:val="18"/>
        </w:rPr>
        <w:t>Smh</w:t>
      </w:r>
      <w:proofErr w:type="spellEnd"/>
      <w:r w:rsidRPr="000D0DAD">
        <w:rPr>
          <w:rFonts w:ascii="Arial" w:hAnsi="Consolas" w:cs="Arial"/>
          <w:i/>
          <w:color w:val="000000"/>
          <w:sz w:val="18"/>
        </w:rPr>
        <w:t>.</w:t>
      </w:r>
    </w:p>
    <w:p w14:paraId="51DFBEDB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47F62BF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WRC 297 Stress Summations per ASME Sec. VIII Div. 2:</w:t>
      </w:r>
    </w:p>
    <w:p w14:paraId="25E4426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E8C2960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 xml:space="preserve">Vessel Stress Summation at Reinforcing Pad </w:t>
      </w:r>
      <w:proofErr w:type="gramStart"/>
      <w:r w:rsidRPr="000D0DAD">
        <w:rPr>
          <w:rFonts w:ascii="Tahoma" w:hAnsi="Consolas" w:cs="Arial"/>
          <w:b/>
          <w:color w:val="000000"/>
          <w:sz w:val="18"/>
        </w:rPr>
        <w:t>Edge  (</w:t>
      </w:r>
      <w:proofErr w:type="gramEnd"/>
      <w:r w:rsidRPr="000D0DAD">
        <w:rPr>
          <w:rFonts w:ascii="Tahoma" w:hAnsi="Consolas" w:cs="Arial"/>
          <w:b/>
          <w:color w:val="000000"/>
          <w:sz w:val="18"/>
        </w:rPr>
        <w:t>N./mm</w:t>
      </w:r>
      <w:r w:rsidRPr="000D0DAD">
        <w:rPr>
          <w:rFonts w:ascii="Tahoma" w:hAnsi="Consolas" w:cs="Arial"/>
          <w:b/>
          <w:color w:val="000000"/>
          <w:sz w:val="18"/>
        </w:rPr>
        <w:t>²</w:t>
      </w:r>
      <w:r w:rsidRPr="000D0DAD">
        <w:rPr>
          <w:rFonts w:ascii="Tahoma" w:hAnsi="Consolas" w:cs="Arial"/>
          <w:b/>
          <w:color w:val="000000"/>
          <w:sz w:val="18"/>
        </w:rPr>
        <w:t>):</w:t>
      </w:r>
    </w:p>
    <w:p w14:paraId="3AB3CD42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B2FBF8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Type of     |              Stress Values at                          |</w:t>
      </w:r>
    </w:p>
    <w:p w14:paraId="7A3798E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Stress Int.  |                                                        |</w:t>
      </w:r>
    </w:p>
    <w:p w14:paraId="732C14F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Location    |    Au     Al     Bu     Bl     Cu     Cl     Du     Dl |</w:t>
      </w:r>
    </w:p>
    <w:p w14:paraId="77C742E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</w:t>
      </w:r>
    </w:p>
    <w:p w14:paraId="7585466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Pm (SUS) |      2      2      2      2      2      2      2      2|</w:t>
      </w:r>
    </w:p>
    <w:p w14:paraId="6EB7731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Pl (SUS) |     -1     -1      3      3     -3     -3      5      5|</w:t>
      </w:r>
    </w:p>
    <w:p w14:paraId="6E9E06C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</w:t>
      </w:r>
      <w:proofErr w:type="gramStart"/>
      <w:r>
        <w:rPr>
          <w:rFonts w:ascii="Consolas" w:hAnsi="Consolas" w:cs="Arial"/>
          <w:sz w:val="18"/>
        </w:rPr>
        <w:t>Q  (</w:t>
      </w:r>
      <w:proofErr w:type="gramEnd"/>
      <w:r>
        <w:rPr>
          <w:rFonts w:ascii="Consolas" w:hAnsi="Consolas" w:cs="Arial"/>
          <w:sz w:val="18"/>
        </w:rPr>
        <w:t>SUS) |     -1      1     11    -11    -51     51     87    -87|</w:t>
      </w:r>
    </w:p>
    <w:p w14:paraId="2AF18B4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</w:t>
      </w:r>
    </w:p>
    <w:p w14:paraId="0AB4EC5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Pm (SUS) |      1      1      1      1      1      1      1      1|</w:t>
      </w:r>
    </w:p>
    <w:p w14:paraId="2C1AD8C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Pl (SUS) |     -2     -2      4      4     -1     -1      3      3|</w:t>
      </w:r>
    </w:p>
    <w:p w14:paraId="4B7199E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</w:t>
      </w:r>
      <w:proofErr w:type="gramStart"/>
      <w:r>
        <w:rPr>
          <w:rFonts w:ascii="Consolas" w:hAnsi="Consolas" w:cs="Arial"/>
          <w:sz w:val="18"/>
        </w:rPr>
        <w:t>Q  (</w:t>
      </w:r>
      <w:proofErr w:type="gramEnd"/>
      <w:r>
        <w:rPr>
          <w:rFonts w:ascii="Consolas" w:hAnsi="Consolas" w:cs="Arial"/>
          <w:sz w:val="18"/>
        </w:rPr>
        <w:t>SUS) |     -2      2     38    -38    -15     15     25    -25|</w:t>
      </w:r>
    </w:p>
    <w:p w14:paraId="5372BED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</w:t>
      </w:r>
    </w:p>
    <w:p w14:paraId="1B54101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Pm (SUS) |      0      0      0      0      0      0      0      0|</w:t>
      </w:r>
    </w:p>
    <w:p w14:paraId="3C2481A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Pl (SUS) |      0      0      0      0      0      0      0      0|</w:t>
      </w:r>
    </w:p>
    <w:p w14:paraId="7B94374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</w:t>
      </w:r>
      <w:proofErr w:type="gramStart"/>
      <w:r>
        <w:rPr>
          <w:rFonts w:ascii="Consolas" w:hAnsi="Consolas" w:cs="Arial"/>
          <w:sz w:val="18"/>
        </w:rPr>
        <w:t>Q  (</w:t>
      </w:r>
      <w:proofErr w:type="gramEnd"/>
      <w:r>
        <w:rPr>
          <w:rFonts w:ascii="Consolas" w:hAnsi="Consolas" w:cs="Arial"/>
          <w:sz w:val="18"/>
        </w:rPr>
        <w:t>SUS) |      1      1      1      1      1      1      1      1|</w:t>
      </w:r>
    </w:p>
    <w:p w14:paraId="449FA4C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 (</w:t>
      </w:r>
      <w:proofErr w:type="gramStart"/>
      <w:r>
        <w:rPr>
          <w:rFonts w:ascii="Consolas" w:hAnsi="Consolas" w:cs="Arial"/>
          <w:sz w:val="18"/>
        </w:rPr>
        <w:t xml:space="preserve">SUS)   </w:t>
      </w:r>
      <w:proofErr w:type="gramEnd"/>
      <w:r>
        <w:rPr>
          <w:rFonts w:ascii="Consolas" w:hAnsi="Consolas" w:cs="Arial"/>
          <w:sz w:val="18"/>
        </w:rPr>
        <w:t xml:space="preserve">    |    2.0    2.0    2.0    2.0    2.0    2.0    2.0    2.0|</w:t>
      </w:r>
    </w:p>
    <w:p w14:paraId="6BA5461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</w:t>
      </w:r>
    </w:p>
    <w:p w14:paraId="02B324B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Pm+Pl</w:t>
      </w:r>
      <w:proofErr w:type="spellEnd"/>
      <w:r>
        <w:rPr>
          <w:rFonts w:ascii="Consolas" w:hAnsi="Consolas" w:cs="Arial"/>
          <w:sz w:val="18"/>
        </w:rPr>
        <w:t xml:space="preserve"> (</w:t>
      </w:r>
      <w:proofErr w:type="gramStart"/>
      <w:r>
        <w:rPr>
          <w:rFonts w:ascii="Consolas" w:hAnsi="Consolas" w:cs="Arial"/>
          <w:sz w:val="18"/>
        </w:rPr>
        <w:t xml:space="preserve">SUS)   </w:t>
      </w:r>
      <w:proofErr w:type="gramEnd"/>
      <w:r>
        <w:rPr>
          <w:rFonts w:ascii="Consolas" w:hAnsi="Consolas" w:cs="Arial"/>
          <w:sz w:val="18"/>
        </w:rPr>
        <w:t xml:space="preserve"> |    2.0    2.0    5.0    5.0    1.0    1.0    7.0    7.0|</w:t>
      </w:r>
    </w:p>
    <w:p w14:paraId="258C5E5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</w:t>
      </w:r>
    </w:p>
    <w:p w14:paraId="4DFB94F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Pm+Pl+Q</w:t>
      </w:r>
      <w:proofErr w:type="spellEnd"/>
      <w:r>
        <w:rPr>
          <w:rFonts w:ascii="Consolas" w:hAnsi="Consolas" w:cs="Arial"/>
          <w:sz w:val="18"/>
        </w:rPr>
        <w:t xml:space="preserve"> (Total)|    3.6    2.6   43.0   33.0   52.0   50.0   94.0   80.0|</w:t>
      </w:r>
    </w:p>
    <w:p w14:paraId="266B79B2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E258BE9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8353A0B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 xml:space="preserve">Vessel Stress Summation </w:t>
      </w:r>
      <w:proofErr w:type="gramStart"/>
      <w:r w:rsidRPr="000D0DAD">
        <w:rPr>
          <w:rFonts w:ascii="Tahoma" w:hAnsi="Consolas" w:cs="Arial"/>
          <w:b/>
          <w:color w:val="000000"/>
          <w:sz w:val="18"/>
        </w:rPr>
        <w:t>Comparison  (</w:t>
      </w:r>
      <w:proofErr w:type="gramEnd"/>
      <w:r w:rsidRPr="000D0DAD">
        <w:rPr>
          <w:rFonts w:ascii="Tahoma" w:hAnsi="Consolas" w:cs="Arial"/>
          <w:b/>
          <w:color w:val="000000"/>
          <w:sz w:val="18"/>
        </w:rPr>
        <w:t>N./mm</w:t>
      </w:r>
      <w:r w:rsidRPr="000D0DAD">
        <w:rPr>
          <w:rFonts w:ascii="Tahoma" w:hAnsi="Consolas" w:cs="Arial"/>
          <w:b/>
          <w:color w:val="000000"/>
          <w:sz w:val="18"/>
        </w:rPr>
        <w:t>²</w:t>
      </w:r>
      <w:r w:rsidRPr="000D0DAD">
        <w:rPr>
          <w:rFonts w:ascii="Tahoma" w:hAnsi="Consolas" w:cs="Arial"/>
          <w:b/>
          <w:color w:val="000000"/>
          <w:sz w:val="18"/>
        </w:rPr>
        <w:t>):</w:t>
      </w:r>
    </w:p>
    <w:p w14:paraId="371BD09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F47424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Type of     |     Max. S.I.     S.I. Allowable     |      Result     |</w:t>
      </w:r>
    </w:p>
    <w:p w14:paraId="2BF90C6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Stress Int.  |                                      |                 |</w:t>
      </w:r>
    </w:p>
    <w:p w14:paraId="117D885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</w:t>
      </w:r>
    </w:p>
    <w:p w14:paraId="3C6BAB1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 (</w:t>
      </w:r>
      <w:proofErr w:type="gramStart"/>
      <w:r>
        <w:rPr>
          <w:rFonts w:ascii="Consolas" w:hAnsi="Consolas" w:cs="Arial"/>
          <w:sz w:val="18"/>
        </w:rPr>
        <w:t xml:space="preserve">SUS)   </w:t>
      </w:r>
      <w:proofErr w:type="gramEnd"/>
      <w:r>
        <w:rPr>
          <w:rFonts w:ascii="Consolas" w:hAnsi="Consolas" w:cs="Arial"/>
          <w:sz w:val="18"/>
        </w:rPr>
        <w:t xml:space="preserve">    |          2.00            100.46      |      Passed     |</w:t>
      </w:r>
    </w:p>
    <w:p w14:paraId="5096CA0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Pm+Pl</w:t>
      </w:r>
      <w:proofErr w:type="spellEnd"/>
      <w:r>
        <w:rPr>
          <w:rFonts w:ascii="Consolas" w:hAnsi="Consolas" w:cs="Arial"/>
          <w:sz w:val="18"/>
        </w:rPr>
        <w:t xml:space="preserve"> (</w:t>
      </w:r>
      <w:proofErr w:type="gramStart"/>
      <w:r>
        <w:rPr>
          <w:rFonts w:ascii="Consolas" w:hAnsi="Consolas" w:cs="Arial"/>
          <w:sz w:val="18"/>
        </w:rPr>
        <w:t xml:space="preserve">SUS)   </w:t>
      </w:r>
      <w:proofErr w:type="gramEnd"/>
      <w:r>
        <w:rPr>
          <w:rFonts w:ascii="Consolas" w:hAnsi="Consolas" w:cs="Arial"/>
          <w:sz w:val="18"/>
        </w:rPr>
        <w:t xml:space="preserve"> |          7.00            150.69      |      Passed     |</w:t>
      </w:r>
    </w:p>
    <w:p w14:paraId="3FDA65B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Pm+Pl+Q</w:t>
      </w:r>
      <w:proofErr w:type="spellEnd"/>
      <w:r>
        <w:rPr>
          <w:rFonts w:ascii="Consolas" w:hAnsi="Consolas" w:cs="Arial"/>
          <w:sz w:val="18"/>
        </w:rPr>
        <w:t xml:space="preserve"> (TOTAL)|         94.02            301.37      |      Passed     |</w:t>
      </w:r>
    </w:p>
    <w:p w14:paraId="39A266C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29C317A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00"/>
          <w:sz w:val="18"/>
        </w:rPr>
        <w:t xml:space="preserve">Because only sustained loads were specified, the </w:t>
      </w:r>
      <w:proofErr w:type="spellStart"/>
      <w:r w:rsidRPr="000D0DAD">
        <w:rPr>
          <w:rFonts w:ascii="Arial" w:hAnsi="Consolas" w:cs="Arial"/>
          <w:i/>
          <w:color w:val="000000"/>
          <w:sz w:val="18"/>
        </w:rPr>
        <w:t>Pm+Pl+Q</w:t>
      </w:r>
      <w:proofErr w:type="spellEnd"/>
      <w:r w:rsidRPr="000D0DAD">
        <w:rPr>
          <w:rFonts w:ascii="Arial" w:hAnsi="Consolas" w:cs="Arial"/>
          <w:i/>
          <w:color w:val="000000"/>
          <w:sz w:val="18"/>
        </w:rPr>
        <w:t xml:space="preserve"> allowable was 3 * </w:t>
      </w:r>
      <w:proofErr w:type="spellStart"/>
      <w:r w:rsidRPr="000D0DAD">
        <w:rPr>
          <w:rFonts w:ascii="Arial" w:hAnsi="Consolas" w:cs="Arial"/>
          <w:i/>
          <w:color w:val="000000"/>
          <w:sz w:val="18"/>
        </w:rPr>
        <w:t>Smh</w:t>
      </w:r>
      <w:proofErr w:type="spellEnd"/>
      <w:r w:rsidRPr="000D0DAD">
        <w:rPr>
          <w:rFonts w:ascii="Arial" w:hAnsi="Consolas" w:cs="Arial"/>
          <w:i/>
          <w:color w:val="000000"/>
          <w:sz w:val="18"/>
        </w:rPr>
        <w:t>.</w:t>
      </w:r>
    </w:p>
    <w:p w14:paraId="0E3580FA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88A3AB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4E62BE5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WRC 297 Stress Summations per ASME Sec. VIII Div. 2:</w:t>
      </w:r>
    </w:p>
    <w:p w14:paraId="49062FB0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248E1A5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 xml:space="preserve">Nozzle Stress Summation at Vessel-Nozzle </w:t>
      </w:r>
      <w:proofErr w:type="gramStart"/>
      <w:r w:rsidRPr="000D0DAD">
        <w:rPr>
          <w:rFonts w:ascii="Tahoma" w:hAnsi="Consolas" w:cs="Arial"/>
          <w:b/>
          <w:color w:val="000000"/>
          <w:sz w:val="18"/>
        </w:rPr>
        <w:t>Junction  (</w:t>
      </w:r>
      <w:proofErr w:type="gramEnd"/>
      <w:r w:rsidRPr="000D0DAD">
        <w:rPr>
          <w:rFonts w:ascii="Tahoma" w:hAnsi="Consolas" w:cs="Arial"/>
          <w:b/>
          <w:color w:val="000000"/>
          <w:sz w:val="18"/>
        </w:rPr>
        <w:t>N./mm</w:t>
      </w:r>
      <w:r w:rsidRPr="000D0DAD">
        <w:rPr>
          <w:rFonts w:ascii="Tahoma" w:hAnsi="Consolas" w:cs="Arial"/>
          <w:b/>
          <w:color w:val="000000"/>
          <w:sz w:val="18"/>
        </w:rPr>
        <w:t>²</w:t>
      </w:r>
      <w:r w:rsidRPr="000D0DAD">
        <w:rPr>
          <w:rFonts w:ascii="Tahoma" w:hAnsi="Consolas" w:cs="Arial"/>
          <w:b/>
          <w:color w:val="000000"/>
          <w:sz w:val="18"/>
        </w:rPr>
        <w:t>):</w:t>
      </w:r>
    </w:p>
    <w:p w14:paraId="462F20DA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1A941E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Type of     |              Stress Values at                          |</w:t>
      </w:r>
    </w:p>
    <w:p w14:paraId="1E7644C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Stress Int.  |                                                        |</w:t>
      </w:r>
    </w:p>
    <w:p w14:paraId="3709D83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Location    |    Au     Al     Bu     Bl     Cu     Cl     Du     Dl |</w:t>
      </w:r>
    </w:p>
    <w:p w14:paraId="23CC426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</w:t>
      </w:r>
    </w:p>
    <w:p w14:paraId="6503FB8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Pm (SUS) |      0      0      0      0      0      0      0      0|</w:t>
      </w:r>
    </w:p>
    <w:p w14:paraId="4E4787D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Pl (SUS) |     -2     -2      2      2      2      2     -2     -2|</w:t>
      </w:r>
    </w:p>
    <w:p w14:paraId="5A074BE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</w:t>
      </w:r>
      <w:proofErr w:type="gramStart"/>
      <w:r>
        <w:rPr>
          <w:rFonts w:ascii="Consolas" w:hAnsi="Consolas" w:cs="Arial"/>
          <w:sz w:val="18"/>
        </w:rPr>
        <w:t>Q  (</w:t>
      </w:r>
      <w:proofErr w:type="gramEnd"/>
      <w:r>
        <w:rPr>
          <w:rFonts w:ascii="Consolas" w:hAnsi="Consolas" w:cs="Arial"/>
          <w:sz w:val="18"/>
        </w:rPr>
        <w:t>SUS) |      0      0      0      0      0      0      0      0|</w:t>
      </w:r>
    </w:p>
    <w:p w14:paraId="5B14164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</w:t>
      </w:r>
    </w:p>
    <w:p w14:paraId="0F9A9F7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Pm (SUS) |      0      0      0      0      0      0      0      0|</w:t>
      </w:r>
    </w:p>
    <w:p w14:paraId="18FC785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Pl (SUS) |    -15    -15     15     15    -15    -15     15     15|</w:t>
      </w:r>
    </w:p>
    <w:p w14:paraId="4B29BA0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</w:t>
      </w:r>
      <w:proofErr w:type="gramStart"/>
      <w:r>
        <w:rPr>
          <w:rFonts w:ascii="Consolas" w:hAnsi="Consolas" w:cs="Arial"/>
          <w:sz w:val="18"/>
        </w:rPr>
        <w:t>Q  (</w:t>
      </w:r>
      <w:proofErr w:type="gramEnd"/>
      <w:r>
        <w:rPr>
          <w:rFonts w:ascii="Consolas" w:hAnsi="Consolas" w:cs="Arial"/>
          <w:sz w:val="18"/>
        </w:rPr>
        <w:t>SUS) |    -36     36     54    -54    -49     49     67    -67|</w:t>
      </w:r>
    </w:p>
    <w:p w14:paraId="461CBF0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</w:t>
      </w:r>
    </w:p>
    <w:p w14:paraId="39CC116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Pm (SUS) |      0      0      0      0      0      0      0      0|</w:t>
      </w:r>
    </w:p>
    <w:p w14:paraId="76766CA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Pl (SUS) |      1      1     -1     -1     -1     -1      1      1|</w:t>
      </w:r>
    </w:p>
    <w:p w14:paraId="305D2CC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</w:t>
      </w:r>
      <w:proofErr w:type="gramStart"/>
      <w:r>
        <w:rPr>
          <w:rFonts w:ascii="Consolas" w:hAnsi="Consolas" w:cs="Arial"/>
          <w:sz w:val="18"/>
        </w:rPr>
        <w:t>Q  (</w:t>
      </w:r>
      <w:proofErr w:type="gramEnd"/>
      <w:r>
        <w:rPr>
          <w:rFonts w:ascii="Consolas" w:hAnsi="Consolas" w:cs="Arial"/>
          <w:sz w:val="18"/>
        </w:rPr>
        <w:t>SUS) |      6      6      6      6      6      6      6      6|</w:t>
      </w:r>
    </w:p>
    <w:p w14:paraId="5AC5906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 (</w:t>
      </w:r>
      <w:proofErr w:type="gramStart"/>
      <w:r>
        <w:rPr>
          <w:rFonts w:ascii="Consolas" w:hAnsi="Consolas" w:cs="Arial"/>
          <w:sz w:val="18"/>
        </w:rPr>
        <w:t xml:space="preserve">SUS)   </w:t>
      </w:r>
      <w:proofErr w:type="gramEnd"/>
      <w:r>
        <w:rPr>
          <w:rFonts w:ascii="Consolas" w:hAnsi="Consolas" w:cs="Arial"/>
          <w:sz w:val="18"/>
        </w:rPr>
        <w:t xml:space="preserve">    |    0.0    0.0    0.0    0.0    0.0    0.0    0.0    0.0|</w:t>
      </w:r>
    </w:p>
    <w:p w14:paraId="0F0A09A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</w:t>
      </w:r>
    </w:p>
    <w:p w14:paraId="7B26ABA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Pm+Pl</w:t>
      </w:r>
      <w:proofErr w:type="spellEnd"/>
      <w:r>
        <w:rPr>
          <w:rFonts w:ascii="Consolas" w:hAnsi="Consolas" w:cs="Arial"/>
          <w:sz w:val="18"/>
        </w:rPr>
        <w:t xml:space="preserve"> (</w:t>
      </w:r>
      <w:proofErr w:type="gramStart"/>
      <w:r>
        <w:rPr>
          <w:rFonts w:ascii="Consolas" w:hAnsi="Consolas" w:cs="Arial"/>
          <w:sz w:val="18"/>
        </w:rPr>
        <w:t xml:space="preserve">SUS)   </w:t>
      </w:r>
      <w:proofErr w:type="gramEnd"/>
      <w:r>
        <w:rPr>
          <w:rFonts w:ascii="Consolas" w:hAnsi="Consolas" w:cs="Arial"/>
          <w:sz w:val="18"/>
        </w:rPr>
        <w:t xml:space="preserve"> |   15.1   15.1   15.1   15.1   17.1   17.1   17.1   17.1|</w:t>
      </w:r>
    </w:p>
    <w:p w14:paraId="19232E0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</w:t>
      </w:r>
    </w:p>
    <w:p w14:paraId="731B310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Pm+Pl+Q</w:t>
      </w:r>
      <w:proofErr w:type="spellEnd"/>
      <w:r>
        <w:rPr>
          <w:rFonts w:ascii="Consolas" w:hAnsi="Consolas" w:cs="Arial"/>
          <w:sz w:val="18"/>
        </w:rPr>
        <w:t xml:space="preserve"> (Total)|   52.0   26.9   69.4   42.2   66.8   34.8   85.2   53.0|</w:t>
      </w:r>
    </w:p>
    <w:p w14:paraId="717F046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0F90F8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4E18E3B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 xml:space="preserve">Nozzle Stress Summation </w:t>
      </w:r>
      <w:proofErr w:type="gramStart"/>
      <w:r w:rsidRPr="000D0DAD">
        <w:rPr>
          <w:rFonts w:ascii="Tahoma" w:hAnsi="Consolas" w:cs="Arial"/>
          <w:b/>
          <w:color w:val="000000"/>
          <w:sz w:val="18"/>
        </w:rPr>
        <w:t>Comparison  (</w:t>
      </w:r>
      <w:proofErr w:type="gramEnd"/>
      <w:r w:rsidRPr="000D0DAD">
        <w:rPr>
          <w:rFonts w:ascii="Tahoma" w:hAnsi="Consolas" w:cs="Arial"/>
          <w:b/>
          <w:color w:val="000000"/>
          <w:sz w:val="18"/>
        </w:rPr>
        <w:t>N./mm</w:t>
      </w:r>
      <w:r w:rsidRPr="000D0DAD">
        <w:rPr>
          <w:rFonts w:ascii="Tahoma" w:hAnsi="Consolas" w:cs="Arial"/>
          <w:b/>
          <w:color w:val="000000"/>
          <w:sz w:val="18"/>
        </w:rPr>
        <w:t>²</w:t>
      </w:r>
      <w:r w:rsidRPr="000D0DAD">
        <w:rPr>
          <w:rFonts w:ascii="Tahoma" w:hAnsi="Consolas" w:cs="Arial"/>
          <w:b/>
          <w:color w:val="000000"/>
          <w:sz w:val="18"/>
        </w:rPr>
        <w:t>):</w:t>
      </w:r>
    </w:p>
    <w:p w14:paraId="14B1D6AF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832F30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Type of     |     Max. S.I.     S.I. Allowable     |      Result     |</w:t>
      </w:r>
    </w:p>
    <w:p w14:paraId="489FE6C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Stress Int.  |                                      |                 |</w:t>
      </w:r>
    </w:p>
    <w:p w14:paraId="673B04F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</w:t>
      </w:r>
    </w:p>
    <w:p w14:paraId="1A114AE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 (</w:t>
      </w:r>
      <w:proofErr w:type="gramStart"/>
      <w:r>
        <w:rPr>
          <w:rFonts w:ascii="Consolas" w:hAnsi="Consolas" w:cs="Arial"/>
          <w:sz w:val="18"/>
        </w:rPr>
        <w:t xml:space="preserve">SUS)   </w:t>
      </w:r>
      <w:proofErr w:type="gramEnd"/>
      <w:r>
        <w:rPr>
          <w:rFonts w:ascii="Consolas" w:hAnsi="Consolas" w:cs="Arial"/>
          <w:sz w:val="18"/>
        </w:rPr>
        <w:t xml:space="preserve">    |          0.00            100.50      |      Passed     |</w:t>
      </w:r>
    </w:p>
    <w:p w14:paraId="6C9F7F6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Pm+Pl</w:t>
      </w:r>
      <w:proofErr w:type="spellEnd"/>
      <w:r>
        <w:rPr>
          <w:rFonts w:ascii="Consolas" w:hAnsi="Consolas" w:cs="Arial"/>
          <w:sz w:val="18"/>
        </w:rPr>
        <w:t xml:space="preserve"> (</w:t>
      </w:r>
      <w:proofErr w:type="gramStart"/>
      <w:r>
        <w:rPr>
          <w:rFonts w:ascii="Consolas" w:hAnsi="Consolas" w:cs="Arial"/>
          <w:sz w:val="18"/>
        </w:rPr>
        <w:t xml:space="preserve">SUS)   </w:t>
      </w:r>
      <w:proofErr w:type="gramEnd"/>
      <w:r>
        <w:rPr>
          <w:rFonts w:ascii="Consolas" w:hAnsi="Consolas" w:cs="Arial"/>
          <w:sz w:val="18"/>
        </w:rPr>
        <w:t xml:space="preserve"> |         17.12            150.75      |      Passed     |</w:t>
      </w:r>
    </w:p>
    <w:p w14:paraId="5E0659F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Pm+Pl+Q</w:t>
      </w:r>
      <w:proofErr w:type="spellEnd"/>
      <w:r>
        <w:rPr>
          <w:rFonts w:ascii="Consolas" w:hAnsi="Consolas" w:cs="Arial"/>
          <w:sz w:val="18"/>
        </w:rPr>
        <w:t xml:space="preserve"> (TOTAL)|         85.16            301.50      |      Passed     |</w:t>
      </w:r>
    </w:p>
    <w:p w14:paraId="758FA69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07E683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00"/>
          <w:sz w:val="18"/>
        </w:rPr>
        <w:t xml:space="preserve">Because only sustained loads were specified, the </w:t>
      </w:r>
      <w:proofErr w:type="spellStart"/>
      <w:r w:rsidRPr="000D0DAD">
        <w:rPr>
          <w:rFonts w:ascii="Arial" w:hAnsi="Consolas" w:cs="Arial"/>
          <w:i/>
          <w:color w:val="000000"/>
          <w:sz w:val="18"/>
        </w:rPr>
        <w:t>Pm+Pl+Q</w:t>
      </w:r>
      <w:proofErr w:type="spellEnd"/>
      <w:r w:rsidRPr="000D0DAD">
        <w:rPr>
          <w:rFonts w:ascii="Arial" w:hAnsi="Consolas" w:cs="Arial"/>
          <w:i/>
          <w:color w:val="000000"/>
          <w:sz w:val="18"/>
        </w:rPr>
        <w:t xml:space="preserve"> allowable was 3 * </w:t>
      </w:r>
      <w:proofErr w:type="spellStart"/>
      <w:r w:rsidRPr="000D0DAD">
        <w:rPr>
          <w:rFonts w:ascii="Arial" w:hAnsi="Consolas" w:cs="Arial"/>
          <w:i/>
          <w:color w:val="000000"/>
          <w:sz w:val="18"/>
        </w:rPr>
        <w:t>Smh</w:t>
      </w:r>
      <w:proofErr w:type="spellEnd"/>
      <w:r w:rsidRPr="000D0DAD">
        <w:rPr>
          <w:rFonts w:ascii="Arial" w:hAnsi="Consolas" w:cs="Arial"/>
          <w:i/>
          <w:color w:val="000000"/>
          <w:sz w:val="18"/>
        </w:rPr>
        <w:t>.</w:t>
      </w:r>
    </w:p>
    <w:p w14:paraId="203309F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120B55B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FF"/>
          <w:sz w:val="18"/>
        </w:rPr>
        <w:t>PV Elite is a trademark of Hexagon AB, 2024, All rights reserved.</w:t>
      </w:r>
    </w:p>
    <w:p w14:paraId="77389466" w14:textId="77777777" w:rsidR="000D0DAD" w:rsidRDefault="000D0DAD" w:rsidP="000D0DAD">
      <w:pPr>
        <w:rPr>
          <w:rFonts w:ascii="Consolas" w:hAnsi="Consolas" w:cs="Arial"/>
          <w:sz w:val="18"/>
        </w:rPr>
        <w:sectPr w:rsidR="000D0DAD" w:rsidSect="000D0DAD">
          <w:headerReference w:type="default" r:id="rId56"/>
          <w:pgSz w:w="12240" w:h="15840" w:code="1"/>
          <w:pgMar w:top="1440" w:right="504" w:bottom="720" w:left="360" w:header="720" w:footer="720" w:gutter="720"/>
          <w:cols w:space="720"/>
          <w:docGrid w:linePitch="272"/>
        </w:sectPr>
      </w:pPr>
    </w:p>
    <w:p w14:paraId="4751408D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Consolas" w:hAnsi="Consolas" w:cs="Arial"/>
          <w:sz w:val="18"/>
        </w:rPr>
        <w:lastRenderedPageBreak/>
        <w:fldChar w:fldCharType="begin"/>
      </w:r>
      <w:r w:rsidRPr="000D0DAD">
        <w:rPr>
          <w:rFonts w:ascii="Consolas" w:hAnsi="Consolas" w:cs="Arial"/>
          <w:sz w:val="18"/>
        </w:rPr>
        <w:instrText xml:space="preserve"> TC "</w:instrText>
      </w:r>
      <w:bookmarkStart w:id="40" w:name="_Toc192856518"/>
      <w:r w:rsidRPr="000D0DAD">
        <w:rPr>
          <w:rFonts w:ascii="Consolas" w:hAnsi="Consolas" w:cs="Arial"/>
          <w:sz w:val="18"/>
        </w:rPr>
        <w:instrText>Nozzle Calcs.:  N7</w:instrText>
      </w:r>
      <w:bookmarkEnd w:id="40"/>
      <w:r w:rsidRPr="000D0DAD">
        <w:rPr>
          <w:rFonts w:ascii="Consolas" w:hAnsi="Consolas" w:cs="Arial"/>
          <w:sz w:val="18"/>
        </w:rPr>
        <w:instrText xml:space="preserve">" /f C </w:instrText>
      </w:r>
      <w:r w:rsidRPr="000D0DAD">
        <w:rPr>
          <w:rFonts w:ascii="Consolas" w:hAnsi="Consolas" w:cs="Arial"/>
          <w:sz w:val="18"/>
        </w:rPr>
        <w:fldChar w:fldCharType="end"/>
      </w:r>
    </w:p>
    <w:p w14:paraId="3EFF0C1A" w14:textId="77777777" w:rsidR="000D0DAD" w:rsidRDefault="000D0DAD" w:rsidP="000D0DAD">
      <w:pPr>
        <w:rPr>
          <w:rFonts w:ascii="Consolas" w:hAnsi="Consolas" w:cs="Arial"/>
          <w:sz w:val="18"/>
        </w:rPr>
      </w:pPr>
      <w:proofErr w:type="gramStart"/>
      <w:r w:rsidRPr="000D0DAD">
        <w:rPr>
          <w:rFonts w:ascii="Tahoma" w:hAnsi="Consolas" w:cs="Arial"/>
          <w:b/>
          <w:color w:val="000000"/>
          <w:sz w:val="18"/>
        </w:rPr>
        <w:t>Input,  Nozzle</w:t>
      </w:r>
      <w:proofErr w:type="gramEnd"/>
      <w:r w:rsidRPr="000D0DAD">
        <w:rPr>
          <w:rFonts w:ascii="Tahoma" w:hAnsi="Consolas" w:cs="Arial"/>
          <w:b/>
          <w:color w:val="000000"/>
          <w:sz w:val="18"/>
        </w:rPr>
        <w:t xml:space="preserve"> Desc: N7                                From:   20</w:t>
      </w:r>
    </w:p>
    <w:p w14:paraId="2310CC4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17DB3B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Pressure for Reinforcement Calculations        P       </w:t>
      </w:r>
      <w:proofErr w:type="gramStart"/>
      <w:r>
        <w:rPr>
          <w:rFonts w:ascii="Consolas" w:hAnsi="Consolas" w:cs="Arial"/>
          <w:sz w:val="18"/>
        </w:rPr>
        <w:t>0.534  bars</w:t>
      </w:r>
      <w:proofErr w:type="gramEnd"/>
    </w:p>
    <w:p w14:paraId="20CAC20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Temperature for Internal Pressure           Temp          </w:t>
      </w:r>
      <w:proofErr w:type="gramStart"/>
      <w:r>
        <w:rPr>
          <w:rFonts w:ascii="Consolas" w:hAnsi="Consolas" w:cs="Arial"/>
          <w:sz w:val="18"/>
        </w:rPr>
        <w:t>85  °</w:t>
      </w:r>
      <w:proofErr w:type="gramEnd"/>
      <w:r>
        <w:rPr>
          <w:rFonts w:ascii="Consolas" w:hAnsi="Consolas" w:cs="Arial"/>
          <w:sz w:val="18"/>
        </w:rPr>
        <w:t>C</w:t>
      </w:r>
    </w:p>
    <w:p w14:paraId="33B19C79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00BFD0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Parent Material                                  SA-240 316L</w:t>
      </w:r>
    </w:p>
    <w:p w14:paraId="6DE763F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Parent Allowable Stress at Temperature        </w:t>
      </w:r>
      <w:proofErr w:type="spellStart"/>
      <w:r>
        <w:rPr>
          <w:rFonts w:ascii="Consolas" w:hAnsi="Consolas" w:cs="Arial"/>
          <w:sz w:val="18"/>
        </w:rPr>
        <w:t>Sv</w:t>
      </w:r>
      <w:proofErr w:type="spellEnd"/>
      <w:r>
        <w:rPr>
          <w:rFonts w:ascii="Consolas" w:hAnsi="Consolas" w:cs="Arial"/>
          <w:sz w:val="18"/>
        </w:rPr>
        <w:t xml:space="preserve">      </w:t>
      </w:r>
      <w:proofErr w:type="gramStart"/>
      <w:r>
        <w:rPr>
          <w:rFonts w:ascii="Consolas" w:hAnsi="Consolas" w:cs="Arial"/>
          <w:sz w:val="18"/>
        </w:rPr>
        <w:t>100.46  N.</w:t>
      </w:r>
      <w:proofErr w:type="gramEnd"/>
      <w:r>
        <w:rPr>
          <w:rFonts w:ascii="Consolas" w:hAnsi="Consolas" w:cs="Arial"/>
          <w:sz w:val="18"/>
        </w:rPr>
        <w:t>/mm²</w:t>
      </w:r>
    </w:p>
    <w:p w14:paraId="7F7B9E8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Parent Allowable Stress At Ambient           </w:t>
      </w:r>
      <w:proofErr w:type="spellStart"/>
      <w:r>
        <w:rPr>
          <w:rFonts w:ascii="Consolas" w:hAnsi="Consolas" w:cs="Arial"/>
          <w:sz w:val="18"/>
        </w:rPr>
        <w:t>Sva</w:t>
      </w:r>
      <w:proofErr w:type="spellEnd"/>
      <w:r>
        <w:rPr>
          <w:rFonts w:ascii="Consolas" w:hAnsi="Consolas" w:cs="Arial"/>
          <w:sz w:val="18"/>
        </w:rPr>
        <w:t xml:space="preserve">      </w:t>
      </w:r>
      <w:proofErr w:type="gramStart"/>
      <w:r>
        <w:rPr>
          <w:rFonts w:ascii="Consolas" w:hAnsi="Consolas" w:cs="Arial"/>
          <w:sz w:val="18"/>
        </w:rPr>
        <w:t>115.00  N.</w:t>
      </w:r>
      <w:proofErr w:type="gramEnd"/>
      <w:r>
        <w:rPr>
          <w:rFonts w:ascii="Consolas" w:hAnsi="Consolas" w:cs="Arial"/>
          <w:sz w:val="18"/>
        </w:rPr>
        <w:t>/mm²</w:t>
      </w:r>
    </w:p>
    <w:p w14:paraId="777ED072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E1512F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Inside Diameter of Cylindrical Shell           D      </w:t>
      </w:r>
      <w:proofErr w:type="gramStart"/>
      <w:r>
        <w:rPr>
          <w:rFonts w:ascii="Consolas" w:hAnsi="Consolas" w:cs="Arial"/>
          <w:sz w:val="18"/>
        </w:rPr>
        <w:t>500.00  mm.</w:t>
      </w:r>
      <w:proofErr w:type="gramEnd"/>
    </w:p>
    <w:p w14:paraId="4DE40C5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Shell Finished (Minimum) Thickness             t      </w:t>
      </w:r>
      <w:proofErr w:type="gramStart"/>
      <w:r>
        <w:rPr>
          <w:rFonts w:ascii="Consolas" w:hAnsi="Consolas" w:cs="Arial"/>
          <w:sz w:val="18"/>
        </w:rPr>
        <w:t>6.0000  mm.</w:t>
      </w:r>
      <w:proofErr w:type="gramEnd"/>
    </w:p>
    <w:p w14:paraId="4E19573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Shell Internal Corrosion Allowance             c      </w:t>
      </w:r>
      <w:proofErr w:type="gramStart"/>
      <w:r>
        <w:rPr>
          <w:rFonts w:ascii="Consolas" w:hAnsi="Consolas" w:cs="Arial"/>
          <w:sz w:val="18"/>
        </w:rPr>
        <w:t>0.0000  mm.</w:t>
      </w:r>
      <w:proofErr w:type="gramEnd"/>
    </w:p>
    <w:p w14:paraId="2F0DBCE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Shell External Corrosion Allowance            co      </w:t>
      </w:r>
      <w:proofErr w:type="gramStart"/>
      <w:r>
        <w:rPr>
          <w:rFonts w:ascii="Consolas" w:hAnsi="Consolas" w:cs="Arial"/>
          <w:sz w:val="18"/>
        </w:rPr>
        <w:t>0.0000  mm.</w:t>
      </w:r>
      <w:proofErr w:type="gramEnd"/>
    </w:p>
    <w:p w14:paraId="44947E7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C2B637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Distance from Bottom/Left Tangent                    </w:t>
      </w:r>
      <w:proofErr w:type="gramStart"/>
      <w:r>
        <w:rPr>
          <w:rFonts w:ascii="Consolas" w:hAnsi="Consolas" w:cs="Arial"/>
          <w:sz w:val="18"/>
        </w:rPr>
        <w:t>1370.00  mm.</w:t>
      </w:r>
      <w:proofErr w:type="gramEnd"/>
    </w:p>
    <w:p w14:paraId="728E459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1D582C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User Entered Minimum Design Metal Temperature           </w:t>
      </w:r>
      <w:proofErr w:type="gramStart"/>
      <w:r>
        <w:rPr>
          <w:rFonts w:ascii="Consolas" w:hAnsi="Consolas" w:cs="Arial"/>
          <w:sz w:val="18"/>
        </w:rPr>
        <w:t>4.00  °</w:t>
      </w:r>
      <w:proofErr w:type="gramEnd"/>
      <w:r>
        <w:rPr>
          <w:rFonts w:ascii="Consolas" w:hAnsi="Consolas" w:cs="Arial"/>
          <w:sz w:val="18"/>
        </w:rPr>
        <w:t>C</w:t>
      </w:r>
    </w:p>
    <w:p w14:paraId="06B66B5F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A6994B0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i/>
          <w:color w:val="000000"/>
          <w:sz w:val="18"/>
        </w:rPr>
        <w:t xml:space="preserve">Type of Element Connected to the </w:t>
      </w:r>
      <w:proofErr w:type="gramStart"/>
      <w:r w:rsidRPr="000D0DAD">
        <w:rPr>
          <w:rFonts w:ascii="Arial" w:hAnsi="Consolas" w:cs="Arial"/>
          <w:b/>
          <w:i/>
          <w:color w:val="000000"/>
          <w:sz w:val="18"/>
        </w:rPr>
        <w:t>Parent :</w:t>
      </w:r>
      <w:proofErr w:type="gramEnd"/>
      <w:r w:rsidRPr="000D0DAD">
        <w:rPr>
          <w:rFonts w:ascii="Arial" w:hAnsi="Consolas" w:cs="Arial"/>
          <w:b/>
          <w:i/>
          <w:color w:val="000000"/>
          <w:sz w:val="18"/>
        </w:rPr>
        <w:t xml:space="preserve"> Nozzle</w:t>
      </w:r>
    </w:p>
    <w:p w14:paraId="038B69A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4AA1B7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Material                                       SA-312 TP316L</w:t>
      </w:r>
    </w:p>
    <w:p w14:paraId="333E050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Material UNS Number                                   S31603</w:t>
      </w:r>
    </w:p>
    <w:p w14:paraId="3A82FF9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Material Specification/Type                       </w:t>
      </w:r>
      <w:proofErr w:type="spellStart"/>
      <w:r>
        <w:rPr>
          <w:rFonts w:ascii="Consolas" w:hAnsi="Consolas" w:cs="Arial"/>
          <w:sz w:val="18"/>
        </w:rPr>
        <w:t>Smls</w:t>
      </w:r>
      <w:proofErr w:type="spellEnd"/>
      <w:r>
        <w:rPr>
          <w:rFonts w:ascii="Consolas" w:hAnsi="Consolas" w:cs="Arial"/>
          <w:sz w:val="18"/>
        </w:rPr>
        <w:t>. pipe</w:t>
      </w:r>
    </w:p>
    <w:p w14:paraId="3EBDEAE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Allowable Stress at Temperature               Sn      </w:t>
      </w:r>
      <w:proofErr w:type="gramStart"/>
      <w:r>
        <w:rPr>
          <w:rFonts w:ascii="Consolas" w:hAnsi="Consolas" w:cs="Arial"/>
          <w:sz w:val="18"/>
        </w:rPr>
        <w:t>100.50  N.</w:t>
      </w:r>
      <w:proofErr w:type="gramEnd"/>
      <w:r>
        <w:rPr>
          <w:rFonts w:ascii="Consolas" w:hAnsi="Consolas" w:cs="Arial"/>
          <w:sz w:val="18"/>
        </w:rPr>
        <w:t>/mm²</w:t>
      </w:r>
    </w:p>
    <w:p w14:paraId="6E6D803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Allowable Stress At Ambient                  </w:t>
      </w:r>
      <w:proofErr w:type="spellStart"/>
      <w:r>
        <w:rPr>
          <w:rFonts w:ascii="Consolas" w:hAnsi="Consolas" w:cs="Arial"/>
          <w:sz w:val="18"/>
        </w:rPr>
        <w:t>Sna</w:t>
      </w:r>
      <w:proofErr w:type="spellEnd"/>
      <w:r>
        <w:rPr>
          <w:rFonts w:ascii="Consolas" w:hAnsi="Consolas" w:cs="Arial"/>
          <w:sz w:val="18"/>
        </w:rPr>
        <w:t xml:space="preserve">      </w:t>
      </w:r>
      <w:proofErr w:type="gramStart"/>
      <w:r>
        <w:rPr>
          <w:rFonts w:ascii="Consolas" w:hAnsi="Consolas" w:cs="Arial"/>
          <w:sz w:val="18"/>
        </w:rPr>
        <w:t>115.00  N.</w:t>
      </w:r>
      <w:proofErr w:type="gramEnd"/>
      <w:r>
        <w:rPr>
          <w:rFonts w:ascii="Consolas" w:hAnsi="Consolas" w:cs="Arial"/>
          <w:sz w:val="18"/>
        </w:rPr>
        <w:t>/mm²</w:t>
      </w:r>
    </w:p>
    <w:p w14:paraId="4CBFB301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3A6257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Diameter Basis (for tr calc </w:t>
      </w:r>
      <w:proofErr w:type="gramStart"/>
      <w:r>
        <w:rPr>
          <w:rFonts w:ascii="Consolas" w:hAnsi="Consolas" w:cs="Arial"/>
          <w:sz w:val="18"/>
        </w:rPr>
        <w:t xml:space="preserve">only)   </w:t>
      </w:r>
      <w:proofErr w:type="gramEnd"/>
      <w:r>
        <w:rPr>
          <w:rFonts w:ascii="Consolas" w:hAnsi="Consolas" w:cs="Arial"/>
          <w:sz w:val="18"/>
        </w:rPr>
        <w:t xml:space="preserve">                 Outside</w:t>
      </w:r>
    </w:p>
    <w:p w14:paraId="370D65D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Layout Angle                                          </w:t>
      </w:r>
      <w:proofErr w:type="gramStart"/>
      <w:r>
        <w:rPr>
          <w:rFonts w:ascii="Consolas" w:hAnsi="Consolas" w:cs="Arial"/>
          <w:sz w:val="18"/>
        </w:rPr>
        <w:t>135.00  deg</w:t>
      </w:r>
      <w:proofErr w:type="gramEnd"/>
    </w:p>
    <w:p w14:paraId="1DCD8D6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Diameter                                             </w:t>
      </w:r>
      <w:proofErr w:type="gramStart"/>
      <w:r>
        <w:rPr>
          <w:rFonts w:ascii="Consolas" w:hAnsi="Consolas" w:cs="Arial"/>
          <w:sz w:val="18"/>
        </w:rPr>
        <w:t>50.0000  mm</w:t>
      </w:r>
      <w:proofErr w:type="gramEnd"/>
    </w:p>
    <w:p w14:paraId="039E5969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032F98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Size and Thickness Basis                             Nominal</w:t>
      </w:r>
    </w:p>
    <w:p w14:paraId="212A582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Nominal Thickness                                        160</w:t>
      </w:r>
    </w:p>
    <w:p w14:paraId="39088FD0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0B676D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Material                                 SA-182 F316L</w:t>
      </w:r>
    </w:p>
    <w:p w14:paraId="62926F1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Type                                 Weld Neck Flange</w:t>
      </w:r>
    </w:p>
    <w:p w14:paraId="5F50F1A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1DBA08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Corrosion Allowance                          can      </w:t>
      </w:r>
      <w:proofErr w:type="gramStart"/>
      <w:r>
        <w:rPr>
          <w:rFonts w:ascii="Consolas" w:hAnsi="Consolas" w:cs="Arial"/>
          <w:sz w:val="18"/>
        </w:rPr>
        <w:t>0.0000  mm.</w:t>
      </w:r>
      <w:proofErr w:type="gramEnd"/>
    </w:p>
    <w:p w14:paraId="53A879B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Joint Efficiency of Shell Seam at Nozzle      E1        1.00</w:t>
      </w:r>
    </w:p>
    <w:p w14:paraId="515A430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Joint Efficiency of Nozzle Neck               </w:t>
      </w:r>
      <w:proofErr w:type="spellStart"/>
      <w:r>
        <w:rPr>
          <w:rFonts w:ascii="Consolas" w:hAnsi="Consolas" w:cs="Arial"/>
          <w:sz w:val="18"/>
        </w:rPr>
        <w:t>En</w:t>
      </w:r>
      <w:proofErr w:type="spellEnd"/>
      <w:r>
        <w:rPr>
          <w:rFonts w:ascii="Consolas" w:hAnsi="Consolas" w:cs="Arial"/>
          <w:sz w:val="18"/>
        </w:rPr>
        <w:t xml:space="preserve">        1.00</w:t>
      </w:r>
    </w:p>
    <w:p w14:paraId="6B9990FD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40C14D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Outside Projection                            ho    </w:t>
      </w:r>
      <w:proofErr w:type="gramStart"/>
      <w:r>
        <w:rPr>
          <w:rFonts w:ascii="Consolas" w:hAnsi="Consolas" w:cs="Arial"/>
          <w:sz w:val="18"/>
        </w:rPr>
        <w:t>150.0000  mm.</w:t>
      </w:r>
      <w:proofErr w:type="gramEnd"/>
    </w:p>
    <w:p w14:paraId="13EDC96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Weld leg size between Nozzle and Pad/Shell    Wo      </w:t>
      </w:r>
      <w:proofErr w:type="gramStart"/>
      <w:r>
        <w:rPr>
          <w:rFonts w:ascii="Consolas" w:hAnsi="Consolas" w:cs="Arial"/>
          <w:sz w:val="18"/>
        </w:rPr>
        <w:t>6.0000  mm.</w:t>
      </w:r>
      <w:proofErr w:type="gramEnd"/>
    </w:p>
    <w:p w14:paraId="51288D3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Groove weld depth between Nozzle and Vessel </w:t>
      </w:r>
      <w:proofErr w:type="spellStart"/>
      <w:r>
        <w:rPr>
          <w:rFonts w:ascii="Consolas" w:hAnsi="Consolas" w:cs="Arial"/>
          <w:sz w:val="18"/>
        </w:rPr>
        <w:t>Wgnv</w:t>
      </w:r>
      <w:proofErr w:type="spellEnd"/>
      <w:r>
        <w:rPr>
          <w:rFonts w:ascii="Consolas" w:hAnsi="Consolas" w:cs="Arial"/>
          <w:sz w:val="18"/>
        </w:rPr>
        <w:t xml:space="preserve">      </w:t>
      </w:r>
      <w:proofErr w:type="gramStart"/>
      <w:r>
        <w:rPr>
          <w:rFonts w:ascii="Consolas" w:hAnsi="Consolas" w:cs="Arial"/>
          <w:sz w:val="18"/>
        </w:rPr>
        <w:t>6.0000  mm.</w:t>
      </w:r>
      <w:proofErr w:type="gramEnd"/>
    </w:p>
    <w:p w14:paraId="7E5AA82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Inside Projection                              h      </w:t>
      </w:r>
      <w:proofErr w:type="gramStart"/>
      <w:r>
        <w:rPr>
          <w:rFonts w:ascii="Consolas" w:hAnsi="Consolas" w:cs="Arial"/>
          <w:sz w:val="18"/>
        </w:rPr>
        <w:t>0.0000  mm.</w:t>
      </w:r>
      <w:proofErr w:type="gramEnd"/>
    </w:p>
    <w:p w14:paraId="32F54AF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Weld leg size, Inside Element to Shell        Wi      </w:t>
      </w:r>
      <w:proofErr w:type="gramStart"/>
      <w:r>
        <w:rPr>
          <w:rFonts w:ascii="Consolas" w:hAnsi="Consolas" w:cs="Arial"/>
          <w:sz w:val="18"/>
        </w:rPr>
        <w:t>0.0000  mm.</w:t>
      </w:r>
      <w:proofErr w:type="gramEnd"/>
    </w:p>
    <w:p w14:paraId="543E9A02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8D5DCC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Pad Material                                     SA-240 316L</w:t>
      </w:r>
    </w:p>
    <w:p w14:paraId="615CE7F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Pad Allowable Stress at Temperature           </w:t>
      </w:r>
      <w:proofErr w:type="spellStart"/>
      <w:r>
        <w:rPr>
          <w:rFonts w:ascii="Consolas" w:hAnsi="Consolas" w:cs="Arial"/>
          <w:sz w:val="18"/>
        </w:rPr>
        <w:t>Sp</w:t>
      </w:r>
      <w:proofErr w:type="spellEnd"/>
      <w:r>
        <w:rPr>
          <w:rFonts w:ascii="Consolas" w:hAnsi="Consolas" w:cs="Arial"/>
          <w:sz w:val="18"/>
        </w:rPr>
        <w:t xml:space="preserve">      </w:t>
      </w:r>
      <w:proofErr w:type="gramStart"/>
      <w:r>
        <w:rPr>
          <w:rFonts w:ascii="Consolas" w:hAnsi="Consolas" w:cs="Arial"/>
          <w:sz w:val="18"/>
        </w:rPr>
        <w:t>100.50  N.</w:t>
      </w:r>
      <w:proofErr w:type="gramEnd"/>
      <w:r>
        <w:rPr>
          <w:rFonts w:ascii="Consolas" w:hAnsi="Consolas" w:cs="Arial"/>
          <w:sz w:val="18"/>
        </w:rPr>
        <w:t>/mm²</w:t>
      </w:r>
    </w:p>
    <w:p w14:paraId="288074B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Pad Allowable Stress At Ambient              Spa      </w:t>
      </w:r>
      <w:proofErr w:type="gramStart"/>
      <w:r>
        <w:rPr>
          <w:rFonts w:ascii="Consolas" w:hAnsi="Consolas" w:cs="Arial"/>
          <w:sz w:val="18"/>
        </w:rPr>
        <w:t>115.00  N.</w:t>
      </w:r>
      <w:proofErr w:type="gramEnd"/>
      <w:r>
        <w:rPr>
          <w:rFonts w:ascii="Consolas" w:hAnsi="Consolas" w:cs="Arial"/>
          <w:sz w:val="18"/>
        </w:rPr>
        <w:t>/mm²</w:t>
      </w:r>
    </w:p>
    <w:p w14:paraId="374683F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Diameter of Pad along vessel surface          </w:t>
      </w:r>
      <w:proofErr w:type="spellStart"/>
      <w:r>
        <w:rPr>
          <w:rFonts w:ascii="Consolas" w:hAnsi="Consolas" w:cs="Arial"/>
          <w:sz w:val="18"/>
        </w:rPr>
        <w:t>Dp</w:t>
      </w:r>
      <w:proofErr w:type="spellEnd"/>
      <w:r>
        <w:rPr>
          <w:rFonts w:ascii="Consolas" w:hAnsi="Consolas" w:cs="Arial"/>
          <w:sz w:val="18"/>
        </w:rPr>
        <w:t xml:space="preserve">    </w:t>
      </w:r>
      <w:proofErr w:type="gramStart"/>
      <w:r>
        <w:rPr>
          <w:rFonts w:ascii="Consolas" w:hAnsi="Consolas" w:cs="Arial"/>
          <w:sz w:val="18"/>
        </w:rPr>
        <w:t>162.0000  mm.</w:t>
      </w:r>
      <w:proofErr w:type="gramEnd"/>
    </w:p>
    <w:p w14:paraId="3C0FB65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Thickness of Pad                              </w:t>
      </w:r>
      <w:proofErr w:type="spellStart"/>
      <w:r>
        <w:rPr>
          <w:rFonts w:ascii="Consolas" w:hAnsi="Consolas" w:cs="Arial"/>
          <w:sz w:val="18"/>
        </w:rPr>
        <w:t>te</w:t>
      </w:r>
      <w:proofErr w:type="spellEnd"/>
      <w:r>
        <w:rPr>
          <w:rFonts w:ascii="Consolas" w:hAnsi="Consolas" w:cs="Arial"/>
          <w:sz w:val="18"/>
        </w:rPr>
        <w:t xml:space="preserve">      </w:t>
      </w:r>
      <w:proofErr w:type="gramStart"/>
      <w:r>
        <w:rPr>
          <w:rFonts w:ascii="Consolas" w:hAnsi="Consolas" w:cs="Arial"/>
          <w:sz w:val="18"/>
        </w:rPr>
        <w:t>6.0000  mm.</w:t>
      </w:r>
      <w:proofErr w:type="gramEnd"/>
    </w:p>
    <w:p w14:paraId="522FF43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Weld leg size between Pad and Shell           Wp      </w:t>
      </w:r>
      <w:proofErr w:type="gramStart"/>
      <w:r>
        <w:rPr>
          <w:rFonts w:ascii="Consolas" w:hAnsi="Consolas" w:cs="Arial"/>
          <w:sz w:val="18"/>
        </w:rPr>
        <w:t>6.0000  mm.</w:t>
      </w:r>
      <w:proofErr w:type="gramEnd"/>
    </w:p>
    <w:p w14:paraId="79CE620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Groove weld depth between Pad and Nozzle    </w:t>
      </w:r>
      <w:proofErr w:type="spellStart"/>
      <w:r>
        <w:rPr>
          <w:rFonts w:ascii="Consolas" w:hAnsi="Consolas" w:cs="Arial"/>
          <w:sz w:val="18"/>
        </w:rPr>
        <w:t>Wgpn</w:t>
      </w:r>
      <w:proofErr w:type="spellEnd"/>
      <w:r>
        <w:rPr>
          <w:rFonts w:ascii="Consolas" w:hAnsi="Consolas" w:cs="Arial"/>
          <w:sz w:val="18"/>
        </w:rPr>
        <w:t xml:space="preserve">      </w:t>
      </w:r>
      <w:proofErr w:type="gramStart"/>
      <w:r>
        <w:rPr>
          <w:rFonts w:ascii="Consolas" w:hAnsi="Consolas" w:cs="Arial"/>
          <w:sz w:val="18"/>
        </w:rPr>
        <w:t>6.0000  mm.</w:t>
      </w:r>
      <w:proofErr w:type="gramEnd"/>
    </w:p>
    <w:p w14:paraId="7F6E696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Reinforcing Pad Width                                </w:t>
      </w:r>
      <w:proofErr w:type="gramStart"/>
      <w:r>
        <w:rPr>
          <w:rFonts w:ascii="Consolas" w:hAnsi="Consolas" w:cs="Arial"/>
          <w:sz w:val="18"/>
        </w:rPr>
        <w:t>50.8375  mm.</w:t>
      </w:r>
      <w:proofErr w:type="gramEnd"/>
    </w:p>
    <w:p w14:paraId="7F8262D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5E9BDD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Class                                             150</w:t>
      </w:r>
    </w:p>
    <w:p w14:paraId="7F13754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Grade                                          GR 2.3</w:t>
      </w:r>
    </w:p>
    <w:p w14:paraId="72DCED0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E646993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The Pressure Design option was MAWP + static head (to the nozzle).</w:t>
      </w:r>
    </w:p>
    <w:p w14:paraId="66CE895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74F49F1" w14:textId="19307475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noProof/>
          <w:sz w:val="18"/>
        </w:rPr>
        <w:lastRenderedPageBreak/>
        <w:drawing>
          <wp:inline distT="0" distB="0" distL="0" distR="0" wp14:anchorId="3592AB95" wp14:editId="0F89167D">
            <wp:extent cx="2278380" cy="1143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838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D47F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14B0807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Reinforcement CALCULATION, Description: N7</w:t>
      </w:r>
    </w:p>
    <w:p w14:paraId="5AFBB260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12B731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ASME Code, Section VIII, Div. 1, UG-37 to UG-45</w:t>
      </w:r>
    </w:p>
    <w:p w14:paraId="0FE87C8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C3EA44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Actual Outside Diameter Used in Calculation           </w:t>
      </w:r>
      <w:proofErr w:type="gramStart"/>
      <w:r>
        <w:rPr>
          <w:rFonts w:ascii="Consolas" w:hAnsi="Consolas" w:cs="Arial"/>
          <w:sz w:val="18"/>
        </w:rPr>
        <w:t>60.325  mm.</w:t>
      </w:r>
      <w:proofErr w:type="gramEnd"/>
    </w:p>
    <w:p w14:paraId="35044A2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Actual Thickness Used in Calculation                   </w:t>
      </w:r>
      <w:proofErr w:type="gramStart"/>
      <w:r>
        <w:rPr>
          <w:rFonts w:ascii="Consolas" w:hAnsi="Consolas" w:cs="Arial"/>
          <w:sz w:val="18"/>
        </w:rPr>
        <w:t>8.738  mm.</w:t>
      </w:r>
      <w:proofErr w:type="gramEnd"/>
    </w:p>
    <w:p w14:paraId="48CB240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155E594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Nozzle input data check completed without errors.</w:t>
      </w:r>
    </w:p>
    <w:p w14:paraId="7761726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C84C21F" w14:textId="77777777" w:rsidR="000D0DAD" w:rsidRDefault="000D0DAD" w:rsidP="000D0DAD">
      <w:pPr>
        <w:rPr>
          <w:rFonts w:ascii="Consolas" w:hAnsi="Consolas" w:cs="Arial"/>
          <w:sz w:val="18"/>
        </w:rPr>
      </w:pPr>
      <w:proofErr w:type="spellStart"/>
      <w:r w:rsidRPr="000D0DAD">
        <w:rPr>
          <w:rFonts w:ascii="Tahoma" w:hAnsi="Consolas" w:cs="Arial"/>
          <w:color w:val="000000"/>
          <w:sz w:val="18"/>
        </w:rPr>
        <w:t>Reqd</w:t>
      </w:r>
      <w:proofErr w:type="spellEnd"/>
      <w:r w:rsidRPr="000D0DAD">
        <w:rPr>
          <w:rFonts w:ascii="Tahoma" w:hAnsi="Consolas" w:cs="Arial"/>
          <w:color w:val="000000"/>
          <w:sz w:val="18"/>
        </w:rPr>
        <w:t xml:space="preserve"> </w:t>
      </w:r>
      <w:proofErr w:type="spellStart"/>
      <w:r w:rsidRPr="000D0DAD">
        <w:rPr>
          <w:rFonts w:ascii="Tahoma" w:hAnsi="Consolas" w:cs="Arial"/>
          <w:color w:val="000000"/>
          <w:sz w:val="18"/>
        </w:rPr>
        <w:t>thk</w:t>
      </w:r>
      <w:proofErr w:type="spellEnd"/>
      <w:r w:rsidRPr="000D0DAD">
        <w:rPr>
          <w:rFonts w:ascii="Tahoma" w:hAnsi="Consolas" w:cs="Arial"/>
          <w:color w:val="000000"/>
          <w:sz w:val="18"/>
        </w:rPr>
        <w:t xml:space="preserve"> per UG-37(a) of Cylindrical Shell, tr [Int. Press]</w:t>
      </w:r>
    </w:p>
    <w:p w14:paraId="00AA95F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P*R/(</w:t>
      </w:r>
      <w:proofErr w:type="spellStart"/>
      <w:r>
        <w:rPr>
          <w:rFonts w:ascii="Consolas" w:hAnsi="Consolas" w:cs="Arial"/>
          <w:sz w:val="18"/>
        </w:rPr>
        <w:t>Sv</w:t>
      </w:r>
      <w:proofErr w:type="spellEnd"/>
      <w:r>
        <w:rPr>
          <w:rFonts w:ascii="Consolas" w:hAnsi="Consolas" w:cs="Arial"/>
          <w:sz w:val="18"/>
        </w:rPr>
        <w:t>*E-0.6*P) per UG-27 (c)(1)</w:t>
      </w:r>
    </w:p>
    <w:p w14:paraId="6B3BB5E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0.53*250</w:t>
      </w:r>
      <w:proofErr w:type="gramStart"/>
      <w:r>
        <w:rPr>
          <w:rFonts w:ascii="Consolas" w:hAnsi="Consolas" w:cs="Arial"/>
          <w:sz w:val="18"/>
        </w:rPr>
        <w:t>/(</w:t>
      </w:r>
      <w:proofErr w:type="gramEnd"/>
      <w:r>
        <w:rPr>
          <w:rFonts w:ascii="Consolas" w:hAnsi="Consolas" w:cs="Arial"/>
          <w:sz w:val="18"/>
        </w:rPr>
        <w:t>100*1-0.6*0.53)</w:t>
      </w:r>
    </w:p>
    <w:p w14:paraId="40A2C77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0.1330 mm.</w:t>
      </w:r>
    </w:p>
    <w:p w14:paraId="062E2510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37CEE91" w14:textId="77777777" w:rsidR="000D0DAD" w:rsidRDefault="000D0DAD" w:rsidP="000D0DAD">
      <w:pPr>
        <w:rPr>
          <w:rFonts w:ascii="Consolas" w:hAnsi="Consolas" w:cs="Arial"/>
          <w:sz w:val="18"/>
        </w:rPr>
      </w:pPr>
      <w:proofErr w:type="spellStart"/>
      <w:r w:rsidRPr="000D0DAD">
        <w:rPr>
          <w:rFonts w:ascii="Tahoma" w:hAnsi="Consolas" w:cs="Arial"/>
          <w:color w:val="000000"/>
          <w:sz w:val="18"/>
        </w:rPr>
        <w:t>Reqd</w:t>
      </w:r>
      <w:proofErr w:type="spellEnd"/>
      <w:r w:rsidRPr="000D0DAD">
        <w:rPr>
          <w:rFonts w:ascii="Tahoma" w:hAnsi="Consolas" w:cs="Arial"/>
          <w:color w:val="000000"/>
          <w:sz w:val="18"/>
        </w:rPr>
        <w:t xml:space="preserve"> </w:t>
      </w:r>
      <w:proofErr w:type="spellStart"/>
      <w:r w:rsidRPr="000D0DAD">
        <w:rPr>
          <w:rFonts w:ascii="Tahoma" w:hAnsi="Consolas" w:cs="Arial"/>
          <w:color w:val="000000"/>
          <w:sz w:val="18"/>
        </w:rPr>
        <w:t>thk</w:t>
      </w:r>
      <w:proofErr w:type="spellEnd"/>
      <w:r w:rsidRPr="000D0DAD">
        <w:rPr>
          <w:rFonts w:ascii="Tahoma" w:hAnsi="Consolas" w:cs="Arial"/>
          <w:color w:val="000000"/>
          <w:sz w:val="18"/>
        </w:rPr>
        <w:t xml:space="preserve"> per UG-37(a) of Nozzle Wall, </w:t>
      </w:r>
      <w:proofErr w:type="spellStart"/>
      <w:r w:rsidRPr="000D0DAD">
        <w:rPr>
          <w:rFonts w:ascii="Tahoma" w:hAnsi="Consolas" w:cs="Arial"/>
          <w:color w:val="000000"/>
          <w:sz w:val="18"/>
        </w:rPr>
        <w:t>trn</w:t>
      </w:r>
      <w:proofErr w:type="spellEnd"/>
      <w:r w:rsidRPr="000D0DAD">
        <w:rPr>
          <w:rFonts w:ascii="Tahoma" w:hAnsi="Consolas" w:cs="Arial"/>
          <w:color w:val="000000"/>
          <w:sz w:val="18"/>
        </w:rPr>
        <w:t xml:space="preserve"> [Int. Press]</w:t>
      </w:r>
    </w:p>
    <w:p w14:paraId="4F8A08C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P*Ro/(Sn*E+0.4*P) per Appendix 1-1 (a)(1)</w:t>
      </w:r>
    </w:p>
    <w:p w14:paraId="0864396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0.53*30.2</w:t>
      </w:r>
      <w:proofErr w:type="gramStart"/>
      <w:r>
        <w:rPr>
          <w:rFonts w:ascii="Consolas" w:hAnsi="Consolas" w:cs="Arial"/>
          <w:sz w:val="18"/>
        </w:rPr>
        <w:t>/(</w:t>
      </w:r>
      <w:proofErr w:type="gramEnd"/>
      <w:r>
        <w:rPr>
          <w:rFonts w:ascii="Consolas" w:hAnsi="Consolas" w:cs="Arial"/>
          <w:sz w:val="18"/>
        </w:rPr>
        <w:t>100*1+0.4*0.53)</w:t>
      </w:r>
    </w:p>
    <w:p w14:paraId="52554AB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0.0160 mm.</w:t>
      </w:r>
    </w:p>
    <w:p w14:paraId="5CEA5846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8C3581F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</w:rPr>
        <w:t>UG-40, Limits of Reinforcement: [Internal Pressure]</w:t>
      </w:r>
    </w:p>
    <w:p w14:paraId="4CCA575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Parallel to Vessel Wall (Diameter </w:t>
      </w:r>
      <w:proofErr w:type="gramStart"/>
      <w:r>
        <w:rPr>
          <w:rFonts w:ascii="Consolas" w:hAnsi="Consolas" w:cs="Arial"/>
          <w:sz w:val="18"/>
        </w:rPr>
        <w:t xml:space="preserve">Limit)   </w:t>
      </w:r>
      <w:proofErr w:type="gramEnd"/>
      <w:r>
        <w:rPr>
          <w:rFonts w:ascii="Consolas" w:hAnsi="Consolas" w:cs="Arial"/>
          <w:sz w:val="18"/>
        </w:rPr>
        <w:t xml:space="preserve">         Dl    85.6996  mm.</w:t>
      </w:r>
    </w:p>
    <w:p w14:paraId="0181DA5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Parallel to Vessel Wall, opening length              d    </w:t>
      </w:r>
      <w:proofErr w:type="gramStart"/>
      <w:r>
        <w:rPr>
          <w:rFonts w:ascii="Consolas" w:hAnsi="Consolas" w:cs="Arial"/>
          <w:sz w:val="18"/>
        </w:rPr>
        <w:t>42.8498  mm.</w:t>
      </w:r>
      <w:proofErr w:type="gramEnd"/>
    </w:p>
    <w:p w14:paraId="502DF92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Normal to Vessel Wall (Thickness Limit), pad side </w:t>
      </w:r>
      <w:proofErr w:type="spellStart"/>
      <w:r>
        <w:rPr>
          <w:rFonts w:ascii="Consolas" w:hAnsi="Consolas" w:cs="Arial"/>
          <w:sz w:val="18"/>
        </w:rPr>
        <w:t>Tlwp</w:t>
      </w:r>
      <w:proofErr w:type="spellEnd"/>
      <w:r>
        <w:rPr>
          <w:rFonts w:ascii="Consolas" w:hAnsi="Consolas" w:cs="Arial"/>
          <w:sz w:val="18"/>
        </w:rPr>
        <w:t xml:space="preserve">    </w:t>
      </w:r>
      <w:proofErr w:type="gramStart"/>
      <w:r>
        <w:rPr>
          <w:rFonts w:ascii="Consolas" w:hAnsi="Consolas" w:cs="Arial"/>
          <w:sz w:val="18"/>
        </w:rPr>
        <w:t>15.0000  mm.</w:t>
      </w:r>
      <w:proofErr w:type="gramEnd"/>
    </w:p>
    <w:p w14:paraId="6D46954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EAAE4CC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The Pad diameter is greater than the Diameter Limit. The excess will not be considered.</w:t>
      </w:r>
    </w:p>
    <w:p w14:paraId="188AA5E2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5D7F673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i/>
          <w:color w:val="0000FF"/>
          <w:sz w:val="18"/>
        </w:rPr>
        <w:t>Taking a UG-36(c)(3)(a) exemption for nozzle: N7.</w:t>
      </w:r>
    </w:p>
    <w:p w14:paraId="76009AE8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This calculation is valid for nozzles that meet all the requirements of</w:t>
      </w:r>
    </w:p>
    <w:p w14:paraId="0D9D68C0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paragraph UG-36.  Please check the Code carefully, especially for nozzles</w:t>
      </w:r>
    </w:p>
    <w:p w14:paraId="242A9DA2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that are not isolated or do not meet Code spacing requirements. To force</w:t>
      </w:r>
    </w:p>
    <w:p w14:paraId="73449C36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 xml:space="preserve">the computation of areas for small nozzles </w:t>
      </w:r>
      <w:proofErr w:type="gramStart"/>
      <w:r w:rsidRPr="000D0DAD">
        <w:rPr>
          <w:rFonts w:ascii="Arial" w:hAnsi="Consolas" w:cs="Arial"/>
          <w:i/>
          <w:color w:val="0000FF"/>
          <w:sz w:val="18"/>
        </w:rPr>
        <w:t>go</w:t>
      </w:r>
      <w:proofErr w:type="gramEnd"/>
      <w:r w:rsidRPr="000D0DAD">
        <w:rPr>
          <w:rFonts w:ascii="Arial" w:hAnsi="Consolas" w:cs="Arial"/>
          <w:i/>
          <w:color w:val="0000FF"/>
          <w:sz w:val="18"/>
        </w:rPr>
        <w:t xml:space="preserve"> to Tools-&gt;Configuration</w:t>
      </w:r>
    </w:p>
    <w:p w14:paraId="1C8420E8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and check the box to force the UG-37 small nozzle area calculation.</w:t>
      </w:r>
    </w:p>
    <w:p w14:paraId="596EBC9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1E5E888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</w:rPr>
        <w:t>UG-45 Minimum Nozzle Neck Thickness Requirement: [Int. Press.]</w:t>
      </w:r>
    </w:p>
    <w:p w14:paraId="2FE8636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for Internal/External pressures      ta = 0.0160 mm.</w:t>
      </w:r>
    </w:p>
    <w:p w14:paraId="5CCA117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per UG16(b</w:t>
      </w:r>
      <w:proofErr w:type="gramStart"/>
      <w:r>
        <w:rPr>
          <w:rFonts w:ascii="Consolas" w:hAnsi="Consolas" w:cs="Arial"/>
          <w:sz w:val="18"/>
        </w:rPr>
        <w:t xml:space="preserve">),   </w:t>
      </w:r>
      <w:proofErr w:type="gramEnd"/>
      <w:r>
        <w:rPr>
          <w:rFonts w:ascii="Consolas" w:hAnsi="Consolas" w:cs="Arial"/>
          <w:sz w:val="18"/>
        </w:rPr>
        <w:t xml:space="preserve">                   tr16b = 1.5000 mm.</w:t>
      </w:r>
    </w:p>
    <w:p w14:paraId="28FF0F8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Thickness, shell/head, internal pressure     trb1 = 0.1330 mm.</w:t>
      </w:r>
    </w:p>
    <w:p w14:paraId="75FDB51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                 tb1 = </w:t>
      </w:r>
      <w:proofErr w:type="gramStart"/>
      <w:r>
        <w:rPr>
          <w:rFonts w:ascii="Consolas" w:hAnsi="Consolas" w:cs="Arial"/>
          <w:sz w:val="18"/>
        </w:rPr>
        <w:t>max(</w:t>
      </w:r>
      <w:proofErr w:type="gramEnd"/>
      <w:r>
        <w:rPr>
          <w:rFonts w:ascii="Consolas" w:hAnsi="Consolas" w:cs="Arial"/>
          <w:sz w:val="18"/>
        </w:rPr>
        <w:t>trb1, tr16b) = 1.5000 mm.</w:t>
      </w:r>
    </w:p>
    <w:p w14:paraId="429B656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                 tb2 = </w:t>
      </w:r>
      <w:proofErr w:type="gramStart"/>
      <w:r>
        <w:rPr>
          <w:rFonts w:ascii="Consolas" w:hAnsi="Consolas" w:cs="Arial"/>
          <w:sz w:val="18"/>
        </w:rPr>
        <w:t>max(</w:t>
      </w:r>
      <w:proofErr w:type="gramEnd"/>
      <w:r>
        <w:rPr>
          <w:rFonts w:ascii="Consolas" w:hAnsi="Consolas" w:cs="Arial"/>
          <w:sz w:val="18"/>
        </w:rPr>
        <w:t>trb2, tr16b) = 1.5000 mm.</w:t>
      </w:r>
    </w:p>
    <w:p w14:paraId="2FA2FC8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per table UG-45                     tb3 = 3.4200 mm.</w:t>
      </w:r>
    </w:p>
    <w:p w14:paraId="331CDEB6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F84E9F8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Determine Nozzle Thickness candidate [tb]:</w:t>
      </w:r>
    </w:p>
    <w:p w14:paraId="023007E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</w:t>
      </w:r>
      <w:proofErr w:type="gramStart"/>
      <w:r>
        <w:rPr>
          <w:rFonts w:ascii="Consolas" w:hAnsi="Consolas" w:cs="Arial"/>
          <w:sz w:val="18"/>
        </w:rPr>
        <w:t>min[</w:t>
      </w:r>
      <w:proofErr w:type="gramEnd"/>
      <w:r>
        <w:rPr>
          <w:rFonts w:ascii="Consolas" w:hAnsi="Consolas" w:cs="Arial"/>
          <w:sz w:val="18"/>
        </w:rPr>
        <w:t xml:space="preserve"> tb3, max( tb1,tb2) ]</w:t>
      </w:r>
    </w:p>
    <w:p w14:paraId="7AA2A08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</w:t>
      </w:r>
      <w:proofErr w:type="gramStart"/>
      <w:r>
        <w:rPr>
          <w:rFonts w:ascii="Consolas" w:hAnsi="Consolas" w:cs="Arial"/>
          <w:sz w:val="18"/>
        </w:rPr>
        <w:t>min[</w:t>
      </w:r>
      <w:proofErr w:type="gramEnd"/>
      <w:r>
        <w:rPr>
          <w:rFonts w:ascii="Consolas" w:hAnsi="Consolas" w:cs="Arial"/>
          <w:sz w:val="18"/>
        </w:rPr>
        <w:t xml:space="preserve"> 3.42, max( 1.5, 1.5 ) ]</w:t>
      </w:r>
    </w:p>
    <w:p w14:paraId="746ADCE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1.5000 mm.</w:t>
      </w:r>
    </w:p>
    <w:p w14:paraId="1374381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7B0CDAE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Minimum Wall Thickness of Nozzle Necks [tUG-45]:</w:t>
      </w:r>
    </w:p>
    <w:p w14:paraId="35D817E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</w:t>
      </w:r>
      <w:proofErr w:type="gramStart"/>
      <w:r>
        <w:rPr>
          <w:rFonts w:ascii="Consolas" w:hAnsi="Consolas" w:cs="Arial"/>
          <w:sz w:val="18"/>
        </w:rPr>
        <w:t>max( ta</w:t>
      </w:r>
      <w:proofErr w:type="gramEnd"/>
      <w:r>
        <w:rPr>
          <w:rFonts w:ascii="Consolas" w:hAnsi="Consolas" w:cs="Arial"/>
          <w:sz w:val="18"/>
        </w:rPr>
        <w:t>, tb )</w:t>
      </w:r>
    </w:p>
    <w:p w14:paraId="62C79B6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</w:t>
      </w:r>
      <w:proofErr w:type="gramStart"/>
      <w:r>
        <w:rPr>
          <w:rFonts w:ascii="Consolas" w:hAnsi="Consolas" w:cs="Arial"/>
          <w:sz w:val="18"/>
        </w:rPr>
        <w:t>max( 0.016</w:t>
      </w:r>
      <w:proofErr w:type="gramEnd"/>
      <w:r>
        <w:rPr>
          <w:rFonts w:ascii="Consolas" w:hAnsi="Consolas" w:cs="Arial"/>
          <w:sz w:val="18"/>
        </w:rPr>
        <w:t>, 1.5 )</w:t>
      </w:r>
    </w:p>
    <w:p w14:paraId="54088ED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1.5000 mm.</w:t>
      </w:r>
    </w:p>
    <w:p w14:paraId="067F08B6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44C9E7C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Available Nozzle Neck Thickness = 0.875 * 8.738 = 7.645 mm. -&gt; OK</w:t>
      </w:r>
    </w:p>
    <w:p w14:paraId="301E184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B2EBCCA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i/>
          <w:color w:val="000000"/>
          <w:sz w:val="18"/>
        </w:rPr>
        <w:t>Stresses on Nozzle due to External and Pressure Loads per the ASME B31.3 Piping Code,</w:t>
      </w:r>
    </w:p>
    <w:p w14:paraId="15145E6E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i/>
          <w:color w:val="000000"/>
          <w:sz w:val="18"/>
        </w:rPr>
        <w:t>(</w:t>
      </w:r>
      <w:proofErr w:type="gramStart"/>
      <w:r w:rsidRPr="000D0DAD">
        <w:rPr>
          <w:rFonts w:ascii="Arial" w:hAnsi="Consolas" w:cs="Arial"/>
          <w:b/>
          <w:i/>
          <w:color w:val="000000"/>
          <w:sz w:val="18"/>
        </w:rPr>
        <w:t>see</w:t>
      </w:r>
      <w:proofErr w:type="gramEnd"/>
      <w:r w:rsidRPr="000D0DAD">
        <w:rPr>
          <w:rFonts w:ascii="Arial" w:hAnsi="Consolas" w:cs="Arial"/>
          <w:b/>
          <w:i/>
          <w:color w:val="000000"/>
          <w:sz w:val="18"/>
        </w:rPr>
        <w:t xml:space="preserve"> 319.4.4 and 302.3.5):</w:t>
      </w:r>
    </w:p>
    <w:p w14:paraId="00F6084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</w:t>
      </w:r>
    </w:p>
    <w:p w14:paraId="61C2128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gramStart"/>
      <w:r>
        <w:rPr>
          <w:rFonts w:ascii="Consolas" w:hAnsi="Consolas" w:cs="Arial"/>
          <w:sz w:val="18"/>
        </w:rPr>
        <w:t>Sustained  :</w:t>
      </w:r>
      <w:proofErr w:type="gramEnd"/>
      <w:r>
        <w:rPr>
          <w:rFonts w:ascii="Consolas" w:hAnsi="Consolas" w:cs="Arial"/>
          <w:sz w:val="18"/>
        </w:rPr>
        <w:t xml:space="preserve">     21.3,  Allowable :    100.5 N./mm²  Passed</w:t>
      </w:r>
    </w:p>
    <w:p w14:paraId="3F7CD72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gramStart"/>
      <w:r>
        <w:rPr>
          <w:rFonts w:ascii="Consolas" w:hAnsi="Consolas" w:cs="Arial"/>
          <w:sz w:val="18"/>
        </w:rPr>
        <w:t>Expansion  :</w:t>
      </w:r>
      <w:proofErr w:type="gramEnd"/>
      <w:r>
        <w:rPr>
          <w:rFonts w:ascii="Consolas" w:hAnsi="Consolas" w:cs="Arial"/>
          <w:sz w:val="18"/>
        </w:rPr>
        <w:t xml:space="preserve">      0.0,  Allowable :    248.0 N./mm²  Passed</w:t>
      </w:r>
    </w:p>
    <w:p w14:paraId="0E95CAE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gramStart"/>
      <w:r>
        <w:rPr>
          <w:rFonts w:ascii="Consolas" w:hAnsi="Consolas" w:cs="Arial"/>
          <w:sz w:val="18"/>
        </w:rPr>
        <w:t>Occasional :</w:t>
      </w:r>
      <w:proofErr w:type="gramEnd"/>
      <w:r>
        <w:rPr>
          <w:rFonts w:ascii="Consolas" w:hAnsi="Consolas" w:cs="Arial"/>
          <w:sz w:val="18"/>
        </w:rPr>
        <w:t xml:space="preserve">      0.1,  Allowable :    133.7 N./mm²  Passed</w:t>
      </w:r>
    </w:p>
    <w:p w14:paraId="499B78F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   </w:t>
      </w:r>
      <w:proofErr w:type="gramStart"/>
      <w:r>
        <w:rPr>
          <w:rFonts w:ascii="Consolas" w:hAnsi="Consolas" w:cs="Arial"/>
          <w:sz w:val="18"/>
        </w:rPr>
        <w:t xml:space="preserve">  :</w:t>
      </w:r>
      <w:proofErr w:type="gramEnd"/>
      <w:r>
        <w:rPr>
          <w:rFonts w:ascii="Consolas" w:hAnsi="Consolas" w:cs="Arial"/>
          <w:sz w:val="18"/>
        </w:rPr>
        <w:t xml:space="preserve">     16.8,  Allowable :     70.3 N./mm²  Passed</w:t>
      </w:r>
    </w:p>
    <w:p w14:paraId="625A0EE0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A56F92F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The number of cycles on this nozzle was assumed to be 7000 or less for the determination of</w:t>
      </w:r>
    </w:p>
    <w:p w14:paraId="7BF96A5F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the expansion stress allowable.</w:t>
      </w:r>
    </w:p>
    <w:p w14:paraId="0F9AFDC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76D0135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00"/>
          <w:sz w:val="18"/>
        </w:rPr>
        <w:t xml:space="preserve">SA-240 316L, Min Metal Temp without impact per UHA-51:  -196 </w:t>
      </w:r>
      <w:r w:rsidRPr="000D0DAD">
        <w:rPr>
          <w:rFonts w:ascii="Arial" w:hAnsi="Consolas" w:cs="Arial"/>
          <w:i/>
          <w:color w:val="000000"/>
          <w:sz w:val="18"/>
        </w:rPr>
        <w:t>°</w:t>
      </w:r>
      <w:r w:rsidRPr="000D0DAD">
        <w:rPr>
          <w:rFonts w:ascii="Arial" w:hAnsi="Consolas" w:cs="Arial"/>
          <w:i/>
          <w:color w:val="000000"/>
          <w:sz w:val="18"/>
        </w:rPr>
        <w:t>C</w:t>
      </w:r>
    </w:p>
    <w:p w14:paraId="2FA0D11D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4F2AC53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00"/>
          <w:sz w:val="18"/>
        </w:rPr>
        <w:t xml:space="preserve">SA-312 TP316L, Min Metal Temp without impact per UHA-51:  -196 </w:t>
      </w:r>
      <w:r w:rsidRPr="000D0DAD">
        <w:rPr>
          <w:rFonts w:ascii="Arial" w:hAnsi="Consolas" w:cs="Arial"/>
          <w:i/>
          <w:color w:val="000000"/>
          <w:sz w:val="18"/>
        </w:rPr>
        <w:t>°</w:t>
      </w:r>
      <w:r w:rsidRPr="000D0DAD">
        <w:rPr>
          <w:rFonts w:ascii="Arial" w:hAnsi="Consolas" w:cs="Arial"/>
          <w:i/>
          <w:color w:val="000000"/>
          <w:sz w:val="18"/>
        </w:rPr>
        <w:t>C</w:t>
      </w:r>
    </w:p>
    <w:p w14:paraId="0A4667C2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EEB4977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  <w:u w:val="single"/>
        </w:rPr>
        <w:t>Weld Size Calculations, Description: N7</w:t>
      </w:r>
    </w:p>
    <w:p w14:paraId="614FBC12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8518E8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Intermediate Calc. for nozzle/shell Welds   </w:t>
      </w:r>
      <w:proofErr w:type="spellStart"/>
      <w:r>
        <w:rPr>
          <w:rFonts w:ascii="Consolas" w:hAnsi="Consolas" w:cs="Arial"/>
          <w:sz w:val="18"/>
        </w:rPr>
        <w:t>Tmin</w:t>
      </w:r>
      <w:proofErr w:type="spellEnd"/>
      <w:r>
        <w:rPr>
          <w:rFonts w:ascii="Consolas" w:hAnsi="Consolas" w:cs="Arial"/>
          <w:sz w:val="18"/>
        </w:rPr>
        <w:t xml:space="preserve">      </w:t>
      </w:r>
      <w:proofErr w:type="gramStart"/>
      <w:r>
        <w:rPr>
          <w:rFonts w:ascii="Consolas" w:hAnsi="Consolas" w:cs="Arial"/>
          <w:sz w:val="18"/>
        </w:rPr>
        <w:t>6.0000  mm.</w:t>
      </w:r>
      <w:proofErr w:type="gramEnd"/>
    </w:p>
    <w:p w14:paraId="39F8E46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Intermediate Calc. for pad/shell Welds   </w:t>
      </w:r>
      <w:proofErr w:type="spellStart"/>
      <w:r>
        <w:rPr>
          <w:rFonts w:ascii="Consolas" w:hAnsi="Consolas" w:cs="Arial"/>
          <w:sz w:val="18"/>
        </w:rPr>
        <w:t>TminPad</w:t>
      </w:r>
      <w:proofErr w:type="spellEnd"/>
      <w:r>
        <w:rPr>
          <w:rFonts w:ascii="Consolas" w:hAnsi="Consolas" w:cs="Arial"/>
          <w:sz w:val="18"/>
        </w:rPr>
        <w:t xml:space="preserve">      </w:t>
      </w:r>
      <w:proofErr w:type="gramStart"/>
      <w:r>
        <w:rPr>
          <w:rFonts w:ascii="Consolas" w:hAnsi="Consolas" w:cs="Arial"/>
          <w:sz w:val="18"/>
        </w:rPr>
        <w:t>6.0000  mm.</w:t>
      </w:r>
      <w:proofErr w:type="gramEnd"/>
    </w:p>
    <w:p w14:paraId="73EA255D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726C53D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</w:rPr>
        <w:t>Results Per UW-16.1:</w:t>
      </w:r>
    </w:p>
    <w:p w14:paraId="3D270A1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     Required Thickness    Actual Thickness</w:t>
      </w:r>
    </w:p>
    <w:p w14:paraId="3B6FDE1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Nozzle Weld          4.2000 = 0.7 * </w:t>
      </w:r>
      <w:proofErr w:type="spellStart"/>
      <w:r>
        <w:rPr>
          <w:rFonts w:ascii="Consolas" w:hAnsi="Consolas" w:cs="Arial"/>
          <w:sz w:val="18"/>
        </w:rPr>
        <w:t>tmin</w:t>
      </w:r>
      <w:proofErr w:type="spellEnd"/>
      <w:r>
        <w:rPr>
          <w:rFonts w:ascii="Consolas" w:hAnsi="Consolas" w:cs="Arial"/>
          <w:sz w:val="18"/>
        </w:rPr>
        <w:t>.  4.2420 = 0.7 * Wo mm.</w:t>
      </w:r>
    </w:p>
    <w:p w14:paraId="36525DE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Pad Weld             3.0000 = 0.5*</w:t>
      </w:r>
      <w:proofErr w:type="spellStart"/>
      <w:proofErr w:type="gramStart"/>
      <w:r>
        <w:rPr>
          <w:rFonts w:ascii="Consolas" w:hAnsi="Consolas" w:cs="Arial"/>
          <w:sz w:val="18"/>
        </w:rPr>
        <w:t>TminPad</w:t>
      </w:r>
      <w:proofErr w:type="spellEnd"/>
      <w:r>
        <w:rPr>
          <w:rFonts w:ascii="Consolas" w:hAnsi="Consolas" w:cs="Arial"/>
          <w:sz w:val="18"/>
        </w:rPr>
        <w:t xml:space="preserve">  4.2420</w:t>
      </w:r>
      <w:proofErr w:type="gramEnd"/>
      <w:r>
        <w:rPr>
          <w:rFonts w:ascii="Consolas" w:hAnsi="Consolas" w:cs="Arial"/>
          <w:sz w:val="18"/>
        </w:rPr>
        <w:t xml:space="preserve"> = 0.7 * Wp mm.</w:t>
      </w:r>
    </w:p>
    <w:p w14:paraId="0E2789A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13F5794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Skipping the nozzle attachment weld strength calculations. Per UW-15(b)(2) the nozzles</w:t>
      </w:r>
    </w:p>
    <w:p w14:paraId="1187955B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exempted by UG-36(c)(3)(a) (small nozzles) do not require a weld strength check.</w:t>
      </w:r>
    </w:p>
    <w:p w14:paraId="664CF906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80D0443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 xml:space="preserve">The Drop for this Nozzle </w:t>
      </w:r>
      <w:proofErr w:type="gramStart"/>
      <w:r w:rsidRPr="000D0DAD">
        <w:rPr>
          <w:rFonts w:ascii="Arial" w:hAnsi="Consolas" w:cs="Arial"/>
          <w:color w:val="000000"/>
          <w:sz w:val="18"/>
        </w:rPr>
        <w:t>is :</w:t>
      </w:r>
      <w:proofErr w:type="gramEnd"/>
      <w:r w:rsidRPr="000D0DAD">
        <w:rPr>
          <w:rFonts w:ascii="Arial" w:hAnsi="Consolas" w:cs="Arial"/>
          <w:color w:val="000000"/>
          <w:sz w:val="18"/>
        </w:rPr>
        <w:t xml:space="preserve"> 1.8262 mm.</w:t>
      </w:r>
    </w:p>
    <w:p w14:paraId="2365A30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 xml:space="preserve">The Cut Length for this Nozzle is, Drop + Ho + H + </w:t>
      </w:r>
      <w:proofErr w:type="gramStart"/>
      <w:r w:rsidRPr="000D0DAD">
        <w:rPr>
          <w:rFonts w:ascii="Arial" w:hAnsi="Consolas" w:cs="Arial"/>
          <w:color w:val="000000"/>
          <w:sz w:val="18"/>
        </w:rPr>
        <w:t>T :</w:t>
      </w:r>
      <w:proofErr w:type="gramEnd"/>
      <w:r w:rsidRPr="000D0DAD">
        <w:rPr>
          <w:rFonts w:ascii="Arial" w:hAnsi="Consolas" w:cs="Arial"/>
          <w:color w:val="000000"/>
          <w:sz w:val="18"/>
        </w:rPr>
        <w:t xml:space="preserve"> 157.8262 mm.</w:t>
      </w:r>
    </w:p>
    <w:p w14:paraId="4B45765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ACA1254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 xml:space="preserve">Input Echo, WRC297 Item     </w:t>
      </w:r>
      <w:proofErr w:type="gramStart"/>
      <w:r w:rsidRPr="000D0DAD">
        <w:rPr>
          <w:rFonts w:ascii="Tahoma" w:hAnsi="Consolas" w:cs="Arial"/>
          <w:b/>
          <w:color w:val="000000"/>
          <w:sz w:val="18"/>
        </w:rPr>
        <w:t xml:space="preserve">1,   </w:t>
      </w:r>
      <w:proofErr w:type="gramEnd"/>
      <w:r w:rsidRPr="000D0DAD">
        <w:rPr>
          <w:rFonts w:ascii="Tahoma" w:hAnsi="Consolas" w:cs="Arial"/>
          <w:b/>
          <w:color w:val="000000"/>
          <w:sz w:val="18"/>
        </w:rPr>
        <w:t xml:space="preserve">         Description: N7            :</w:t>
      </w:r>
    </w:p>
    <w:p w14:paraId="429F0790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382B84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Diameter Basis for Cylindrical Shell                  ID</w:t>
      </w:r>
    </w:p>
    <w:p w14:paraId="49E68BB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Shell Corrosion Allowance                             </w:t>
      </w:r>
      <w:proofErr w:type="gramStart"/>
      <w:r>
        <w:rPr>
          <w:rFonts w:ascii="Consolas" w:hAnsi="Consolas" w:cs="Arial"/>
          <w:sz w:val="18"/>
        </w:rPr>
        <w:t>0.0000  mm.</w:t>
      </w:r>
      <w:proofErr w:type="gramEnd"/>
    </w:p>
    <w:p w14:paraId="5139965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Shell Diameter                                       </w:t>
      </w:r>
      <w:proofErr w:type="gramStart"/>
      <w:r>
        <w:rPr>
          <w:rFonts w:ascii="Consolas" w:hAnsi="Consolas" w:cs="Arial"/>
          <w:sz w:val="18"/>
        </w:rPr>
        <w:t>500.000  mm.</w:t>
      </w:r>
      <w:proofErr w:type="gramEnd"/>
    </w:p>
    <w:p w14:paraId="6B8225A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Shell Thickness                                       </w:t>
      </w:r>
      <w:proofErr w:type="gramStart"/>
      <w:r>
        <w:rPr>
          <w:rFonts w:ascii="Consolas" w:hAnsi="Consolas" w:cs="Arial"/>
          <w:sz w:val="18"/>
        </w:rPr>
        <w:t>6.0000  mm.</w:t>
      </w:r>
      <w:proofErr w:type="gramEnd"/>
    </w:p>
    <w:p w14:paraId="1FCAFBF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Shell Stress Concentration Factor                      1.000</w:t>
      </w:r>
    </w:p>
    <w:p w14:paraId="75BCBCB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Vessel Material                                  SA-240 316L</w:t>
      </w:r>
    </w:p>
    <w:p w14:paraId="342B025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Vessel Cold S.I. Allowable                   </w:t>
      </w:r>
      <w:proofErr w:type="spellStart"/>
      <w:r>
        <w:rPr>
          <w:rFonts w:ascii="Consolas" w:hAnsi="Consolas" w:cs="Arial"/>
          <w:sz w:val="18"/>
        </w:rPr>
        <w:t>Smc</w:t>
      </w:r>
      <w:proofErr w:type="spellEnd"/>
      <w:r>
        <w:rPr>
          <w:rFonts w:ascii="Consolas" w:hAnsi="Consolas" w:cs="Arial"/>
          <w:sz w:val="18"/>
        </w:rPr>
        <w:t xml:space="preserve">      </w:t>
      </w:r>
      <w:proofErr w:type="gramStart"/>
      <w:r>
        <w:rPr>
          <w:rFonts w:ascii="Consolas" w:hAnsi="Consolas" w:cs="Arial"/>
          <w:sz w:val="18"/>
        </w:rPr>
        <w:t>115.00  N.</w:t>
      </w:r>
      <w:proofErr w:type="gramEnd"/>
      <w:r>
        <w:rPr>
          <w:rFonts w:ascii="Consolas" w:hAnsi="Consolas" w:cs="Arial"/>
          <w:sz w:val="18"/>
        </w:rPr>
        <w:t>/mm²</w:t>
      </w:r>
    </w:p>
    <w:p w14:paraId="661EFBC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Vessel </w:t>
      </w:r>
      <w:proofErr w:type="gramStart"/>
      <w:r>
        <w:rPr>
          <w:rFonts w:ascii="Consolas" w:hAnsi="Consolas" w:cs="Arial"/>
          <w:sz w:val="18"/>
        </w:rPr>
        <w:t>Hot  S.I.</w:t>
      </w:r>
      <w:proofErr w:type="gramEnd"/>
      <w:r>
        <w:rPr>
          <w:rFonts w:ascii="Consolas" w:hAnsi="Consolas" w:cs="Arial"/>
          <w:sz w:val="18"/>
        </w:rPr>
        <w:t xml:space="preserve"> Allowable                   </w:t>
      </w:r>
      <w:proofErr w:type="spellStart"/>
      <w:r>
        <w:rPr>
          <w:rFonts w:ascii="Consolas" w:hAnsi="Consolas" w:cs="Arial"/>
          <w:sz w:val="18"/>
        </w:rPr>
        <w:t>Smh</w:t>
      </w:r>
      <w:proofErr w:type="spellEnd"/>
      <w:r>
        <w:rPr>
          <w:rFonts w:ascii="Consolas" w:hAnsi="Consolas" w:cs="Arial"/>
          <w:sz w:val="18"/>
        </w:rPr>
        <w:t xml:space="preserve">      100.46  N./mm²</w:t>
      </w:r>
    </w:p>
    <w:p w14:paraId="3ABE100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219C34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Diameter Basis for Nozzle                             OD</w:t>
      </w:r>
    </w:p>
    <w:p w14:paraId="4BD31A6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Nozzle Corrosion Allowance                            </w:t>
      </w:r>
      <w:proofErr w:type="gramStart"/>
      <w:r>
        <w:rPr>
          <w:rFonts w:ascii="Consolas" w:hAnsi="Consolas" w:cs="Arial"/>
          <w:sz w:val="18"/>
        </w:rPr>
        <w:t>0.0000  mm.</w:t>
      </w:r>
      <w:proofErr w:type="gramEnd"/>
    </w:p>
    <w:p w14:paraId="7612605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Nozzle Diameter                                       </w:t>
      </w:r>
      <w:proofErr w:type="gramStart"/>
      <w:r>
        <w:rPr>
          <w:rFonts w:ascii="Consolas" w:hAnsi="Consolas" w:cs="Arial"/>
          <w:sz w:val="18"/>
        </w:rPr>
        <w:t>60.325  mm.</w:t>
      </w:r>
      <w:proofErr w:type="gramEnd"/>
    </w:p>
    <w:p w14:paraId="0AF8A41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Nozzle Thickness                                      </w:t>
      </w:r>
      <w:proofErr w:type="gramStart"/>
      <w:r>
        <w:rPr>
          <w:rFonts w:ascii="Consolas" w:hAnsi="Consolas" w:cs="Arial"/>
          <w:sz w:val="18"/>
        </w:rPr>
        <w:t>8.7376  mm.</w:t>
      </w:r>
      <w:proofErr w:type="gramEnd"/>
    </w:p>
    <w:p w14:paraId="3D17422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Nozzle Stress Concentration Factor                     1.000</w:t>
      </w:r>
    </w:p>
    <w:p w14:paraId="4843F16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Nozzle Material                                SA-312 TP316L</w:t>
      </w:r>
    </w:p>
    <w:p w14:paraId="6703E02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Nozzle Cold S.I. Allowable                  </w:t>
      </w:r>
      <w:proofErr w:type="spellStart"/>
      <w:r>
        <w:rPr>
          <w:rFonts w:ascii="Consolas" w:hAnsi="Consolas" w:cs="Arial"/>
          <w:sz w:val="18"/>
        </w:rPr>
        <w:t>SNmc</w:t>
      </w:r>
      <w:proofErr w:type="spellEnd"/>
      <w:r>
        <w:rPr>
          <w:rFonts w:ascii="Consolas" w:hAnsi="Consolas" w:cs="Arial"/>
          <w:sz w:val="18"/>
        </w:rPr>
        <w:t xml:space="preserve">      </w:t>
      </w:r>
      <w:proofErr w:type="gramStart"/>
      <w:r>
        <w:rPr>
          <w:rFonts w:ascii="Consolas" w:hAnsi="Consolas" w:cs="Arial"/>
          <w:sz w:val="18"/>
        </w:rPr>
        <w:t>115.00  N.</w:t>
      </w:r>
      <w:proofErr w:type="gramEnd"/>
      <w:r>
        <w:rPr>
          <w:rFonts w:ascii="Consolas" w:hAnsi="Consolas" w:cs="Arial"/>
          <w:sz w:val="18"/>
        </w:rPr>
        <w:t>/mm²</w:t>
      </w:r>
    </w:p>
    <w:p w14:paraId="1B3208E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Nozzle </w:t>
      </w:r>
      <w:proofErr w:type="gramStart"/>
      <w:r>
        <w:rPr>
          <w:rFonts w:ascii="Consolas" w:hAnsi="Consolas" w:cs="Arial"/>
          <w:sz w:val="18"/>
        </w:rPr>
        <w:t>Hot  S.I.</w:t>
      </w:r>
      <w:proofErr w:type="gramEnd"/>
      <w:r>
        <w:rPr>
          <w:rFonts w:ascii="Consolas" w:hAnsi="Consolas" w:cs="Arial"/>
          <w:sz w:val="18"/>
        </w:rPr>
        <w:t xml:space="preserve"> Allowable                  </w:t>
      </w:r>
      <w:proofErr w:type="spellStart"/>
      <w:r>
        <w:rPr>
          <w:rFonts w:ascii="Consolas" w:hAnsi="Consolas" w:cs="Arial"/>
          <w:sz w:val="18"/>
        </w:rPr>
        <w:t>SNmh</w:t>
      </w:r>
      <w:proofErr w:type="spellEnd"/>
      <w:r>
        <w:rPr>
          <w:rFonts w:ascii="Consolas" w:hAnsi="Consolas" w:cs="Arial"/>
          <w:sz w:val="18"/>
        </w:rPr>
        <w:t xml:space="preserve">      100.50  N./mm²</w:t>
      </w:r>
    </w:p>
    <w:p w14:paraId="44E9F93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9436BE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Diameter of Reinforcing Pad                          </w:t>
      </w:r>
      <w:proofErr w:type="gramStart"/>
      <w:r>
        <w:rPr>
          <w:rFonts w:ascii="Consolas" w:hAnsi="Consolas" w:cs="Arial"/>
          <w:sz w:val="18"/>
        </w:rPr>
        <w:t>162.000  mm.</w:t>
      </w:r>
      <w:proofErr w:type="gramEnd"/>
    </w:p>
    <w:p w14:paraId="0FE7EED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Thickness of Reinforcing Pad                          </w:t>
      </w:r>
      <w:proofErr w:type="gramStart"/>
      <w:r>
        <w:rPr>
          <w:rFonts w:ascii="Consolas" w:hAnsi="Consolas" w:cs="Arial"/>
          <w:sz w:val="18"/>
        </w:rPr>
        <w:t>6.0000  mm.</w:t>
      </w:r>
      <w:proofErr w:type="gramEnd"/>
    </w:p>
    <w:p w14:paraId="4E4E7D1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C142A6A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00"/>
          <w:sz w:val="18"/>
        </w:rPr>
        <w:t>Note:</w:t>
      </w:r>
    </w:p>
    <w:p w14:paraId="076EDBC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00"/>
          <w:sz w:val="18"/>
        </w:rPr>
        <w:t>External Forces and Moments in WRC 107/537 Convention:</w:t>
      </w:r>
    </w:p>
    <w:p w14:paraId="3A97DCE3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00"/>
          <w:sz w:val="18"/>
        </w:rPr>
        <w:t xml:space="preserve">These loads are assumed to be </w:t>
      </w:r>
      <w:proofErr w:type="spellStart"/>
      <w:r w:rsidRPr="000D0DAD">
        <w:rPr>
          <w:rFonts w:ascii="Arial" w:hAnsi="Consolas" w:cs="Arial"/>
          <w:i/>
          <w:color w:val="000000"/>
          <w:sz w:val="18"/>
        </w:rPr>
        <w:t>SUStained</w:t>
      </w:r>
      <w:proofErr w:type="spellEnd"/>
      <w:r w:rsidRPr="000D0DAD">
        <w:rPr>
          <w:rFonts w:ascii="Arial" w:hAnsi="Consolas" w:cs="Arial"/>
          <w:i/>
          <w:color w:val="000000"/>
          <w:sz w:val="18"/>
        </w:rPr>
        <w:t xml:space="preserve"> loads.</w:t>
      </w:r>
    </w:p>
    <w:p w14:paraId="34924ECD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A76401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Design Internal Pressure                      </w:t>
      </w:r>
      <w:proofErr w:type="spellStart"/>
      <w:r>
        <w:rPr>
          <w:rFonts w:ascii="Consolas" w:hAnsi="Consolas" w:cs="Arial"/>
          <w:sz w:val="18"/>
        </w:rPr>
        <w:t>Dp</w:t>
      </w:r>
      <w:proofErr w:type="spellEnd"/>
      <w:r>
        <w:rPr>
          <w:rFonts w:ascii="Consolas" w:hAnsi="Consolas" w:cs="Arial"/>
          <w:sz w:val="18"/>
        </w:rPr>
        <w:t xml:space="preserve">        </w:t>
      </w:r>
      <w:proofErr w:type="gramStart"/>
      <w:r>
        <w:rPr>
          <w:rFonts w:ascii="Consolas" w:hAnsi="Consolas" w:cs="Arial"/>
          <w:sz w:val="18"/>
        </w:rPr>
        <w:t>0.53  bars</w:t>
      </w:r>
      <w:proofErr w:type="gramEnd"/>
    </w:p>
    <w:p w14:paraId="29BAC40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Radial Load                                    P    -1000.</w:t>
      </w:r>
      <w:proofErr w:type="gramStart"/>
      <w:r>
        <w:rPr>
          <w:rFonts w:ascii="Consolas" w:hAnsi="Consolas" w:cs="Arial"/>
          <w:sz w:val="18"/>
        </w:rPr>
        <w:t>00  N</w:t>
      </w:r>
      <w:proofErr w:type="gramEnd"/>
    </w:p>
    <w:p w14:paraId="26E9355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lastRenderedPageBreak/>
        <w:t xml:space="preserve"> Circumferential Shear                         </w:t>
      </w:r>
      <w:proofErr w:type="spellStart"/>
      <w:r>
        <w:rPr>
          <w:rFonts w:ascii="Consolas" w:hAnsi="Consolas" w:cs="Arial"/>
          <w:sz w:val="18"/>
        </w:rPr>
        <w:t>Vc</w:t>
      </w:r>
      <w:proofErr w:type="spellEnd"/>
      <w:r>
        <w:rPr>
          <w:rFonts w:ascii="Consolas" w:hAnsi="Consolas" w:cs="Arial"/>
          <w:sz w:val="18"/>
        </w:rPr>
        <w:t xml:space="preserve">     </w:t>
      </w:r>
      <w:proofErr w:type="gramStart"/>
      <w:r>
        <w:rPr>
          <w:rFonts w:ascii="Consolas" w:hAnsi="Consolas" w:cs="Arial"/>
          <w:sz w:val="18"/>
        </w:rPr>
        <w:t>1225.00  N</w:t>
      </w:r>
      <w:proofErr w:type="gramEnd"/>
    </w:p>
    <w:p w14:paraId="3B7F9FB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Longitudinal Shear                            </w:t>
      </w:r>
      <w:proofErr w:type="spellStart"/>
      <w:r>
        <w:rPr>
          <w:rFonts w:ascii="Consolas" w:hAnsi="Consolas" w:cs="Arial"/>
          <w:sz w:val="18"/>
        </w:rPr>
        <w:t>Vl</w:t>
      </w:r>
      <w:proofErr w:type="spellEnd"/>
      <w:r>
        <w:rPr>
          <w:rFonts w:ascii="Consolas" w:hAnsi="Consolas" w:cs="Arial"/>
          <w:sz w:val="18"/>
        </w:rPr>
        <w:t xml:space="preserve">     </w:t>
      </w:r>
      <w:proofErr w:type="gramStart"/>
      <w:r>
        <w:rPr>
          <w:rFonts w:ascii="Consolas" w:hAnsi="Consolas" w:cs="Arial"/>
          <w:sz w:val="18"/>
        </w:rPr>
        <w:t>1225.00  N</w:t>
      </w:r>
      <w:proofErr w:type="gramEnd"/>
    </w:p>
    <w:p w14:paraId="297E0D4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Circumferential Moment                        Mc      </w:t>
      </w:r>
      <w:proofErr w:type="gramStart"/>
      <w:r>
        <w:rPr>
          <w:rFonts w:ascii="Consolas" w:hAnsi="Consolas" w:cs="Arial"/>
          <w:sz w:val="18"/>
        </w:rPr>
        <w:t>250.00  N</w:t>
      </w:r>
      <w:proofErr w:type="gramEnd"/>
      <w:r>
        <w:rPr>
          <w:rFonts w:ascii="Consolas" w:hAnsi="Consolas" w:cs="Arial"/>
          <w:sz w:val="18"/>
        </w:rPr>
        <w:t>-m</w:t>
      </w:r>
    </w:p>
    <w:p w14:paraId="48C0B48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Longitudinal Moment                           </w:t>
      </w:r>
      <w:proofErr w:type="spellStart"/>
      <w:r>
        <w:rPr>
          <w:rFonts w:ascii="Consolas" w:hAnsi="Consolas" w:cs="Arial"/>
          <w:sz w:val="18"/>
        </w:rPr>
        <w:t>Ml</w:t>
      </w:r>
      <w:proofErr w:type="spellEnd"/>
      <w:r>
        <w:rPr>
          <w:rFonts w:ascii="Consolas" w:hAnsi="Consolas" w:cs="Arial"/>
          <w:sz w:val="18"/>
        </w:rPr>
        <w:t xml:space="preserve">      </w:t>
      </w:r>
      <w:proofErr w:type="gramStart"/>
      <w:r>
        <w:rPr>
          <w:rFonts w:ascii="Consolas" w:hAnsi="Consolas" w:cs="Arial"/>
          <w:sz w:val="18"/>
        </w:rPr>
        <w:t>250.00  N</w:t>
      </w:r>
      <w:proofErr w:type="gramEnd"/>
      <w:r>
        <w:rPr>
          <w:rFonts w:ascii="Consolas" w:hAnsi="Consolas" w:cs="Arial"/>
          <w:sz w:val="18"/>
        </w:rPr>
        <w:t>-m</w:t>
      </w:r>
    </w:p>
    <w:p w14:paraId="07C9590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Torsional Moment                              Mt      </w:t>
      </w:r>
      <w:proofErr w:type="gramStart"/>
      <w:r>
        <w:rPr>
          <w:rFonts w:ascii="Consolas" w:hAnsi="Consolas" w:cs="Arial"/>
          <w:sz w:val="18"/>
        </w:rPr>
        <w:t>350.00  N</w:t>
      </w:r>
      <w:proofErr w:type="gramEnd"/>
      <w:r>
        <w:rPr>
          <w:rFonts w:ascii="Consolas" w:hAnsi="Consolas" w:cs="Arial"/>
          <w:sz w:val="18"/>
        </w:rPr>
        <w:t>-m</w:t>
      </w:r>
    </w:p>
    <w:p w14:paraId="040D266F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C70858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Include Axial Pressure Thrust                             No</w:t>
      </w:r>
    </w:p>
    <w:p w14:paraId="05A26FB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Include Pressure Stress Indices per Div. 2                No</w:t>
      </w:r>
    </w:p>
    <w:p w14:paraId="1570C2F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Local Loads applied at end of Nozzle/Attachment           No</w:t>
      </w:r>
    </w:p>
    <w:p w14:paraId="3E9268D6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6375F9B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Consolas" w:hAnsi="Consolas" w:cs="Arial"/>
          <w:i/>
          <w:color w:val="FF0000"/>
          <w:sz w:val="18"/>
        </w:rPr>
        <w:t xml:space="preserve">Warning - The ratio, </w:t>
      </w:r>
      <w:proofErr w:type="spellStart"/>
      <w:r w:rsidRPr="000D0DAD">
        <w:rPr>
          <w:rFonts w:ascii="Consolas" w:hAnsi="Consolas" w:cs="Arial"/>
          <w:i/>
          <w:color w:val="FF0000"/>
          <w:sz w:val="18"/>
        </w:rPr>
        <w:t>Dn</w:t>
      </w:r>
      <w:proofErr w:type="spellEnd"/>
      <w:r w:rsidRPr="000D0DAD">
        <w:rPr>
          <w:rFonts w:ascii="Consolas" w:hAnsi="Consolas" w:cs="Arial"/>
          <w:i/>
          <w:color w:val="FF0000"/>
          <w:sz w:val="18"/>
        </w:rPr>
        <w:t>/Tn (6.904) is &lt; 10</w:t>
      </w:r>
    </w:p>
    <w:p w14:paraId="5DEC8DD9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Consolas" w:hAnsi="Consolas" w:cs="Arial"/>
          <w:i/>
          <w:color w:val="FF0000"/>
          <w:sz w:val="18"/>
        </w:rPr>
        <w:t xml:space="preserve">          check the limitations of WRC bulletin 297.</w:t>
      </w:r>
    </w:p>
    <w:p w14:paraId="50B9417F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51CDFD2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</w:rPr>
        <w:t>Stress Computations at the Edge of the Nozzle:</w:t>
      </w:r>
    </w:p>
    <w:p w14:paraId="15D90B51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C2014FD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</w:rPr>
        <w:t>Stress Attenuation Diameter (for Insert Plates) per WRC 297:</w:t>
      </w:r>
    </w:p>
    <w:p w14:paraId="536F3A3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</w:t>
      </w:r>
      <w:proofErr w:type="spellStart"/>
      <w:r>
        <w:rPr>
          <w:rFonts w:ascii="Consolas" w:hAnsi="Consolas" w:cs="Arial"/>
          <w:sz w:val="18"/>
        </w:rPr>
        <w:t>NozzleOD</w:t>
      </w:r>
      <w:proofErr w:type="spellEnd"/>
      <w:r>
        <w:rPr>
          <w:rFonts w:ascii="Consolas" w:hAnsi="Consolas" w:cs="Arial"/>
          <w:sz w:val="18"/>
        </w:rPr>
        <w:t xml:space="preserve"> + 2 * 1.65 * </w:t>
      </w:r>
      <w:proofErr w:type="gramStart"/>
      <w:r>
        <w:rPr>
          <w:rFonts w:ascii="Consolas" w:hAnsi="Consolas" w:cs="Arial"/>
          <w:sz w:val="18"/>
        </w:rPr>
        <w:t xml:space="preserve">sqrt( </w:t>
      </w:r>
      <w:proofErr w:type="spellStart"/>
      <w:r>
        <w:rPr>
          <w:rFonts w:ascii="Consolas" w:hAnsi="Consolas" w:cs="Arial"/>
          <w:sz w:val="18"/>
        </w:rPr>
        <w:t>Rmean</w:t>
      </w:r>
      <w:proofErr w:type="spellEnd"/>
      <w:proofErr w:type="gramEnd"/>
      <w:r>
        <w:rPr>
          <w:rFonts w:ascii="Consolas" w:hAnsi="Consolas" w:cs="Arial"/>
          <w:sz w:val="18"/>
        </w:rPr>
        <w:t>( t - ca ) )</w:t>
      </w:r>
    </w:p>
    <w:p w14:paraId="7DBBBD0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60.325 + 2 * 1.65 * </w:t>
      </w:r>
      <w:proofErr w:type="gramStart"/>
      <w:r>
        <w:rPr>
          <w:rFonts w:ascii="Consolas" w:hAnsi="Consolas" w:cs="Arial"/>
          <w:sz w:val="18"/>
        </w:rPr>
        <w:t>sqrt( 256.0</w:t>
      </w:r>
      <w:proofErr w:type="gramEnd"/>
      <w:r>
        <w:rPr>
          <w:rFonts w:ascii="Consolas" w:hAnsi="Consolas" w:cs="Arial"/>
          <w:sz w:val="18"/>
        </w:rPr>
        <w:t>( 6.0 - 0.0 ) )</w:t>
      </w:r>
    </w:p>
    <w:p w14:paraId="697E0B0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189.658 mm.</w:t>
      </w:r>
    </w:p>
    <w:p w14:paraId="2F913032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02BFD52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</w:rPr>
        <w:t>WRC 297 Curve Access Parameters:</w:t>
      </w:r>
    </w:p>
    <w:p w14:paraId="5C445FBF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15DA72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Vessel Mean Diameter   </w:t>
      </w:r>
      <w:proofErr w:type="gramStart"/>
      <w:r>
        <w:rPr>
          <w:rFonts w:ascii="Consolas" w:hAnsi="Consolas" w:cs="Arial"/>
          <w:sz w:val="18"/>
        </w:rPr>
        <w:t xml:space="preserve">   (</w:t>
      </w:r>
      <w:proofErr w:type="gramEnd"/>
      <w:r>
        <w:rPr>
          <w:rFonts w:ascii="Consolas" w:hAnsi="Consolas" w:cs="Arial"/>
          <w:sz w:val="18"/>
        </w:rPr>
        <w:t>D) =    512.000 mm.</w:t>
      </w:r>
    </w:p>
    <w:p w14:paraId="0EC256D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Nozzle Outside Diameter</w:t>
      </w:r>
      <w:proofErr w:type="gramStart"/>
      <w:r>
        <w:rPr>
          <w:rFonts w:ascii="Consolas" w:hAnsi="Consolas" w:cs="Arial"/>
          <w:sz w:val="18"/>
        </w:rPr>
        <w:t xml:space="preserve">   (</w:t>
      </w:r>
      <w:proofErr w:type="gramEnd"/>
      <w:r>
        <w:rPr>
          <w:rFonts w:ascii="Consolas" w:hAnsi="Consolas" w:cs="Arial"/>
          <w:sz w:val="18"/>
        </w:rPr>
        <w:t>d) =     60.325 mm.</w:t>
      </w:r>
    </w:p>
    <w:p w14:paraId="7A9371F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Vessel Thickness used  </w:t>
      </w:r>
      <w:proofErr w:type="gramStart"/>
      <w:r>
        <w:rPr>
          <w:rFonts w:ascii="Consolas" w:hAnsi="Consolas" w:cs="Arial"/>
          <w:sz w:val="18"/>
        </w:rPr>
        <w:t xml:space="preserve">   (</w:t>
      </w:r>
      <w:proofErr w:type="gramEnd"/>
      <w:r>
        <w:rPr>
          <w:rFonts w:ascii="Consolas" w:hAnsi="Consolas" w:cs="Arial"/>
          <w:sz w:val="18"/>
        </w:rPr>
        <w:t>T) =     12.000 mm.</w:t>
      </w:r>
    </w:p>
    <w:p w14:paraId="45454E0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Nozzle Thickness used  </w:t>
      </w:r>
      <w:proofErr w:type="gramStart"/>
      <w:r>
        <w:rPr>
          <w:rFonts w:ascii="Consolas" w:hAnsi="Consolas" w:cs="Arial"/>
          <w:sz w:val="18"/>
        </w:rPr>
        <w:t xml:space="preserve">   (</w:t>
      </w:r>
      <w:proofErr w:type="gramEnd"/>
      <w:r>
        <w:rPr>
          <w:rFonts w:ascii="Consolas" w:hAnsi="Consolas" w:cs="Arial"/>
          <w:sz w:val="18"/>
        </w:rPr>
        <w:t>t) =      8.738 mm.</w:t>
      </w:r>
    </w:p>
    <w:p w14:paraId="2696DD6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 / t                         =      1.373</w:t>
      </w:r>
    </w:p>
    <w:p w14:paraId="5DA10C1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 / t                         =     10.000</w:t>
      </w:r>
    </w:p>
    <w:p w14:paraId="2870D1CF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3E010FF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Consolas" w:hAnsi="Consolas" w:cs="Arial"/>
          <w:color w:val="000000"/>
          <w:sz w:val="18"/>
        </w:rPr>
        <w:t>Lambda = [(d/D) * sqrt(D/T</w:t>
      </w:r>
      <w:proofErr w:type="gramStart"/>
      <w:r w:rsidRPr="000D0DAD">
        <w:rPr>
          <w:rFonts w:ascii="Consolas" w:hAnsi="Consolas" w:cs="Arial"/>
          <w:color w:val="000000"/>
          <w:sz w:val="18"/>
        </w:rPr>
        <w:t>)]  =</w:t>
      </w:r>
      <w:proofErr w:type="gramEnd"/>
      <w:r w:rsidRPr="000D0DAD">
        <w:rPr>
          <w:rFonts w:ascii="Consolas" w:hAnsi="Consolas" w:cs="Arial"/>
          <w:color w:val="000000"/>
          <w:sz w:val="18"/>
        </w:rPr>
        <w:t xml:space="preserve"> 0.770</w:t>
      </w:r>
    </w:p>
    <w:p w14:paraId="6B718FE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16E59E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Nr/P    =      0.152</w:t>
      </w:r>
    </w:p>
    <w:p w14:paraId="10F902D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Mr</w:t>
      </w:r>
      <w:proofErr w:type="spellEnd"/>
      <w:r>
        <w:rPr>
          <w:rFonts w:ascii="Consolas" w:hAnsi="Consolas" w:cs="Arial"/>
          <w:sz w:val="18"/>
        </w:rPr>
        <w:t>/P    =      0.193</w:t>
      </w:r>
    </w:p>
    <w:p w14:paraId="6D4506D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M0/P    =      0.078</w:t>
      </w:r>
    </w:p>
    <w:p w14:paraId="1019308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N0/P    =      0.140</w:t>
      </w:r>
    </w:p>
    <w:p w14:paraId="702D0C8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MrD</w:t>
      </w:r>
      <w:proofErr w:type="spellEnd"/>
      <w:r>
        <w:rPr>
          <w:rFonts w:ascii="Consolas" w:hAnsi="Consolas" w:cs="Arial"/>
          <w:sz w:val="18"/>
        </w:rPr>
        <w:t>/</w:t>
      </w:r>
      <w:proofErr w:type="gramStart"/>
      <w:r>
        <w:rPr>
          <w:rFonts w:ascii="Consolas" w:hAnsi="Consolas" w:cs="Arial"/>
          <w:sz w:val="18"/>
        </w:rPr>
        <w:t>Mc  =</w:t>
      </w:r>
      <w:proofErr w:type="gramEnd"/>
      <w:r>
        <w:rPr>
          <w:rFonts w:ascii="Consolas" w:hAnsi="Consolas" w:cs="Arial"/>
          <w:sz w:val="18"/>
        </w:rPr>
        <w:t xml:space="preserve">      0.262</w:t>
      </w:r>
    </w:p>
    <w:p w14:paraId="4B932A9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NrDL</w:t>
      </w:r>
      <w:proofErr w:type="spellEnd"/>
      <w:r>
        <w:rPr>
          <w:rFonts w:ascii="Consolas" w:hAnsi="Consolas" w:cs="Arial"/>
          <w:sz w:val="18"/>
        </w:rPr>
        <w:t>/Mc =      0.164</w:t>
      </w:r>
    </w:p>
    <w:p w14:paraId="07ED244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M0d/</w:t>
      </w:r>
      <w:proofErr w:type="gramStart"/>
      <w:r>
        <w:rPr>
          <w:rFonts w:ascii="Consolas" w:hAnsi="Consolas" w:cs="Arial"/>
          <w:sz w:val="18"/>
        </w:rPr>
        <w:t>Mc  =</w:t>
      </w:r>
      <w:proofErr w:type="gramEnd"/>
      <w:r>
        <w:rPr>
          <w:rFonts w:ascii="Consolas" w:hAnsi="Consolas" w:cs="Arial"/>
          <w:sz w:val="18"/>
        </w:rPr>
        <w:t xml:space="preserve">      0.130</w:t>
      </w:r>
    </w:p>
    <w:p w14:paraId="0BC9523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N0DL/Mc =     -0.071</w:t>
      </w:r>
    </w:p>
    <w:p w14:paraId="3A10C72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MrD</w:t>
      </w:r>
      <w:proofErr w:type="spellEnd"/>
      <w:r>
        <w:rPr>
          <w:rFonts w:ascii="Consolas" w:hAnsi="Consolas" w:cs="Arial"/>
          <w:sz w:val="18"/>
        </w:rPr>
        <w:t>/</w:t>
      </w:r>
      <w:proofErr w:type="spellStart"/>
      <w:proofErr w:type="gramStart"/>
      <w:r>
        <w:rPr>
          <w:rFonts w:ascii="Consolas" w:hAnsi="Consolas" w:cs="Arial"/>
          <w:sz w:val="18"/>
        </w:rPr>
        <w:t>Ml</w:t>
      </w:r>
      <w:proofErr w:type="spellEnd"/>
      <w:r>
        <w:rPr>
          <w:rFonts w:ascii="Consolas" w:hAnsi="Consolas" w:cs="Arial"/>
          <w:sz w:val="18"/>
        </w:rPr>
        <w:t xml:space="preserve">  =</w:t>
      </w:r>
      <w:proofErr w:type="gramEnd"/>
      <w:r>
        <w:rPr>
          <w:rFonts w:ascii="Consolas" w:hAnsi="Consolas" w:cs="Arial"/>
          <w:sz w:val="18"/>
        </w:rPr>
        <w:t xml:space="preserve">      0.209</w:t>
      </w:r>
    </w:p>
    <w:p w14:paraId="2D4665C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NrDL</w:t>
      </w:r>
      <w:proofErr w:type="spellEnd"/>
      <w:r>
        <w:rPr>
          <w:rFonts w:ascii="Consolas" w:hAnsi="Consolas" w:cs="Arial"/>
          <w:sz w:val="18"/>
        </w:rPr>
        <w:t>/</w:t>
      </w:r>
      <w:proofErr w:type="spellStart"/>
      <w:r>
        <w:rPr>
          <w:rFonts w:ascii="Consolas" w:hAnsi="Consolas" w:cs="Arial"/>
          <w:sz w:val="18"/>
        </w:rPr>
        <w:t>Ml</w:t>
      </w:r>
      <w:proofErr w:type="spellEnd"/>
      <w:r>
        <w:rPr>
          <w:rFonts w:ascii="Consolas" w:hAnsi="Consolas" w:cs="Arial"/>
          <w:sz w:val="18"/>
        </w:rPr>
        <w:t xml:space="preserve"> =      0.141</w:t>
      </w:r>
    </w:p>
    <w:p w14:paraId="2987315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M0D/</w:t>
      </w:r>
      <w:proofErr w:type="spellStart"/>
      <w:proofErr w:type="gramStart"/>
      <w:r>
        <w:rPr>
          <w:rFonts w:ascii="Consolas" w:hAnsi="Consolas" w:cs="Arial"/>
          <w:sz w:val="18"/>
        </w:rPr>
        <w:t>Ml</w:t>
      </w:r>
      <w:proofErr w:type="spellEnd"/>
      <w:r>
        <w:rPr>
          <w:rFonts w:ascii="Consolas" w:hAnsi="Consolas" w:cs="Arial"/>
          <w:sz w:val="18"/>
        </w:rPr>
        <w:t xml:space="preserve">  =</w:t>
      </w:r>
      <w:proofErr w:type="gramEnd"/>
      <w:r>
        <w:rPr>
          <w:rFonts w:ascii="Consolas" w:hAnsi="Consolas" w:cs="Arial"/>
          <w:sz w:val="18"/>
        </w:rPr>
        <w:t xml:space="preserve">      0.105</w:t>
      </w:r>
    </w:p>
    <w:p w14:paraId="5FEFA70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N0DL/</w:t>
      </w:r>
      <w:proofErr w:type="spellStart"/>
      <w:r>
        <w:rPr>
          <w:rFonts w:ascii="Consolas" w:hAnsi="Consolas" w:cs="Arial"/>
          <w:sz w:val="18"/>
        </w:rPr>
        <w:t>Ml</w:t>
      </w:r>
      <w:proofErr w:type="spellEnd"/>
      <w:r>
        <w:rPr>
          <w:rFonts w:ascii="Consolas" w:hAnsi="Consolas" w:cs="Arial"/>
          <w:sz w:val="18"/>
        </w:rPr>
        <w:t xml:space="preserve"> =      0.091</w:t>
      </w:r>
    </w:p>
    <w:p w14:paraId="60FF3ADB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253B54D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i/>
          <w:color w:val="000000"/>
          <w:sz w:val="18"/>
        </w:rPr>
        <w:t xml:space="preserve">Vessel </w:t>
      </w:r>
      <w:proofErr w:type="gramStart"/>
      <w:r w:rsidRPr="000D0DAD">
        <w:rPr>
          <w:rFonts w:ascii="Arial" w:hAnsi="Consolas" w:cs="Arial"/>
          <w:b/>
          <w:i/>
          <w:color w:val="000000"/>
          <w:sz w:val="18"/>
        </w:rPr>
        <w:t>Stresses  (</w:t>
      </w:r>
      <w:proofErr w:type="gramEnd"/>
      <w:r w:rsidRPr="000D0DAD">
        <w:rPr>
          <w:rFonts w:ascii="Arial" w:hAnsi="Consolas" w:cs="Arial"/>
          <w:b/>
          <w:i/>
          <w:color w:val="000000"/>
          <w:sz w:val="18"/>
        </w:rPr>
        <w:t>N./mm</w:t>
      </w:r>
      <w:r w:rsidRPr="000D0DAD">
        <w:rPr>
          <w:rFonts w:ascii="Arial" w:hAnsi="Consolas" w:cs="Arial"/>
          <w:b/>
          <w:i/>
          <w:color w:val="000000"/>
          <w:sz w:val="18"/>
        </w:rPr>
        <w:t>²</w:t>
      </w:r>
      <w:r w:rsidRPr="000D0DAD">
        <w:rPr>
          <w:rFonts w:ascii="Arial" w:hAnsi="Consolas" w:cs="Arial"/>
          <w:b/>
          <w:i/>
          <w:color w:val="000000"/>
          <w:sz w:val="18"/>
        </w:rPr>
        <w:t>):</w:t>
      </w:r>
    </w:p>
    <w:p w14:paraId="59C4176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LONGITUDINAL PLANE            Au       Al       Bu       Bl</w:t>
      </w:r>
    </w:p>
    <w:p w14:paraId="16A0C5D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(Stresses Normal to          Top      </w:t>
      </w:r>
      <w:proofErr w:type="spellStart"/>
      <w:r>
        <w:rPr>
          <w:rFonts w:ascii="Consolas" w:hAnsi="Consolas" w:cs="Arial"/>
          <w:sz w:val="18"/>
        </w:rPr>
        <w:t>Top</w:t>
      </w:r>
      <w:proofErr w:type="spellEnd"/>
      <w:r>
        <w:rPr>
          <w:rFonts w:ascii="Consolas" w:hAnsi="Consolas" w:cs="Arial"/>
          <w:sz w:val="18"/>
        </w:rPr>
        <w:t xml:space="preserve">   Bottom   </w:t>
      </w:r>
      <w:proofErr w:type="spellStart"/>
      <w:r>
        <w:rPr>
          <w:rFonts w:ascii="Consolas" w:hAnsi="Consolas" w:cs="Arial"/>
          <w:sz w:val="18"/>
        </w:rPr>
        <w:t>Bottom</w:t>
      </w:r>
      <w:proofErr w:type="spellEnd"/>
    </w:p>
    <w:p w14:paraId="076959E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longitudinal </w:t>
      </w:r>
      <w:proofErr w:type="gramStart"/>
      <w:r>
        <w:rPr>
          <w:rFonts w:ascii="Consolas" w:hAnsi="Consolas" w:cs="Arial"/>
          <w:sz w:val="18"/>
        </w:rPr>
        <w:t xml:space="preserve">plane)   </w:t>
      </w:r>
      <w:proofErr w:type="gramEnd"/>
      <w:r>
        <w:rPr>
          <w:rFonts w:ascii="Consolas" w:hAnsi="Consolas" w:cs="Arial"/>
          <w:sz w:val="18"/>
        </w:rPr>
        <w:t xml:space="preserve">   Outside   Inside  Outside   Inside</w:t>
      </w:r>
    </w:p>
    <w:p w14:paraId="26E5CAE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</w:t>
      </w:r>
    </w:p>
    <w:p w14:paraId="7EB0F49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Outplane</w:t>
      </w:r>
      <w:proofErr w:type="spellEnd"/>
      <w:r>
        <w:rPr>
          <w:rFonts w:ascii="Consolas" w:hAnsi="Consolas" w:cs="Arial"/>
          <w:sz w:val="18"/>
        </w:rPr>
        <w:t xml:space="preserve"> Membrane (</w:t>
      </w:r>
      <w:proofErr w:type="gramStart"/>
      <w:r>
        <w:rPr>
          <w:rFonts w:ascii="Consolas" w:hAnsi="Consolas" w:cs="Arial"/>
          <w:sz w:val="18"/>
        </w:rPr>
        <w:t>P )</w:t>
      </w:r>
      <w:proofErr w:type="gramEnd"/>
      <w:r>
        <w:rPr>
          <w:rFonts w:ascii="Consolas" w:hAnsi="Consolas" w:cs="Arial"/>
          <w:sz w:val="18"/>
        </w:rPr>
        <w:t xml:space="preserve">         0        0        0        0</w:t>
      </w:r>
    </w:p>
    <w:p w14:paraId="5E99C4D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Outplane</w:t>
      </w:r>
      <w:proofErr w:type="spellEnd"/>
      <w:r>
        <w:rPr>
          <w:rFonts w:ascii="Consolas" w:hAnsi="Consolas" w:cs="Arial"/>
          <w:sz w:val="18"/>
        </w:rPr>
        <w:t xml:space="preserve"> </w:t>
      </w:r>
      <w:proofErr w:type="gramStart"/>
      <w:r>
        <w:rPr>
          <w:rFonts w:ascii="Consolas" w:hAnsi="Consolas" w:cs="Arial"/>
          <w:sz w:val="18"/>
        </w:rPr>
        <w:t>Bending  (</w:t>
      </w:r>
      <w:proofErr w:type="gramEnd"/>
      <w:r>
        <w:rPr>
          <w:rFonts w:ascii="Consolas" w:hAnsi="Consolas" w:cs="Arial"/>
          <w:sz w:val="18"/>
        </w:rPr>
        <w:t>P )         3       -3        3       -3</w:t>
      </w:r>
    </w:p>
    <w:p w14:paraId="1D3E272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Outplane</w:t>
      </w:r>
      <w:proofErr w:type="spellEnd"/>
      <w:r>
        <w:rPr>
          <w:rFonts w:ascii="Consolas" w:hAnsi="Consolas" w:cs="Arial"/>
          <w:sz w:val="18"/>
        </w:rPr>
        <w:t xml:space="preserve"> Membrane (Mc)         0        0        0        0</w:t>
      </w:r>
    </w:p>
    <w:p w14:paraId="4081170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Outplane</w:t>
      </w:r>
      <w:proofErr w:type="spellEnd"/>
      <w:r>
        <w:rPr>
          <w:rFonts w:ascii="Consolas" w:hAnsi="Consolas" w:cs="Arial"/>
          <w:sz w:val="18"/>
        </w:rPr>
        <w:t xml:space="preserve"> </w:t>
      </w:r>
      <w:proofErr w:type="gramStart"/>
      <w:r>
        <w:rPr>
          <w:rFonts w:ascii="Consolas" w:hAnsi="Consolas" w:cs="Arial"/>
          <w:sz w:val="18"/>
        </w:rPr>
        <w:t>Bending  (</w:t>
      </w:r>
      <w:proofErr w:type="gramEnd"/>
      <w:r>
        <w:rPr>
          <w:rFonts w:ascii="Consolas" w:hAnsi="Consolas" w:cs="Arial"/>
          <w:sz w:val="18"/>
        </w:rPr>
        <w:t>Mc)         0        0        0        0</w:t>
      </w:r>
    </w:p>
    <w:p w14:paraId="2B7CE7A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Outplane</w:t>
      </w:r>
      <w:proofErr w:type="spellEnd"/>
      <w:r>
        <w:rPr>
          <w:rFonts w:ascii="Consolas" w:hAnsi="Consolas" w:cs="Arial"/>
          <w:sz w:val="18"/>
        </w:rPr>
        <w:t xml:space="preserve"> Membrane (ML)        -2       -2        2        2</w:t>
      </w:r>
    </w:p>
    <w:p w14:paraId="5EC470D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Outplane</w:t>
      </w:r>
      <w:proofErr w:type="spellEnd"/>
      <w:r>
        <w:rPr>
          <w:rFonts w:ascii="Consolas" w:hAnsi="Consolas" w:cs="Arial"/>
          <w:sz w:val="18"/>
        </w:rPr>
        <w:t xml:space="preserve"> </w:t>
      </w:r>
      <w:proofErr w:type="gramStart"/>
      <w:r>
        <w:rPr>
          <w:rFonts w:ascii="Consolas" w:hAnsi="Consolas" w:cs="Arial"/>
          <w:sz w:val="18"/>
        </w:rPr>
        <w:t>Bending  (</w:t>
      </w:r>
      <w:proofErr w:type="gramEnd"/>
      <w:r>
        <w:rPr>
          <w:rFonts w:ascii="Consolas" w:hAnsi="Consolas" w:cs="Arial"/>
          <w:sz w:val="18"/>
        </w:rPr>
        <w:t>ML)       -18       18       18      -18</w:t>
      </w:r>
    </w:p>
    <w:p w14:paraId="636BE4E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Normal Pressure Stress         1        1        1        1</w:t>
      </w:r>
    </w:p>
    <w:p w14:paraId="64510D9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 -------- -------- -------- --------</w:t>
      </w:r>
    </w:p>
    <w:p w14:paraId="0A5A0EB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Outplane</w:t>
      </w:r>
      <w:proofErr w:type="spellEnd"/>
      <w:r>
        <w:rPr>
          <w:rFonts w:ascii="Consolas" w:hAnsi="Consolas" w:cs="Arial"/>
          <w:sz w:val="18"/>
        </w:rPr>
        <w:t xml:space="preserve"> Stress Summary      -15       14       26      -16</w:t>
      </w:r>
    </w:p>
    <w:p w14:paraId="7201218F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7AD4593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i/>
          <w:color w:val="000000"/>
          <w:sz w:val="18"/>
        </w:rPr>
        <w:t xml:space="preserve">Vessel </w:t>
      </w:r>
      <w:proofErr w:type="gramStart"/>
      <w:r w:rsidRPr="000D0DAD">
        <w:rPr>
          <w:rFonts w:ascii="Arial" w:hAnsi="Consolas" w:cs="Arial"/>
          <w:b/>
          <w:i/>
          <w:color w:val="000000"/>
          <w:sz w:val="18"/>
        </w:rPr>
        <w:t>Stresses  (</w:t>
      </w:r>
      <w:proofErr w:type="gramEnd"/>
      <w:r w:rsidRPr="000D0DAD">
        <w:rPr>
          <w:rFonts w:ascii="Arial" w:hAnsi="Consolas" w:cs="Arial"/>
          <w:b/>
          <w:i/>
          <w:color w:val="000000"/>
          <w:sz w:val="18"/>
        </w:rPr>
        <w:t>N./mm</w:t>
      </w:r>
      <w:r w:rsidRPr="000D0DAD">
        <w:rPr>
          <w:rFonts w:ascii="Arial" w:hAnsi="Consolas" w:cs="Arial"/>
          <w:b/>
          <w:i/>
          <w:color w:val="000000"/>
          <w:sz w:val="18"/>
        </w:rPr>
        <w:t>²</w:t>
      </w:r>
      <w:r w:rsidRPr="000D0DAD">
        <w:rPr>
          <w:rFonts w:ascii="Arial" w:hAnsi="Consolas" w:cs="Arial"/>
          <w:b/>
          <w:i/>
          <w:color w:val="000000"/>
          <w:sz w:val="18"/>
        </w:rPr>
        <w:t>):</w:t>
      </w:r>
    </w:p>
    <w:p w14:paraId="3D282E6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LONGITUDINAL PLANE            Au       Al       Bu       Bl</w:t>
      </w:r>
    </w:p>
    <w:p w14:paraId="1D1BD2B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lastRenderedPageBreak/>
        <w:t xml:space="preserve"> (Stresses parallel to        Top      </w:t>
      </w:r>
      <w:proofErr w:type="spellStart"/>
      <w:r>
        <w:rPr>
          <w:rFonts w:ascii="Consolas" w:hAnsi="Consolas" w:cs="Arial"/>
          <w:sz w:val="18"/>
        </w:rPr>
        <w:t>Top</w:t>
      </w:r>
      <w:proofErr w:type="spellEnd"/>
      <w:r>
        <w:rPr>
          <w:rFonts w:ascii="Consolas" w:hAnsi="Consolas" w:cs="Arial"/>
          <w:sz w:val="18"/>
        </w:rPr>
        <w:t xml:space="preserve">   Bottom   </w:t>
      </w:r>
      <w:proofErr w:type="spellStart"/>
      <w:r>
        <w:rPr>
          <w:rFonts w:ascii="Consolas" w:hAnsi="Consolas" w:cs="Arial"/>
          <w:sz w:val="18"/>
        </w:rPr>
        <w:t>Bottom</w:t>
      </w:r>
      <w:proofErr w:type="spellEnd"/>
    </w:p>
    <w:p w14:paraId="1F44087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longitudinal </w:t>
      </w:r>
      <w:proofErr w:type="gramStart"/>
      <w:r>
        <w:rPr>
          <w:rFonts w:ascii="Consolas" w:hAnsi="Consolas" w:cs="Arial"/>
          <w:sz w:val="18"/>
        </w:rPr>
        <w:t xml:space="preserve">plane)   </w:t>
      </w:r>
      <w:proofErr w:type="gramEnd"/>
      <w:r>
        <w:rPr>
          <w:rFonts w:ascii="Consolas" w:hAnsi="Consolas" w:cs="Arial"/>
          <w:sz w:val="18"/>
        </w:rPr>
        <w:t xml:space="preserve">   Outside   Inside  Outside   Inside</w:t>
      </w:r>
    </w:p>
    <w:p w14:paraId="546A056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</w:t>
      </w:r>
    </w:p>
    <w:p w14:paraId="29F59BC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Inplane</w:t>
      </w:r>
      <w:proofErr w:type="spellEnd"/>
      <w:r>
        <w:rPr>
          <w:rFonts w:ascii="Consolas" w:hAnsi="Consolas" w:cs="Arial"/>
          <w:sz w:val="18"/>
        </w:rPr>
        <w:t xml:space="preserve"> Membrane (</w:t>
      </w:r>
      <w:proofErr w:type="gramStart"/>
      <w:r>
        <w:rPr>
          <w:rFonts w:ascii="Consolas" w:hAnsi="Consolas" w:cs="Arial"/>
          <w:sz w:val="18"/>
        </w:rPr>
        <w:t>P )</w:t>
      </w:r>
      <w:proofErr w:type="gramEnd"/>
      <w:r>
        <w:rPr>
          <w:rFonts w:ascii="Consolas" w:hAnsi="Consolas" w:cs="Arial"/>
          <w:sz w:val="18"/>
        </w:rPr>
        <w:t xml:space="preserve">          1        1        1        1</w:t>
      </w:r>
    </w:p>
    <w:p w14:paraId="4369E56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Inplane</w:t>
      </w:r>
      <w:proofErr w:type="spellEnd"/>
      <w:r>
        <w:rPr>
          <w:rFonts w:ascii="Consolas" w:hAnsi="Consolas" w:cs="Arial"/>
          <w:sz w:val="18"/>
        </w:rPr>
        <w:t xml:space="preserve"> </w:t>
      </w:r>
      <w:proofErr w:type="gramStart"/>
      <w:r>
        <w:rPr>
          <w:rFonts w:ascii="Consolas" w:hAnsi="Consolas" w:cs="Arial"/>
          <w:sz w:val="18"/>
        </w:rPr>
        <w:t>Bending  (</w:t>
      </w:r>
      <w:proofErr w:type="gramEnd"/>
      <w:r>
        <w:rPr>
          <w:rFonts w:ascii="Consolas" w:hAnsi="Consolas" w:cs="Arial"/>
          <w:sz w:val="18"/>
        </w:rPr>
        <w:t>P )          8       -8        8       -8</w:t>
      </w:r>
    </w:p>
    <w:p w14:paraId="23E3C88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Inplane</w:t>
      </w:r>
      <w:proofErr w:type="spellEnd"/>
      <w:r>
        <w:rPr>
          <w:rFonts w:ascii="Consolas" w:hAnsi="Consolas" w:cs="Arial"/>
          <w:sz w:val="18"/>
        </w:rPr>
        <w:t xml:space="preserve"> Membrane (Mc)          0        0        0        0</w:t>
      </w:r>
    </w:p>
    <w:p w14:paraId="7E6C11D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Inplane</w:t>
      </w:r>
      <w:proofErr w:type="spellEnd"/>
      <w:r>
        <w:rPr>
          <w:rFonts w:ascii="Consolas" w:hAnsi="Consolas" w:cs="Arial"/>
          <w:sz w:val="18"/>
        </w:rPr>
        <w:t xml:space="preserve"> </w:t>
      </w:r>
      <w:proofErr w:type="gramStart"/>
      <w:r>
        <w:rPr>
          <w:rFonts w:ascii="Consolas" w:hAnsi="Consolas" w:cs="Arial"/>
          <w:sz w:val="18"/>
        </w:rPr>
        <w:t>Bending  (</w:t>
      </w:r>
      <w:proofErr w:type="gramEnd"/>
      <w:r>
        <w:rPr>
          <w:rFonts w:ascii="Consolas" w:hAnsi="Consolas" w:cs="Arial"/>
          <w:sz w:val="18"/>
        </w:rPr>
        <w:t>Mc)          0        0        0        0</w:t>
      </w:r>
    </w:p>
    <w:p w14:paraId="648B268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Inplane</w:t>
      </w:r>
      <w:proofErr w:type="spellEnd"/>
      <w:r>
        <w:rPr>
          <w:rFonts w:ascii="Consolas" w:hAnsi="Consolas" w:cs="Arial"/>
          <w:sz w:val="18"/>
        </w:rPr>
        <w:t xml:space="preserve"> Membrane (ML)         -4       -4        4        4</w:t>
      </w:r>
    </w:p>
    <w:p w14:paraId="24A5B57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Inplane</w:t>
      </w:r>
      <w:proofErr w:type="spellEnd"/>
      <w:r>
        <w:rPr>
          <w:rFonts w:ascii="Consolas" w:hAnsi="Consolas" w:cs="Arial"/>
          <w:sz w:val="18"/>
        </w:rPr>
        <w:t xml:space="preserve"> </w:t>
      </w:r>
      <w:proofErr w:type="gramStart"/>
      <w:r>
        <w:rPr>
          <w:rFonts w:ascii="Consolas" w:hAnsi="Consolas" w:cs="Arial"/>
          <w:sz w:val="18"/>
        </w:rPr>
        <w:t>Bending  (</w:t>
      </w:r>
      <w:proofErr w:type="gramEnd"/>
      <w:r>
        <w:rPr>
          <w:rFonts w:ascii="Consolas" w:hAnsi="Consolas" w:cs="Arial"/>
          <w:sz w:val="18"/>
        </w:rPr>
        <w:t>ML)        -36       36       36      -36</w:t>
      </w:r>
    </w:p>
    <w:p w14:paraId="3A3C03D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Inplane</w:t>
      </w:r>
      <w:proofErr w:type="spellEnd"/>
      <w:r>
        <w:rPr>
          <w:rFonts w:ascii="Consolas" w:hAnsi="Consolas" w:cs="Arial"/>
          <w:sz w:val="18"/>
        </w:rPr>
        <w:t xml:space="preserve"> Pressure Stress        0        0        0        0</w:t>
      </w:r>
    </w:p>
    <w:p w14:paraId="4419D08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 -------- -------- -------- --------</w:t>
      </w:r>
    </w:p>
    <w:p w14:paraId="12AC6A0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Inplane</w:t>
      </w:r>
      <w:proofErr w:type="spellEnd"/>
      <w:r>
        <w:rPr>
          <w:rFonts w:ascii="Consolas" w:hAnsi="Consolas" w:cs="Arial"/>
          <w:sz w:val="18"/>
        </w:rPr>
        <w:t xml:space="preserve"> Stress Summary       -30       25       49      -38</w:t>
      </w:r>
    </w:p>
    <w:p w14:paraId="2FEF47FF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1BF9498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i/>
          <w:color w:val="000000"/>
          <w:sz w:val="18"/>
        </w:rPr>
        <w:t xml:space="preserve">Vessel </w:t>
      </w:r>
      <w:proofErr w:type="gramStart"/>
      <w:r w:rsidRPr="000D0DAD">
        <w:rPr>
          <w:rFonts w:ascii="Arial" w:hAnsi="Consolas" w:cs="Arial"/>
          <w:b/>
          <w:i/>
          <w:color w:val="000000"/>
          <w:sz w:val="18"/>
        </w:rPr>
        <w:t>Stresses  (</w:t>
      </w:r>
      <w:proofErr w:type="gramEnd"/>
      <w:r w:rsidRPr="000D0DAD">
        <w:rPr>
          <w:rFonts w:ascii="Arial" w:hAnsi="Consolas" w:cs="Arial"/>
          <w:b/>
          <w:i/>
          <w:color w:val="000000"/>
          <w:sz w:val="18"/>
        </w:rPr>
        <w:t>N./mm</w:t>
      </w:r>
      <w:r w:rsidRPr="000D0DAD">
        <w:rPr>
          <w:rFonts w:ascii="Arial" w:hAnsi="Consolas" w:cs="Arial"/>
          <w:b/>
          <w:i/>
          <w:color w:val="000000"/>
          <w:sz w:val="18"/>
        </w:rPr>
        <w:t>²</w:t>
      </w:r>
      <w:r w:rsidRPr="000D0DAD">
        <w:rPr>
          <w:rFonts w:ascii="Arial" w:hAnsi="Consolas" w:cs="Arial"/>
          <w:b/>
          <w:i/>
          <w:color w:val="000000"/>
          <w:sz w:val="18"/>
        </w:rPr>
        <w:t>):</w:t>
      </w:r>
    </w:p>
    <w:p w14:paraId="60BA726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LONGITUDINAL PLANE            Au       Al       Bu       Bl</w:t>
      </w:r>
    </w:p>
    <w:p w14:paraId="4A0387B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(Shear stress normal to      Top      </w:t>
      </w:r>
      <w:proofErr w:type="spellStart"/>
      <w:r>
        <w:rPr>
          <w:rFonts w:ascii="Consolas" w:hAnsi="Consolas" w:cs="Arial"/>
          <w:sz w:val="18"/>
        </w:rPr>
        <w:t>Top</w:t>
      </w:r>
      <w:proofErr w:type="spellEnd"/>
      <w:r>
        <w:rPr>
          <w:rFonts w:ascii="Consolas" w:hAnsi="Consolas" w:cs="Arial"/>
          <w:sz w:val="18"/>
        </w:rPr>
        <w:t xml:space="preserve">   Bottom   </w:t>
      </w:r>
      <w:proofErr w:type="spellStart"/>
      <w:r>
        <w:rPr>
          <w:rFonts w:ascii="Consolas" w:hAnsi="Consolas" w:cs="Arial"/>
          <w:sz w:val="18"/>
        </w:rPr>
        <w:t>Bottom</w:t>
      </w:r>
      <w:proofErr w:type="spellEnd"/>
    </w:p>
    <w:p w14:paraId="622FD83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longitudinal </w:t>
      </w:r>
      <w:proofErr w:type="gramStart"/>
      <w:r>
        <w:rPr>
          <w:rFonts w:ascii="Consolas" w:hAnsi="Consolas" w:cs="Arial"/>
          <w:sz w:val="18"/>
        </w:rPr>
        <w:t xml:space="preserve">plane)   </w:t>
      </w:r>
      <w:proofErr w:type="gramEnd"/>
      <w:r>
        <w:rPr>
          <w:rFonts w:ascii="Consolas" w:hAnsi="Consolas" w:cs="Arial"/>
          <w:sz w:val="18"/>
        </w:rPr>
        <w:t xml:space="preserve">   Outside   Inside  Outside   Inside</w:t>
      </w:r>
    </w:p>
    <w:p w14:paraId="4850A97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</w:t>
      </w:r>
    </w:p>
    <w:p w14:paraId="6D8E066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proofErr w:type="gramStart"/>
      <w:r>
        <w:rPr>
          <w:rFonts w:ascii="Consolas" w:hAnsi="Consolas" w:cs="Arial"/>
          <w:sz w:val="18"/>
        </w:rPr>
        <w:t>Outplane</w:t>
      </w:r>
      <w:proofErr w:type="spellEnd"/>
      <w:r>
        <w:rPr>
          <w:rFonts w:ascii="Consolas" w:hAnsi="Consolas" w:cs="Arial"/>
          <w:sz w:val="18"/>
        </w:rPr>
        <w:t xml:space="preserve">  Shear</w:t>
      </w:r>
      <w:proofErr w:type="gramEnd"/>
      <w:r>
        <w:rPr>
          <w:rFonts w:ascii="Consolas" w:hAnsi="Consolas" w:cs="Arial"/>
          <w:sz w:val="18"/>
        </w:rPr>
        <w:t xml:space="preserve">  (</w:t>
      </w:r>
      <w:proofErr w:type="spellStart"/>
      <w:r>
        <w:rPr>
          <w:rFonts w:ascii="Consolas" w:hAnsi="Consolas" w:cs="Arial"/>
          <w:sz w:val="18"/>
        </w:rPr>
        <w:t>Vc</w:t>
      </w:r>
      <w:proofErr w:type="spellEnd"/>
      <w:r>
        <w:rPr>
          <w:rFonts w:ascii="Consolas" w:hAnsi="Consolas" w:cs="Arial"/>
          <w:sz w:val="18"/>
        </w:rPr>
        <w:t>)          1        1       -1       -1</w:t>
      </w:r>
    </w:p>
    <w:p w14:paraId="0AD4759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proofErr w:type="gramStart"/>
      <w:r>
        <w:rPr>
          <w:rFonts w:ascii="Consolas" w:hAnsi="Consolas" w:cs="Arial"/>
          <w:sz w:val="18"/>
        </w:rPr>
        <w:t>Outplane</w:t>
      </w:r>
      <w:proofErr w:type="spellEnd"/>
      <w:r>
        <w:rPr>
          <w:rFonts w:ascii="Consolas" w:hAnsi="Consolas" w:cs="Arial"/>
          <w:sz w:val="18"/>
        </w:rPr>
        <w:t xml:space="preserve">  Shear</w:t>
      </w:r>
      <w:proofErr w:type="gramEnd"/>
      <w:r>
        <w:rPr>
          <w:rFonts w:ascii="Consolas" w:hAnsi="Consolas" w:cs="Arial"/>
          <w:sz w:val="18"/>
        </w:rPr>
        <w:t xml:space="preserve">  (</w:t>
      </w:r>
      <w:proofErr w:type="spellStart"/>
      <w:r>
        <w:rPr>
          <w:rFonts w:ascii="Consolas" w:hAnsi="Consolas" w:cs="Arial"/>
          <w:sz w:val="18"/>
        </w:rPr>
        <w:t>Vl</w:t>
      </w:r>
      <w:proofErr w:type="spellEnd"/>
      <w:r>
        <w:rPr>
          <w:rFonts w:ascii="Consolas" w:hAnsi="Consolas" w:cs="Arial"/>
          <w:sz w:val="18"/>
        </w:rPr>
        <w:t>)          0        0        0        0</w:t>
      </w:r>
    </w:p>
    <w:p w14:paraId="77CCAAA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proofErr w:type="gramStart"/>
      <w:r>
        <w:rPr>
          <w:rFonts w:ascii="Consolas" w:hAnsi="Consolas" w:cs="Arial"/>
          <w:sz w:val="18"/>
        </w:rPr>
        <w:t>Outplane</w:t>
      </w:r>
      <w:proofErr w:type="spellEnd"/>
      <w:r>
        <w:rPr>
          <w:rFonts w:ascii="Consolas" w:hAnsi="Consolas" w:cs="Arial"/>
          <w:sz w:val="18"/>
        </w:rPr>
        <w:t xml:space="preserve">  Shear</w:t>
      </w:r>
      <w:proofErr w:type="gramEnd"/>
      <w:r>
        <w:rPr>
          <w:rFonts w:ascii="Consolas" w:hAnsi="Consolas" w:cs="Arial"/>
          <w:sz w:val="18"/>
        </w:rPr>
        <w:t xml:space="preserve">  (Mt)          5        5        5        5</w:t>
      </w:r>
    </w:p>
    <w:p w14:paraId="4528CBA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 -------- -------- -------- --------</w:t>
      </w:r>
    </w:p>
    <w:p w14:paraId="48D93A0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Stress Summary           6        6        4        4</w:t>
      </w:r>
    </w:p>
    <w:p w14:paraId="6DA5FC2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A44C27B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i/>
          <w:color w:val="000000"/>
          <w:sz w:val="18"/>
        </w:rPr>
        <w:t xml:space="preserve">Vessel </w:t>
      </w:r>
      <w:proofErr w:type="gramStart"/>
      <w:r w:rsidRPr="000D0DAD">
        <w:rPr>
          <w:rFonts w:ascii="Arial" w:hAnsi="Consolas" w:cs="Arial"/>
          <w:b/>
          <w:i/>
          <w:color w:val="000000"/>
          <w:sz w:val="18"/>
        </w:rPr>
        <w:t>Stresses  (</w:t>
      </w:r>
      <w:proofErr w:type="gramEnd"/>
      <w:r w:rsidRPr="000D0DAD">
        <w:rPr>
          <w:rFonts w:ascii="Arial" w:hAnsi="Consolas" w:cs="Arial"/>
          <w:b/>
          <w:i/>
          <w:color w:val="000000"/>
          <w:sz w:val="18"/>
        </w:rPr>
        <w:t>N./mm</w:t>
      </w:r>
      <w:r w:rsidRPr="000D0DAD">
        <w:rPr>
          <w:rFonts w:ascii="Arial" w:hAnsi="Consolas" w:cs="Arial"/>
          <w:b/>
          <w:i/>
          <w:color w:val="000000"/>
          <w:sz w:val="18"/>
        </w:rPr>
        <w:t>²</w:t>
      </w:r>
      <w:r w:rsidRPr="000D0DAD">
        <w:rPr>
          <w:rFonts w:ascii="Arial" w:hAnsi="Consolas" w:cs="Arial"/>
          <w:b/>
          <w:i/>
          <w:color w:val="000000"/>
          <w:sz w:val="18"/>
        </w:rPr>
        <w:t>):</w:t>
      </w:r>
    </w:p>
    <w:p w14:paraId="27A72B6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LONGITUDINAL PLANE            Au       Al       Bu       Bl</w:t>
      </w:r>
    </w:p>
    <w:p w14:paraId="5ED064B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(Stress Intensities          Top      </w:t>
      </w:r>
      <w:proofErr w:type="spellStart"/>
      <w:r>
        <w:rPr>
          <w:rFonts w:ascii="Consolas" w:hAnsi="Consolas" w:cs="Arial"/>
          <w:sz w:val="18"/>
        </w:rPr>
        <w:t>Top</w:t>
      </w:r>
      <w:proofErr w:type="spellEnd"/>
      <w:r>
        <w:rPr>
          <w:rFonts w:ascii="Consolas" w:hAnsi="Consolas" w:cs="Arial"/>
          <w:sz w:val="18"/>
        </w:rPr>
        <w:t xml:space="preserve">   Bottom   </w:t>
      </w:r>
      <w:proofErr w:type="spellStart"/>
      <w:r>
        <w:rPr>
          <w:rFonts w:ascii="Consolas" w:hAnsi="Consolas" w:cs="Arial"/>
          <w:sz w:val="18"/>
        </w:rPr>
        <w:t>Bottom</w:t>
      </w:r>
      <w:proofErr w:type="spellEnd"/>
    </w:p>
    <w:p w14:paraId="27EFF3F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        Outside   </w:t>
      </w:r>
      <w:proofErr w:type="gramStart"/>
      <w:r>
        <w:rPr>
          <w:rFonts w:ascii="Consolas" w:hAnsi="Consolas" w:cs="Arial"/>
          <w:sz w:val="18"/>
        </w:rPr>
        <w:t>Inside  Outside</w:t>
      </w:r>
      <w:proofErr w:type="gramEnd"/>
      <w:r>
        <w:rPr>
          <w:rFonts w:ascii="Consolas" w:hAnsi="Consolas" w:cs="Arial"/>
          <w:sz w:val="18"/>
        </w:rPr>
        <w:t xml:space="preserve">   Inside</w:t>
      </w:r>
    </w:p>
    <w:p w14:paraId="3CB0A9E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</w:t>
      </w:r>
    </w:p>
    <w:p w14:paraId="3EEB561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Two * Max Shear Stress        32       28       50       39</w:t>
      </w:r>
    </w:p>
    <w:p w14:paraId="58D23CE2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36E122E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i/>
          <w:color w:val="000000"/>
          <w:sz w:val="18"/>
        </w:rPr>
        <w:t xml:space="preserve">Vessel </w:t>
      </w:r>
      <w:proofErr w:type="gramStart"/>
      <w:r w:rsidRPr="000D0DAD">
        <w:rPr>
          <w:rFonts w:ascii="Arial" w:hAnsi="Consolas" w:cs="Arial"/>
          <w:b/>
          <w:i/>
          <w:color w:val="000000"/>
          <w:sz w:val="18"/>
        </w:rPr>
        <w:t>Stresses  (</w:t>
      </w:r>
      <w:proofErr w:type="gramEnd"/>
      <w:r w:rsidRPr="000D0DAD">
        <w:rPr>
          <w:rFonts w:ascii="Arial" w:hAnsi="Consolas" w:cs="Arial"/>
          <w:b/>
          <w:i/>
          <w:color w:val="000000"/>
          <w:sz w:val="18"/>
        </w:rPr>
        <w:t>N./mm</w:t>
      </w:r>
      <w:r w:rsidRPr="000D0DAD">
        <w:rPr>
          <w:rFonts w:ascii="Arial" w:hAnsi="Consolas" w:cs="Arial"/>
          <w:b/>
          <w:i/>
          <w:color w:val="000000"/>
          <w:sz w:val="18"/>
        </w:rPr>
        <w:t>²</w:t>
      </w:r>
      <w:r w:rsidRPr="000D0DAD">
        <w:rPr>
          <w:rFonts w:ascii="Arial" w:hAnsi="Consolas" w:cs="Arial"/>
          <w:b/>
          <w:i/>
          <w:color w:val="000000"/>
          <w:sz w:val="18"/>
        </w:rPr>
        <w:t>):</w:t>
      </w:r>
    </w:p>
    <w:p w14:paraId="5E69A6B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CIRCUMFERENTIAL PLANE         Cu       Cl       Du       Dl</w:t>
      </w:r>
    </w:p>
    <w:p w14:paraId="145F12B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(Stresses Normal to         Left     </w:t>
      </w:r>
      <w:proofErr w:type="spellStart"/>
      <w:r>
        <w:rPr>
          <w:rFonts w:ascii="Consolas" w:hAnsi="Consolas" w:cs="Arial"/>
          <w:sz w:val="18"/>
        </w:rPr>
        <w:t>Left</w:t>
      </w:r>
      <w:proofErr w:type="spellEnd"/>
      <w:r>
        <w:rPr>
          <w:rFonts w:ascii="Consolas" w:hAnsi="Consolas" w:cs="Arial"/>
          <w:sz w:val="18"/>
        </w:rPr>
        <w:t xml:space="preserve">    Right    </w:t>
      </w:r>
      <w:proofErr w:type="spellStart"/>
      <w:r>
        <w:rPr>
          <w:rFonts w:ascii="Consolas" w:hAnsi="Consolas" w:cs="Arial"/>
          <w:sz w:val="18"/>
        </w:rPr>
        <w:t>Right</w:t>
      </w:r>
      <w:proofErr w:type="spellEnd"/>
    </w:p>
    <w:p w14:paraId="19EF39A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circumferential </w:t>
      </w:r>
      <w:proofErr w:type="gramStart"/>
      <w:r>
        <w:rPr>
          <w:rFonts w:ascii="Consolas" w:hAnsi="Consolas" w:cs="Arial"/>
          <w:sz w:val="18"/>
        </w:rPr>
        <w:t xml:space="preserve">plane)   </w:t>
      </w:r>
      <w:proofErr w:type="gramEnd"/>
      <w:r>
        <w:rPr>
          <w:rFonts w:ascii="Consolas" w:hAnsi="Consolas" w:cs="Arial"/>
          <w:sz w:val="18"/>
        </w:rPr>
        <w:t>Outside   Inside  Outside   Inside</w:t>
      </w:r>
    </w:p>
    <w:p w14:paraId="1AAC0FA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</w:t>
      </w:r>
    </w:p>
    <w:p w14:paraId="2874069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Outplane</w:t>
      </w:r>
      <w:proofErr w:type="spellEnd"/>
      <w:r>
        <w:rPr>
          <w:rFonts w:ascii="Consolas" w:hAnsi="Consolas" w:cs="Arial"/>
          <w:sz w:val="18"/>
        </w:rPr>
        <w:t xml:space="preserve"> Membrane (</w:t>
      </w:r>
      <w:proofErr w:type="gramStart"/>
      <w:r>
        <w:rPr>
          <w:rFonts w:ascii="Consolas" w:hAnsi="Consolas" w:cs="Arial"/>
          <w:sz w:val="18"/>
        </w:rPr>
        <w:t>P )</w:t>
      </w:r>
      <w:proofErr w:type="gramEnd"/>
      <w:r>
        <w:rPr>
          <w:rFonts w:ascii="Consolas" w:hAnsi="Consolas" w:cs="Arial"/>
          <w:sz w:val="18"/>
        </w:rPr>
        <w:t xml:space="preserve">         0        0        0        0</w:t>
      </w:r>
    </w:p>
    <w:p w14:paraId="48A7E61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Outplane</w:t>
      </w:r>
      <w:proofErr w:type="spellEnd"/>
      <w:r>
        <w:rPr>
          <w:rFonts w:ascii="Consolas" w:hAnsi="Consolas" w:cs="Arial"/>
          <w:sz w:val="18"/>
        </w:rPr>
        <w:t xml:space="preserve"> </w:t>
      </w:r>
      <w:proofErr w:type="gramStart"/>
      <w:r>
        <w:rPr>
          <w:rFonts w:ascii="Consolas" w:hAnsi="Consolas" w:cs="Arial"/>
          <w:sz w:val="18"/>
        </w:rPr>
        <w:t>Bending  (</w:t>
      </w:r>
      <w:proofErr w:type="gramEnd"/>
      <w:r>
        <w:rPr>
          <w:rFonts w:ascii="Consolas" w:hAnsi="Consolas" w:cs="Arial"/>
          <w:sz w:val="18"/>
        </w:rPr>
        <w:t>P )         3       -3        3       -3</w:t>
      </w:r>
    </w:p>
    <w:p w14:paraId="6D0D87D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Outplane</w:t>
      </w:r>
      <w:proofErr w:type="spellEnd"/>
      <w:r>
        <w:rPr>
          <w:rFonts w:ascii="Consolas" w:hAnsi="Consolas" w:cs="Arial"/>
          <w:sz w:val="18"/>
        </w:rPr>
        <w:t xml:space="preserve"> Membrane (Mc)         2        2       -2       -2</w:t>
      </w:r>
    </w:p>
    <w:p w14:paraId="32A83E8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Outplane</w:t>
      </w:r>
      <w:proofErr w:type="spellEnd"/>
      <w:r>
        <w:rPr>
          <w:rFonts w:ascii="Consolas" w:hAnsi="Consolas" w:cs="Arial"/>
          <w:sz w:val="18"/>
        </w:rPr>
        <w:t xml:space="preserve"> </w:t>
      </w:r>
      <w:proofErr w:type="gramStart"/>
      <w:r>
        <w:rPr>
          <w:rFonts w:ascii="Consolas" w:hAnsi="Consolas" w:cs="Arial"/>
          <w:sz w:val="18"/>
        </w:rPr>
        <w:t>Bending  (</w:t>
      </w:r>
      <w:proofErr w:type="gramEnd"/>
      <w:r>
        <w:rPr>
          <w:rFonts w:ascii="Consolas" w:hAnsi="Consolas" w:cs="Arial"/>
          <w:sz w:val="18"/>
        </w:rPr>
        <w:t>Mc)       -22       22       22      -22</w:t>
      </w:r>
    </w:p>
    <w:p w14:paraId="2F0F323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Outplane</w:t>
      </w:r>
      <w:proofErr w:type="spellEnd"/>
      <w:r>
        <w:rPr>
          <w:rFonts w:ascii="Consolas" w:hAnsi="Consolas" w:cs="Arial"/>
          <w:sz w:val="18"/>
        </w:rPr>
        <w:t xml:space="preserve"> Membrane (ML)         0        0        0        0</w:t>
      </w:r>
    </w:p>
    <w:p w14:paraId="7E2B875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Outplane</w:t>
      </w:r>
      <w:proofErr w:type="spellEnd"/>
      <w:r>
        <w:rPr>
          <w:rFonts w:ascii="Consolas" w:hAnsi="Consolas" w:cs="Arial"/>
          <w:sz w:val="18"/>
        </w:rPr>
        <w:t xml:space="preserve"> </w:t>
      </w:r>
      <w:proofErr w:type="gramStart"/>
      <w:r>
        <w:rPr>
          <w:rFonts w:ascii="Consolas" w:hAnsi="Consolas" w:cs="Arial"/>
          <w:sz w:val="18"/>
        </w:rPr>
        <w:t>Bending  (</w:t>
      </w:r>
      <w:proofErr w:type="gramEnd"/>
      <w:r>
        <w:rPr>
          <w:rFonts w:ascii="Consolas" w:hAnsi="Consolas" w:cs="Arial"/>
          <w:sz w:val="18"/>
        </w:rPr>
        <w:t>ML)         0        0        0        0</w:t>
      </w:r>
    </w:p>
    <w:p w14:paraId="212FD91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Normal Pressure Stress         0        0        0        0</w:t>
      </w:r>
    </w:p>
    <w:p w14:paraId="20C412B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 -------- -------- -------- --------</w:t>
      </w:r>
    </w:p>
    <w:p w14:paraId="7043262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Outplane</w:t>
      </w:r>
      <w:proofErr w:type="spellEnd"/>
      <w:r>
        <w:rPr>
          <w:rFonts w:ascii="Consolas" w:hAnsi="Consolas" w:cs="Arial"/>
          <w:sz w:val="18"/>
        </w:rPr>
        <w:t xml:space="preserve"> Stress Summary      -15       22       25      -26</w:t>
      </w:r>
    </w:p>
    <w:p w14:paraId="5D54D4DB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7953DD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i/>
          <w:color w:val="000000"/>
          <w:sz w:val="18"/>
        </w:rPr>
        <w:t xml:space="preserve">Vessel </w:t>
      </w:r>
      <w:proofErr w:type="gramStart"/>
      <w:r w:rsidRPr="000D0DAD">
        <w:rPr>
          <w:rFonts w:ascii="Arial" w:hAnsi="Consolas" w:cs="Arial"/>
          <w:b/>
          <w:i/>
          <w:color w:val="000000"/>
          <w:sz w:val="18"/>
        </w:rPr>
        <w:t>Stresses  (</w:t>
      </w:r>
      <w:proofErr w:type="gramEnd"/>
      <w:r w:rsidRPr="000D0DAD">
        <w:rPr>
          <w:rFonts w:ascii="Arial" w:hAnsi="Consolas" w:cs="Arial"/>
          <w:b/>
          <w:i/>
          <w:color w:val="000000"/>
          <w:sz w:val="18"/>
        </w:rPr>
        <w:t>N./mm</w:t>
      </w:r>
      <w:r w:rsidRPr="000D0DAD">
        <w:rPr>
          <w:rFonts w:ascii="Arial" w:hAnsi="Consolas" w:cs="Arial"/>
          <w:b/>
          <w:i/>
          <w:color w:val="000000"/>
          <w:sz w:val="18"/>
        </w:rPr>
        <w:t>²</w:t>
      </w:r>
      <w:r w:rsidRPr="000D0DAD">
        <w:rPr>
          <w:rFonts w:ascii="Arial" w:hAnsi="Consolas" w:cs="Arial"/>
          <w:b/>
          <w:i/>
          <w:color w:val="000000"/>
          <w:sz w:val="18"/>
        </w:rPr>
        <w:t>):</w:t>
      </w:r>
    </w:p>
    <w:p w14:paraId="5AD3055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CIRCUMFERENTIAL PLANE         Cu       Cl       Du       Dl</w:t>
      </w:r>
    </w:p>
    <w:p w14:paraId="3AE3733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(Stresses parallel to       Left     </w:t>
      </w:r>
      <w:proofErr w:type="spellStart"/>
      <w:r>
        <w:rPr>
          <w:rFonts w:ascii="Consolas" w:hAnsi="Consolas" w:cs="Arial"/>
          <w:sz w:val="18"/>
        </w:rPr>
        <w:t>Left</w:t>
      </w:r>
      <w:proofErr w:type="spellEnd"/>
      <w:r>
        <w:rPr>
          <w:rFonts w:ascii="Consolas" w:hAnsi="Consolas" w:cs="Arial"/>
          <w:sz w:val="18"/>
        </w:rPr>
        <w:t xml:space="preserve">    Right    </w:t>
      </w:r>
      <w:proofErr w:type="spellStart"/>
      <w:r>
        <w:rPr>
          <w:rFonts w:ascii="Consolas" w:hAnsi="Consolas" w:cs="Arial"/>
          <w:sz w:val="18"/>
        </w:rPr>
        <w:t>Right</w:t>
      </w:r>
      <w:proofErr w:type="spellEnd"/>
    </w:p>
    <w:p w14:paraId="7E39690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circumferential </w:t>
      </w:r>
      <w:proofErr w:type="gramStart"/>
      <w:r>
        <w:rPr>
          <w:rFonts w:ascii="Consolas" w:hAnsi="Consolas" w:cs="Arial"/>
          <w:sz w:val="18"/>
        </w:rPr>
        <w:t xml:space="preserve">plane)   </w:t>
      </w:r>
      <w:proofErr w:type="gramEnd"/>
      <w:r>
        <w:rPr>
          <w:rFonts w:ascii="Consolas" w:hAnsi="Consolas" w:cs="Arial"/>
          <w:sz w:val="18"/>
        </w:rPr>
        <w:t>Outside   Inside  Outside   Inside</w:t>
      </w:r>
    </w:p>
    <w:p w14:paraId="3A3967F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</w:t>
      </w:r>
    </w:p>
    <w:p w14:paraId="1F30944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Inplane</w:t>
      </w:r>
      <w:proofErr w:type="spellEnd"/>
      <w:r>
        <w:rPr>
          <w:rFonts w:ascii="Consolas" w:hAnsi="Consolas" w:cs="Arial"/>
          <w:sz w:val="18"/>
        </w:rPr>
        <w:t xml:space="preserve"> Membrane (</w:t>
      </w:r>
      <w:proofErr w:type="gramStart"/>
      <w:r>
        <w:rPr>
          <w:rFonts w:ascii="Consolas" w:hAnsi="Consolas" w:cs="Arial"/>
          <w:sz w:val="18"/>
        </w:rPr>
        <w:t>P )</w:t>
      </w:r>
      <w:proofErr w:type="gramEnd"/>
      <w:r>
        <w:rPr>
          <w:rFonts w:ascii="Consolas" w:hAnsi="Consolas" w:cs="Arial"/>
          <w:sz w:val="18"/>
        </w:rPr>
        <w:t xml:space="preserve">          1        1        1        1</w:t>
      </w:r>
    </w:p>
    <w:p w14:paraId="3222DDE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Inplane</w:t>
      </w:r>
      <w:proofErr w:type="spellEnd"/>
      <w:r>
        <w:rPr>
          <w:rFonts w:ascii="Consolas" w:hAnsi="Consolas" w:cs="Arial"/>
          <w:sz w:val="18"/>
        </w:rPr>
        <w:t xml:space="preserve"> </w:t>
      </w:r>
      <w:proofErr w:type="gramStart"/>
      <w:r>
        <w:rPr>
          <w:rFonts w:ascii="Consolas" w:hAnsi="Consolas" w:cs="Arial"/>
          <w:sz w:val="18"/>
        </w:rPr>
        <w:t>Bending  (</w:t>
      </w:r>
      <w:proofErr w:type="gramEnd"/>
      <w:r>
        <w:rPr>
          <w:rFonts w:ascii="Consolas" w:hAnsi="Consolas" w:cs="Arial"/>
          <w:sz w:val="18"/>
        </w:rPr>
        <w:t>P )          8       -8        8       -8</w:t>
      </w:r>
    </w:p>
    <w:p w14:paraId="5982548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Inplane</w:t>
      </w:r>
      <w:proofErr w:type="spellEnd"/>
      <w:r>
        <w:rPr>
          <w:rFonts w:ascii="Consolas" w:hAnsi="Consolas" w:cs="Arial"/>
          <w:sz w:val="18"/>
        </w:rPr>
        <w:t xml:space="preserve"> Membrane (Mc)         -4       -4        4        4</w:t>
      </w:r>
    </w:p>
    <w:p w14:paraId="63D7252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Inplane</w:t>
      </w:r>
      <w:proofErr w:type="spellEnd"/>
      <w:r>
        <w:rPr>
          <w:rFonts w:ascii="Consolas" w:hAnsi="Consolas" w:cs="Arial"/>
          <w:sz w:val="18"/>
        </w:rPr>
        <w:t xml:space="preserve"> </w:t>
      </w:r>
      <w:proofErr w:type="gramStart"/>
      <w:r>
        <w:rPr>
          <w:rFonts w:ascii="Consolas" w:hAnsi="Consolas" w:cs="Arial"/>
          <w:sz w:val="18"/>
        </w:rPr>
        <w:t>Bending  (</w:t>
      </w:r>
      <w:proofErr w:type="gramEnd"/>
      <w:r>
        <w:rPr>
          <w:rFonts w:ascii="Consolas" w:hAnsi="Consolas" w:cs="Arial"/>
          <w:sz w:val="18"/>
        </w:rPr>
        <w:t>Mc)        -45       45       45      -45</w:t>
      </w:r>
    </w:p>
    <w:p w14:paraId="28FA8D6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Inplane</w:t>
      </w:r>
      <w:proofErr w:type="spellEnd"/>
      <w:r>
        <w:rPr>
          <w:rFonts w:ascii="Consolas" w:hAnsi="Consolas" w:cs="Arial"/>
          <w:sz w:val="18"/>
        </w:rPr>
        <w:t xml:space="preserve"> Membrane (ML)          0        0        0        0</w:t>
      </w:r>
    </w:p>
    <w:p w14:paraId="6E25311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Inplane</w:t>
      </w:r>
      <w:proofErr w:type="spellEnd"/>
      <w:r>
        <w:rPr>
          <w:rFonts w:ascii="Consolas" w:hAnsi="Consolas" w:cs="Arial"/>
          <w:sz w:val="18"/>
        </w:rPr>
        <w:t xml:space="preserve"> </w:t>
      </w:r>
      <w:proofErr w:type="gramStart"/>
      <w:r>
        <w:rPr>
          <w:rFonts w:ascii="Consolas" w:hAnsi="Consolas" w:cs="Arial"/>
          <w:sz w:val="18"/>
        </w:rPr>
        <w:t>Bending  (</w:t>
      </w:r>
      <w:proofErr w:type="gramEnd"/>
      <w:r>
        <w:rPr>
          <w:rFonts w:ascii="Consolas" w:hAnsi="Consolas" w:cs="Arial"/>
          <w:sz w:val="18"/>
        </w:rPr>
        <w:t>ML)          0        0        0        0</w:t>
      </w:r>
    </w:p>
    <w:p w14:paraId="6EF29B4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Inplane</w:t>
      </w:r>
      <w:proofErr w:type="spellEnd"/>
      <w:r>
        <w:rPr>
          <w:rFonts w:ascii="Consolas" w:hAnsi="Consolas" w:cs="Arial"/>
          <w:sz w:val="18"/>
        </w:rPr>
        <w:t xml:space="preserve"> Pressure Stress        1        1        1        1</w:t>
      </w:r>
    </w:p>
    <w:p w14:paraId="6586BBE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 -------- -------- -------- --------</w:t>
      </w:r>
    </w:p>
    <w:p w14:paraId="4178A69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Inplane</w:t>
      </w:r>
      <w:proofErr w:type="spellEnd"/>
      <w:r>
        <w:rPr>
          <w:rFonts w:ascii="Consolas" w:hAnsi="Consolas" w:cs="Arial"/>
          <w:sz w:val="18"/>
        </w:rPr>
        <w:t xml:space="preserve"> Stress Summary       -39       34       60      -46</w:t>
      </w:r>
    </w:p>
    <w:p w14:paraId="3EE8838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0E7BA2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i/>
          <w:color w:val="000000"/>
          <w:sz w:val="18"/>
        </w:rPr>
        <w:lastRenderedPageBreak/>
        <w:t xml:space="preserve">Vessel </w:t>
      </w:r>
      <w:proofErr w:type="gramStart"/>
      <w:r w:rsidRPr="000D0DAD">
        <w:rPr>
          <w:rFonts w:ascii="Arial" w:hAnsi="Consolas" w:cs="Arial"/>
          <w:b/>
          <w:i/>
          <w:color w:val="000000"/>
          <w:sz w:val="18"/>
        </w:rPr>
        <w:t>Stresses  (</w:t>
      </w:r>
      <w:proofErr w:type="gramEnd"/>
      <w:r w:rsidRPr="000D0DAD">
        <w:rPr>
          <w:rFonts w:ascii="Arial" w:hAnsi="Consolas" w:cs="Arial"/>
          <w:b/>
          <w:i/>
          <w:color w:val="000000"/>
          <w:sz w:val="18"/>
        </w:rPr>
        <w:t>N./mm</w:t>
      </w:r>
      <w:r w:rsidRPr="000D0DAD">
        <w:rPr>
          <w:rFonts w:ascii="Arial" w:hAnsi="Consolas" w:cs="Arial"/>
          <w:b/>
          <w:i/>
          <w:color w:val="000000"/>
          <w:sz w:val="18"/>
        </w:rPr>
        <w:t>²</w:t>
      </w:r>
      <w:r w:rsidRPr="000D0DAD">
        <w:rPr>
          <w:rFonts w:ascii="Arial" w:hAnsi="Consolas" w:cs="Arial"/>
          <w:b/>
          <w:i/>
          <w:color w:val="000000"/>
          <w:sz w:val="18"/>
        </w:rPr>
        <w:t>):</w:t>
      </w:r>
    </w:p>
    <w:p w14:paraId="1949CED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CIRCUMFERENTIAL PLANE         Cu       Cl       Du       Dl</w:t>
      </w:r>
    </w:p>
    <w:p w14:paraId="1C0C416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(Shear stress normal to     Left     </w:t>
      </w:r>
      <w:proofErr w:type="spellStart"/>
      <w:r>
        <w:rPr>
          <w:rFonts w:ascii="Consolas" w:hAnsi="Consolas" w:cs="Arial"/>
          <w:sz w:val="18"/>
        </w:rPr>
        <w:t>Left</w:t>
      </w:r>
      <w:proofErr w:type="spellEnd"/>
      <w:r>
        <w:rPr>
          <w:rFonts w:ascii="Consolas" w:hAnsi="Consolas" w:cs="Arial"/>
          <w:sz w:val="18"/>
        </w:rPr>
        <w:t xml:space="preserve">    Right    </w:t>
      </w:r>
      <w:proofErr w:type="spellStart"/>
      <w:r>
        <w:rPr>
          <w:rFonts w:ascii="Consolas" w:hAnsi="Consolas" w:cs="Arial"/>
          <w:sz w:val="18"/>
        </w:rPr>
        <w:t>Right</w:t>
      </w:r>
      <w:proofErr w:type="spellEnd"/>
    </w:p>
    <w:p w14:paraId="09053E8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circumferential </w:t>
      </w:r>
      <w:proofErr w:type="gramStart"/>
      <w:r>
        <w:rPr>
          <w:rFonts w:ascii="Consolas" w:hAnsi="Consolas" w:cs="Arial"/>
          <w:sz w:val="18"/>
        </w:rPr>
        <w:t xml:space="preserve">plane)   </w:t>
      </w:r>
      <w:proofErr w:type="gramEnd"/>
      <w:r>
        <w:rPr>
          <w:rFonts w:ascii="Consolas" w:hAnsi="Consolas" w:cs="Arial"/>
          <w:sz w:val="18"/>
        </w:rPr>
        <w:t>Outside   Inside  Outside   Inside</w:t>
      </w:r>
    </w:p>
    <w:p w14:paraId="5E2835F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</w:t>
      </w:r>
    </w:p>
    <w:p w14:paraId="1AB2611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proofErr w:type="gramStart"/>
      <w:r>
        <w:rPr>
          <w:rFonts w:ascii="Consolas" w:hAnsi="Consolas" w:cs="Arial"/>
          <w:sz w:val="18"/>
        </w:rPr>
        <w:t>Outplane</w:t>
      </w:r>
      <w:proofErr w:type="spellEnd"/>
      <w:r>
        <w:rPr>
          <w:rFonts w:ascii="Consolas" w:hAnsi="Consolas" w:cs="Arial"/>
          <w:sz w:val="18"/>
        </w:rPr>
        <w:t xml:space="preserve">  Shear</w:t>
      </w:r>
      <w:proofErr w:type="gramEnd"/>
      <w:r>
        <w:rPr>
          <w:rFonts w:ascii="Consolas" w:hAnsi="Consolas" w:cs="Arial"/>
          <w:sz w:val="18"/>
        </w:rPr>
        <w:t xml:space="preserve">  (</w:t>
      </w:r>
      <w:proofErr w:type="spellStart"/>
      <w:r>
        <w:rPr>
          <w:rFonts w:ascii="Consolas" w:hAnsi="Consolas" w:cs="Arial"/>
          <w:sz w:val="18"/>
        </w:rPr>
        <w:t>Vc</w:t>
      </w:r>
      <w:proofErr w:type="spellEnd"/>
      <w:r>
        <w:rPr>
          <w:rFonts w:ascii="Consolas" w:hAnsi="Consolas" w:cs="Arial"/>
          <w:sz w:val="18"/>
        </w:rPr>
        <w:t>)          0        0        0        0</w:t>
      </w:r>
    </w:p>
    <w:p w14:paraId="4209C46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proofErr w:type="gramStart"/>
      <w:r>
        <w:rPr>
          <w:rFonts w:ascii="Consolas" w:hAnsi="Consolas" w:cs="Arial"/>
          <w:sz w:val="18"/>
        </w:rPr>
        <w:t>Outplane</w:t>
      </w:r>
      <w:proofErr w:type="spellEnd"/>
      <w:r>
        <w:rPr>
          <w:rFonts w:ascii="Consolas" w:hAnsi="Consolas" w:cs="Arial"/>
          <w:sz w:val="18"/>
        </w:rPr>
        <w:t xml:space="preserve">  Shear</w:t>
      </w:r>
      <w:proofErr w:type="gramEnd"/>
      <w:r>
        <w:rPr>
          <w:rFonts w:ascii="Consolas" w:hAnsi="Consolas" w:cs="Arial"/>
          <w:sz w:val="18"/>
        </w:rPr>
        <w:t xml:space="preserve">  (</w:t>
      </w:r>
      <w:proofErr w:type="spellStart"/>
      <w:r>
        <w:rPr>
          <w:rFonts w:ascii="Consolas" w:hAnsi="Consolas" w:cs="Arial"/>
          <w:sz w:val="18"/>
        </w:rPr>
        <w:t>Vl</w:t>
      </w:r>
      <w:proofErr w:type="spellEnd"/>
      <w:r>
        <w:rPr>
          <w:rFonts w:ascii="Consolas" w:hAnsi="Consolas" w:cs="Arial"/>
          <w:sz w:val="18"/>
        </w:rPr>
        <w:t>)         -1       -1        1        1</w:t>
      </w:r>
    </w:p>
    <w:p w14:paraId="51B1995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Torsional </w:t>
      </w:r>
      <w:proofErr w:type="gramStart"/>
      <w:r>
        <w:rPr>
          <w:rFonts w:ascii="Consolas" w:hAnsi="Consolas" w:cs="Arial"/>
          <w:sz w:val="18"/>
        </w:rPr>
        <w:t>Shear  (</w:t>
      </w:r>
      <w:proofErr w:type="gramEnd"/>
      <w:r>
        <w:rPr>
          <w:rFonts w:ascii="Consolas" w:hAnsi="Consolas" w:cs="Arial"/>
          <w:sz w:val="18"/>
        </w:rPr>
        <w:t>Mt)          5        5        5        5</w:t>
      </w:r>
    </w:p>
    <w:p w14:paraId="0F5BEC3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 -------- -------- -------- --------</w:t>
      </w:r>
    </w:p>
    <w:p w14:paraId="25591F7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Stress Summary           4        4        6        6</w:t>
      </w:r>
    </w:p>
    <w:p w14:paraId="1F39CAC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AAE9F2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i/>
          <w:color w:val="000000"/>
          <w:sz w:val="18"/>
        </w:rPr>
        <w:t xml:space="preserve">Vessel </w:t>
      </w:r>
      <w:proofErr w:type="gramStart"/>
      <w:r w:rsidRPr="000D0DAD">
        <w:rPr>
          <w:rFonts w:ascii="Arial" w:hAnsi="Consolas" w:cs="Arial"/>
          <w:b/>
          <w:i/>
          <w:color w:val="000000"/>
          <w:sz w:val="18"/>
        </w:rPr>
        <w:t>Stresses  (</w:t>
      </w:r>
      <w:proofErr w:type="gramEnd"/>
      <w:r w:rsidRPr="000D0DAD">
        <w:rPr>
          <w:rFonts w:ascii="Arial" w:hAnsi="Consolas" w:cs="Arial"/>
          <w:b/>
          <w:i/>
          <w:color w:val="000000"/>
          <w:sz w:val="18"/>
        </w:rPr>
        <w:t>N./mm</w:t>
      </w:r>
      <w:r w:rsidRPr="000D0DAD">
        <w:rPr>
          <w:rFonts w:ascii="Arial" w:hAnsi="Consolas" w:cs="Arial"/>
          <w:b/>
          <w:i/>
          <w:color w:val="000000"/>
          <w:sz w:val="18"/>
        </w:rPr>
        <w:t>²</w:t>
      </w:r>
      <w:r w:rsidRPr="000D0DAD">
        <w:rPr>
          <w:rFonts w:ascii="Arial" w:hAnsi="Consolas" w:cs="Arial"/>
          <w:b/>
          <w:i/>
          <w:color w:val="000000"/>
          <w:sz w:val="18"/>
        </w:rPr>
        <w:t>):</w:t>
      </w:r>
    </w:p>
    <w:p w14:paraId="112F902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CIRCUMFERENTIAL PLANE         Cu       Cl       Du       Dl</w:t>
      </w:r>
    </w:p>
    <w:p w14:paraId="175ACE3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(Stress Intensities         Left     </w:t>
      </w:r>
      <w:proofErr w:type="spellStart"/>
      <w:r>
        <w:rPr>
          <w:rFonts w:ascii="Consolas" w:hAnsi="Consolas" w:cs="Arial"/>
          <w:sz w:val="18"/>
        </w:rPr>
        <w:t>Left</w:t>
      </w:r>
      <w:proofErr w:type="spellEnd"/>
      <w:r>
        <w:rPr>
          <w:rFonts w:ascii="Consolas" w:hAnsi="Consolas" w:cs="Arial"/>
          <w:sz w:val="18"/>
        </w:rPr>
        <w:t xml:space="preserve">    Right    </w:t>
      </w:r>
      <w:proofErr w:type="spellStart"/>
      <w:r>
        <w:rPr>
          <w:rFonts w:ascii="Consolas" w:hAnsi="Consolas" w:cs="Arial"/>
          <w:sz w:val="18"/>
        </w:rPr>
        <w:t>Right</w:t>
      </w:r>
      <w:proofErr w:type="spellEnd"/>
    </w:p>
    <w:p w14:paraId="727E90A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        Outside   </w:t>
      </w:r>
      <w:proofErr w:type="gramStart"/>
      <w:r>
        <w:rPr>
          <w:rFonts w:ascii="Consolas" w:hAnsi="Consolas" w:cs="Arial"/>
          <w:sz w:val="18"/>
        </w:rPr>
        <w:t>Inside  Outside</w:t>
      </w:r>
      <w:proofErr w:type="gramEnd"/>
      <w:r>
        <w:rPr>
          <w:rFonts w:ascii="Consolas" w:hAnsi="Consolas" w:cs="Arial"/>
          <w:sz w:val="18"/>
        </w:rPr>
        <w:t xml:space="preserve">   Inside</w:t>
      </w:r>
    </w:p>
    <w:p w14:paraId="382B631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</w:t>
      </w:r>
    </w:p>
    <w:p w14:paraId="5F04721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Two * Max Shear Stress        40       35       61       48</w:t>
      </w:r>
    </w:p>
    <w:p w14:paraId="30222E0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4A32486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i/>
          <w:color w:val="000000"/>
          <w:sz w:val="18"/>
        </w:rPr>
        <w:t xml:space="preserve">Nozzle </w:t>
      </w:r>
      <w:proofErr w:type="gramStart"/>
      <w:r w:rsidRPr="000D0DAD">
        <w:rPr>
          <w:rFonts w:ascii="Arial" w:hAnsi="Consolas" w:cs="Arial"/>
          <w:b/>
          <w:i/>
          <w:color w:val="000000"/>
          <w:sz w:val="18"/>
        </w:rPr>
        <w:t>Stresses  (</w:t>
      </w:r>
      <w:proofErr w:type="gramEnd"/>
      <w:r w:rsidRPr="000D0DAD">
        <w:rPr>
          <w:rFonts w:ascii="Arial" w:hAnsi="Consolas" w:cs="Arial"/>
          <w:b/>
          <w:i/>
          <w:color w:val="000000"/>
          <w:sz w:val="18"/>
        </w:rPr>
        <w:t>N./mm</w:t>
      </w:r>
      <w:r w:rsidRPr="000D0DAD">
        <w:rPr>
          <w:rFonts w:ascii="Arial" w:hAnsi="Consolas" w:cs="Arial"/>
          <w:b/>
          <w:i/>
          <w:color w:val="000000"/>
          <w:sz w:val="18"/>
        </w:rPr>
        <w:t>²</w:t>
      </w:r>
      <w:r w:rsidRPr="000D0DAD">
        <w:rPr>
          <w:rFonts w:ascii="Arial" w:hAnsi="Consolas" w:cs="Arial"/>
          <w:b/>
          <w:i/>
          <w:color w:val="000000"/>
          <w:sz w:val="18"/>
        </w:rPr>
        <w:t>):</w:t>
      </w:r>
    </w:p>
    <w:p w14:paraId="40633D0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LONGITUDINAL PLANE            Au       Al       Bu       Bl</w:t>
      </w:r>
    </w:p>
    <w:p w14:paraId="0EA046A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(Stresses in the             Top      </w:t>
      </w:r>
      <w:proofErr w:type="spellStart"/>
      <w:r>
        <w:rPr>
          <w:rFonts w:ascii="Consolas" w:hAnsi="Consolas" w:cs="Arial"/>
          <w:sz w:val="18"/>
        </w:rPr>
        <w:t>Top</w:t>
      </w:r>
      <w:proofErr w:type="spellEnd"/>
      <w:r>
        <w:rPr>
          <w:rFonts w:ascii="Consolas" w:hAnsi="Consolas" w:cs="Arial"/>
          <w:sz w:val="18"/>
        </w:rPr>
        <w:t xml:space="preserve">   Bottom   </w:t>
      </w:r>
      <w:proofErr w:type="spellStart"/>
      <w:r>
        <w:rPr>
          <w:rFonts w:ascii="Consolas" w:hAnsi="Consolas" w:cs="Arial"/>
          <w:sz w:val="18"/>
        </w:rPr>
        <w:t>Bottom</w:t>
      </w:r>
      <w:proofErr w:type="spellEnd"/>
    </w:p>
    <w:p w14:paraId="1B15E30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hoop </w:t>
      </w:r>
      <w:proofErr w:type="gramStart"/>
      <w:r>
        <w:rPr>
          <w:rFonts w:ascii="Consolas" w:hAnsi="Consolas" w:cs="Arial"/>
          <w:sz w:val="18"/>
        </w:rPr>
        <w:t xml:space="preserve">direction)   </w:t>
      </w:r>
      <w:proofErr w:type="gramEnd"/>
      <w:r>
        <w:rPr>
          <w:rFonts w:ascii="Consolas" w:hAnsi="Consolas" w:cs="Arial"/>
          <w:sz w:val="18"/>
        </w:rPr>
        <w:t xml:space="preserve">       Outside   Inside  Outside   Inside</w:t>
      </w:r>
    </w:p>
    <w:p w14:paraId="619DEF9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</w:t>
      </w:r>
    </w:p>
    <w:p w14:paraId="290D79C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Hoop Membrane (</w:t>
      </w:r>
      <w:proofErr w:type="gramStart"/>
      <w:r>
        <w:rPr>
          <w:rFonts w:ascii="Consolas" w:hAnsi="Consolas" w:cs="Arial"/>
          <w:sz w:val="18"/>
        </w:rPr>
        <w:t>P )</w:t>
      </w:r>
      <w:proofErr w:type="gramEnd"/>
      <w:r>
        <w:rPr>
          <w:rFonts w:ascii="Consolas" w:hAnsi="Consolas" w:cs="Arial"/>
          <w:sz w:val="18"/>
        </w:rPr>
        <w:t xml:space="preserve">             0        0        0        0</w:t>
      </w:r>
    </w:p>
    <w:p w14:paraId="60C410C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Hoop </w:t>
      </w:r>
      <w:proofErr w:type="gramStart"/>
      <w:r>
        <w:rPr>
          <w:rFonts w:ascii="Consolas" w:hAnsi="Consolas" w:cs="Arial"/>
          <w:sz w:val="18"/>
        </w:rPr>
        <w:t>Bending  (</w:t>
      </w:r>
      <w:proofErr w:type="gramEnd"/>
      <w:r>
        <w:rPr>
          <w:rFonts w:ascii="Consolas" w:hAnsi="Consolas" w:cs="Arial"/>
          <w:sz w:val="18"/>
        </w:rPr>
        <w:t>P )             0        0        0        0</w:t>
      </w:r>
    </w:p>
    <w:p w14:paraId="597B9F5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Hoop Membrane (Mc)             0        0        0        0</w:t>
      </w:r>
    </w:p>
    <w:p w14:paraId="1020E1B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Hoop </w:t>
      </w:r>
      <w:proofErr w:type="gramStart"/>
      <w:r>
        <w:rPr>
          <w:rFonts w:ascii="Consolas" w:hAnsi="Consolas" w:cs="Arial"/>
          <w:sz w:val="18"/>
        </w:rPr>
        <w:t>Bending  (</w:t>
      </w:r>
      <w:proofErr w:type="gramEnd"/>
      <w:r>
        <w:rPr>
          <w:rFonts w:ascii="Consolas" w:hAnsi="Consolas" w:cs="Arial"/>
          <w:sz w:val="18"/>
        </w:rPr>
        <w:t>Mc)             0        0        0        0</w:t>
      </w:r>
    </w:p>
    <w:p w14:paraId="5F775FA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Hoop Membrane (ML)            -2       -2        2        2</w:t>
      </w:r>
    </w:p>
    <w:p w14:paraId="7B892D6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Hoop </w:t>
      </w:r>
      <w:proofErr w:type="gramStart"/>
      <w:r>
        <w:rPr>
          <w:rFonts w:ascii="Consolas" w:hAnsi="Consolas" w:cs="Arial"/>
          <w:sz w:val="18"/>
        </w:rPr>
        <w:t>Bending  (</w:t>
      </w:r>
      <w:proofErr w:type="gramEnd"/>
      <w:r>
        <w:rPr>
          <w:rFonts w:ascii="Consolas" w:hAnsi="Consolas" w:cs="Arial"/>
          <w:sz w:val="18"/>
        </w:rPr>
        <w:t>ML)             0        0        0        0</w:t>
      </w:r>
    </w:p>
    <w:p w14:paraId="0EB65C3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Hoop Pressure Stress           0        0        0        0</w:t>
      </w:r>
    </w:p>
    <w:p w14:paraId="6C7E3A3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 -------- -------- -------- --------</w:t>
      </w:r>
    </w:p>
    <w:p w14:paraId="403D3D9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Hoop Stress Summary           -1       -1        3        3</w:t>
      </w:r>
    </w:p>
    <w:p w14:paraId="092D2C3F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CD34893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i/>
          <w:color w:val="000000"/>
          <w:sz w:val="18"/>
        </w:rPr>
        <w:t xml:space="preserve">Nozzle </w:t>
      </w:r>
      <w:proofErr w:type="gramStart"/>
      <w:r w:rsidRPr="000D0DAD">
        <w:rPr>
          <w:rFonts w:ascii="Arial" w:hAnsi="Consolas" w:cs="Arial"/>
          <w:b/>
          <w:i/>
          <w:color w:val="000000"/>
          <w:sz w:val="18"/>
        </w:rPr>
        <w:t>Stresses  (</w:t>
      </w:r>
      <w:proofErr w:type="gramEnd"/>
      <w:r w:rsidRPr="000D0DAD">
        <w:rPr>
          <w:rFonts w:ascii="Arial" w:hAnsi="Consolas" w:cs="Arial"/>
          <w:b/>
          <w:i/>
          <w:color w:val="000000"/>
          <w:sz w:val="18"/>
        </w:rPr>
        <w:t>N./mm</w:t>
      </w:r>
      <w:r w:rsidRPr="000D0DAD">
        <w:rPr>
          <w:rFonts w:ascii="Arial" w:hAnsi="Consolas" w:cs="Arial"/>
          <w:b/>
          <w:i/>
          <w:color w:val="000000"/>
          <w:sz w:val="18"/>
        </w:rPr>
        <w:t>²</w:t>
      </w:r>
      <w:r w:rsidRPr="000D0DAD">
        <w:rPr>
          <w:rFonts w:ascii="Arial" w:hAnsi="Consolas" w:cs="Arial"/>
          <w:b/>
          <w:i/>
          <w:color w:val="000000"/>
          <w:sz w:val="18"/>
        </w:rPr>
        <w:t>):</w:t>
      </w:r>
    </w:p>
    <w:p w14:paraId="3EBCE06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LONGITUDINAL PLANE            Au       Al       Bu       Bl</w:t>
      </w:r>
    </w:p>
    <w:p w14:paraId="7CF5C29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(Stresses Normal to          Top      </w:t>
      </w:r>
      <w:proofErr w:type="spellStart"/>
      <w:r>
        <w:rPr>
          <w:rFonts w:ascii="Consolas" w:hAnsi="Consolas" w:cs="Arial"/>
          <w:sz w:val="18"/>
        </w:rPr>
        <w:t>Top</w:t>
      </w:r>
      <w:proofErr w:type="spellEnd"/>
      <w:r>
        <w:rPr>
          <w:rFonts w:ascii="Consolas" w:hAnsi="Consolas" w:cs="Arial"/>
          <w:sz w:val="18"/>
        </w:rPr>
        <w:t xml:space="preserve">   Bottom   </w:t>
      </w:r>
      <w:proofErr w:type="spellStart"/>
      <w:r>
        <w:rPr>
          <w:rFonts w:ascii="Consolas" w:hAnsi="Consolas" w:cs="Arial"/>
          <w:sz w:val="18"/>
        </w:rPr>
        <w:t>Bottom</w:t>
      </w:r>
      <w:proofErr w:type="spellEnd"/>
    </w:p>
    <w:p w14:paraId="0C215FA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pipe cross-</w:t>
      </w:r>
      <w:proofErr w:type="gramStart"/>
      <w:r>
        <w:rPr>
          <w:rFonts w:ascii="Consolas" w:hAnsi="Consolas" w:cs="Arial"/>
          <w:sz w:val="18"/>
        </w:rPr>
        <w:t xml:space="preserve">section)   </w:t>
      </w:r>
      <w:proofErr w:type="gramEnd"/>
      <w:r>
        <w:rPr>
          <w:rFonts w:ascii="Consolas" w:hAnsi="Consolas" w:cs="Arial"/>
          <w:sz w:val="18"/>
        </w:rPr>
        <w:t xml:space="preserve">   Outside   Inside  Outside   Inside</w:t>
      </w:r>
    </w:p>
    <w:p w14:paraId="483C057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</w:t>
      </w:r>
    </w:p>
    <w:p w14:paraId="14E2CB6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Axial Membrane (</w:t>
      </w:r>
      <w:proofErr w:type="gramStart"/>
      <w:r>
        <w:rPr>
          <w:rFonts w:ascii="Consolas" w:hAnsi="Consolas" w:cs="Arial"/>
          <w:sz w:val="18"/>
        </w:rPr>
        <w:t>P )</w:t>
      </w:r>
      <w:proofErr w:type="gramEnd"/>
      <w:r>
        <w:rPr>
          <w:rFonts w:ascii="Consolas" w:hAnsi="Consolas" w:cs="Arial"/>
          <w:sz w:val="18"/>
        </w:rPr>
        <w:t xml:space="preserve">            0        0        0        0</w:t>
      </w:r>
    </w:p>
    <w:p w14:paraId="589823D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Axial </w:t>
      </w:r>
      <w:proofErr w:type="gramStart"/>
      <w:r>
        <w:rPr>
          <w:rFonts w:ascii="Consolas" w:hAnsi="Consolas" w:cs="Arial"/>
          <w:sz w:val="18"/>
        </w:rPr>
        <w:t>Bending  (</w:t>
      </w:r>
      <w:proofErr w:type="gramEnd"/>
      <w:r>
        <w:rPr>
          <w:rFonts w:ascii="Consolas" w:hAnsi="Consolas" w:cs="Arial"/>
          <w:sz w:val="18"/>
        </w:rPr>
        <w:t>P )            9       -9        9       -9</w:t>
      </w:r>
    </w:p>
    <w:p w14:paraId="4E04379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Axial Membrane (Mc)            0        0        0        0</w:t>
      </w:r>
    </w:p>
    <w:p w14:paraId="2A857DF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Axial </w:t>
      </w:r>
      <w:proofErr w:type="gramStart"/>
      <w:r>
        <w:rPr>
          <w:rFonts w:ascii="Consolas" w:hAnsi="Consolas" w:cs="Arial"/>
          <w:sz w:val="18"/>
        </w:rPr>
        <w:t>Bending  (</w:t>
      </w:r>
      <w:proofErr w:type="gramEnd"/>
      <w:r>
        <w:rPr>
          <w:rFonts w:ascii="Consolas" w:hAnsi="Consolas" w:cs="Arial"/>
          <w:sz w:val="18"/>
        </w:rPr>
        <w:t>Mc)            0        0        0        0</w:t>
      </w:r>
    </w:p>
    <w:p w14:paraId="057980C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Axial Membrane (ML)          -15      -15       15       15</w:t>
      </w:r>
    </w:p>
    <w:p w14:paraId="77CF5AE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Axial </w:t>
      </w:r>
      <w:proofErr w:type="gramStart"/>
      <w:r>
        <w:rPr>
          <w:rFonts w:ascii="Consolas" w:hAnsi="Consolas" w:cs="Arial"/>
          <w:sz w:val="18"/>
        </w:rPr>
        <w:t>Bending  (</w:t>
      </w:r>
      <w:proofErr w:type="gramEnd"/>
      <w:r>
        <w:rPr>
          <w:rFonts w:ascii="Consolas" w:hAnsi="Consolas" w:cs="Arial"/>
          <w:sz w:val="18"/>
        </w:rPr>
        <w:t>ML)          -45       45       45      -45</w:t>
      </w:r>
    </w:p>
    <w:p w14:paraId="03B9E73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Axial Pressure Stress          0        0        0        0</w:t>
      </w:r>
    </w:p>
    <w:p w14:paraId="10E7BE5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 -------- -------- -------- --------</w:t>
      </w:r>
    </w:p>
    <w:p w14:paraId="07A05BF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Axial Stress Summary         -50       21       70      -37</w:t>
      </w:r>
    </w:p>
    <w:p w14:paraId="2CBC19D1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2B045D0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i/>
          <w:color w:val="000000"/>
          <w:sz w:val="18"/>
        </w:rPr>
        <w:t xml:space="preserve">Nozzle </w:t>
      </w:r>
      <w:proofErr w:type="gramStart"/>
      <w:r w:rsidRPr="000D0DAD">
        <w:rPr>
          <w:rFonts w:ascii="Arial" w:hAnsi="Consolas" w:cs="Arial"/>
          <w:b/>
          <w:i/>
          <w:color w:val="000000"/>
          <w:sz w:val="18"/>
        </w:rPr>
        <w:t>Stresses  (</w:t>
      </w:r>
      <w:proofErr w:type="gramEnd"/>
      <w:r w:rsidRPr="000D0DAD">
        <w:rPr>
          <w:rFonts w:ascii="Arial" w:hAnsi="Consolas" w:cs="Arial"/>
          <w:b/>
          <w:i/>
          <w:color w:val="000000"/>
          <w:sz w:val="18"/>
        </w:rPr>
        <w:t>N./mm</w:t>
      </w:r>
      <w:r w:rsidRPr="000D0DAD">
        <w:rPr>
          <w:rFonts w:ascii="Arial" w:hAnsi="Consolas" w:cs="Arial"/>
          <w:b/>
          <w:i/>
          <w:color w:val="000000"/>
          <w:sz w:val="18"/>
        </w:rPr>
        <w:t>²</w:t>
      </w:r>
      <w:r w:rsidRPr="000D0DAD">
        <w:rPr>
          <w:rFonts w:ascii="Arial" w:hAnsi="Consolas" w:cs="Arial"/>
          <w:b/>
          <w:i/>
          <w:color w:val="000000"/>
          <w:sz w:val="18"/>
        </w:rPr>
        <w:t>):</w:t>
      </w:r>
    </w:p>
    <w:p w14:paraId="0CF5C1A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LONGITUDINAL PLANE            Au       Al       Bu       Bl</w:t>
      </w:r>
    </w:p>
    <w:p w14:paraId="55DBDF8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(Shear </w:t>
      </w:r>
      <w:proofErr w:type="gramStart"/>
      <w:r>
        <w:rPr>
          <w:rFonts w:ascii="Consolas" w:hAnsi="Consolas" w:cs="Arial"/>
          <w:sz w:val="18"/>
        </w:rPr>
        <w:t xml:space="preserve">stress)   </w:t>
      </w:r>
      <w:proofErr w:type="gramEnd"/>
      <w:r>
        <w:rPr>
          <w:rFonts w:ascii="Consolas" w:hAnsi="Consolas" w:cs="Arial"/>
          <w:sz w:val="18"/>
        </w:rPr>
        <w:t xml:space="preserve">        Outside   Inside  Outside   Inside</w:t>
      </w:r>
    </w:p>
    <w:p w14:paraId="28601C3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</w:t>
      </w:r>
    </w:p>
    <w:p w14:paraId="386CA30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due to (</w:t>
      </w:r>
      <w:proofErr w:type="spellStart"/>
      <w:proofErr w:type="gramStart"/>
      <w:r>
        <w:rPr>
          <w:rFonts w:ascii="Consolas" w:hAnsi="Consolas" w:cs="Arial"/>
          <w:sz w:val="18"/>
        </w:rPr>
        <w:t>Vc</w:t>
      </w:r>
      <w:proofErr w:type="spellEnd"/>
      <w:r>
        <w:rPr>
          <w:rFonts w:ascii="Consolas" w:hAnsi="Consolas" w:cs="Arial"/>
          <w:sz w:val="18"/>
        </w:rPr>
        <w:t xml:space="preserve">)   </w:t>
      </w:r>
      <w:proofErr w:type="gramEnd"/>
      <w:r>
        <w:rPr>
          <w:rFonts w:ascii="Consolas" w:hAnsi="Consolas" w:cs="Arial"/>
          <w:sz w:val="18"/>
        </w:rPr>
        <w:t xml:space="preserve">           1        1       -1       -1</w:t>
      </w:r>
    </w:p>
    <w:p w14:paraId="1C81FAB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due to (</w:t>
      </w:r>
      <w:proofErr w:type="spellStart"/>
      <w:proofErr w:type="gramStart"/>
      <w:r>
        <w:rPr>
          <w:rFonts w:ascii="Consolas" w:hAnsi="Consolas" w:cs="Arial"/>
          <w:sz w:val="18"/>
        </w:rPr>
        <w:t>Vl</w:t>
      </w:r>
      <w:proofErr w:type="spellEnd"/>
      <w:r>
        <w:rPr>
          <w:rFonts w:ascii="Consolas" w:hAnsi="Consolas" w:cs="Arial"/>
          <w:sz w:val="18"/>
        </w:rPr>
        <w:t xml:space="preserve">)   </w:t>
      </w:r>
      <w:proofErr w:type="gramEnd"/>
      <w:r>
        <w:rPr>
          <w:rFonts w:ascii="Consolas" w:hAnsi="Consolas" w:cs="Arial"/>
          <w:sz w:val="18"/>
        </w:rPr>
        <w:t xml:space="preserve">           0        0        0        0</w:t>
      </w:r>
    </w:p>
    <w:p w14:paraId="379F94C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due to Torsion           6        6        6        6</w:t>
      </w:r>
    </w:p>
    <w:p w14:paraId="2256EF9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 -------- -------- -------- --------</w:t>
      </w:r>
    </w:p>
    <w:p w14:paraId="5340199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Stress Summary           8        8        5        5</w:t>
      </w:r>
    </w:p>
    <w:p w14:paraId="1C77B80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9F15D23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i/>
          <w:color w:val="000000"/>
          <w:sz w:val="18"/>
        </w:rPr>
        <w:t xml:space="preserve">Nozzle </w:t>
      </w:r>
      <w:proofErr w:type="gramStart"/>
      <w:r w:rsidRPr="000D0DAD">
        <w:rPr>
          <w:rFonts w:ascii="Arial" w:hAnsi="Consolas" w:cs="Arial"/>
          <w:b/>
          <w:i/>
          <w:color w:val="000000"/>
          <w:sz w:val="18"/>
        </w:rPr>
        <w:t>Stresses  (</w:t>
      </w:r>
      <w:proofErr w:type="gramEnd"/>
      <w:r w:rsidRPr="000D0DAD">
        <w:rPr>
          <w:rFonts w:ascii="Arial" w:hAnsi="Consolas" w:cs="Arial"/>
          <w:b/>
          <w:i/>
          <w:color w:val="000000"/>
          <w:sz w:val="18"/>
        </w:rPr>
        <w:t>N./mm</w:t>
      </w:r>
      <w:r w:rsidRPr="000D0DAD">
        <w:rPr>
          <w:rFonts w:ascii="Arial" w:hAnsi="Consolas" w:cs="Arial"/>
          <w:b/>
          <w:i/>
          <w:color w:val="000000"/>
          <w:sz w:val="18"/>
        </w:rPr>
        <w:t>²</w:t>
      </w:r>
      <w:r w:rsidRPr="000D0DAD">
        <w:rPr>
          <w:rFonts w:ascii="Arial" w:hAnsi="Consolas" w:cs="Arial"/>
          <w:b/>
          <w:i/>
          <w:color w:val="000000"/>
          <w:sz w:val="18"/>
        </w:rPr>
        <w:t>):</w:t>
      </w:r>
    </w:p>
    <w:p w14:paraId="5275C18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LONGITUDINAL PLANE            Au       Al       Bu       Bl</w:t>
      </w:r>
    </w:p>
    <w:p w14:paraId="714951B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(Stress Intensities      Outside   </w:t>
      </w:r>
      <w:proofErr w:type="gramStart"/>
      <w:r>
        <w:rPr>
          <w:rFonts w:ascii="Consolas" w:hAnsi="Consolas" w:cs="Arial"/>
          <w:sz w:val="18"/>
        </w:rPr>
        <w:t>Inside  Outside</w:t>
      </w:r>
      <w:proofErr w:type="gramEnd"/>
      <w:r>
        <w:rPr>
          <w:rFonts w:ascii="Consolas" w:hAnsi="Consolas" w:cs="Arial"/>
          <w:sz w:val="18"/>
        </w:rPr>
        <w:t xml:space="preserve">   Inside</w:t>
      </w:r>
    </w:p>
    <w:p w14:paraId="100A509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lastRenderedPageBreak/>
        <w:t xml:space="preserve"> -----------------------------------------------------------</w:t>
      </w:r>
    </w:p>
    <w:p w14:paraId="2602566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Two * Max Shear Stress        52       28       71       43</w:t>
      </w:r>
    </w:p>
    <w:p w14:paraId="547AC26F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AF2823B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i/>
          <w:color w:val="000000"/>
          <w:sz w:val="18"/>
        </w:rPr>
        <w:t xml:space="preserve">Nozzle </w:t>
      </w:r>
      <w:proofErr w:type="gramStart"/>
      <w:r w:rsidRPr="000D0DAD">
        <w:rPr>
          <w:rFonts w:ascii="Arial" w:hAnsi="Consolas" w:cs="Arial"/>
          <w:b/>
          <w:i/>
          <w:color w:val="000000"/>
          <w:sz w:val="18"/>
        </w:rPr>
        <w:t>Stresses  (</w:t>
      </w:r>
      <w:proofErr w:type="gramEnd"/>
      <w:r w:rsidRPr="000D0DAD">
        <w:rPr>
          <w:rFonts w:ascii="Arial" w:hAnsi="Consolas" w:cs="Arial"/>
          <w:b/>
          <w:i/>
          <w:color w:val="000000"/>
          <w:sz w:val="18"/>
        </w:rPr>
        <w:t>N./mm</w:t>
      </w:r>
      <w:r w:rsidRPr="000D0DAD">
        <w:rPr>
          <w:rFonts w:ascii="Arial" w:hAnsi="Consolas" w:cs="Arial"/>
          <w:b/>
          <w:i/>
          <w:color w:val="000000"/>
          <w:sz w:val="18"/>
        </w:rPr>
        <w:t>²</w:t>
      </w:r>
      <w:r w:rsidRPr="000D0DAD">
        <w:rPr>
          <w:rFonts w:ascii="Arial" w:hAnsi="Consolas" w:cs="Arial"/>
          <w:b/>
          <w:i/>
          <w:color w:val="000000"/>
          <w:sz w:val="18"/>
        </w:rPr>
        <w:t>):</w:t>
      </w:r>
    </w:p>
    <w:p w14:paraId="4795B12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CIRCUMFERENTIAL PLANE         Cu       Cl       Du       Dl</w:t>
      </w:r>
    </w:p>
    <w:p w14:paraId="794B9D0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(Stresses in the            Left     </w:t>
      </w:r>
      <w:proofErr w:type="spellStart"/>
      <w:r>
        <w:rPr>
          <w:rFonts w:ascii="Consolas" w:hAnsi="Consolas" w:cs="Arial"/>
          <w:sz w:val="18"/>
        </w:rPr>
        <w:t>Left</w:t>
      </w:r>
      <w:proofErr w:type="spellEnd"/>
      <w:r>
        <w:rPr>
          <w:rFonts w:ascii="Consolas" w:hAnsi="Consolas" w:cs="Arial"/>
          <w:sz w:val="18"/>
        </w:rPr>
        <w:t xml:space="preserve">    Right    </w:t>
      </w:r>
      <w:proofErr w:type="spellStart"/>
      <w:r>
        <w:rPr>
          <w:rFonts w:ascii="Consolas" w:hAnsi="Consolas" w:cs="Arial"/>
          <w:sz w:val="18"/>
        </w:rPr>
        <w:t>Right</w:t>
      </w:r>
      <w:proofErr w:type="spellEnd"/>
    </w:p>
    <w:p w14:paraId="2342592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hoop </w:t>
      </w:r>
      <w:proofErr w:type="gramStart"/>
      <w:r>
        <w:rPr>
          <w:rFonts w:ascii="Consolas" w:hAnsi="Consolas" w:cs="Arial"/>
          <w:sz w:val="18"/>
        </w:rPr>
        <w:t xml:space="preserve">direction)   </w:t>
      </w:r>
      <w:proofErr w:type="gramEnd"/>
      <w:r>
        <w:rPr>
          <w:rFonts w:ascii="Consolas" w:hAnsi="Consolas" w:cs="Arial"/>
          <w:sz w:val="18"/>
        </w:rPr>
        <w:t xml:space="preserve">       Outside   Inside  Outside   Inside</w:t>
      </w:r>
    </w:p>
    <w:p w14:paraId="00DA883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</w:t>
      </w:r>
    </w:p>
    <w:p w14:paraId="2C9603E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Hoop Membrane (</w:t>
      </w:r>
      <w:proofErr w:type="gramStart"/>
      <w:r>
        <w:rPr>
          <w:rFonts w:ascii="Consolas" w:hAnsi="Consolas" w:cs="Arial"/>
          <w:sz w:val="18"/>
        </w:rPr>
        <w:t>P )</w:t>
      </w:r>
      <w:proofErr w:type="gramEnd"/>
      <w:r>
        <w:rPr>
          <w:rFonts w:ascii="Consolas" w:hAnsi="Consolas" w:cs="Arial"/>
          <w:sz w:val="18"/>
        </w:rPr>
        <w:t xml:space="preserve">             0        0        0        0</w:t>
      </w:r>
    </w:p>
    <w:p w14:paraId="6B6C4D0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Hoop </w:t>
      </w:r>
      <w:proofErr w:type="gramStart"/>
      <w:r>
        <w:rPr>
          <w:rFonts w:ascii="Consolas" w:hAnsi="Consolas" w:cs="Arial"/>
          <w:sz w:val="18"/>
        </w:rPr>
        <w:t>Bending  (</w:t>
      </w:r>
      <w:proofErr w:type="gramEnd"/>
      <w:r>
        <w:rPr>
          <w:rFonts w:ascii="Consolas" w:hAnsi="Consolas" w:cs="Arial"/>
          <w:sz w:val="18"/>
        </w:rPr>
        <w:t>P )             0        0        0        0</w:t>
      </w:r>
    </w:p>
    <w:p w14:paraId="4FDA243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Hoop Membrane (Mc)             2        2       -2       -2</w:t>
      </w:r>
    </w:p>
    <w:p w14:paraId="406F6AB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Hoop </w:t>
      </w:r>
      <w:proofErr w:type="gramStart"/>
      <w:r>
        <w:rPr>
          <w:rFonts w:ascii="Consolas" w:hAnsi="Consolas" w:cs="Arial"/>
          <w:sz w:val="18"/>
        </w:rPr>
        <w:t>Bending  (</w:t>
      </w:r>
      <w:proofErr w:type="gramEnd"/>
      <w:r>
        <w:rPr>
          <w:rFonts w:ascii="Consolas" w:hAnsi="Consolas" w:cs="Arial"/>
          <w:sz w:val="18"/>
        </w:rPr>
        <w:t>Mc)             0        0        0        0</w:t>
      </w:r>
    </w:p>
    <w:p w14:paraId="0592881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Hoop Membrane (ML)             0        0        0        0</w:t>
      </w:r>
    </w:p>
    <w:p w14:paraId="4C58CA3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Hoop </w:t>
      </w:r>
      <w:proofErr w:type="gramStart"/>
      <w:r>
        <w:rPr>
          <w:rFonts w:ascii="Consolas" w:hAnsi="Consolas" w:cs="Arial"/>
          <w:sz w:val="18"/>
        </w:rPr>
        <w:t>Bending  (</w:t>
      </w:r>
      <w:proofErr w:type="gramEnd"/>
      <w:r>
        <w:rPr>
          <w:rFonts w:ascii="Consolas" w:hAnsi="Consolas" w:cs="Arial"/>
          <w:sz w:val="18"/>
        </w:rPr>
        <w:t>ML)             0        0        0        0</w:t>
      </w:r>
    </w:p>
    <w:p w14:paraId="34B3FE4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Hoop Pressure Stress           0        0        0        0</w:t>
      </w:r>
    </w:p>
    <w:p w14:paraId="43E05AF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 -------- -------- -------- --------</w:t>
      </w:r>
    </w:p>
    <w:p w14:paraId="733FACE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Hoop Stress Summary            3        3        0        0</w:t>
      </w:r>
    </w:p>
    <w:p w14:paraId="51A32C2A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C089A2C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i/>
          <w:color w:val="000000"/>
          <w:sz w:val="18"/>
        </w:rPr>
        <w:t xml:space="preserve">Nozzle </w:t>
      </w:r>
      <w:proofErr w:type="gramStart"/>
      <w:r w:rsidRPr="000D0DAD">
        <w:rPr>
          <w:rFonts w:ascii="Arial" w:hAnsi="Consolas" w:cs="Arial"/>
          <w:b/>
          <w:i/>
          <w:color w:val="000000"/>
          <w:sz w:val="18"/>
        </w:rPr>
        <w:t>Stresses  (</w:t>
      </w:r>
      <w:proofErr w:type="gramEnd"/>
      <w:r w:rsidRPr="000D0DAD">
        <w:rPr>
          <w:rFonts w:ascii="Arial" w:hAnsi="Consolas" w:cs="Arial"/>
          <w:b/>
          <w:i/>
          <w:color w:val="000000"/>
          <w:sz w:val="18"/>
        </w:rPr>
        <w:t>N./mm</w:t>
      </w:r>
      <w:r w:rsidRPr="000D0DAD">
        <w:rPr>
          <w:rFonts w:ascii="Arial" w:hAnsi="Consolas" w:cs="Arial"/>
          <w:b/>
          <w:i/>
          <w:color w:val="000000"/>
          <w:sz w:val="18"/>
        </w:rPr>
        <w:t>²</w:t>
      </w:r>
      <w:r w:rsidRPr="000D0DAD">
        <w:rPr>
          <w:rFonts w:ascii="Arial" w:hAnsi="Consolas" w:cs="Arial"/>
          <w:b/>
          <w:i/>
          <w:color w:val="000000"/>
          <w:sz w:val="18"/>
        </w:rPr>
        <w:t>):</w:t>
      </w:r>
    </w:p>
    <w:p w14:paraId="2276155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CIRCUMFERENTIAL PLANE         Cu       Cl       Du       Dl</w:t>
      </w:r>
    </w:p>
    <w:p w14:paraId="56407E8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(Stresses Normal to         Left     </w:t>
      </w:r>
      <w:proofErr w:type="spellStart"/>
      <w:r>
        <w:rPr>
          <w:rFonts w:ascii="Consolas" w:hAnsi="Consolas" w:cs="Arial"/>
          <w:sz w:val="18"/>
        </w:rPr>
        <w:t>Left</w:t>
      </w:r>
      <w:proofErr w:type="spellEnd"/>
      <w:r>
        <w:rPr>
          <w:rFonts w:ascii="Consolas" w:hAnsi="Consolas" w:cs="Arial"/>
          <w:sz w:val="18"/>
        </w:rPr>
        <w:t xml:space="preserve">    Right    </w:t>
      </w:r>
      <w:proofErr w:type="spellStart"/>
      <w:r>
        <w:rPr>
          <w:rFonts w:ascii="Consolas" w:hAnsi="Consolas" w:cs="Arial"/>
          <w:sz w:val="18"/>
        </w:rPr>
        <w:t>Right</w:t>
      </w:r>
      <w:proofErr w:type="spellEnd"/>
    </w:p>
    <w:p w14:paraId="7F3300D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pipe cross-</w:t>
      </w:r>
      <w:proofErr w:type="gramStart"/>
      <w:r>
        <w:rPr>
          <w:rFonts w:ascii="Consolas" w:hAnsi="Consolas" w:cs="Arial"/>
          <w:sz w:val="18"/>
        </w:rPr>
        <w:t xml:space="preserve">section)   </w:t>
      </w:r>
      <w:proofErr w:type="gramEnd"/>
      <w:r>
        <w:rPr>
          <w:rFonts w:ascii="Consolas" w:hAnsi="Consolas" w:cs="Arial"/>
          <w:sz w:val="18"/>
        </w:rPr>
        <w:t xml:space="preserve">   Outside   Inside  Outside   Inside</w:t>
      </w:r>
    </w:p>
    <w:p w14:paraId="58907C7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</w:t>
      </w:r>
    </w:p>
    <w:p w14:paraId="415F575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Axial Membrane (</w:t>
      </w:r>
      <w:proofErr w:type="gramStart"/>
      <w:r>
        <w:rPr>
          <w:rFonts w:ascii="Consolas" w:hAnsi="Consolas" w:cs="Arial"/>
          <w:sz w:val="18"/>
        </w:rPr>
        <w:t>P )</w:t>
      </w:r>
      <w:proofErr w:type="gramEnd"/>
      <w:r>
        <w:rPr>
          <w:rFonts w:ascii="Consolas" w:hAnsi="Consolas" w:cs="Arial"/>
          <w:sz w:val="18"/>
        </w:rPr>
        <w:t xml:space="preserve">            0        0        0        0</w:t>
      </w:r>
    </w:p>
    <w:p w14:paraId="614100D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Axial </w:t>
      </w:r>
      <w:proofErr w:type="gramStart"/>
      <w:r>
        <w:rPr>
          <w:rFonts w:ascii="Consolas" w:hAnsi="Consolas" w:cs="Arial"/>
          <w:sz w:val="18"/>
        </w:rPr>
        <w:t>Bending  (</w:t>
      </w:r>
      <w:proofErr w:type="gramEnd"/>
      <w:r>
        <w:rPr>
          <w:rFonts w:ascii="Consolas" w:hAnsi="Consolas" w:cs="Arial"/>
          <w:sz w:val="18"/>
        </w:rPr>
        <w:t>P )            9       -9        9       -9</w:t>
      </w:r>
    </w:p>
    <w:p w14:paraId="02C840B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Axial Membrane (Mc)          -15      -15       15       15</w:t>
      </w:r>
    </w:p>
    <w:p w14:paraId="501F060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Axial </w:t>
      </w:r>
      <w:proofErr w:type="gramStart"/>
      <w:r>
        <w:rPr>
          <w:rFonts w:ascii="Consolas" w:hAnsi="Consolas" w:cs="Arial"/>
          <w:sz w:val="18"/>
        </w:rPr>
        <w:t>Bending  (</w:t>
      </w:r>
      <w:proofErr w:type="gramEnd"/>
      <w:r>
        <w:rPr>
          <w:rFonts w:ascii="Consolas" w:hAnsi="Consolas" w:cs="Arial"/>
          <w:sz w:val="18"/>
        </w:rPr>
        <w:t>Mc)          -58       58       58      -58</w:t>
      </w:r>
    </w:p>
    <w:p w14:paraId="5527DA3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Axial Membrane (ML)            0        0        0        0</w:t>
      </w:r>
    </w:p>
    <w:p w14:paraId="3267FB7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Axial </w:t>
      </w:r>
      <w:proofErr w:type="gramStart"/>
      <w:r>
        <w:rPr>
          <w:rFonts w:ascii="Consolas" w:hAnsi="Consolas" w:cs="Arial"/>
          <w:sz w:val="18"/>
        </w:rPr>
        <w:t>Bending  (</w:t>
      </w:r>
      <w:proofErr w:type="gramEnd"/>
      <w:r>
        <w:rPr>
          <w:rFonts w:ascii="Consolas" w:hAnsi="Consolas" w:cs="Arial"/>
          <w:sz w:val="18"/>
        </w:rPr>
        <w:t>ML)            0        0        0        0</w:t>
      </w:r>
    </w:p>
    <w:p w14:paraId="425BA00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Axial Pressure Stress          0        0        0        0</w:t>
      </w:r>
    </w:p>
    <w:p w14:paraId="43AD161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 -------- -------- -------- --------</w:t>
      </w:r>
    </w:p>
    <w:p w14:paraId="34772EC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Axial Stress Summary         -64       34       83      -51</w:t>
      </w:r>
    </w:p>
    <w:p w14:paraId="602DA586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F6B30F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i/>
          <w:color w:val="000000"/>
          <w:sz w:val="18"/>
        </w:rPr>
        <w:t xml:space="preserve">Nozzle </w:t>
      </w:r>
      <w:proofErr w:type="gramStart"/>
      <w:r w:rsidRPr="000D0DAD">
        <w:rPr>
          <w:rFonts w:ascii="Arial" w:hAnsi="Consolas" w:cs="Arial"/>
          <w:b/>
          <w:i/>
          <w:color w:val="000000"/>
          <w:sz w:val="18"/>
        </w:rPr>
        <w:t>Stresses  (</w:t>
      </w:r>
      <w:proofErr w:type="gramEnd"/>
      <w:r w:rsidRPr="000D0DAD">
        <w:rPr>
          <w:rFonts w:ascii="Arial" w:hAnsi="Consolas" w:cs="Arial"/>
          <w:b/>
          <w:i/>
          <w:color w:val="000000"/>
          <w:sz w:val="18"/>
        </w:rPr>
        <w:t>N./mm</w:t>
      </w:r>
      <w:r w:rsidRPr="000D0DAD">
        <w:rPr>
          <w:rFonts w:ascii="Arial" w:hAnsi="Consolas" w:cs="Arial"/>
          <w:b/>
          <w:i/>
          <w:color w:val="000000"/>
          <w:sz w:val="18"/>
        </w:rPr>
        <w:t>²</w:t>
      </w:r>
      <w:r w:rsidRPr="000D0DAD">
        <w:rPr>
          <w:rFonts w:ascii="Arial" w:hAnsi="Consolas" w:cs="Arial"/>
          <w:b/>
          <w:i/>
          <w:color w:val="000000"/>
          <w:sz w:val="18"/>
        </w:rPr>
        <w:t>):</w:t>
      </w:r>
    </w:p>
    <w:p w14:paraId="6ACCBFA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CIRCUMFERENTIAL PLANE         Cu       Cl       Du       Dl</w:t>
      </w:r>
    </w:p>
    <w:p w14:paraId="04FD27C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(Shear </w:t>
      </w:r>
      <w:proofErr w:type="gramStart"/>
      <w:r>
        <w:rPr>
          <w:rFonts w:ascii="Consolas" w:hAnsi="Consolas" w:cs="Arial"/>
          <w:sz w:val="18"/>
        </w:rPr>
        <w:t xml:space="preserve">stress)   </w:t>
      </w:r>
      <w:proofErr w:type="gramEnd"/>
      <w:r>
        <w:rPr>
          <w:rFonts w:ascii="Consolas" w:hAnsi="Consolas" w:cs="Arial"/>
          <w:sz w:val="18"/>
        </w:rPr>
        <w:t xml:space="preserve">        Outside   Inside  Outside   Inside</w:t>
      </w:r>
    </w:p>
    <w:p w14:paraId="1087933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</w:t>
      </w:r>
    </w:p>
    <w:p w14:paraId="6E794A9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due to (</w:t>
      </w:r>
      <w:proofErr w:type="spellStart"/>
      <w:proofErr w:type="gramStart"/>
      <w:r>
        <w:rPr>
          <w:rFonts w:ascii="Consolas" w:hAnsi="Consolas" w:cs="Arial"/>
          <w:sz w:val="18"/>
        </w:rPr>
        <w:t>Vc</w:t>
      </w:r>
      <w:proofErr w:type="spellEnd"/>
      <w:r>
        <w:rPr>
          <w:rFonts w:ascii="Consolas" w:hAnsi="Consolas" w:cs="Arial"/>
          <w:sz w:val="18"/>
        </w:rPr>
        <w:t xml:space="preserve">)   </w:t>
      </w:r>
      <w:proofErr w:type="gramEnd"/>
      <w:r>
        <w:rPr>
          <w:rFonts w:ascii="Consolas" w:hAnsi="Consolas" w:cs="Arial"/>
          <w:sz w:val="18"/>
        </w:rPr>
        <w:t xml:space="preserve">           0        0        0        0</w:t>
      </w:r>
    </w:p>
    <w:p w14:paraId="272103F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due to (</w:t>
      </w:r>
      <w:proofErr w:type="spellStart"/>
      <w:proofErr w:type="gramStart"/>
      <w:r>
        <w:rPr>
          <w:rFonts w:ascii="Consolas" w:hAnsi="Consolas" w:cs="Arial"/>
          <w:sz w:val="18"/>
        </w:rPr>
        <w:t>Vl</w:t>
      </w:r>
      <w:proofErr w:type="spellEnd"/>
      <w:r>
        <w:rPr>
          <w:rFonts w:ascii="Consolas" w:hAnsi="Consolas" w:cs="Arial"/>
          <w:sz w:val="18"/>
        </w:rPr>
        <w:t xml:space="preserve">)   </w:t>
      </w:r>
      <w:proofErr w:type="gramEnd"/>
      <w:r>
        <w:rPr>
          <w:rFonts w:ascii="Consolas" w:hAnsi="Consolas" w:cs="Arial"/>
          <w:sz w:val="18"/>
        </w:rPr>
        <w:t xml:space="preserve">          -1       -1        1        1</w:t>
      </w:r>
    </w:p>
    <w:p w14:paraId="090FDF9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due to Torsion           6        6        6        6</w:t>
      </w:r>
    </w:p>
    <w:p w14:paraId="544D74B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 -------- -------- -------- --------</w:t>
      </w:r>
    </w:p>
    <w:p w14:paraId="009E155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Stress Summary           5        5        8        8</w:t>
      </w:r>
    </w:p>
    <w:p w14:paraId="2F3A45F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DB5D376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i/>
          <w:color w:val="000000"/>
          <w:sz w:val="18"/>
        </w:rPr>
        <w:t xml:space="preserve">Nozzle </w:t>
      </w:r>
      <w:proofErr w:type="gramStart"/>
      <w:r w:rsidRPr="000D0DAD">
        <w:rPr>
          <w:rFonts w:ascii="Arial" w:hAnsi="Consolas" w:cs="Arial"/>
          <w:b/>
          <w:i/>
          <w:color w:val="000000"/>
          <w:sz w:val="18"/>
        </w:rPr>
        <w:t>Stresses  (</w:t>
      </w:r>
      <w:proofErr w:type="gramEnd"/>
      <w:r w:rsidRPr="000D0DAD">
        <w:rPr>
          <w:rFonts w:ascii="Arial" w:hAnsi="Consolas" w:cs="Arial"/>
          <w:b/>
          <w:i/>
          <w:color w:val="000000"/>
          <w:sz w:val="18"/>
        </w:rPr>
        <w:t>N./mm</w:t>
      </w:r>
      <w:r w:rsidRPr="000D0DAD">
        <w:rPr>
          <w:rFonts w:ascii="Arial" w:hAnsi="Consolas" w:cs="Arial"/>
          <w:b/>
          <w:i/>
          <w:color w:val="000000"/>
          <w:sz w:val="18"/>
        </w:rPr>
        <w:t>²</w:t>
      </w:r>
      <w:r w:rsidRPr="000D0DAD">
        <w:rPr>
          <w:rFonts w:ascii="Arial" w:hAnsi="Consolas" w:cs="Arial"/>
          <w:b/>
          <w:i/>
          <w:color w:val="000000"/>
          <w:sz w:val="18"/>
        </w:rPr>
        <w:t>):</w:t>
      </w:r>
    </w:p>
    <w:p w14:paraId="79CB320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CIRCUMFERENTIAL PLANE         Cu       Cl       Du       Dl</w:t>
      </w:r>
    </w:p>
    <w:p w14:paraId="30B2BEB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(Stress Intensities      Outside   </w:t>
      </w:r>
      <w:proofErr w:type="gramStart"/>
      <w:r>
        <w:rPr>
          <w:rFonts w:ascii="Consolas" w:hAnsi="Consolas" w:cs="Arial"/>
          <w:sz w:val="18"/>
        </w:rPr>
        <w:t>Inside  Outside</w:t>
      </w:r>
      <w:proofErr w:type="gramEnd"/>
      <w:r>
        <w:rPr>
          <w:rFonts w:ascii="Consolas" w:hAnsi="Consolas" w:cs="Arial"/>
          <w:sz w:val="18"/>
        </w:rPr>
        <w:t xml:space="preserve">   Inside</w:t>
      </w:r>
    </w:p>
    <w:p w14:paraId="76E168F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</w:t>
      </w:r>
    </w:p>
    <w:p w14:paraId="6FFE6AE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Two * Max Shear Stress        68       35       86       53</w:t>
      </w:r>
    </w:p>
    <w:p w14:paraId="444539A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F1379EB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BE0F517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</w:rPr>
        <w:t>Stress Computations at the Edge of the Reinforcing Pad:</w:t>
      </w:r>
    </w:p>
    <w:p w14:paraId="4FB7DE1A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5DF4625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</w:rPr>
        <w:t>Stress Attenuation Diameter (for Insert Plates) per WRC 297:</w:t>
      </w:r>
    </w:p>
    <w:p w14:paraId="09167EF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</w:t>
      </w:r>
      <w:proofErr w:type="spellStart"/>
      <w:r>
        <w:rPr>
          <w:rFonts w:ascii="Consolas" w:hAnsi="Consolas" w:cs="Arial"/>
          <w:sz w:val="18"/>
        </w:rPr>
        <w:t>NozzleOD</w:t>
      </w:r>
      <w:proofErr w:type="spellEnd"/>
      <w:r>
        <w:rPr>
          <w:rFonts w:ascii="Consolas" w:hAnsi="Consolas" w:cs="Arial"/>
          <w:sz w:val="18"/>
        </w:rPr>
        <w:t xml:space="preserve"> + 2 * 1.65 * </w:t>
      </w:r>
      <w:proofErr w:type="gramStart"/>
      <w:r>
        <w:rPr>
          <w:rFonts w:ascii="Consolas" w:hAnsi="Consolas" w:cs="Arial"/>
          <w:sz w:val="18"/>
        </w:rPr>
        <w:t xml:space="preserve">sqrt( </w:t>
      </w:r>
      <w:proofErr w:type="spellStart"/>
      <w:r>
        <w:rPr>
          <w:rFonts w:ascii="Consolas" w:hAnsi="Consolas" w:cs="Arial"/>
          <w:sz w:val="18"/>
        </w:rPr>
        <w:t>Rmean</w:t>
      </w:r>
      <w:proofErr w:type="spellEnd"/>
      <w:proofErr w:type="gramEnd"/>
      <w:r>
        <w:rPr>
          <w:rFonts w:ascii="Consolas" w:hAnsi="Consolas" w:cs="Arial"/>
          <w:sz w:val="18"/>
        </w:rPr>
        <w:t>( t - ca ) )</w:t>
      </w:r>
    </w:p>
    <w:p w14:paraId="0A65021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60.325 + 2 * 1.65 * </w:t>
      </w:r>
      <w:proofErr w:type="gramStart"/>
      <w:r>
        <w:rPr>
          <w:rFonts w:ascii="Consolas" w:hAnsi="Consolas" w:cs="Arial"/>
          <w:sz w:val="18"/>
        </w:rPr>
        <w:t>sqrt( 253.0</w:t>
      </w:r>
      <w:proofErr w:type="gramEnd"/>
      <w:r>
        <w:rPr>
          <w:rFonts w:ascii="Consolas" w:hAnsi="Consolas" w:cs="Arial"/>
          <w:sz w:val="18"/>
        </w:rPr>
        <w:t>( 6.0 - 0.0 ) )</w:t>
      </w:r>
    </w:p>
    <w:p w14:paraId="145E45D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188.898 mm.</w:t>
      </w:r>
    </w:p>
    <w:p w14:paraId="5204FE01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621F4D5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</w:rPr>
        <w:t>WRC 297 Curve Access Parameters:</w:t>
      </w:r>
    </w:p>
    <w:p w14:paraId="02CCDCC2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422755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Vessel Mean Diameter   </w:t>
      </w:r>
      <w:proofErr w:type="gramStart"/>
      <w:r>
        <w:rPr>
          <w:rFonts w:ascii="Consolas" w:hAnsi="Consolas" w:cs="Arial"/>
          <w:sz w:val="18"/>
        </w:rPr>
        <w:t xml:space="preserve">   (</w:t>
      </w:r>
      <w:proofErr w:type="gramEnd"/>
      <w:r>
        <w:rPr>
          <w:rFonts w:ascii="Consolas" w:hAnsi="Consolas" w:cs="Arial"/>
          <w:sz w:val="18"/>
        </w:rPr>
        <w:t>D) =    506.000 mm.</w:t>
      </w:r>
    </w:p>
    <w:p w14:paraId="2ABBF75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Nozzle Outside Diameter</w:t>
      </w:r>
      <w:proofErr w:type="gramStart"/>
      <w:r>
        <w:rPr>
          <w:rFonts w:ascii="Consolas" w:hAnsi="Consolas" w:cs="Arial"/>
          <w:sz w:val="18"/>
        </w:rPr>
        <w:t xml:space="preserve">   (</w:t>
      </w:r>
      <w:proofErr w:type="gramEnd"/>
      <w:r>
        <w:rPr>
          <w:rFonts w:ascii="Consolas" w:hAnsi="Consolas" w:cs="Arial"/>
          <w:sz w:val="18"/>
        </w:rPr>
        <w:t>d) =    162.000 mm.</w:t>
      </w:r>
    </w:p>
    <w:p w14:paraId="4250156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lastRenderedPageBreak/>
        <w:t xml:space="preserve"> Vessel Thickness used  </w:t>
      </w:r>
      <w:proofErr w:type="gramStart"/>
      <w:r>
        <w:rPr>
          <w:rFonts w:ascii="Consolas" w:hAnsi="Consolas" w:cs="Arial"/>
          <w:sz w:val="18"/>
        </w:rPr>
        <w:t xml:space="preserve">   (</w:t>
      </w:r>
      <w:proofErr w:type="gramEnd"/>
      <w:r>
        <w:rPr>
          <w:rFonts w:ascii="Consolas" w:hAnsi="Consolas" w:cs="Arial"/>
          <w:sz w:val="18"/>
        </w:rPr>
        <w:t>T) =      6.000 mm.</w:t>
      </w:r>
    </w:p>
    <w:p w14:paraId="051B7A8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Nozzle Thickness used  </w:t>
      </w:r>
      <w:proofErr w:type="gramStart"/>
      <w:r>
        <w:rPr>
          <w:rFonts w:ascii="Consolas" w:hAnsi="Consolas" w:cs="Arial"/>
          <w:sz w:val="18"/>
        </w:rPr>
        <w:t xml:space="preserve">   (</w:t>
      </w:r>
      <w:proofErr w:type="gramEnd"/>
      <w:r>
        <w:rPr>
          <w:rFonts w:ascii="Consolas" w:hAnsi="Consolas" w:cs="Arial"/>
          <w:sz w:val="18"/>
        </w:rPr>
        <w:t>t) =     59.575 mm.</w:t>
      </w:r>
    </w:p>
    <w:p w14:paraId="5242DC8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 / t                         =      0.101</w:t>
      </w:r>
    </w:p>
    <w:p w14:paraId="5EF71A0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 / t                         =     10.000</w:t>
      </w:r>
    </w:p>
    <w:p w14:paraId="0CB9BE86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2B99DDF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Consolas" w:hAnsi="Consolas" w:cs="Arial"/>
          <w:color w:val="000000"/>
          <w:sz w:val="18"/>
        </w:rPr>
        <w:t>Lambda = [(d/D) * sqrt(D/T</w:t>
      </w:r>
      <w:proofErr w:type="gramStart"/>
      <w:r w:rsidRPr="000D0DAD">
        <w:rPr>
          <w:rFonts w:ascii="Consolas" w:hAnsi="Consolas" w:cs="Arial"/>
          <w:color w:val="000000"/>
          <w:sz w:val="18"/>
        </w:rPr>
        <w:t>)]  =</w:t>
      </w:r>
      <w:proofErr w:type="gramEnd"/>
      <w:r w:rsidRPr="000D0DAD">
        <w:rPr>
          <w:rFonts w:ascii="Consolas" w:hAnsi="Consolas" w:cs="Arial"/>
          <w:color w:val="000000"/>
          <w:sz w:val="18"/>
        </w:rPr>
        <w:t xml:space="preserve"> 2.940</w:t>
      </w:r>
    </w:p>
    <w:p w14:paraId="56B12D46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2784DE3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Note: Re-pad thickness is added to nozzle thickness to simulate the Re-pad.</w:t>
      </w:r>
    </w:p>
    <w:p w14:paraId="538BE69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531311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Nr/P    =      0.064</w:t>
      </w:r>
    </w:p>
    <w:p w14:paraId="19C5392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Mr</w:t>
      </w:r>
      <w:proofErr w:type="spellEnd"/>
      <w:r>
        <w:rPr>
          <w:rFonts w:ascii="Consolas" w:hAnsi="Consolas" w:cs="Arial"/>
          <w:sz w:val="18"/>
        </w:rPr>
        <w:t>/P    =      0.109</w:t>
      </w:r>
    </w:p>
    <w:p w14:paraId="017AEC8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M0/P    =      0.032</w:t>
      </w:r>
    </w:p>
    <w:p w14:paraId="2CBEAA9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N0/P    =      0.042</w:t>
      </w:r>
    </w:p>
    <w:p w14:paraId="6B97A65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MrD</w:t>
      </w:r>
      <w:proofErr w:type="spellEnd"/>
      <w:r>
        <w:rPr>
          <w:rFonts w:ascii="Consolas" w:hAnsi="Consolas" w:cs="Arial"/>
          <w:sz w:val="18"/>
        </w:rPr>
        <w:t>/</w:t>
      </w:r>
      <w:proofErr w:type="gramStart"/>
      <w:r>
        <w:rPr>
          <w:rFonts w:ascii="Consolas" w:hAnsi="Consolas" w:cs="Arial"/>
          <w:sz w:val="18"/>
        </w:rPr>
        <w:t>Mc  =</w:t>
      </w:r>
      <w:proofErr w:type="gramEnd"/>
      <w:r>
        <w:rPr>
          <w:rFonts w:ascii="Consolas" w:hAnsi="Consolas" w:cs="Arial"/>
          <w:sz w:val="18"/>
        </w:rPr>
        <w:t xml:space="preserve">      0.270</w:t>
      </w:r>
    </w:p>
    <w:p w14:paraId="319E08C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NrDL</w:t>
      </w:r>
      <w:proofErr w:type="spellEnd"/>
      <w:r>
        <w:rPr>
          <w:rFonts w:ascii="Consolas" w:hAnsi="Consolas" w:cs="Arial"/>
          <w:sz w:val="18"/>
        </w:rPr>
        <w:t>/Mc =      0.111</w:t>
      </w:r>
    </w:p>
    <w:p w14:paraId="62820E4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M0d/</w:t>
      </w:r>
      <w:proofErr w:type="gramStart"/>
      <w:r>
        <w:rPr>
          <w:rFonts w:ascii="Consolas" w:hAnsi="Consolas" w:cs="Arial"/>
          <w:sz w:val="18"/>
        </w:rPr>
        <w:t>Mc  =</w:t>
      </w:r>
      <w:proofErr w:type="gramEnd"/>
      <w:r>
        <w:rPr>
          <w:rFonts w:ascii="Consolas" w:hAnsi="Consolas" w:cs="Arial"/>
          <w:sz w:val="18"/>
        </w:rPr>
        <w:t xml:space="preserve">      0.081</w:t>
      </w:r>
    </w:p>
    <w:p w14:paraId="5C97FB7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N0DL/Mc =      0.063</w:t>
      </w:r>
    </w:p>
    <w:p w14:paraId="53C92BF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MrD</w:t>
      </w:r>
      <w:proofErr w:type="spellEnd"/>
      <w:r>
        <w:rPr>
          <w:rFonts w:ascii="Consolas" w:hAnsi="Consolas" w:cs="Arial"/>
          <w:sz w:val="18"/>
        </w:rPr>
        <w:t>/</w:t>
      </w:r>
      <w:proofErr w:type="spellStart"/>
      <w:proofErr w:type="gramStart"/>
      <w:r>
        <w:rPr>
          <w:rFonts w:ascii="Consolas" w:hAnsi="Consolas" w:cs="Arial"/>
          <w:sz w:val="18"/>
        </w:rPr>
        <w:t>Ml</w:t>
      </w:r>
      <w:proofErr w:type="spellEnd"/>
      <w:r>
        <w:rPr>
          <w:rFonts w:ascii="Consolas" w:hAnsi="Consolas" w:cs="Arial"/>
          <w:sz w:val="18"/>
        </w:rPr>
        <w:t xml:space="preserve">  =</w:t>
      </w:r>
      <w:proofErr w:type="gramEnd"/>
      <w:r>
        <w:rPr>
          <w:rFonts w:ascii="Consolas" w:hAnsi="Consolas" w:cs="Arial"/>
          <w:sz w:val="18"/>
        </w:rPr>
        <w:t xml:space="preserve">      0.081</w:t>
      </w:r>
    </w:p>
    <w:p w14:paraId="157F7C4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NrDL</w:t>
      </w:r>
      <w:proofErr w:type="spellEnd"/>
      <w:r>
        <w:rPr>
          <w:rFonts w:ascii="Consolas" w:hAnsi="Consolas" w:cs="Arial"/>
          <w:sz w:val="18"/>
        </w:rPr>
        <w:t>/</w:t>
      </w:r>
      <w:proofErr w:type="spellStart"/>
      <w:r>
        <w:rPr>
          <w:rFonts w:ascii="Consolas" w:hAnsi="Consolas" w:cs="Arial"/>
          <w:sz w:val="18"/>
        </w:rPr>
        <w:t>Ml</w:t>
      </w:r>
      <w:proofErr w:type="spellEnd"/>
      <w:r>
        <w:rPr>
          <w:rFonts w:ascii="Consolas" w:hAnsi="Consolas" w:cs="Arial"/>
          <w:sz w:val="18"/>
        </w:rPr>
        <w:t xml:space="preserve"> =      0.085</w:t>
      </w:r>
    </w:p>
    <w:p w14:paraId="7FF786B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M0D/</w:t>
      </w:r>
      <w:proofErr w:type="spellStart"/>
      <w:proofErr w:type="gramStart"/>
      <w:r>
        <w:rPr>
          <w:rFonts w:ascii="Consolas" w:hAnsi="Consolas" w:cs="Arial"/>
          <w:sz w:val="18"/>
        </w:rPr>
        <w:t>Ml</w:t>
      </w:r>
      <w:proofErr w:type="spellEnd"/>
      <w:r>
        <w:rPr>
          <w:rFonts w:ascii="Consolas" w:hAnsi="Consolas" w:cs="Arial"/>
          <w:sz w:val="18"/>
        </w:rPr>
        <w:t xml:space="preserve">  =</w:t>
      </w:r>
      <w:proofErr w:type="gramEnd"/>
      <w:r>
        <w:rPr>
          <w:rFonts w:ascii="Consolas" w:hAnsi="Consolas" w:cs="Arial"/>
          <w:sz w:val="18"/>
        </w:rPr>
        <w:t xml:space="preserve">      0.024</w:t>
      </w:r>
    </w:p>
    <w:p w14:paraId="39DCC84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N0DL/</w:t>
      </w:r>
      <w:proofErr w:type="spellStart"/>
      <w:r>
        <w:rPr>
          <w:rFonts w:ascii="Consolas" w:hAnsi="Consolas" w:cs="Arial"/>
          <w:sz w:val="18"/>
        </w:rPr>
        <w:t>Ml</w:t>
      </w:r>
      <w:proofErr w:type="spellEnd"/>
      <w:r>
        <w:rPr>
          <w:rFonts w:ascii="Consolas" w:hAnsi="Consolas" w:cs="Arial"/>
          <w:sz w:val="18"/>
        </w:rPr>
        <w:t xml:space="preserve"> =      0.054</w:t>
      </w:r>
    </w:p>
    <w:p w14:paraId="02B87EC9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F75E968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i/>
          <w:color w:val="000000"/>
          <w:sz w:val="18"/>
        </w:rPr>
        <w:t xml:space="preserve">Vessel </w:t>
      </w:r>
      <w:proofErr w:type="gramStart"/>
      <w:r w:rsidRPr="000D0DAD">
        <w:rPr>
          <w:rFonts w:ascii="Arial" w:hAnsi="Consolas" w:cs="Arial"/>
          <w:b/>
          <w:i/>
          <w:color w:val="000000"/>
          <w:sz w:val="18"/>
        </w:rPr>
        <w:t>Stresses  (</w:t>
      </w:r>
      <w:proofErr w:type="gramEnd"/>
      <w:r w:rsidRPr="000D0DAD">
        <w:rPr>
          <w:rFonts w:ascii="Arial" w:hAnsi="Consolas" w:cs="Arial"/>
          <w:b/>
          <w:i/>
          <w:color w:val="000000"/>
          <w:sz w:val="18"/>
        </w:rPr>
        <w:t>N./mm</w:t>
      </w:r>
      <w:r w:rsidRPr="000D0DAD">
        <w:rPr>
          <w:rFonts w:ascii="Arial" w:hAnsi="Consolas" w:cs="Arial"/>
          <w:b/>
          <w:i/>
          <w:color w:val="000000"/>
          <w:sz w:val="18"/>
        </w:rPr>
        <w:t>²</w:t>
      </w:r>
      <w:r w:rsidRPr="000D0DAD">
        <w:rPr>
          <w:rFonts w:ascii="Arial" w:hAnsi="Consolas" w:cs="Arial"/>
          <w:b/>
          <w:i/>
          <w:color w:val="000000"/>
          <w:sz w:val="18"/>
        </w:rPr>
        <w:t>):</w:t>
      </w:r>
    </w:p>
    <w:p w14:paraId="5247438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LONGITUDINAL PLANE            Au       Al       Bu       Bl</w:t>
      </w:r>
    </w:p>
    <w:p w14:paraId="3EC791B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(Stresses Normal to          Top      </w:t>
      </w:r>
      <w:proofErr w:type="spellStart"/>
      <w:r>
        <w:rPr>
          <w:rFonts w:ascii="Consolas" w:hAnsi="Consolas" w:cs="Arial"/>
          <w:sz w:val="18"/>
        </w:rPr>
        <w:t>Top</w:t>
      </w:r>
      <w:proofErr w:type="spellEnd"/>
      <w:r>
        <w:rPr>
          <w:rFonts w:ascii="Consolas" w:hAnsi="Consolas" w:cs="Arial"/>
          <w:sz w:val="18"/>
        </w:rPr>
        <w:t xml:space="preserve">   Bottom   </w:t>
      </w:r>
      <w:proofErr w:type="spellStart"/>
      <w:r>
        <w:rPr>
          <w:rFonts w:ascii="Consolas" w:hAnsi="Consolas" w:cs="Arial"/>
          <w:sz w:val="18"/>
        </w:rPr>
        <w:t>Bottom</w:t>
      </w:r>
      <w:proofErr w:type="spellEnd"/>
    </w:p>
    <w:p w14:paraId="47199C9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longitudinal </w:t>
      </w:r>
      <w:proofErr w:type="gramStart"/>
      <w:r>
        <w:rPr>
          <w:rFonts w:ascii="Consolas" w:hAnsi="Consolas" w:cs="Arial"/>
          <w:sz w:val="18"/>
        </w:rPr>
        <w:t xml:space="preserve">plane)   </w:t>
      </w:r>
      <w:proofErr w:type="gramEnd"/>
      <w:r>
        <w:rPr>
          <w:rFonts w:ascii="Consolas" w:hAnsi="Consolas" w:cs="Arial"/>
          <w:sz w:val="18"/>
        </w:rPr>
        <w:t xml:space="preserve">   Outside   Inside  Outside   Inside</w:t>
      </w:r>
    </w:p>
    <w:p w14:paraId="4102712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</w:t>
      </w:r>
    </w:p>
    <w:p w14:paraId="3D36C20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Outplane</w:t>
      </w:r>
      <w:proofErr w:type="spellEnd"/>
      <w:r>
        <w:rPr>
          <w:rFonts w:ascii="Consolas" w:hAnsi="Consolas" w:cs="Arial"/>
          <w:sz w:val="18"/>
        </w:rPr>
        <w:t xml:space="preserve"> Membrane (</w:t>
      </w:r>
      <w:proofErr w:type="gramStart"/>
      <w:r>
        <w:rPr>
          <w:rFonts w:ascii="Consolas" w:hAnsi="Consolas" w:cs="Arial"/>
          <w:sz w:val="18"/>
        </w:rPr>
        <w:t>P )</w:t>
      </w:r>
      <w:proofErr w:type="gramEnd"/>
      <w:r>
        <w:rPr>
          <w:rFonts w:ascii="Consolas" w:hAnsi="Consolas" w:cs="Arial"/>
          <w:sz w:val="18"/>
        </w:rPr>
        <w:t xml:space="preserve">         1        1        1        1</w:t>
      </w:r>
    </w:p>
    <w:p w14:paraId="262BCB9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Outplane</w:t>
      </w:r>
      <w:proofErr w:type="spellEnd"/>
      <w:r>
        <w:rPr>
          <w:rFonts w:ascii="Consolas" w:hAnsi="Consolas" w:cs="Arial"/>
          <w:sz w:val="18"/>
        </w:rPr>
        <w:t xml:space="preserve"> </w:t>
      </w:r>
      <w:proofErr w:type="gramStart"/>
      <w:r>
        <w:rPr>
          <w:rFonts w:ascii="Consolas" w:hAnsi="Consolas" w:cs="Arial"/>
          <w:sz w:val="18"/>
        </w:rPr>
        <w:t>Bending  (</w:t>
      </w:r>
      <w:proofErr w:type="gramEnd"/>
      <w:r>
        <w:rPr>
          <w:rFonts w:ascii="Consolas" w:hAnsi="Consolas" w:cs="Arial"/>
          <w:sz w:val="18"/>
        </w:rPr>
        <w:t>P )         5       -5        5       -5</w:t>
      </w:r>
    </w:p>
    <w:p w14:paraId="2BE0D80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Outplane</w:t>
      </w:r>
      <w:proofErr w:type="spellEnd"/>
      <w:r>
        <w:rPr>
          <w:rFonts w:ascii="Consolas" w:hAnsi="Consolas" w:cs="Arial"/>
          <w:sz w:val="18"/>
        </w:rPr>
        <w:t xml:space="preserve"> Membrane (Mc)         0        0        0        0</w:t>
      </w:r>
    </w:p>
    <w:p w14:paraId="0A927C7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Outplane</w:t>
      </w:r>
      <w:proofErr w:type="spellEnd"/>
      <w:r>
        <w:rPr>
          <w:rFonts w:ascii="Consolas" w:hAnsi="Consolas" w:cs="Arial"/>
          <w:sz w:val="18"/>
        </w:rPr>
        <w:t xml:space="preserve"> </w:t>
      </w:r>
      <w:proofErr w:type="gramStart"/>
      <w:r>
        <w:rPr>
          <w:rFonts w:ascii="Consolas" w:hAnsi="Consolas" w:cs="Arial"/>
          <w:sz w:val="18"/>
        </w:rPr>
        <w:t>Bending  (</w:t>
      </w:r>
      <w:proofErr w:type="gramEnd"/>
      <w:r>
        <w:rPr>
          <w:rFonts w:ascii="Consolas" w:hAnsi="Consolas" w:cs="Arial"/>
          <w:sz w:val="18"/>
        </w:rPr>
        <w:t>Mc)         0        0        0        0</w:t>
      </w:r>
    </w:p>
    <w:p w14:paraId="710D974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Outplane</w:t>
      </w:r>
      <w:proofErr w:type="spellEnd"/>
      <w:r>
        <w:rPr>
          <w:rFonts w:ascii="Consolas" w:hAnsi="Consolas" w:cs="Arial"/>
          <w:sz w:val="18"/>
        </w:rPr>
        <w:t xml:space="preserve"> Membrane (ML)        -2       -2        2        2</w:t>
      </w:r>
    </w:p>
    <w:p w14:paraId="1323761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Outplane</w:t>
      </w:r>
      <w:proofErr w:type="spellEnd"/>
      <w:r>
        <w:rPr>
          <w:rFonts w:ascii="Consolas" w:hAnsi="Consolas" w:cs="Arial"/>
          <w:sz w:val="18"/>
        </w:rPr>
        <w:t xml:space="preserve"> </w:t>
      </w:r>
      <w:proofErr w:type="gramStart"/>
      <w:r>
        <w:rPr>
          <w:rFonts w:ascii="Consolas" w:hAnsi="Consolas" w:cs="Arial"/>
          <w:sz w:val="18"/>
        </w:rPr>
        <w:t>Bending  (</w:t>
      </w:r>
      <w:proofErr w:type="gramEnd"/>
      <w:r>
        <w:rPr>
          <w:rFonts w:ascii="Consolas" w:hAnsi="Consolas" w:cs="Arial"/>
          <w:sz w:val="18"/>
        </w:rPr>
        <w:t>ML)        -6        6        6       -6</w:t>
      </w:r>
    </w:p>
    <w:p w14:paraId="13B77CF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Normal Pressure Stress         2        2        2        2</w:t>
      </w:r>
    </w:p>
    <w:p w14:paraId="01FE162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 -------- -------- -------- --------</w:t>
      </w:r>
    </w:p>
    <w:p w14:paraId="2B3F799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Outplane</w:t>
      </w:r>
      <w:proofErr w:type="spellEnd"/>
      <w:r>
        <w:rPr>
          <w:rFonts w:ascii="Consolas" w:hAnsi="Consolas" w:cs="Arial"/>
          <w:sz w:val="18"/>
        </w:rPr>
        <w:t xml:space="preserve"> Stress Summary        0        1       17       -5</w:t>
      </w:r>
    </w:p>
    <w:p w14:paraId="689000AD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451ECDC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i/>
          <w:color w:val="000000"/>
          <w:sz w:val="18"/>
        </w:rPr>
        <w:t xml:space="preserve">Vessel </w:t>
      </w:r>
      <w:proofErr w:type="gramStart"/>
      <w:r w:rsidRPr="000D0DAD">
        <w:rPr>
          <w:rFonts w:ascii="Arial" w:hAnsi="Consolas" w:cs="Arial"/>
          <w:b/>
          <w:i/>
          <w:color w:val="000000"/>
          <w:sz w:val="18"/>
        </w:rPr>
        <w:t>Stresses  (</w:t>
      </w:r>
      <w:proofErr w:type="gramEnd"/>
      <w:r w:rsidRPr="000D0DAD">
        <w:rPr>
          <w:rFonts w:ascii="Arial" w:hAnsi="Consolas" w:cs="Arial"/>
          <w:b/>
          <w:i/>
          <w:color w:val="000000"/>
          <w:sz w:val="18"/>
        </w:rPr>
        <w:t>N./mm</w:t>
      </w:r>
      <w:r w:rsidRPr="000D0DAD">
        <w:rPr>
          <w:rFonts w:ascii="Arial" w:hAnsi="Consolas" w:cs="Arial"/>
          <w:b/>
          <w:i/>
          <w:color w:val="000000"/>
          <w:sz w:val="18"/>
        </w:rPr>
        <w:t>²</w:t>
      </w:r>
      <w:r w:rsidRPr="000D0DAD">
        <w:rPr>
          <w:rFonts w:ascii="Arial" w:hAnsi="Consolas" w:cs="Arial"/>
          <w:b/>
          <w:i/>
          <w:color w:val="000000"/>
          <w:sz w:val="18"/>
        </w:rPr>
        <w:t>):</w:t>
      </w:r>
    </w:p>
    <w:p w14:paraId="5804EA4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LONGITUDINAL PLANE            Au       Al       Bu       Bl</w:t>
      </w:r>
    </w:p>
    <w:p w14:paraId="6B39F0F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(Stresses parallel to        Top      </w:t>
      </w:r>
      <w:proofErr w:type="spellStart"/>
      <w:r>
        <w:rPr>
          <w:rFonts w:ascii="Consolas" w:hAnsi="Consolas" w:cs="Arial"/>
          <w:sz w:val="18"/>
        </w:rPr>
        <w:t>Top</w:t>
      </w:r>
      <w:proofErr w:type="spellEnd"/>
      <w:r>
        <w:rPr>
          <w:rFonts w:ascii="Consolas" w:hAnsi="Consolas" w:cs="Arial"/>
          <w:sz w:val="18"/>
        </w:rPr>
        <w:t xml:space="preserve">   Bottom   </w:t>
      </w:r>
      <w:proofErr w:type="spellStart"/>
      <w:r>
        <w:rPr>
          <w:rFonts w:ascii="Consolas" w:hAnsi="Consolas" w:cs="Arial"/>
          <w:sz w:val="18"/>
        </w:rPr>
        <w:t>Bottom</w:t>
      </w:r>
      <w:proofErr w:type="spellEnd"/>
    </w:p>
    <w:p w14:paraId="7F89B0A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longitudinal </w:t>
      </w:r>
      <w:proofErr w:type="gramStart"/>
      <w:r>
        <w:rPr>
          <w:rFonts w:ascii="Consolas" w:hAnsi="Consolas" w:cs="Arial"/>
          <w:sz w:val="18"/>
        </w:rPr>
        <w:t xml:space="preserve">plane)   </w:t>
      </w:r>
      <w:proofErr w:type="gramEnd"/>
      <w:r>
        <w:rPr>
          <w:rFonts w:ascii="Consolas" w:hAnsi="Consolas" w:cs="Arial"/>
          <w:sz w:val="18"/>
        </w:rPr>
        <w:t xml:space="preserve">   Outside   Inside  Outside   Inside</w:t>
      </w:r>
    </w:p>
    <w:p w14:paraId="17A2631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</w:t>
      </w:r>
    </w:p>
    <w:p w14:paraId="4E8220D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Inplane</w:t>
      </w:r>
      <w:proofErr w:type="spellEnd"/>
      <w:r>
        <w:rPr>
          <w:rFonts w:ascii="Consolas" w:hAnsi="Consolas" w:cs="Arial"/>
          <w:sz w:val="18"/>
        </w:rPr>
        <w:t xml:space="preserve"> Membrane (</w:t>
      </w:r>
      <w:proofErr w:type="gramStart"/>
      <w:r>
        <w:rPr>
          <w:rFonts w:ascii="Consolas" w:hAnsi="Consolas" w:cs="Arial"/>
          <w:sz w:val="18"/>
        </w:rPr>
        <w:t>P )</w:t>
      </w:r>
      <w:proofErr w:type="gramEnd"/>
      <w:r>
        <w:rPr>
          <w:rFonts w:ascii="Consolas" w:hAnsi="Consolas" w:cs="Arial"/>
          <w:sz w:val="18"/>
        </w:rPr>
        <w:t xml:space="preserve">          1        1        1        1</w:t>
      </w:r>
    </w:p>
    <w:p w14:paraId="4955E13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Inplane</w:t>
      </w:r>
      <w:proofErr w:type="spellEnd"/>
      <w:r>
        <w:rPr>
          <w:rFonts w:ascii="Consolas" w:hAnsi="Consolas" w:cs="Arial"/>
          <w:sz w:val="18"/>
        </w:rPr>
        <w:t xml:space="preserve"> </w:t>
      </w:r>
      <w:proofErr w:type="gramStart"/>
      <w:r>
        <w:rPr>
          <w:rFonts w:ascii="Consolas" w:hAnsi="Consolas" w:cs="Arial"/>
          <w:sz w:val="18"/>
        </w:rPr>
        <w:t>Bending  (</w:t>
      </w:r>
      <w:proofErr w:type="gramEnd"/>
      <w:r>
        <w:rPr>
          <w:rFonts w:ascii="Consolas" w:hAnsi="Consolas" w:cs="Arial"/>
          <w:sz w:val="18"/>
        </w:rPr>
        <w:t>P )         18      -18       18      -18</w:t>
      </w:r>
    </w:p>
    <w:p w14:paraId="44EFDA2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Inplane</w:t>
      </w:r>
      <w:proofErr w:type="spellEnd"/>
      <w:r>
        <w:rPr>
          <w:rFonts w:ascii="Consolas" w:hAnsi="Consolas" w:cs="Arial"/>
          <w:sz w:val="18"/>
        </w:rPr>
        <w:t xml:space="preserve"> Membrane (Mc)          0        0        0        0</w:t>
      </w:r>
    </w:p>
    <w:p w14:paraId="204BE85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Inplane</w:t>
      </w:r>
      <w:proofErr w:type="spellEnd"/>
      <w:r>
        <w:rPr>
          <w:rFonts w:ascii="Consolas" w:hAnsi="Consolas" w:cs="Arial"/>
          <w:sz w:val="18"/>
        </w:rPr>
        <w:t xml:space="preserve"> </w:t>
      </w:r>
      <w:proofErr w:type="gramStart"/>
      <w:r>
        <w:rPr>
          <w:rFonts w:ascii="Consolas" w:hAnsi="Consolas" w:cs="Arial"/>
          <w:sz w:val="18"/>
        </w:rPr>
        <w:t>Bending  (</w:t>
      </w:r>
      <w:proofErr w:type="gramEnd"/>
      <w:r>
        <w:rPr>
          <w:rFonts w:ascii="Consolas" w:hAnsi="Consolas" w:cs="Arial"/>
          <w:sz w:val="18"/>
        </w:rPr>
        <w:t>Mc)          0        0        0        0</w:t>
      </w:r>
    </w:p>
    <w:p w14:paraId="41C93A4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Inplane</w:t>
      </w:r>
      <w:proofErr w:type="spellEnd"/>
      <w:r>
        <w:rPr>
          <w:rFonts w:ascii="Consolas" w:hAnsi="Consolas" w:cs="Arial"/>
          <w:sz w:val="18"/>
        </w:rPr>
        <w:t xml:space="preserve"> Membrane (ML)         -3       -3        3        3</w:t>
      </w:r>
    </w:p>
    <w:p w14:paraId="6B9630D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Inplane</w:t>
      </w:r>
      <w:proofErr w:type="spellEnd"/>
      <w:r>
        <w:rPr>
          <w:rFonts w:ascii="Consolas" w:hAnsi="Consolas" w:cs="Arial"/>
          <w:sz w:val="18"/>
        </w:rPr>
        <w:t xml:space="preserve"> </w:t>
      </w:r>
      <w:proofErr w:type="gramStart"/>
      <w:r>
        <w:rPr>
          <w:rFonts w:ascii="Consolas" w:hAnsi="Consolas" w:cs="Arial"/>
          <w:sz w:val="18"/>
        </w:rPr>
        <w:t>Bending  (</w:t>
      </w:r>
      <w:proofErr w:type="gramEnd"/>
      <w:r>
        <w:rPr>
          <w:rFonts w:ascii="Consolas" w:hAnsi="Consolas" w:cs="Arial"/>
          <w:sz w:val="18"/>
        </w:rPr>
        <w:t>ML)        -20       20       20      -20</w:t>
      </w:r>
    </w:p>
    <w:p w14:paraId="716E41E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Inplane</w:t>
      </w:r>
      <w:proofErr w:type="spellEnd"/>
      <w:r>
        <w:rPr>
          <w:rFonts w:ascii="Consolas" w:hAnsi="Consolas" w:cs="Arial"/>
          <w:sz w:val="18"/>
        </w:rPr>
        <w:t xml:space="preserve"> Pressure Stress        1        1        1        1</w:t>
      </w:r>
    </w:p>
    <w:p w14:paraId="7AB752C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 -------- -------- -------- --------</w:t>
      </w:r>
    </w:p>
    <w:p w14:paraId="2921A6E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Inplane</w:t>
      </w:r>
      <w:proofErr w:type="spellEnd"/>
      <w:r>
        <w:rPr>
          <w:rFonts w:ascii="Consolas" w:hAnsi="Consolas" w:cs="Arial"/>
          <w:sz w:val="18"/>
        </w:rPr>
        <w:t xml:space="preserve"> Stress Summary        -3        1       45      -32</w:t>
      </w:r>
    </w:p>
    <w:p w14:paraId="7B23FBB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76E3798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i/>
          <w:color w:val="000000"/>
          <w:sz w:val="18"/>
        </w:rPr>
        <w:t xml:space="preserve">Vessel </w:t>
      </w:r>
      <w:proofErr w:type="gramStart"/>
      <w:r w:rsidRPr="000D0DAD">
        <w:rPr>
          <w:rFonts w:ascii="Arial" w:hAnsi="Consolas" w:cs="Arial"/>
          <w:b/>
          <w:i/>
          <w:color w:val="000000"/>
          <w:sz w:val="18"/>
        </w:rPr>
        <w:t>Stresses  (</w:t>
      </w:r>
      <w:proofErr w:type="gramEnd"/>
      <w:r w:rsidRPr="000D0DAD">
        <w:rPr>
          <w:rFonts w:ascii="Arial" w:hAnsi="Consolas" w:cs="Arial"/>
          <w:b/>
          <w:i/>
          <w:color w:val="000000"/>
          <w:sz w:val="18"/>
        </w:rPr>
        <w:t>N./mm</w:t>
      </w:r>
      <w:r w:rsidRPr="000D0DAD">
        <w:rPr>
          <w:rFonts w:ascii="Arial" w:hAnsi="Consolas" w:cs="Arial"/>
          <w:b/>
          <w:i/>
          <w:color w:val="000000"/>
          <w:sz w:val="18"/>
        </w:rPr>
        <w:t>²</w:t>
      </w:r>
      <w:r w:rsidRPr="000D0DAD">
        <w:rPr>
          <w:rFonts w:ascii="Arial" w:hAnsi="Consolas" w:cs="Arial"/>
          <w:b/>
          <w:i/>
          <w:color w:val="000000"/>
          <w:sz w:val="18"/>
        </w:rPr>
        <w:t>):</w:t>
      </w:r>
    </w:p>
    <w:p w14:paraId="3342BDB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LONGITUDINAL PLANE            Au       Al       Bu       Bl</w:t>
      </w:r>
    </w:p>
    <w:p w14:paraId="6E9CFDC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(Shear stress normal to      Top      </w:t>
      </w:r>
      <w:proofErr w:type="spellStart"/>
      <w:r>
        <w:rPr>
          <w:rFonts w:ascii="Consolas" w:hAnsi="Consolas" w:cs="Arial"/>
          <w:sz w:val="18"/>
        </w:rPr>
        <w:t>Top</w:t>
      </w:r>
      <w:proofErr w:type="spellEnd"/>
      <w:r>
        <w:rPr>
          <w:rFonts w:ascii="Consolas" w:hAnsi="Consolas" w:cs="Arial"/>
          <w:sz w:val="18"/>
        </w:rPr>
        <w:t xml:space="preserve">   Bottom   </w:t>
      </w:r>
      <w:proofErr w:type="spellStart"/>
      <w:r>
        <w:rPr>
          <w:rFonts w:ascii="Consolas" w:hAnsi="Consolas" w:cs="Arial"/>
          <w:sz w:val="18"/>
        </w:rPr>
        <w:t>Bottom</w:t>
      </w:r>
      <w:proofErr w:type="spellEnd"/>
    </w:p>
    <w:p w14:paraId="2FB8D79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longitudinal </w:t>
      </w:r>
      <w:proofErr w:type="gramStart"/>
      <w:r>
        <w:rPr>
          <w:rFonts w:ascii="Consolas" w:hAnsi="Consolas" w:cs="Arial"/>
          <w:sz w:val="18"/>
        </w:rPr>
        <w:t xml:space="preserve">plane)   </w:t>
      </w:r>
      <w:proofErr w:type="gramEnd"/>
      <w:r>
        <w:rPr>
          <w:rFonts w:ascii="Consolas" w:hAnsi="Consolas" w:cs="Arial"/>
          <w:sz w:val="18"/>
        </w:rPr>
        <w:t xml:space="preserve">   Outside   Inside  Outside   Inside</w:t>
      </w:r>
    </w:p>
    <w:p w14:paraId="32C6917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</w:t>
      </w:r>
    </w:p>
    <w:p w14:paraId="352A85B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proofErr w:type="gramStart"/>
      <w:r>
        <w:rPr>
          <w:rFonts w:ascii="Consolas" w:hAnsi="Consolas" w:cs="Arial"/>
          <w:sz w:val="18"/>
        </w:rPr>
        <w:t>Outplane</w:t>
      </w:r>
      <w:proofErr w:type="spellEnd"/>
      <w:r>
        <w:rPr>
          <w:rFonts w:ascii="Consolas" w:hAnsi="Consolas" w:cs="Arial"/>
          <w:sz w:val="18"/>
        </w:rPr>
        <w:t xml:space="preserve">  Shear</w:t>
      </w:r>
      <w:proofErr w:type="gramEnd"/>
      <w:r>
        <w:rPr>
          <w:rFonts w:ascii="Consolas" w:hAnsi="Consolas" w:cs="Arial"/>
          <w:sz w:val="18"/>
        </w:rPr>
        <w:t xml:space="preserve">  (</w:t>
      </w:r>
      <w:proofErr w:type="spellStart"/>
      <w:r>
        <w:rPr>
          <w:rFonts w:ascii="Consolas" w:hAnsi="Consolas" w:cs="Arial"/>
          <w:sz w:val="18"/>
        </w:rPr>
        <w:t>Vc</w:t>
      </w:r>
      <w:proofErr w:type="spellEnd"/>
      <w:r>
        <w:rPr>
          <w:rFonts w:ascii="Consolas" w:hAnsi="Consolas" w:cs="Arial"/>
          <w:sz w:val="18"/>
        </w:rPr>
        <w:t>)          0        0        0        0</w:t>
      </w:r>
    </w:p>
    <w:p w14:paraId="5546BB9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proofErr w:type="gramStart"/>
      <w:r>
        <w:rPr>
          <w:rFonts w:ascii="Consolas" w:hAnsi="Consolas" w:cs="Arial"/>
          <w:sz w:val="18"/>
        </w:rPr>
        <w:t>Outplane</w:t>
      </w:r>
      <w:proofErr w:type="spellEnd"/>
      <w:r>
        <w:rPr>
          <w:rFonts w:ascii="Consolas" w:hAnsi="Consolas" w:cs="Arial"/>
          <w:sz w:val="18"/>
        </w:rPr>
        <w:t xml:space="preserve">  Shear</w:t>
      </w:r>
      <w:proofErr w:type="gramEnd"/>
      <w:r>
        <w:rPr>
          <w:rFonts w:ascii="Consolas" w:hAnsi="Consolas" w:cs="Arial"/>
          <w:sz w:val="18"/>
        </w:rPr>
        <w:t xml:space="preserve">  (</w:t>
      </w:r>
      <w:proofErr w:type="spellStart"/>
      <w:r>
        <w:rPr>
          <w:rFonts w:ascii="Consolas" w:hAnsi="Consolas" w:cs="Arial"/>
          <w:sz w:val="18"/>
        </w:rPr>
        <w:t>Vl</w:t>
      </w:r>
      <w:proofErr w:type="spellEnd"/>
      <w:r>
        <w:rPr>
          <w:rFonts w:ascii="Consolas" w:hAnsi="Consolas" w:cs="Arial"/>
          <w:sz w:val="18"/>
        </w:rPr>
        <w:t>)          0        0        0        0</w:t>
      </w:r>
    </w:p>
    <w:p w14:paraId="69438B6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proofErr w:type="gramStart"/>
      <w:r>
        <w:rPr>
          <w:rFonts w:ascii="Consolas" w:hAnsi="Consolas" w:cs="Arial"/>
          <w:sz w:val="18"/>
        </w:rPr>
        <w:t>Outplane</w:t>
      </w:r>
      <w:proofErr w:type="spellEnd"/>
      <w:r>
        <w:rPr>
          <w:rFonts w:ascii="Consolas" w:hAnsi="Consolas" w:cs="Arial"/>
          <w:sz w:val="18"/>
        </w:rPr>
        <w:t xml:space="preserve">  Shear</w:t>
      </w:r>
      <w:proofErr w:type="gramEnd"/>
      <w:r>
        <w:rPr>
          <w:rFonts w:ascii="Consolas" w:hAnsi="Consolas" w:cs="Arial"/>
          <w:sz w:val="18"/>
        </w:rPr>
        <w:t xml:space="preserve">  (Mt)          1        1        1        1</w:t>
      </w:r>
    </w:p>
    <w:p w14:paraId="04023D3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 -------- -------- -------- --------</w:t>
      </w:r>
    </w:p>
    <w:p w14:paraId="694E81C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lastRenderedPageBreak/>
        <w:t xml:space="preserve"> Shear Stress Summary           2        2        0        0</w:t>
      </w:r>
    </w:p>
    <w:p w14:paraId="4EFE60D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893D2F0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i/>
          <w:color w:val="000000"/>
          <w:sz w:val="18"/>
        </w:rPr>
        <w:t xml:space="preserve">Vessel </w:t>
      </w:r>
      <w:proofErr w:type="gramStart"/>
      <w:r w:rsidRPr="000D0DAD">
        <w:rPr>
          <w:rFonts w:ascii="Arial" w:hAnsi="Consolas" w:cs="Arial"/>
          <w:b/>
          <w:i/>
          <w:color w:val="000000"/>
          <w:sz w:val="18"/>
        </w:rPr>
        <w:t>Stresses  (</w:t>
      </w:r>
      <w:proofErr w:type="gramEnd"/>
      <w:r w:rsidRPr="000D0DAD">
        <w:rPr>
          <w:rFonts w:ascii="Arial" w:hAnsi="Consolas" w:cs="Arial"/>
          <w:b/>
          <w:i/>
          <w:color w:val="000000"/>
          <w:sz w:val="18"/>
        </w:rPr>
        <w:t>N./mm</w:t>
      </w:r>
      <w:r w:rsidRPr="000D0DAD">
        <w:rPr>
          <w:rFonts w:ascii="Arial" w:hAnsi="Consolas" w:cs="Arial"/>
          <w:b/>
          <w:i/>
          <w:color w:val="000000"/>
          <w:sz w:val="18"/>
        </w:rPr>
        <w:t>²</w:t>
      </w:r>
      <w:r w:rsidRPr="000D0DAD">
        <w:rPr>
          <w:rFonts w:ascii="Arial" w:hAnsi="Consolas" w:cs="Arial"/>
          <w:b/>
          <w:i/>
          <w:color w:val="000000"/>
          <w:sz w:val="18"/>
        </w:rPr>
        <w:t>):</w:t>
      </w:r>
    </w:p>
    <w:p w14:paraId="3B369BD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LONGITUDINAL PLANE            Au       Al       Bu       Bl</w:t>
      </w:r>
    </w:p>
    <w:p w14:paraId="14190C2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(Stress Intensities          Top      </w:t>
      </w:r>
      <w:proofErr w:type="spellStart"/>
      <w:r>
        <w:rPr>
          <w:rFonts w:ascii="Consolas" w:hAnsi="Consolas" w:cs="Arial"/>
          <w:sz w:val="18"/>
        </w:rPr>
        <w:t>Top</w:t>
      </w:r>
      <w:proofErr w:type="spellEnd"/>
      <w:r>
        <w:rPr>
          <w:rFonts w:ascii="Consolas" w:hAnsi="Consolas" w:cs="Arial"/>
          <w:sz w:val="18"/>
        </w:rPr>
        <w:t xml:space="preserve">   Bottom   </w:t>
      </w:r>
      <w:proofErr w:type="spellStart"/>
      <w:r>
        <w:rPr>
          <w:rFonts w:ascii="Consolas" w:hAnsi="Consolas" w:cs="Arial"/>
          <w:sz w:val="18"/>
        </w:rPr>
        <w:t>Bottom</w:t>
      </w:r>
      <w:proofErr w:type="spellEnd"/>
    </w:p>
    <w:p w14:paraId="161FE66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        Outside   </w:t>
      </w:r>
      <w:proofErr w:type="gramStart"/>
      <w:r>
        <w:rPr>
          <w:rFonts w:ascii="Consolas" w:hAnsi="Consolas" w:cs="Arial"/>
          <w:sz w:val="18"/>
        </w:rPr>
        <w:t>Inside  Outside</w:t>
      </w:r>
      <w:proofErr w:type="gramEnd"/>
      <w:r>
        <w:rPr>
          <w:rFonts w:ascii="Consolas" w:hAnsi="Consolas" w:cs="Arial"/>
          <w:sz w:val="18"/>
        </w:rPr>
        <w:t xml:space="preserve">   Inside</w:t>
      </w:r>
    </w:p>
    <w:p w14:paraId="1AB6C3D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</w:t>
      </w:r>
    </w:p>
    <w:p w14:paraId="1197C81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Two * Max Shear Stress         5        4       45       32</w:t>
      </w:r>
    </w:p>
    <w:p w14:paraId="6BE65B5A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CC4D073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i/>
          <w:color w:val="000000"/>
          <w:sz w:val="18"/>
        </w:rPr>
        <w:t xml:space="preserve">Vessel </w:t>
      </w:r>
      <w:proofErr w:type="gramStart"/>
      <w:r w:rsidRPr="000D0DAD">
        <w:rPr>
          <w:rFonts w:ascii="Arial" w:hAnsi="Consolas" w:cs="Arial"/>
          <w:b/>
          <w:i/>
          <w:color w:val="000000"/>
          <w:sz w:val="18"/>
        </w:rPr>
        <w:t>Stresses  (</w:t>
      </w:r>
      <w:proofErr w:type="gramEnd"/>
      <w:r w:rsidRPr="000D0DAD">
        <w:rPr>
          <w:rFonts w:ascii="Arial" w:hAnsi="Consolas" w:cs="Arial"/>
          <w:b/>
          <w:i/>
          <w:color w:val="000000"/>
          <w:sz w:val="18"/>
        </w:rPr>
        <w:t>N./mm</w:t>
      </w:r>
      <w:r w:rsidRPr="000D0DAD">
        <w:rPr>
          <w:rFonts w:ascii="Arial" w:hAnsi="Consolas" w:cs="Arial"/>
          <w:b/>
          <w:i/>
          <w:color w:val="000000"/>
          <w:sz w:val="18"/>
        </w:rPr>
        <w:t>²</w:t>
      </w:r>
      <w:r w:rsidRPr="000D0DAD">
        <w:rPr>
          <w:rFonts w:ascii="Arial" w:hAnsi="Consolas" w:cs="Arial"/>
          <w:b/>
          <w:i/>
          <w:color w:val="000000"/>
          <w:sz w:val="18"/>
        </w:rPr>
        <w:t>):</w:t>
      </w:r>
    </w:p>
    <w:p w14:paraId="6CD217E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CIRCUMFERENTIAL PLANE         Cu       Cl       Du       Dl</w:t>
      </w:r>
    </w:p>
    <w:p w14:paraId="3C74290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(Stresses Normal to         Left     </w:t>
      </w:r>
      <w:proofErr w:type="spellStart"/>
      <w:r>
        <w:rPr>
          <w:rFonts w:ascii="Consolas" w:hAnsi="Consolas" w:cs="Arial"/>
          <w:sz w:val="18"/>
        </w:rPr>
        <w:t>Left</w:t>
      </w:r>
      <w:proofErr w:type="spellEnd"/>
      <w:r>
        <w:rPr>
          <w:rFonts w:ascii="Consolas" w:hAnsi="Consolas" w:cs="Arial"/>
          <w:sz w:val="18"/>
        </w:rPr>
        <w:t xml:space="preserve">    Right    </w:t>
      </w:r>
      <w:proofErr w:type="spellStart"/>
      <w:r>
        <w:rPr>
          <w:rFonts w:ascii="Consolas" w:hAnsi="Consolas" w:cs="Arial"/>
          <w:sz w:val="18"/>
        </w:rPr>
        <w:t>Right</w:t>
      </w:r>
      <w:proofErr w:type="spellEnd"/>
    </w:p>
    <w:p w14:paraId="2A55640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circumferential </w:t>
      </w:r>
      <w:proofErr w:type="gramStart"/>
      <w:r>
        <w:rPr>
          <w:rFonts w:ascii="Consolas" w:hAnsi="Consolas" w:cs="Arial"/>
          <w:sz w:val="18"/>
        </w:rPr>
        <w:t xml:space="preserve">plane)   </w:t>
      </w:r>
      <w:proofErr w:type="gramEnd"/>
      <w:r>
        <w:rPr>
          <w:rFonts w:ascii="Consolas" w:hAnsi="Consolas" w:cs="Arial"/>
          <w:sz w:val="18"/>
        </w:rPr>
        <w:t>Outside   Inside  Outside   Inside</w:t>
      </w:r>
    </w:p>
    <w:p w14:paraId="7A86864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</w:t>
      </w:r>
    </w:p>
    <w:p w14:paraId="6B33955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Outplane</w:t>
      </w:r>
      <w:proofErr w:type="spellEnd"/>
      <w:r>
        <w:rPr>
          <w:rFonts w:ascii="Consolas" w:hAnsi="Consolas" w:cs="Arial"/>
          <w:sz w:val="18"/>
        </w:rPr>
        <w:t xml:space="preserve"> Membrane (</w:t>
      </w:r>
      <w:proofErr w:type="gramStart"/>
      <w:r>
        <w:rPr>
          <w:rFonts w:ascii="Consolas" w:hAnsi="Consolas" w:cs="Arial"/>
          <w:sz w:val="18"/>
        </w:rPr>
        <w:t>P )</w:t>
      </w:r>
      <w:proofErr w:type="gramEnd"/>
      <w:r>
        <w:rPr>
          <w:rFonts w:ascii="Consolas" w:hAnsi="Consolas" w:cs="Arial"/>
          <w:sz w:val="18"/>
        </w:rPr>
        <w:t xml:space="preserve">         1        1        1        1</w:t>
      </w:r>
    </w:p>
    <w:p w14:paraId="3BC3010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Outplane</w:t>
      </w:r>
      <w:proofErr w:type="spellEnd"/>
      <w:r>
        <w:rPr>
          <w:rFonts w:ascii="Consolas" w:hAnsi="Consolas" w:cs="Arial"/>
          <w:sz w:val="18"/>
        </w:rPr>
        <w:t xml:space="preserve"> </w:t>
      </w:r>
      <w:proofErr w:type="gramStart"/>
      <w:r>
        <w:rPr>
          <w:rFonts w:ascii="Consolas" w:hAnsi="Consolas" w:cs="Arial"/>
          <w:sz w:val="18"/>
        </w:rPr>
        <w:t>Bending  (</w:t>
      </w:r>
      <w:proofErr w:type="gramEnd"/>
      <w:r>
        <w:rPr>
          <w:rFonts w:ascii="Consolas" w:hAnsi="Consolas" w:cs="Arial"/>
          <w:sz w:val="18"/>
        </w:rPr>
        <w:t>P )         5       -5        5       -5</w:t>
      </w:r>
    </w:p>
    <w:p w14:paraId="08808A7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Outplane</w:t>
      </w:r>
      <w:proofErr w:type="spellEnd"/>
      <w:r>
        <w:rPr>
          <w:rFonts w:ascii="Consolas" w:hAnsi="Consolas" w:cs="Arial"/>
          <w:sz w:val="18"/>
        </w:rPr>
        <w:t xml:space="preserve"> Membrane (Mc)        -2       -2        2        2</w:t>
      </w:r>
    </w:p>
    <w:p w14:paraId="71FC1CB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Outplane</w:t>
      </w:r>
      <w:proofErr w:type="spellEnd"/>
      <w:r>
        <w:rPr>
          <w:rFonts w:ascii="Consolas" w:hAnsi="Consolas" w:cs="Arial"/>
          <w:sz w:val="18"/>
        </w:rPr>
        <w:t xml:space="preserve"> </w:t>
      </w:r>
      <w:proofErr w:type="gramStart"/>
      <w:r>
        <w:rPr>
          <w:rFonts w:ascii="Consolas" w:hAnsi="Consolas" w:cs="Arial"/>
          <w:sz w:val="18"/>
        </w:rPr>
        <w:t>Bending  (</w:t>
      </w:r>
      <w:proofErr w:type="gramEnd"/>
      <w:r>
        <w:rPr>
          <w:rFonts w:ascii="Consolas" w:hAnsi="Consolas" w:cs="Arial"/>
          <w:sz w:val="18"/>
        </w:rPr>
        <w:t>Mc)       -20       20       20      -20</w:t>
      </w:r>
    </w:p>
    <w:p w14:paraId="0C73CB6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Outplane</w:t>
      </w:r>
      <w:proofErr w:type="spellEnd"/>
      <w:r>
        <w:rPr>
          <w:rFonts w:ascii="Consolas" w:hAnsi="Consolas" w:cs="Arial"/>
          <w:sz w:val="18"/>
        </w:rPr>
        <w:t xml:space="preserve"> Membrane (ML)         0        0        0        0</w:t>
      </w:r>
    </w:p>
    <w:p w14:paraId="7962B91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Outplane</w:t>
      </w:r>
      <w:proofErr w:type="spellEnd"/>
      <w:r>
        <w:rPr>
          <w:rFonts w:ascii="Consolas" w:hAnsi="Consolas" w:cs="Arial"/>
          <w:sz w:val="18"/>
        </w:rPr>
        <w:t xml:space="preserve"> </w:t>
      </w:r>
      <w:proofErr w:type="gramStart"/>
      <w:r>
        <w:rPr>
          <w:rFonts w:ascii="Consolas" w:hAnsi="Consolas" w:cs="Arial"/>
          <w:sz w:val="18"/>
        </w:rPr>
        <w:t>Bending  (</w:t>
      </w:r>
      <w:proofErr w:type="gramEnd"/>
      <w:r>
        <w:rPr>
          <w:rFonts w:ascii="Consolas" w:hAnsi="Consolas" w:cs="Arial"/>
          <w:sz w:val="18"/>
        </w:rPr>
        <w:t>ML)         0        0        0        0</w:t>
      </w:r>
    </w:p>
    <w:p w14:paraId="35DE9F9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Normal Pressure Stress         1        1        1        1</w:t>
      </w:r>
    </w:p>
    <w:p w14:paraId="4230A44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 -------- -------- -------- --------</w:t>
      </w:r>
    </w:p>
    <w:p w14:paraId="29E5638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Outplane</w:t>
      </w:r>
      <w:proofErr w:type="spellEnd"/>
      <w:r>
        <w:rPr>
          <w:rFonts w:ascii="Consolas" w:hAnsi="Consolas" w:cs="Arial"/>
          <w:sz w:val="18"/>
        </w:rPr>
        <w:t xml:space="preserve"> Stress Summary      -15       15       31      -21</w:t>
      </w:r>
    </w:p>
    <w:p w14:paraId="7AD874B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BCD9DC3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i/>
          <w:color w:val="000000"/>
          <w:sz w:val="18"/>
        </w:rPr>
        <w:t xml:space="preserve">Vessel </w:t>
      </w:r>
      <w:proofErr w:type="gramStart"/>
      <w:r w:rsidRPr="000D0DAD">
        <w:rPr>
          <w:rFonts w:ascii="Arial" w:hAnsi="Consolas" w:cs="Arial"/>
          <w:b/>
          <w:i/>
          <w:color w:val="000000"/>
          <w:sz w:val="18"/>
        </w:rPr>
        <w:t>Stresses  (</w:t>
      </w:r>
      <w:proofErr w:type="gramEnd"/>
      <w:r w:rsidRPr="000D0DAD">
        <w:rPr>
          <w:rFonts w:ascii="Arial" w:hAnsi="Consolas" w:cs="Arial"/>
          <w:b/>
          <w:i/>
          <w:color w:val="000000"/>
          <w:sz w:val="18"/>
        </w:rPr>
        <w:t>N./mm</w:t>
      </w:r>
      <w:r w:rsidRPr="000D0DAD">
        <w:rPr>
          <w:rFonts w:ascii="Arial" w:hAnsi="Consolas" w:cs="Arial"/>
          <w:b/>
          <w:i/>
          <w:color w:val="000000"/>
          <w:sz w:val="18"/>
        </w:rPr>
        <w:t>²</w:t>
      </w:r>
      <w:r w:rsidRPr="000D0DAD">
        <w:rPr>
          <w:rFonts w:ascii="Arial" w:hAnsi="Consolas" w:cs="Arial"/>
          <w:b/>
          <w:i/>
          <w:color w:val="000000"/>
          <w:sz w:val="18"/>
        </w:rPr>
        <w:t>):</w:t>
      </w:r>
    </w:p>
    <w:p w14:paraId="2CAB516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CIRCUMFERENTIAL PLANE         Cu       Cl       Du       Dl</w:t>
      </w:r>
    </w:p>
    <w:p w14:paraId="1887E5C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(Stresses parallel to       Left     </w:t>
      </w:r>
      <w:proofErr w:type="spellStart"/>
      <w:r>
        <w:rPr>
          <w:rFonts w:ascii="Consolas" w:hAnsi="Consolas" w:cs="Arial"/>
          <w:sz w:val="18"/>
        </w:rPr>
        <w:t>Left</w:t>
      </w:r>
      <w:proofErr w:type="spellEnd"/>
      <w:r>
        <w:rPr>
          <w:rFonts w:ascii="Consolas" w:hAnsi="Consolas" w:cs="Arial"/>
          <w:sz w:val="18"/>
        </w:rPr>
        <w:t xml:space="preserve">    Right    </w:t>
      </w:r>
      <w:proofErr w:type="spellStart"/>
      <w:r>
        <w:rPr>
          <w:rFonts w:ascii="Consolas" w:hAnsi="Consolas" w:cs="Arial"/>
          <w:sz w:val="18"/>
        </w:rPr>
        <w:t>Right</w:t>
      </w:r>
      <w:proofErr w:type="spellEnd"/>
    </w:p>
    <w:p w14:paraId="2C5D5F2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circumferential </w:t>
      </w:r>
      <w:proofErr w:type="gramStart"/>
      <w:r>
        <w:rPr>
          <w:rFonts w:ascii="Consolas" w:hAnsi="Consolas" w:cs="Arial"/>
          <w:sz w:val="18"/>
        </w:rPr>
        <w:t xml:space="preserve">plane)   </w:t>
      </w:r>
      <w:proofErr w:type="gramEnd"/>
      <w:r>
        <w:rPr>
          <w:rFonts w:ascii="Consolas" w:hAnsi="Consolas" w:cs="Arial"/>
          <w:sz w:val="18"/>
        </w:rPr>
        <w:t>Outside   Inside  Outside   Inside</w:t>
      </w:r>
    </w:p>
    <w:p w14:paraId="7A440B0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</w:t>
      </w:r>
    </w:p>
    <w:p w14:paraId="5A4E6A6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Inplane</w:t>
      </w:r>
      <w:proofErr w:type="spellEnd"/>
      <w:r>
        <w:rPr>
          <w:rFonts w:ascii="Consolas" w:hAnsi="Consolas" w:cs="Arial"/>
          <w:sz w:val="18"/>
        </w:rPr>
        <w:t xml:space="preserve"> Membrane (</w:t>
      </w:r>
      <w:proofErr w:type="gramStart"/>
      <w:r>
        <w:rPr>
          <w:rFonts w:ascii="Consolas" w:hAnsi="Consolas" w:cs="Arial"/>
          <w:sz w:val="18"/>
        </w:rPr>
        <w:t>P )</w:t>
      </w:r>
      <w:proofErr w:type="gramEnd"/>
      <w:r>
        <w:rPr>
          <w:rFonts w:ascii="Consolas" w:hAnsi="Consolas" w:cs="Arial"/>
          <w:sz w:val="18"/>
        </w:rPr>
        <w:t xml:space="preserve">          1        1        1        1</w:t>
      </w:r>
    </w:p>
    <w:p w14:paraId="7EB4CB7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Inplane</w:t>
      </w:r>
      <w:proofErr w:type="spellEnd"/>
      <w:r>
        <w:rPr>
          <w:rFonts w:ascii="Consolas" w:hAnsi="Consolas" w:cs="Arial"/>
          <w:sz w:val="18"/>
        </w:rPr>
        <w:t xml:space="preserve"> </w:t>
      </w:r>
      <w:proofErr w:type="gramStart"/>
      <w:r>
        <w:rPr>
          <w:rFonts w:ascii="Consolas" w:hAnsi="Consolas" w:cs="Arial"/>
          <w:sz w:val="18"/>
        </w:rPr>
        <w:t>Bending  (</w:t>
      </w:r>
      <w:proofErr w:type="gramEnd"/>
      <w:r>
        <w:rPr>
          <w:rFonts w:ascii="Consolas" w:hAnsi="Consolas" w:cs="Arial"/>
          <w:sz w:val="18"/>
        </w:rPr>
        <w:t>P )         18      -18       18      -18</w:t>
      </w:r>
    </w:p>
    <w:p w14:paraId="0E36694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Inplane</w:t>
      </w:r>
      <w:proofErr w:type="spellEnd"/>
      <w:r>
        <w:rPr>
          <w:rFonts w:ascii="Consolas" w:hAnsi="Consolas" w:cs="Arial"/>
          <w:sz w:val="18"/>
        </w:rPr>
        <w:t xml:space="preserve"> Membrane (Mc)         -4       -4        4        4</w:t>
      </w:r>
    </w:p>
    <w:p w14:paraId="2CEBBE0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Inplane</w:t>
      </w:r>
      <w:proofErr w:type="spellEnd"/>
      <w:r>
        <w:rPr>
          <w:rFonts w:ascii="Consolas" w:hAnsi="Consolas" w:cs="Arial"/>
          <w:sz w:val="18"/>
        </w:rPr>
        <w:t xml:space="preserve"> </w:t>
      </w:r>
      <w:proofErr w:type="gramStart"/>
      <w:r>
        <w:rPr>
          <w:rFonts w:ascii="Consolas" w:hAnsi="Consolas" w:cs="Arial"/>
          <w:sz w:val="18"/>
        </w:rPr>
        <w:t>Bending  (</w:t>
      </w:r>
      <w:proofErr w:type="gramEnd"/>
      <w:r>
        <w:rPr>
          <w:rFonts w:ascii="Consolas" w:hAnsi="Consolas" w:cs="Arial"/>
          <w:sz w:val="18"/>
        </w:rPr>
        <w:t>Mc)        -69       69       69      -69</w:t>
      </w:r>
    </w:p>
    <w:p w14:paraId="25C0B5E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Inplane</w:t>
      </w:r>
      <w:proofErr w:type="spellEnd"/>
      <w:r>
        <w:rPr>
          <w:rFonts w:ascii="Consolas" w:hAnsi="Consolas" w:cs="Arial"/>
          <w:sz w:val="18"/>
        </w:rPr>
        <w:t xml:space="preserve"> Membrane (ML)          0        0        0        0</w:t>
      </w:r>
    </w:p>
    <w:p w14:paraId="066CC42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Inplane</w:t>
      </w:r>
      <w:proofErr w:type="spellEnd"/>
      <w:r>
        <w:rPr>
          <w:rFonts w:ascii="Consolas" w:hAnsi="Consolas" w:cs="Arial"/>
          <w:sz w:val="18"/>
        </w:rPr>
        <w:t xml:space="preserve"> </w:t>
      </w:r>
      <w:proofErr w:type="gramStart"/>
      <w:r>
        <w:rPr>
          <w:rFonts w:ascii="Consolas" w:hAnsi="Consolas" w:cs="Arial"/>
          <w:sz w:val="18"/>
        </w:rPr>
        <w:t>Bending  (</w:t>
      </w:r>
      <w:proofErr w:type="gramEnd"/>
      <w:r>
        <w:rPr>
          <w:rFonts w:ascii="Consolas" w:hAnsi="Consolas" w:cs="Arial"/>
          <w:sz w:val="18"/>
        </w:rPr>
        <w:t>ML)          0        0        0        0</w:t>
      </w:r>
    </w:p>
    <w:p w14:paraId="56713D4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Inplane</w:t>
      </w:r>
      <w:proofErr w:type="spellEnd"/>
      <w:r>
        <w:rPr>
          <w:rFonts w:ascii="Consolas" w:hAnsi="Consolas" w:cs="Arial"/>
          <w:sz w:val="18"/>
        </w:rPr>
        <w:t xml:space="preserve"> Pressure Stress        2        2        2        2</w:t>
      </w:r>
    </w:p>
    <w:p w14:paraId="7DB1714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 -------- -------- -------- --------</w:t>
      </w:r>
    </w:p>
    <w:p w14:paraId="5CDDAB4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Inplane</w:t>
      </w:r>
      <w:proofErr w:type="spellEnd"/>
      <w:r>
        <w:rPr>
          <w:rFonts w:ascii="Consolas" w:hAnsi="Consolas" w:cs="Arial"/>
          <w:sz w:val="18"/>
        </w:rPr>
        <w:t xml:space="preserve"> Stress Summary       -51       50       96      -78</w:t>
      </w:r>
    </w:p>
    <w:p w14:paraId="135AFD7D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08C63A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i/>
          <w:color w:val="000000"/>
          <w:sz w:val="18"/>
        </w:rPr>
        <w:t xml:space="preserve">Vessel </w:t>
      </w:r>
      <w:proofErr w:type="gramStart"/>
      <w:r w:rsidRPr="000D0DAD">
        <w:rPr>
          <w:rFonts w:ascii="Arial" w:hAnsi="Consolas" w:cs="Arial"/>
          <w:b/>
          <w:i/>
          <w:color w:val="000000"/>
          <w:sz w:val="18"/>
        </w:rPr>
        <w:t>Stresses  (</w:t>
      </w:r>
      <w:proofErr w:type="gramEnd"/>
      <w:r w:rsidRPr="000D0DAD">
        <w:rPr>
          <w:rFonts w:ascii="Arial" w:hAnsi="Consolas" w:cs="Arial"/>
          <w:b/>
          <w:i/>
          <w:color w:val="000000"/>
          <w:sz w:val="18"/>
        </w:rPr>
        <w:t>N./mm</w:t>
      </w:r>
      <w:r w:rsidRPr="000D0DAD">
        <w:rPr>
          <w:rFonts w:ascii="Arial" w:hAnsi="Consolas" w:cs="Arial"/>
          <w:b/>
          <w:i/>
          <w:color w:val="000000"/>
          <w:sz w:val="18"/>
        </w:rPr>
        <w:t>²</w:t>
      </w:r>
      <w:r w:rsidRPr="000D0DAD">
        <w:rPr>
          <w:rFonts w:ascii="Arial" w:hAnsi="Consolas" w:cs="Arial"/>
          <w:b/>
          <w:i/>
          <w:color w:val="000000"/>
          <w:sz w:val="18"/>
        </w:rPr>
        <w:t>):</w:t>
      </w:r>
    </w:p>
    <w:p w14:paraId="7FAB164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CIRCUMFERENTIAL PLANE         Cu       Cl       Du       Dl</w:t>
      </w:r>
    </w:p>
    <w:p w14:paraId="45DEB76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(Shear stress normal to     Left     </w:t>
      </w:r>
      <w:proofErr w:type="spellStart"/>
      <w:r>
        <w:rPr>
          <w:rFonts w:ascii="Consolas" w:hAnsi="Consolas" w:cs="Arial"/>
          <w:sz w:val="18"/>
        </w:rPr>
        <w:t>Left</w:t>
      </w:r>
      <w:proofErr w:type="spellEnd"/>
      <w:r>
        <w:rPr>
          <w:rFonts w:ascii="Consolas" w:hAnsi="Consolas" w:cs="Arial"/>
          <w:sz w:val="18"/>
        </w:rPr>
        <w:t xml:space="preserve">    Right    </w:t>
      </w:r>
      <w:proofErr w:type="spellStart"/>
      <w:r>
        <w:rPr>
          <w:rFonts w:ascii="Consolas" w:hAnsi="Consolas" w:cs="Arial"/>
          <w:sz w:val="18"/>
        </w:rPr>
        <w:t>Right</w:t>
      </w:r>
      <w:proofErr w:type="spellEnd"/>
    </w:p>
    <w:p w14:paraId="77519EF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circumferential </w:t>
      </w:r>
      <w:proofErr w:type="gramStart"/>
      <w:r>
        <w:rPr>
          <w:rFonts w:ascii="Consolas" w:hAnsi="Consolas" w:cs="Arial"/>
          <w:sz w:val="18"/>
        </w:rPr>
        <w:t xml:space="preserve">plane)   </w:t>
      </w:r>
      <w:proofErr w:type="gramEnd"/>
      <w:r>
        <w:rPr>
          <w:rFonts w:ascii="Consolas" w:hAnsi="Consolas" w:cs="Arial"/>
          <w:sz w:val="18"/>
        </w:rPr>
        <w:t>Outside   Inside  Outside   Inside</w:t>
      </w:r>
    </w:p>
    <w:p w14:paraId="56A0EF6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</w:t>
      </w:r>
    </w:p>
    <w:p w14:paraId="79BAFE8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proofErr w:type="gramStart"/>
      <w:r>
        <w:rPr>
          <w:rFonts w:ascii="Consolas" w:hAnsi="Consolas" w:cs="Arial"/>
          <w:sz w:val="18"/>
        </w:rPr>
        <w:t>Outplane</w:t>
      </w:r>
      <w:proofErr w:type="spellEnd"/>
      <w:r>
        <w:rPr>
          <w:rFonts w:ascii="Consolas" w:hAnsi="Consolas" w:cs="Arial"/>
          <w:sz w:val="18"/>
        </w:rPr>
        <w:t xml:space="preserve">  Shear</w:t>
      </w:r>
      <w:proofErr w:type="gramEnd"/>
      <w:r>
        <w:rPr>
          <w:rFonts w:ascii="Consolas" w:hAnsi="Consolas" w:cs="Arial"/>
          <w:sz w:val="18"/>
        </w:rPr>
        <w:t xml:space="preserve">  (</w:t>
      </w:r>
      <w:proofErr w:type="spellStart"/>
      <w:r>
        <w:rPr>
          <w:rFonts w:ascii="Consolas" w:hAnsi="Consolas" w:cs="Arial"/>
          <w:sz w:val="18"/>
        </w:rPr>
        <w:t>Vc</w:t>
      </w:r>
      <w:proofErr w:type="spellEnd"/>
      <w:r>
        <w:rPr>
          <w:rFonts w:ascii="Consolas" w:hAnsi="Consolas" w:cs="Arial"/>
          <w:sz w:val="18"/>
        </w:rPr>
        <w:t>)          0        0        0        0</w:t>
      </w:r>
    </w:p>
    <w:p w14:paraId="00670F0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proofErr w:type="gramStart"/>
      <w:r>
        <w:rPr>
          <w:rFonts w:ascii="Consolas" w:hAnsi="Consolas" w:cs="Arial"/>
          <w:sz w:val="18"/>
        </w:rPr>
        <w:t>Outplane</w:t>
      </w:r>
      <w:proofErr w:type="spellEnd"/>
      <w:r>
        <w:rPr>
          <w:rFonts w:ascii="Consolas" w:hAnsi="Consolas" w:cs="Arial"/>
          <w:sz w:val="18"/>
        </w:rPr>
        <w:t xml:space="preserve">  Shear</w:t>
      </w:r>
      <w:proofErr w:type="gramEnd"/>
      <w:r>
        <w:rPr>
          <w:rFonts w:ascii="Consolas" w:hAnsi="Consolas" w:cs="Arial"/>
          <w:sz w:val="18"/>
        </w:rPr>
        <w:t xml:space="preserve">  (</w:t>
      </w:r>
      <w:proofErr w:type="spellStart"/>
      <w:r>
        <w:rPr>
          <w:rFonts w:ascii="Consolas" w:hAnsi="Consolas" w:cs="Arial"/>
          <w:sz w:val="18"/>
        </w:rPr>
        <w:t>Vl</w:t>
      </w:r>
      <w:proofErr w:type="spellEnd"/>
      <w:r>
        <w:rPr>
          <w:rFonts w:ascii="Consolas" w:hAnsi="Consolas" w:cs="Arial"/>
          <w:sz w:val="18"/>
        </w:rPr>
        <w:t>)          0        0        0        0</w:t>
      </w:r>
    </w:p>
    <w:p w14:paraId="3B21397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Torsional </w:t>
      </w:r>
      <w:proofErr w:type="gramStart"/>
      <w:r>
        <w:rPr>
          <w:rFonts w:ascii="Consolas" w:hAnsi="Consolas" w:cs="Arial"/>
          <w:sz w:val="18"/>
        </w:rPr>
        <w:t>Shear  (</w:t>
      </w:r>
      <w:proofErr w:type="gramEnd"/>
      <w:r>
        <w:rPr>
          <w:rFonts w:ascii="Consolas" w:hAnsi="Consolas" w:cs="Arial"/>
          <w:sz w:val="18"/>
        </w:rPr>
        <w:t>Mt)          1        1        1        1</w:t>
      </w:r>
    </w:p>
    <w:p w14:paraId="01111CE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 -------- -------- -------- --------</w:t>
      </w:r>
    </w:p>
    <w:p w14:paraId="62D11F4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Stress Summary           0        0        2        2</w:t>
      </w:r>
    </w:p>
    <w:p w14:paraId="19FB341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B17EC7D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i/>
          <w:color w:val="000000"/>
          <w:sz w:val="18"/>
        </w:rPr>
        <w:t xml:space="preserve">Vessel </w:t>
      </w:r>
      <w:proofErr w:type="gramStart"/>
      <w:r w:rsidRPr="000D0DAD">
        <w:rPr>
          <w:rFonts w:ascii="Arial" w:hAnsi="Consolas" w:cs="Arial"/>
          <w:b/>
          <w:i/>
          <w:color w:val="000000"/>
          <w:sz w:val="18"/>
        </w:rPr>
        <w:t>Stresses  (</w:t>
      </w:r>
      <w:proofErr w:type="gramEnd"/>
      <w:r w:rsidRPr="000D0DAD">
        <w:rPr>
          <w:rFonts w:ascii="Arial" w:hAnsi="Consolas" w:cs="Arial"/>
          <w:b/>
          <w:i/>
          <w:color w:val="000000"/>
          <w:sz w:val="18"/>
        </w:rPr>
        <w:t>N./mm</w:t>
      </w:r>
      <w:r w:rsidRPr="000D0DAD">
        <w:rPr>
          <w:rFonts w:ascii="Arial" w:hAnsi="Consolas" w:cs="Arial"/>
          <w:b/>
          <w:i/>
          <w:color w:val="000000"/>
          <w:sz w:val="18"/>
        </w:rPr>
        <w:t>²</w:t>
      </w:r>
      <w:r w:rsidRPr="000D0DAD">
        <w:rPr>
          <w:rFonts w:ascii="Arial" w:hAnsi="Consolas" w:cs="Arial"/>
          <w:b/>
          <w:i/>
          <w:color w:val="000000"/>
          <w:sz w:val="18"/>
        </w:rPr>
        <w:t>):</w:t>
      </w:r>
    </w:p>
    <w:p w14:paraId="7BE7F10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CIRCUMFERENTIAL PLANE         Cu       Cl       Du       Dl</w:t>
      </w:r>
    </w:p>
    <w:p w14:paraId="3A28D5B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(Stress Intensities         Left     </w:t>
      </w:r>
      <w:proofErr w:type="spellStart"/>
      <w:r>
        <w:rPr>
          <w:rFonts w:ascii="Consolas" w:hAnsi="Consolas" w:cs="Arial"/>
          <w:sz w:val="18"/>
        </w:rPr>
        <w:t>Left</w:t>
      </w:r>
      <w:proofErr w:type="spellEnd"/>
      <w:r>
        <w:rPr>
          <w:rFonts w:ascii="Consolas" w:hAnsi="Consolas" w:cs="Arial"/>
          <w:sz w:val="18"/>
        </w:rPr>
        <w:t xml:space="preserve">    Right    </w:t>
      </w:r>
      <w:proofErr w:type="spellStart"/>
      <w:r>
        <w:rPr>
          <w:rFonts w:ascii="Consolas" w:hAnsi="Consolas" w:cs="Arial"/>
          <w:sz w:val="18"/>
        </w:rPr>
        <w:t>Right</w:t>
      </w:r>
      <w:proofErr w:type="spellEnd"/>
    </w:p>
    <w:p w14:paraId="46A9C3D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        Outside   </w:t>
      </w:r>
      <w:proofErr w:type="gramStart"/>
      <w:r>
        <w:rPr>
          <w:rFonts w:ascii="Consolas" w:hAnsi="Consolas" w:cs="Arial"/>
          <w:sz w:val="18"/>
        </w:rPr>
        <w:t>Inside  Outside</w:t>
      </w:r>
      <w:proofErr w:type="gramEnd"/>
      <w:r>
        <w:rPr>
          <w:rFonts w:ascii="Consolas" w:hAnsi="Consolas" w:cs="Arial"/>
          <w:sz w:val="18"/>
        </w:rPr>
        <w:t xml:space="preserve">   Inside</w:t>
      </w:r>
    </w:p>
    <w:p w14:paraId="1E5987D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</w:t>
      </w:r>
    </w:p>
    <w:p w14:paraId="30AA369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Two * Max Shear Stress        51       50       96       78</w:t>
      </w:r>
    </w:p>
    <w:p w14:paraId="3B40134A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1BC5B4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B96AAD8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WRC 297 Stress Summations per ASME Sec. VIII Div. 2:</w:t>
      </w:r>
    </w:p>
    <w:p w14:paraId="09F16DE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18D8886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 xml:space="preserve">Vessel Stress Summation at Vessel-Nozzle </w:t>
      </w:r>
      <w:proofErr w:type="gramStart"/>
      <w:r w:rsidRPr="000D0DAD">
        <w:rPr>
          <w:rFonts w:ascii="Tahoma" w:hAnsi="Consolas" w:cs="Arial"/>
          <w:b/>
          <w:color w:val="000000"/>
          <w:sz w:val="18"/>
        </w:rPr>
        <w:t>Junction  (</w:t>
      </w:r>
      <w:proofErr w:type="gramEnd"/>
      <w:r w:rsidRPr="000D0DAD">
        <w:rPr>
          <w:rFonts w:ascii="Tahoma" w:hAnsi="Consolas" w:cs="Arial"/>
          <w:b/>
          <w:color w:val="000000"/>
          <w:sz w:val="18"/>
        </w:rPr>
        <w:t>N./mm</w:t>
      </w:r>
      <w:r w:rsidRPr="000D0DAD">
        <w:rPr>
          <w:rFonts w:ascii="Tahoma" w:hAnsi="Consolas" w:cs="Arial"/>
          <w:b/>
          <w:color w:val="000000"/>
          <w:sz w:val="18"/>
        </w:rPr>
        <w:t>²</w:t>
      </w:r>
      <w:r w:rsidRPr="000D0DAD">
        <w:rPr>
          <w:rFonts w:ascii="Tahoma" w:hAnsi="Consolas" w:cs="Arial"/>
          <w:b/>
          <w:color w:val="000000"/>
          <w:sz w:val="18"/>
        </w:rPr>
        <w:t>):</w:t>
      </w:r>
    </w:p>
    <w:p w14:paraId="69CA3D4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478177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Type of     |              Stress Values at                          |</w:t>
      </w:r>
    </w:p>
    <w:p w14:paraId="4C05725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Stress Int.  |                                                        |</w:t>
      </w:r>
    </w:p>
    <w:p w14:paraId="64E880E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Location    |    Au     Al     Bu     Bl     Cu     Cl     Du     Dl |</w:t>
      </w:r>
    </w:p>
    <w:p w14:paraId="0150FCF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</w:t>
      </w:r>
    </w:p>
    <w:p w14:paraId="37A2859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Pm (SUS) |      1      1      1      1      1      1      1      1|</w:t>
      </w:r>
    </w:p>
    <w:p w14:paraId="3C3CB2F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Pl (SUS) |     -2     -2      2      2     -3     -3      5      5|</w:t>
      </w:r>
    </w:p>
    <w:p w14:paraId="568B45B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</w:t>
      </w:r>
      <w:proofErr w:type="gramStart"/>
      <w:r>
        <w:rPr>
          <w:rFonts w:ascii="Consolas" w:hAnsi="Consolas" w:cs="Arial"/>
          <w:sz w:val="18"/>
        </w:rPr>
        <w:t>Q  (</w:t>
      </w:r>
      <w:proofErr w:type="gramEnd"/>
      <w:r>
        <w:rPr>
          <w:rFonts w:ascii="Consolas" w:hAnsi="Consolas" w:cs="Arial"/>
          <w:sz w:val="18"/>
        </w:rPr>
        <w:t>SUS) |    -15     15     21    -21    -37     37     53    -53|</w:t>
      </w:r>
    </w:p>
    <w:p w14:paraId="45F2451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</w:t>
      </w:r>
    </w:p>
    <w:p w14:paraId="30F5239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Pm (SUS) |      0      0      0      0      0      0      0      0|</w:t>
      </w:r>
    </w:p>
    <w:p w14:paraId="315C9BC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Pl (SUS) |     -3     -3      5      5      2      2     -2     -2|</w:t>
      </w:r>
    </w:p>
    <w:p w14:paraId="431D3D3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</w:t>
      </w:r>
      <w:proofErr w:type="gramStart"/>
      <w:r>
        <w:rPr>
          <w:rFonts w:ascii="Consolas" w:hAnsi="Consolas" w:cs="Arial"/>
          <w:sz w:val="18"/>
        </w:rPr>
        <w:t>Q  (</w:t>
      </w:r>
      <w:proofErr w:type="gramEnd"/>
      <w:r>
        <w:rPr>
          <w:rFonts w:ascii="Consolas" w:hAnsi="Consolas" w:cs="Arial"/>
          <w:sz w:val="18"/>
        </w:rPr>
        <w:t>SUS) |    -28     28     44    -44    -19     19     25    -25|</w:t>
      </w:r>
    </w:p>
    <w:p w14:paraId="5FB389A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</w:t>
      </w:r>
    </w:p>
    <w:p w14:paraId="7146334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Pm (SUS) |      0      0      0      0      0      0      0      0|</w:t>
      </w:r>
    </w:p>
    <w:p w14:paraId="34DA2D1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Pl (SUS) |      1      1     -1     -1     -1     -1      1      1|</w:t>
      </w:r>
    </w:p>
    <w:p w14:paraId="4D747FF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</w:t>
      </w:r>
      <w:proofErr w:type="gramStart"/>
      <w:r>
        <w:rPr>
          <w:rFonts w:ascii="Consolas" w:hAnsi="Consolas" w:cs="Arial"/>
          <w:sz w:val="18"/>
        </w:rPr>
        <w:t>Q  (</w:t>
      </w:r>
      <w:proofErr w:type="gramEnd"/>
      <w:r>
        <w:rPr>
          <w:rFonts w:ascii="Consolas" w:hAnsi="Consolas" w:cs="Arial"/>
          <w:sz w:val="18"/>
        </w:rPr>
        <w:t>SUS) |      5      5      5      5      5      5      5      5|</w:t>
      </w:r>
    </w:p>
    <w:p w14:paraId="5E2A488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 (</w:t>
      </w:r>
      <w:proofErr w:type="gramStart"/>
      <w:r>
        <w:rPr>
          <w:rFonts w:ascii="Consolas" w:hAnsi="Consolas" w:cs="Arial"/>
          <w:sz w:val="18"/>
        </w:rPr>
        <w:t xml:space="preserve">SUS)   </w:t>
      </w:r>
      <w:proofErr w:type="gramEnd"/>
      <w:r>
        <w:rPr>
          <w:rFonts w:ascii="Consolas" w:hAnsi="Consolas" w:cs="Arial"/>
          <w:sz w:val="18"/>
        </w:rPr>
        <w:t xml:space="preserve">    |    1.0    1.0    1.0    1.0    1.0    1.0    1.0    1.0|</w:t>
      </w:r>
    </w:p>
    <w:p w14:paraId="197A5AE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</w:t>
      </w:r>
    </w:p>
    <w:p w14:paraId="0D00512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Pm+Pl</w:t>
      </w:r>
      <w:proofErr w:type="spellEnd"/>
      <w:r>
        <w:rPr>
          <w:rFonts w:ascii="Consolas" w:hAnsi="Consolas" w:cs="Arial"/>
          <w:sz w:val="18"/>
        </w:rPr>
        <w:t xml:space="preserve"> (</w:t>
      </w:r>
      <w:proofErr w:type="gramStart"/>
      <w:r>
        <w:rPr>
          <w:rFonts w:ascii="Consolas" w:hAnsi="Consolas" w:cs="Arial"/>
          <w:sz w:val="18"/>
        </w:rPr>
        <w:t xml:space="preserve">SUS)   </w:t>
      </w:r>
      <w:proofErr w:type="gramEnd"/>
      <w:r>
        <w:rPr>
          <w:rFonts w:ascii="Consolas" w:hAnsi="Consolas" w:cs="Arial"/>
          <w:sz w:val="18"/>
        </w:rPr>
        <w:t xml:space="preserve"> |    3.4    3.4    5.4    5.4    4.5    4.5    8.2    8.2|</w:t>
      </w:r>
    </w:p>
    <w:p w14:paraId="17EE2A8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</w:t>
      </w:r>
    </w:p>
    <w:p w14:paraId="38982B6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Pm+Pl+Q</w:t>
      </w:r>
      <w:proofErr w:type="spellEnd"/>
      <w:r>
        <w:rPr>
          <w:rFonts w:ascii="Consolas" w:hAnsi="Consolas" w:cs="Arial"/>
          <w:sz w:val="18"/>
        </w:rPr>
        <w:t xml:space="preserve"> (Total)|   33.1   27.6   49.6   39.7   39.7   36.1   60.0   48.7|</w:t>
      </w:r>
    </w:p>
    <w:p w14:paraId="7C9E0C0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F3E7A16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6347AD8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 xml:space="preserve">Vessel Stress Summation </w:t>
      </w:r>
      <w:proofErr w:type="gramStart"/>
      <w:r w:rsidRPr="000D0DAD">
        <w:rPr>
          <w:rFonts w:ascii="Tahoma" w:hAnsi="Consolas" w:cs="Arial"/>
          <w:b/>
          <w:color w:val="000000"/>
          <w:sz w:val="18"/>
        </w:rPr>
        <w:t>Comparison  (</w:t>
      </w:r>
      <w:proofErr w:type="gramEnd"/>
      <w:r w:rsidRPr="000D0DAD">
        <w:rPr>
          <w:rFonts w:ascii="Tahoma" w:hAnsi="Consolas" w:cs="Arial"/>
          <w:b/>
          <w:color w:val="000000"/>
          <w:sz w:val="18"/>
        </w:rPr>
        <w:t>N./mm</w:t>
      </w:r>
      <w:r w:rsidRPr="000D0DAD">
        <w:rPr>
          <w:rFonts w:ascii="Tahoma" w:hAnsi="Consolas" w:cs="Arial"/>
          <w:b/>
          <w:color w:val="000000"/>
          <w:sz w:val="18"/>
        </w:rPr>
        <w:t>²</w:t>
      </w:r>
      <w:r w:rsidRPr="000D0DAD">
        <w:rPr>
          <w:rFonts w:ascii="Tahoma" w:hAnsi="Consolas" w:cs="Arial"/>
          <w:b/>
          <w:color w:val="000000"/>
          <w:sz w:val="18"/>
        </w:rPr>
        <w:t>):</w:t>
      </w:r>
    </w:p>
    <w:p w14:paraId="23EAEC92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EC5B4E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Type of     |     Max. S.I.     S.I. Allowable     |      Result     |</w:t>
      </w:r>
    </w:p>
    <w:p w14:paraId="5D9BF76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Stress Int.  |                                      |                 |</w:t>
      </w:r>
    </w:p>
    <w:p w14:paraId="1F9F8F7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</w:t>
      </w:r>
    </w:p>
    <w:p w14:paraId="29C5F08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 (</w:t>
      </w:r>
      <w:proofErr w:type="gramStart"/>
      <w:r>
        <w:rPr>
          <w:rFonts w:ascii="Consolas" w:hAnsi="Consolas" w:cs="Arial"/>
          <w:sz w:val="18"/>
        </w:rPr>
        <w:t xml:space="preserve">SUS)   </w:t>
      </w:r>
      <w:proofErr w:type="gramEnd"/>
      <w:r>
        <w:rPr>
          <w:rFonts w:ascii="Consolas" w:hAnsi="Consolas" w:cs="Arial"/>
          <w:sz w:val="18"/>
        </w:rPr>
        <w:t xml:space="preserve">    |          1.00            100.46      |      Passed     |</w:t>
      </w:r>
    </w:p>
    <w:p w14:paraId="1B0364A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Pm+Pl</w:t>
      </w:r>
      <w:proofErr w:type="spellEnd"/>
      <w:r>
        <w:rPr>
          <w:rFonts w:ascii="Consolas" w:hAnsi="Consolas" w:cs="Arial"/>
          <w:sz w:val="18"/>
        </w:rPr>
        <w:t xml:space="preserve"> (</w:t>
      </w:r>
      <w:proofErr w:type="gramStart"/>
      <w:r>
        <w:rPr>
          <w:rFonts w:ascii="Consolas" w:hAnsi="Consolas" w:cs="Arial"/>
          <w:sz w:val="18"/>
        </w:rPr>
        <w:t xml:space="preserve">SUS)   </w:t>
      </w:r>
      <w:proofErr w:type="gramEnd"/>
      <w:r>
        <w:rPr>
          <w:rFonts w:ascii="Consolas" w:hAnsi="Consolas" w:cs="Arial"/>
          <w:sz w:val="18"/>
        </w:rPr>
        <w:t xml:space="preserve"> |          8.25            150.69      |      Passed     |</w:t>
      </w:r>
    </w:p>
    <w:p w14:paraId="6A5268E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Pm+Pl+Q</w:t>
      </w:r>
      <w:proofErr w:type="spellEnd"/>
      <w:r>
        <w:rPr>
          <w:rFonts w:ascii="Consolas" w:hAnsi="Consolas" w:cs="Arial"/>
          <w:sz w:val="18"/>
        </w:rPr>
        <w:t xml:space="preserve"> (TOTAL)|         59.97            301.37      |      Passed     |</w:t>
      </w:r>
    </w:p>
    <w:p w14:paraId="4FF23EB6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C06FD4C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00"/>
          <w:sz w:val="18"/>
        </w:rPr>
        <w:t xml:space="preserve">Because only sustained loads were specified, the </w:t>
      </w:r>
      <w:proofErr w:type="spellStart"/>
      <w:r w:rsidRPr="000D0DAD">
        <w:rPr>
          <w:rFonts w:ascii="Arial" w:hAnsi="Consolas" w:cs="Arial"/>
          <w:i/>
          <w:color w:val="000000"/>
          <w:sz w:val="18"/>
        </w:rPr>
        <w:t>Pm+Pl+Q</w:t>
      </w:r>
      <w:proofErr w:type="spellEnd"/>
      <w:r w:rsidRPr="000D0DAD">
        <w:rPr>
          <w:rFonts w:ascii="Arial" w:hAnsi="Consolas" w:cs="Arial"/>
          <w:i/>
          <w:color w:val="000000"/>
          <w:sz w:val="18"/>
        </w:rPr>
        <w:t xml:space="preserve"> allowable was 3 * </w:t>
      </w:r>
      <w:proofErr w:type="spellStart"/>
      <w:r w:rsidRPr="000D0DAD">
        <w:rPr>
          <w:rFonts w:ascii="Arial" w:hAnsi="Consolas" w:cs="Arial"/>
          <w:i/>
          <w:color w:val="000000"/>
          <w:sz w:val="18"/>
        </w:rPr>
        <w:t>Smh</w:t>
      </w:r>
      <w:proofErr w:type="spellEnd"/>
      <w:r w:rsidRPr="000D0DAD">
        <w:rPr>
          <w:rFonts w:ascii="Arial" w:hAnsi="Consolas" w:cs="Arial"/>
          <w:i/>
          <w:color w:val="000000"/>
          <w:sz w:val="18"/>
        </w:rPr>
        <w:t>.</w:t>
      </w:r>
    </w:p>
    <w:p w14:paraId="293A1BB6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CBA48D9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WRC 297 Stress Summations per ASME Sec. VIII Div. 2:</w:t>
      </w:r>
    </w:p>
    <w:p w14:paraId="0259B92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A052F27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 xml:space="preserve">Vessel Stress Summation at Reinforcing Pad </w:t>
      </w:r>
      <w:proofErr w:type="gramStart"/>
      <w:r w:rsidRPr="000D0DAD">
        <w:rPr>
          <w:rFonts w:ascii="Tahoma" w:hAnsi="Consolas" w:cs="Arial"/>
          <w:b/>
          <w:color w:val="000000"/>
          <w:sz w:val="18"/>
        </w:rPr>
        <w:t>Edge  (</w:t>
      </w:r>
      <w:proofErr w:type="gramEnd"/>
      <w:r w:rsidRPr="000D0DAD">
        <w:rPr>
          <w:rFonts w:ascii="Tahoma" w:hAnsi="Consolas" w:cs="Arial"/>
          <w:b/>
          <w:color w:val="000000"/>
          <w:sz w:val="18"/>
        </w:rPr>
        <w:t>N./mm</w:t>
      </w:r>
      <w:r w:rsidRPr="000D0DAD">
        <w:rPr>
          <w:rFonts w:ascii="Tahoma" w:hAnsi="Consolas" w:cs="Arial"/>
          <w:b/>
          <w:color w:val="000000"/>
          <w:sz w:val="18"/>
        </w:rPr>
        <w:t>²</w:t>
      </w:r>
      <w:r w:rsidRPr="000D0DAD">
        <w:rPr>
          <w:rFonts w:ascii="Tahoma" w:hAnsi="Consolas" w:cs="Arial"/>
          <w:b/>
          <w:color w:val="000000"/>
          <w:sz w:val="18"/>
        </w:rPr>
        <w:t>):</w:t>
      </w:r>
    </w:p>
    <w:p w14:paraId="5E35FF4A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74B301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Type of     |              Stress Values at                          |</w:t>
      </w:r>
    </w:p>
    <w:p w14:paraId="580B090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Stress Int.  |                                                        |</w:t>
      </w:r>
    </w:p>
    <w:p w14:paraId="601E477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Location    |    Au     Al     Bu     Bl     Cu     Cl     Du     Dl |</w:t>
      </w:r>
    </w:p>
    <w:p w14:paraId="5C6054F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</w:t>
      </w:r>
    </w:p>
    <w:p w14:paraId="12665AC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Pm (SUS) |      2      2      2      2      2      2      2      2|</w:t>
      </w:r>
    </w:p>
    <w:p w14:paraId="3F29FEA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Pl (SUS) |     -1     -1      3      3     -3     -3      5      5|</w:t>
      </w:r>
    </w:p>
    <w:p w14:paraId="30F1C2C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</w:t>
      </w:r>
      <w:proofErr w:type="gramStart"/>
      <w:r>
        <w:rPr>
          <w:rFonts w:ascii="Consolas" w:hAnsi="Consolas" w:cs="Arial"/>
          <w:sz w:val="18"/>
        </w:rPr>
        <w:t>Q  (</w:t>
      </w:r>
      <w:proofErr w:type="gramEnd"/>
      <w:r>
        <w:rPr>
          <w:rFonts w:ascii="Consolas" w:hAnsi="Consolas" w:cs="Arial"/>
          <w:sz w:val="18"/>
        </w:rPr>
        <w:t>SUS) |     -1      1     11    -11    -51     51     87    -87|</w:t>
      </w:r>
    </w:p>
    <w:p w14:paraId="05C16FC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</w:t>
      </w:r>
    </w:p>
    <w:p w14:paraId="69C4221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Pm (SUS) |      1      1      1      1      1      1      1      1|</w:t>
      </w:r>
    </w:p>
    <w:p w14:paraId="23AAEA8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Pl (SUS) |     -2     -2      4      4     -1     -1      3      3|</w:t>
      </w:r>
    </w:p>
    <w:p w14:paraId="124746C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</w:t>
      </w:r>
      <w:proofErr w:type="gramStart"/>
      <w:r>
        <w:rPr>
          <w:rFonts w:ascii="Consolas" w:hAnsi="Consolas" w:cs="Arial"/>
          <w:sz w:val="18"/>
        </w:rPr>
        <w:t>Q  (</w:t>
      </w:r>
      <w:proofErr w:type="gramEnd"/>
      <w:r>
        <w:rPr>
          <w:rFonts w:ascii="Consolas" w:hAnsi="Consolas" w:cs="Arial"/>
          <w:sz w:val="18"/>
        </w:rPr>
        <w:t>SUS) |     -2      2     38    -38    -15     15     25    -25|</w:t>
      </w:r>
    </w:p>
    <w:p w14:paraId="08E289C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</w:t>
      </w:r>
    </w:p>
    <w:p w14:paraId="0DA7612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Pm (SUS) |      0      0      0      0      0      0      0      0|</w:t>
      </w:r>
    </w:p>
    <w:p w14:paraId="4A8397C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Pl (SUS) |      0      0      0      0      0      0      0      0|</w:t>
      </w:r>
    </w:p>
    <w:p w14:paraId="4217CB3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</w:t>
      </w:r>
      <w:proofErr w:type="gramStart"/>
      <w:r>
        <w:rPr>
          <w:rFonts w:ascii="Consolas" w:hAnsi="Consolas" w:cs="Arial"/>
          <w:sz w:val="18"/>
        </w:rPr>
        <w:t>Q  (</w:t>
      </w:r>
      <w:proofErr w:type="gramEnd"/>
      <w:r>
        <w:rPr>
          <w:rFonts w:ascii="Consolas" w:hAnsi="Consolas" w:cs="Arial"/>
          <w:sz w:val="18"/>
        </w:rPr>
        <w:t>SUS) |      1      1      1      1      1      1      1      1|</w:t>
      </w:r>
    </w:p>
    <w:p w14:paraId="5685060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 (</w:t>
      </w:r>
      <w:proofErr w:type="gramStart"/>
      <w:r>
        <w:rPr>
          <w:rFonts w:ascii="Consolas" w:hAnsi="Consolas" w:cs="Arial"/>
          <w:sz w:val="18"/>
        </w:rPr>
        <w:t xml:space="preserve">SUS)   </w:t>
      </w:r>
      <w:proofErr w:type="gramEnd"/>
      <w:r>
        <w:rPr>
          <w:rFonts w:ascii="Consolas" w:hAnsi="Consolas" w:cs="Arial"/>
          <w:sz w:val="18"/>
        </w:rPr>
        <w:t xml:space="preserve">    |    2.0    2.0    2.0    2.0    2.0    2.0    2.0    2.0|</w:t>
      </w:r>
    </w:p>
    <w:p w14:paraId="3AB970E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</w:t>
      </w:r>
    </w:p>
    <w:p w14:paraId="04D1C73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Pm+Pl</w:t>
      </w:r>
      <w:proofErr w:type="spellEnd"/>
      <w:r>
        <w:rPr>
          <w:rFonts w:ascii="Consolas" w:hAnsi="Consolas" w:cs="Arial"/>
          <w:sz w:val="18"/>
        </w:rPr>
        <w:t xml:space="preserve"> (</w:t>
      </w:r>
      <w:proofErr w:type="gramStart"/>
      <w:r>
        <w:rPr>
          <w:rFonts w:ascii="Consolas" w:hAnsi="Consolas" w:cs="Arial"/>
          <w:sz w:val="18"/>
        </w:rPr>
        <w:t xml:space="preserve">SUS)   </w:t>
      </w:r>
      <w:proofErr w:type="gramEnd"/>
      <w:r>
        <w:rPr>
          <w:rFonts w:ascii="Consolas" w:hAnsi="Consolas" w:cs="Arial"/>
          <w:sz w:val="18"/>
        </w:rPr>
        <w:t xml:space="preserve"> |    2.0    2.0    5.0    5.0    1.0    1.0    7.0    7.0|</w:t>
      </w:r>
    </w:p>
    <w:p w14:paraId="1843AD7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</w:t>
      </w:r>
    </w:p>
    <w:p w14:paraId="7668B5D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Pm+Pl+Q</w:t>
      </w:r>
      <w:proofErr w:type="spellEnd"/>
      <w:r>
        <w:rPr>
          <w:rFonts w:ascii="Consolas" w:hAnsi="Consolas" w:cs="Arial"/>
          <w:sz w:val="18"/>
        </w:rPr>
        <w:t xml:space="preserve"> (Total)|    3.6    2.6   43.0   33.0   52.0   50.0   94.0   80.0|</w:t>
      </w:r>
    </w:p>
    <w:p w14:paraId="2D3B47D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158E87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F503FF6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 xml:space="preserve">Vessel Stress Summation </w:t>
      </w:r>
      <w:proofErr w:type="gramStart"/>
      <w:r w:rsidRPr="000D0DAD">
        <w:rPr>
          <w:rFonts w:ascii="Tahoma" w:hAnsi="Consolas" w:cs="Arial"/>
          <w:b/>
          <w:color w:val="000000"/>
          <w:sz w:val="18"/>
        </w:rPr>
        <w:t>Comparison  (</w:t>
      </w:r>
      <w:proofErr w:type="gramEnd"/>
      <w:r w:rsidRPr="000D0DAD">
        <w:rPr>
          <w:rFonts w:ascii="Tahoma" w:hAnsi="Consolas" w:cs="Arial"/>
          <w:b/>
          <w:color w:val="000000"/>
          <w:sz w:val="18"/>
        </w:rPr>
        <w:t>N./mm</w:t>
      </w:r>
      <w:r w:rsidRPr="000D0DAD">
        <w:rPr>
          <w:rFonts w:ascii="Tahoma" w:hAnsi="Consolas" w:cs="Arial"/>
          <w:b/>
          <w:color w:val="000000"/>
          <w:sz w:val="18"/>
        </w:rPr>
        <w:t>²</w:t>
      </w:r>
      <w:r w:rsidRPr="000D0DAD">
        <w:rPr>
          <w:rFonts w:ascii="Tahoma" w:hAnsi="Consolas" w:cs="Arial"/>
          <w:b/>
          <w:color w:val="000000"/>
          <w:sz w:val="18"/>
        </w:rPr>
        <w:t>):</w:t>
      </w:r>
    </w:p>
    <w:p w14:paraId="65C6B2E9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F390BF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Type of     |     Max. S.I.     S.I. Allowable     |      Result     |</w:t>
      </w:r>
    </w:p>
    <w:p w14:paraId="1608609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Stress Int.  |                                      |                 |</w:t>
      </w:r>
    </w:p>
    <w:p w14:paraId="79F02CF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</w:t>
      </w:r>
    </w:p>
    <w:p w14:paraId="6B49D01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 (</w:t>
      </w:r>
      <w:proofErr w:type="gramStart"/>
      <w:r>
        <w:rPr>
          <w:rFonts w:ascii="Consolas" w:hAnsi="Consolas" w:cs="Arial"/>
          <w:sz w:val="18"/>
        </w:rPr>
        <w:t xml:space="preserve">SUS)   </w:t>
      </w:r>
      <w:proofErr w:type="gramEnd"/>
      <w:r>
        <w:rPr>
          <w:rFonts w:ascii="Consolas" w:hAnsi="Consolas" w:cs="Arial"/>
          <w:sz w:val="18"/>
        </w:rPr>
        <w:t xml:space="preserve">    |          2.00            100.46      |      Passed     |</w:t>
      </w:r>
    </w:p>
    <w:p w14:paraId="352E26E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Pm+Pl</w:t>
      </w:r>
      <w:proofErr w:type="spellEnd"/>
      <w:r>
        <w:rPr>
          <w:rFonts w:ascii="Consolas" w:hAnsi="Consolas" w:cs="Arial"/>
          <w:sz w:val="18"/>
        </w:rPr>
        <w:t xml:space="preserve"> (</w:t>
      </w:r>
      <w:proofErr w:type="gramStart"/>
      <w:r>
        <w:rPr>
          <w:rFonts w:ascii="Consolas" w:hAnsi="Consolas" w:cs="Arial"/>
          <w:sz w:val="18"/>
        </w:rPr>
        <w:t xml:space="preserve">SUS)   </w:t>
      </w:r>
      <w:proofErr w:type="gramEnd"/>
      <w:r>
        <w:rPr>
          <w:rFonts w:ascii="Consolas" w:hAnsi="Consolas" w:cs="Arial"/>
          <w:sz w:val="18"/>
        </w:rPr>
        <w:t xml:space="preserve"> |          7.00            150.69      |      Passed     |</w:t>
      </w:r>
    </w:p>
    <w:p w14:paraId="6570D7F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Pm+Pl+Q</w:t>
      </w:r>
      <w:proofErr w:type="spellEnd"/>
      <w:r>
        <w:rPr>
          <w:rFonts w:ascii="Consolas" w:hAnsi="Consolas" w:cs="Arial"/>
          <w:sz w:val="18"/>
        </w:rPr>
        <w:t xml:space="preserve"> (TOTAL)|         94.02            301.37      |      Passed     |</w:t>
      </w:r>
    </w:p>
    <w:p w14:paraId="4729FC99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A4460ED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00"/>
          <w:sz w:val="18"/>
        </w:rPr>
        <w:t xml:space="preserve">Because only sustained loads were specified, the </w:t>
      </w:r>
      <w:proofErr w:type="spellStart"/>
      <w:r w:rsidRPr="000D0DAD">
        <w:rPr>
          <w:rFonts w:ascii="Arial" w:hAnsi="Consolas" w:cs="Arial"/>
          <w:i/>
          <w:color w:val="000000"/>
          <w:sz w:val="18"/>
        </w:rPr>
        <w:t>Pm+Pl+Q</w:t>
      </w:r>
      <w:proofErr w:type="spellEnd"/>
      <w:r w:rsidRPr="000D0DAD">
        <w:rPr>
          <w:rFonts w:ascii="Arial" w:hAnsi="Consolas" w:cs="Arial"/>
          <w:i/>
          <w:color w:val="000000"/>
          <w:sz w:val="18"/>
        </w:rPr>
        <w:t xml:space="preserve"> allowable was 3 * </w:t>
      </w:r>
      <w:proofErr w:type="spellStart"/>
      <w:r w:rsidRPr="000D0DAD">
        <w:rPr>
          <w:rFonts w:ascii="Arial" w:hAnsi="Consolas" w:cs="Arial"/>
          <w:i/>
          <w:color w:val="000000"/>
          <w:sz w:val="18"/>
        </w:rPr>
        <w:t>Smh</w:t>
      </w:r>
      <w:proofErr w:type="spellEnd"/>
      <w:r w:rsidRPr="000D0DAD">
        <w:rPr>
          <w:rFonts w:ascii="Arial" w:hAnsi="Consolas" w:cs="Arial"/>
          <w:i/>
          <w:color w:val="000000"/>
          <w:sz w:val="18"/>
        </w:rPr>
        <w:t>.</w:t>
      </w:r>
    </w:p>
    <w:p w14:paraId="6F7427A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CC29D02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E063D0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WRC 297 Stress Summations per ASME Sec. VIII Div. 2:</w:t>
      </w:r>
    </w:p>
    <w:p w14:paraId="1D0D297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CE68D40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 xml:space="preserve">Nozzle Stress Summation at Vessel-Nozzle </w:t>
      </w:r>
      <w:proofErr w:type="gramStart"/>
      <w:r w:rsidRPr="000D0DAD">
        <w:rPr>
          <w:rFonts w:ascii="Tahoma" w:hAnsi="Consolas" w:cs="Arial"/>
          <w:b/>
          <w:color w:val="000000"/>
          <w:sz w:val="18"/>
        </w:rPr>
        <w:t>Junction  (</w:t>
      </w:r>
      <w:proofErr w:type="gramEnd"/>
      <w:r w:rsidRPr="000D0DAD">
        <w:rPr>
          <w:rFonts w:ascii="Tahoma" w:hAnsi="Consolas" w:cs="Arial"/>
          <w:b/>
          <w:color w:val="000000"/>
          <w:sz w:val="18"/>
        </w:rPr>
        <w:t>N./mm</w:t>
      </w:r>
      <w:r w:rsidRPr="000D0DAD">
        <w:rPr>
          <w:rFonts w:ascii="Tahoma" w:hAnsi="Consolas" w:cs="Arial"/>
          <w:b/>
          <w:color w:val="000000"/>
          <w:sz w:val="18"/>
        </w:rPr>
        <w:t>²</w:t>
      </w:r>
      <w:r w:rsidRPr="000D0DAD">
        <w:rPr>
          <w:rFonts w:ascii="Tahoma" w:hAnsi="Consolas" w:cs="Arial"/>
          <w:b/>
          <w:color w:val="000000"/>
          <w:sz w:val="18"/>
        </w:rPr>
        <w:t>):</w:t>
      </w:r>
    </w:p>
    <w:p w14:paraId="4CB158DA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598CC7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Type of     |              Stress Values at                          |</w:t>
      </w:r>
    </w:p>
    <w:p w14:paraId="636B57C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Stress Int.  |                                                        |</w:t>
      </w:r>
    </w:p>
    <w:p w14:paraId="19405E5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Location    |    Au     Al     Bu     Bl     Cu     Cl     Du     Dl |</w:t>
      </w:r>
    </w:p>
    <w:p w14:paraId="39E497F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</w:t>
      </w:r>
    </w:p>
    <w:p w14:paraId="66B89AF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Pm (SUS) |      0      0      0      0      0      0      0      0|</w:t>
      </w:r>
    </w:p>
    <w:p w14:paraId="3963493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Pl (SUS) |     -2     -2      2      2      2      2     -2     -2|</w:t>
      </w:r>
    </w:p>
    <w:p w14:paraId="5435E3F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</w:t>
      </w:r>
      <w:proofErr w:type="gramStart"/>
      <w:r>
        <w:rPr>
          <w:rFonts w:ascii="Consolas" w:hAnsi="Consolas" w:cs="Arial"/>
          <w:sz w:val="18"/>
        </w:rPr>
        <w:t>Q  (</w:t>
      </w:r>
      <w:proofErr w:type="gramEnd"/>
      <w:r>
        <w:rPr>
          <w:rFonts w:ascii="Consolas" w:hAnsi="Consolas" w:cs="Arial"/>
          <w:sz w:val="18"/>
        </w:rPr>
        <w:t>SUS) |      0      0      0      0      0      0      0      0|</w:t>
      </w:r>
    </w:p>
    <w:p w14:paraId="360CA95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</w:t>
      </w:r>
    </w:p>
    <w:p w14:paraId="20E342B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Pm (SUS) |      0      0      0      0      0      0      0      0|</w:t>
      </w:r>
    </w:p>
    <w:p w14:paraId="3A2AA08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Pl (SUS) |    -15    -15     15     15    -15    -15     15     15|</w:t>
      </w:r>
    </w:p>
    <w:p w14:paraId="611AB14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</w:t>
      </w:r>
      <w:proofErr w:type="gramStart"/>
      <w:r>
        <w:rPr>
          <w:rFonts w:ascii="Consolas" w:hAnsi="Consolas" w:cs="Arial"/>
          <w:sz w:val="18"/>
        </w:rPr>
        <w:t>Q  (</w:t>
      </w:r>
      <w:proofErr w:type="gramEnd"/>
      <w:r>
        <w:rPr>
          <w:rFonts w:ascii="Consolas" w:hAnsi="Consolas" w:cs="Arial"/>
          <w:sz w:val="18"/>
        </w:rPr>
        <w:t>SUS) |    -36     36     54    -54    -49     49     67    -67|</w:t>
      </w:r>
    </w:p>
    <w:p w14:paraId="08F904D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</w:t>
      </w:r>
    </w:p>
    <w:p w14:paraId="2955641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Pm (SUS) |      0      0      0      0      0      0      0      0|</w:t>
      </w:r>
    </w:p>
    <w:p w14:paraId="3732FDB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Pl (SUS) |      1      1     -1     -1     -1     -1      1      1|</w:t>
      </w:r>
    </w:p>
    <w:p w14:paraId="065F244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</w:t>
      </w:r>
      <w:proofErr w:type="gramStart"/>
      <w:r>
        <w:rPr>
          <w:rFonts w:ascii="Consolas" w:hAnsi="Consolas" w:cs="Arial"/>
          <w:sz w:val="18"/>
        </w:rPr>
        <w:t>Q  (</w:t>
      </w:r>
      <w:proofErr w:type="gramEnd"/>
      <w:r>
        <w:rPr>
          <w:rFonts w:ascii="Consolas" w:hAnsi="Consolas" w:cs="Arial"/>
          <w:sz w:val="18"/>
        </w:rPr>
        <w:t>SUS) |      6      6      6      6      6      6      6      6|</w:t>
      </w:r>
    </w:p>
    <w:p w14:paraId="5A48A57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 (</w:t>
      </w:r>
      <w:proofErr w:type="gramStart"/>
      <w:r>
        <w:rPr>
          <w:rFonts w:ascii="Consolas" w:hAnsi="Consolas" w:cs="Arial"/>
          <w:sz w:val="18"/>
        </w:rPr>
        <w:t xml:space="preserve">SUS)   </w:t>
      </w:r>
      <w:proofErr w:type="gramEnd"/>
      <w:r>
        <w:rPr>
          <w:rFonts w:ascii="Consolas" w:hAnsi="Consolas" w:cs="Arial"/>
          <w:sz w:val="18"/>
        </w:rPr>
        <w:t xml:space="preserve">    |    0.0    0.0    0.0    0.0    0.0    0.0    0.0    0.0|</w:t>
      </w:r>
    </w:p>
    <w:p w14:paraId="27A9EEE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</w:t>
      </w:r>
    </w:p>
    <w:p w14:paraId="7758D76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Pm+Pl</w:t>
      </w:r>
      <w:proofErr w:type="spellEnd"/>
      <w:r>
        <w:rPr>
          <w:rFonts w:ascii="Consolas" w:hAnsi="Consolas" w:cs="Arial"/>
          <w:sz w:val="18"/>
        </w:rPr>
        <w:t xml:space="preserve"> (</w:t>
      </w:r>
      <w:proofErr w:type="gramStart"/>
      <w:r>
        <w:rPr>
          <w:rFonts w:ascii="Consolas" w:hAnsi="Consolas" w:cs="Arial"/>
          <w:sz w:val="18"/>
        </w:rPr>
        <w:t xml:space="preserve">SUS)   </w:t>
      </w:r>
      <w:proofErr w:type="gramEnd"/>
      <w:r>
        <w:rPr>
          <w:rFonts w:ascii="Consolas" w:hAnsi="Consolas" w:cs="Arial"/>
          <w:sz w:val="18"/>
        </w:rPr>
        <w:t xml:space="preserve"> |   15.1   15.1   15.1   15.1   17.1   17.1   17.1   17.1|</w:t>
      </w:r>
    </w:p>
    <w:p w14:paraId="74B089C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</w:t>
      </w:r>
    </w:p>
    <w:p w14:paraId="0BCF486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Pm+Pl+Q</w:t>
      </w:r>
      <w:proofErr w:type="spellEnd"/>
      <w:r>
        <w:rPr>
          <w:rFonts w:ascii="Consolas" w:hAnsi="Consolas" w:cs="Arial"/>
          <w:sz w:val="18"/>
        </w:rPr>
        <w:t xml:space="preserve"> (Total)|   52.0   26.9   69.4   42.2   66.8   34.8   85.2   53.0|</w:t>
      </w:r>
    </w:p>
    <w:p w14:paraId="0DF7C946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0ED3F9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7426B6C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 xml:space="preserve">Nozzle Stress Summation </w:t>
      </w:r>
      <w:proofErr w:type="gramStart"/>
      <w:r w:rsidRPr="000D0DAD">
        <w:rPr>
          <w:rFonts w:ascii="Tahoma" w:hAnsi="Consolas" w:cs="Arial"/>
          <w:b/>
          <w:color w:val="000000"/>
          <w:sz w:val="18"/>
        </w:rPr>
        <w:t>Comparison  (</w:t>
      </w:r>
      <w:proofErr w:type="gramEnd"/>
      <w:r w:rsidRPr="000D0DAD">
        <w:rPr>
          <w:rFonts w:ascii="Tahoma" w:hAnsi="Consolas" w:cs="Arial"/>
          <w:b/>
          <w:color w:val="000000"/>
          <w:sz w:val="18"/>
        </w:rPr>
        <w:t>N./mm</w:t>
      </w:r>
      <w:r w:rsidRPr="000D0DAD">
        <w:rPr>
          <w:rFonts w:ascii="Tahoma" w:hAnsi="Consolas" w:cs="Arial"/>
          <w:b/>
          <w:color w:val="000000"/>
          <w:sz w:val="18"/>
        </w:rPr>
        <w:t>²</w:t>
      </w:r>
      <w:r w:rsidRPr="000D0DAD">
        <w:rPr>
          <w:rFonts w:ascii="Tahoma" w:hAnsi="Consolas" w:cs="Arial"/>
          <w:b/>
          <w:color w:val="000000"/>
          <w:sz w:val="18"/>
        </w:rPr>
        <w:t>):</w:t>
      </w:r>
    </w:p>
    <w:p w14:paraId="4D7A0A42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5A8327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Type of     |     Max. S.I.     S.I. Allowable     |      Result     |</w:t>
      </w:r>
    </w:p>
    <w:p w14:paraId="4C68900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Stress Int.  |                                      |                 |</w:t>
      </w:r>
    </w:p>
    <w:p w14:paraId="20281A1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</w:t>
      </w:r>
    </w:p>
    <w:p w14:paraId="6B4DC97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 (</w:t>
      </w:r>
      <w:proofErr w:type="gramStart"/>
      <w:r>
        <w:rPr>
          <w:rFonts w:ascii="Consolas" w:hAnsi="Consolas" w:cs="Arial"/>
          <w:sz w:val="18"/>
        </w:rPr>
        <w:t xml:space="preserve">SUS)   </w:t>
      </w:r>
      <w:proofErr w:type="gramEnd"/>
      <w:r>
        <w:rPr>
          <w:rFonts w:ascii="Consolas" w:hAnsi="Consolas" w:cs="Arial"/>
          <w:sz w:val="18"/>
        </w:rPr>
        <w:t xml:space="preserve">    |          0.00            100.50      |      Passed     |</w:t>
      </w:r>
    </w:p>
    <w:p w14:paraId="2889FE2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Pm+Pl</w:t>
      </w:r>
      <w:proofErr w:type="spellEnd"/>
      <w:r>
        <w:rPr>
          <w:rFonts w:ascii="Consolas" w:hAnsi="Consolas" w:cs="Arial"/>
          <w:sz w:val="18"/>
        </w:rPr>
        <w:t xml:space="preserve"> (</w:t>
      </w:r>
      <w:proofErr w:type="gramStart"/>
      <w:r>
        <w:rPr>
          <w:rFonts w:ascii="Consolas" w:hAnsi="Consolas" w:cs="Arial"/>
          <w:sz w:val="18"/>
        </w:rPr>
        <w:t xml:space="preserve">SUS)   </w:t>
      </w:r>
      <w:proofErr w:type="gramEnd"/>
      <w:r>
        <w:rPr>
          <w:rFonts w:ascii="Consolas" w:hAnsi="Consolas" w:cs="Arial"/>
          <w:sz w:val="18"/>
        </w:rPr>
        <w:t xml:space="preserve"> |         17.12            150.75      |      Passed     |</w:t>
      </w:r>
    </w:p>
    <w:p w14:paraId="61DC63C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proofErr w:type="spellStart"/>
      <w:r>
        <w:rPr>
          <w:rFonts w:ascii="Consolas" w:hAnsi="Consolas" w:cs="Arial"/>
          <w:sz w:val="18"/>
        </w:rPr>
        <w:t>Pm+Pl+Q</w:t>
      </w:r>
      <w:proofErr w:type="spellEnd"/>
      <w:r>
        <w:rPr>
          <w:rFonts w:ascii="Consolas" w:hAnsi="Consolas" w:cs="Arial"/>
          <w:sz w:val="18"/>
        </w:rPr>
        <w:t xml:space="preserve"> (TOTAL)|         85.16            301.50      |      Passed     |</w:t>
      </w:r>
    </w:p>
    <w:p w14:paraId="114A360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D6D779E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00"/>
          <w:sz w:val="18"/>
        </w:rPr>
        <w:t xml:space="preserve">Because only sustained loads were specified, the </w:t>
      </w:r>
      <w:proofErr w:type="spellStart"/>
      <w:r w:rsidRPr="000D0DAD">
        <w:rPr>
          <w:rFonts w:ascii="Arial" w:hAnsi="Consolas" w:cs="Arial"/>
          <w:i/>
          <w:color w:val="000000"/>
          <w:sz w:val="18"/>
        </w:rPr>
        <w:t>Pm+Pl+Q</w:t>
      </w:r>
      <w:proofErr w:type="spellEnd"/>
      <w:r w:rsidRPr="000D0DAD">
        <w:rPr>
          <w:rFonts w:ascii="Arial" w:hAnsi="Consolas" w:cs="Arial"/>
          <w:i/>
          <w:color w:val="000000"/>
          <w:sz w:val="18"/>
        </w:rPr>
        <w:t xml:space="preserve"> allowable was 3 * </w:t>
      </w:r>
      <w:proofErr w:type="spellStart"/>
      <w:r w:rsidRPr="000D0DAD">
        <w:rPr>
          <w:rFonts w:ascii="Arial" w:hAnsi="Consolas" w:cs="Arial"/>
          <w:i/>
          <w:color w:val="000000"/>
          <w:sz w:val="18"/>
        </w:rPr>
        <w:t>Smh</w:t>
      </w:r>
      <w:proofErr w:type="spellEnd"/>
      <w:r w:rsidRPr="000D0DAD">
        <w:rPr>
          <w:rFonts w:ascii="Arial" w:hAnsi="Consolas" w:cs="Arial"/>
          <w:i/>
          <w:color w:val="000000"/>
          <w:sz w:val="18"/>
        </w:rPr>
        <w:t>.</w:t>
      </w:r>
    </w:p>
    <w:p w14:paraId="7B404CBA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B702FC7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FF"/>
          <w:sz w:val="18"/>
        </w:rPr>
        <w:t>PV Elite is a trademark of Hexagon AB, 2024, All rights reserved.</w:t>
      </w:r>
    </w:p>
    <w:p w14:paraId="422913A5" w14:textId="77777777" w:rsidR="000D0DAD" w:rsidRDefault="000D0DAD" w:rsidP="000D0DAD">
      <w:pPr>
        <w:rPr>
          <w:rFonts w:ascii="Consolas" w:hAnsi="Consolas" w:cs="Arial"/>
          <w:sz w:val="18"/>
        </w:rPr>
        <w:sectPr w:rsidR="000D0DAD" w:rsidSect="000D0DAD">
          <w:headerReference w:type="default" r:id="rId57"/>
          <w:pgSz w:w="12240" w:h="15840" w:code="1"/>
          <w:pgMar w:top="1440" w:right="504" w:bottom="720" w:left="360" w:header="720" w:footer="720" w:gutter="720"/>
          <w:cols w:space="720"/>
          <w:docGrid w:linePitch="272"/>
        </w:sectPr>
      </w:pPr>
    </w:p>
    <w:p w14:paraId="383D2FC5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Consolas" w:hAnsi="Consolas" w:cs="Arial"/>
          <w:sz w:val="18"/>
        </w:rPr>
        <w:lastRenderedPageBreak/>
        <w:fldChar w:fldCharType="begin"/>
      </w:r>
      <w:r w:rsidRPr="000D0DAD">
        <w:rPr>
          <w:rFonts w:ascii="Consolas" w:hAnsi="Consolas" w:cs="Arial"/>
          <w:sz w:val="18"/>
        </w:rPr>
        <w:instrText xml:space="preserve"> TC "</w:instrText>
      </w:r>
      <w:bookmarkStart w:id="41" w:name="_Toc192856519"/>
      <w:r w:rsidRPr="000D0DAD">
        <w:rPr>
          <w:rFonts w:ascii="Consolas" w:hAnsi="Consolas" w:cs="Arial"/>
          <w:sz w:val="18"/>
        </w:rPr>
        <w:instrText>Nozzle Calcs.:  N9</w:instrText>
      </w:r>
      <w:bookmarkEnd w:id="41"/>
      <w:r w:rsidRPr="000D0DAD">
        <w:rPr>
          <w:rFonts w:ascii="Consolas" w:hAnsi="Consolas" w:cs="Arial"/>
          <w:sz w:val="18"/>
        </w:rPr>
        <w:instrText xml:space="preserve">" /f C </w:instrText>
      </w:r>
      <w:r w:rsidRPr="000D0DAD">
        <w:rPr>
          <w:rFonts w:ascii="Consolas" w:hAnsi="Consolas" w:cs="Arial"/>
          <w:sz w:val="18"/>
        </w:rPr>
        <w:fldChar w:fldCharType="end"/>
      </w:r>
    </w:p>
    <w:p w14:paraId="2857D174" w14:textId="77777777" w:rsidR="000D0DAD" w:rsidRDefault="000D0DAD" w:rsidP="000D0DAD">
      <w:pPr>
        <w:rPr>
          <w:rFonts w:ascii="Consolas" w:hAnsi="Consolas" w:cs="Arial"/>
          <w:sz w:val="18"/>
        </w:rPr>
      </w:pPr>
      <w:proofErr w:type="gramStart"/>
      <w:r w:rsidRPr="000D0DAD">
        <w:rPr>
          <w:rFonts w:ascii="Tahoma" w:hAnsi="Consolas" w:cs="Arial"/>
          <w:b/>
          <w:color w:val="000000"/>
          <w:sz w:val="18"/>
        </w:rPr>
        <w:t>Input,  Nozzle</w:t>
      </w:r>
      <w:proofErr w:type="gramEnd"/>
      <w:r w:rsidRPr="000D0DAD">
        <w:rPr>
          <w:rFonts w:ascii="Tahoma" w:hAnsi="Consolas" w:cs="Arial"/>
          <w:b/>
          <w:color w:val="000000"/>
          <w:sz w:val="18"/>
        </w:rPr>
        <w:t xml:space="preserve"> Desc: N9                                From:   20</w:t>
      </w:r>
    </w:p>
    <w:p w14:paraId="631EB7A1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1803F4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Pressure for Reinforcement Calculations        P       </w:t>
      </w:r>
      <w:proofErr w:type="gramStart"/>
      <w:r>
        <w:rPr>
          <w:rFonts w:ascii="Consolas" w:hAnsi="Consolas" w:cs="Arial"/>
          <w:sz w:val="18"/>
        </w:rPr>
        <w:t>0.534  bars</w:t>
      </w:r>
      <w:proofErr w:type="gramEnd"/>
    </w:p>
    <w:p w14:paraId="58FDA7F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Temperature for Internal Pressure           Temp          </w:t>
      </w:r>
      <w:proofErr w:type="gramStart"/>
      <w:r>
        <w:rPr>
          <w:rFonts w:ascii="Consolas" w:hAnsi="Consolas" w:cs="Arial"/>
          <w:sz w:val="18"/>
        </w:rPr>
        <w:t>85  °</w:t>
      </w:r>
      <w:proofErr w:type="gramEnd"/>
      <w:r>
        <w:rPr>
          <w:rFonts w:ascii="Consolas" w:hAnsi="Consolas" w:cs="Arial"/>
          <w:sz w:val="18"/>
        </w:rPr>
        <w:t>C</w:t>
      </w:r>
    </w:p>
    <w:p w14:paraId="785B2DA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70B6FD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Parent Material                                  SA-240 316L</w:t>
      </w:r>
    </w:p>
    <w:p w14:paraId="454E75A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Parent Allowable Stress at Temperature        </w:t>
      </w:r>
      <w:proofErr w:type="spellStart"/>
      <w:r>
        <w:rPr>
          <w:rFonts w:ascii="Consolas" w:hAnsi="Consolas" w:cs="Arial"/>
          <w:sz w:val="18"/>
        </w:rPr>
        <w:t>Sv</w:t>
      </w:r>
      <w:proofErr w:type="spellEnd"/>
      <w:r>
        <w:rPr>
          <w:rFonts w:ascii="Consolas" w:hAnsi="Consolas" w:cs="Arial"/>
          <w:sz w:val="18"/>
        </w:rPr>
        <w:t xml:space="preserve">      </w:t>
      </w:r>
      <w:proofErr w:type="gramStart"/>
      <w:r>
        <w:rPr>
          <w:rFonts w:ascii="Consolas" w:hAnsi="Consolas" w:cs="Arial"/>
          <w:sz w:val="18"/>
        </w:rPr>
        <w:t>100.46  N.</w:t>
      </w:r>
      <w:proofErr w:type="gramEnd"/>
      <w:r>
        <w:rPr>
          <w:rFonts w:ascii="Consolas" w:hAnsi="Consolas" w:cs="Arial"/>
          <w:sz w:val="18"/>
        </w:rPr>
        <w:t>/mm²</w:t>
      </w:r>
    </w:p>
    <w:p w14:paraId="2DDD4B7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Parent Allowable Stress At Ambient           </w:t>
      </w:r>
      <w:proofErr w:type="spellStart"/>
      <w:r>
        <w:rPr>
          <w:rFonts w:ascii="Consolas" w:hAnsi="Consolas" w:cs="Arial"/>
          <w:sz w:val="18"/>
        </w:rPr>
        <w:t>Sva</w:t>
      </w:r>
      <w:proofErr w:type="spellEnd"/>
      <w:r>
        <w:rPr>
          <w:rFonts w:ascii="Consolas" w:hAnsi="Consolas" w:cs="Arial"/>
          <w:sz w:val="18"/>
        </w:rPr>
        <w:t xml:space="preserve">      </w:t>
      </w:r>
      <w:proofErr w:type="gramStart"/>
      <w:r>
        <w:rPr>
          <w:rFonts w:ascii="Consolas" w:hAnsi="Consolas" w:cs="Arial"/>
          <w:sz w:val="18"/>
        </w:rPr>
        <w:t>115.00  N.</w:t>
      </w:r>
      <w:proofErr w:type="gramEnd"/>
      <w:r>
        <w:rPr>
          <w:rFonts w:ascii="Consolas" w:hAnsi="Consolas" w:cs="Arial"/>
          <w:sz w:val="18"/>
        </w:rPr>
        <w:t>/mm²</w:t>
      </w:r>
    </w:p>
    <w:p w14:paraId="75E4C7F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71FD22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Inside Diameter of Cylindrical Shell           D      </w:t>
      </w:r>
      <w:proofErr w:type="gramStart"/>
      <w:r>
        <w:rPr>
          <w:rFonts w:ascii="Consolas" w:hAnsi="Consolas" w:cs="Arial"/>
          <w:sz w:val="18"/>
        </w:rPr>
        <w:t>500.00  mm.</w:t>
      </w:r>
      <w:proofErr w:type="gramEnd"/>
    </w:p>
    <w:p w14:paraId="1CF4A60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Shell Finished (Minimum) Thickness             t      </w:t>
      </w:r>
      <w:proofErr w:type="gramStart"/>
      <w:r>
        <w:rPr>
          <w:rFonts w:ascii="Consolas" w:hAnsi="Consolas" w:cs="Arial"/>
          <w:sz w:val="18"/>
        </w:rPr>
        <w:t>6.0000  mm.</w:t>
      </w:r>
      <w:proofErr w:type="gramEnd"/>
    </w:p>
    <w:p w14:paraId="3FE2DBA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Shell Internal Corrosion Allowance             c      </w:t>
      </w:r>
      <w:proofErr w:type="gramStart"/>
      <w:r>
        <w:rPr>
          <w:rFonts w:ascii="Consolas" w:hAnsi="Consolas" w:cs="Arial"/>
          <w:sz w:val="18"/>
        </w:rPr>
        <w:t>0.0000  mm.</w:t>
      </w:r>
      <w:proofErr w:type="gramEnd"/>
    </w:p>
    <w:p w14:paraId="3BEDE90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Shell External Corrosion Allowance            co      </w:t>
      </w:r>
      <w:proofErr w:type="gramStart"/>
      <w:r>
        <w:rPr>
          <w:rFonts w:ascii="Consolas" w:hAnsi="Consolas" w:cs="Arial"/>
          <w:sz w:val="18"/>
        </w:rPr>
        <w:t>0.0000  mm.</w:t>
      </w:r>
      <w:proofErr w:type="gramEnd"/>
    </w:p>
    <w:p w14:paraId="5F6EE05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7A493D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Distance from Bottom/Left Tangent                    </w:t>
      </w:r>
      <w:proofErr w:type="gramStart"/>
      <w:r>
        <w:rPr>
          <w:rFonts w:ascii="Consolas" w:hAnsi="Consolas" w:cs="Arial"/>
          <w:sz w:val="18"/>
        </w:rPr>
        <w:t>1370.00  mm.</w:t>
      </w:r>
      <w:proofErr w:type="gramEnd"/>
    </w:p>
    <w:p w14:paraId="00C7D20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448EAC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User Entered Minimum Design Metal Temperature           </w:t>
      </w:r>
      <w:proofErr w:type="gramStart"/>
      <w:r>
        <w:rPr>
          <w:rFonts w:ascii="Consolas" w:hAnsi="Consolas" w:cs="Arial"/>
          <w:sz w:val="18"/>
        </w:rPr>
        <w:t>4.00  °</w:t>
      </w:r>
      <w:proofErr w:type="gramEnd"/>
      <w:r>
        <w:rPr>
          <w:rFonts w:ascii="Consolas" w:hAnsi="Consolas" w:cs="Arial"/>
          <w:sz w:val="18"/>
        </w:rPr>
        <w:t>C</w:t>
      </w:r>
    </w:p>
    <w:p w14:paraId="38448220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D7C38E7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i/>
          <w:color w:val="000000"/>
          <w:sz w:val="18"/>
        </w:rPr>
        <w:t xml:space="preserve">Type of Element Connected to the </w:t>
      </w:r>
      <w:proofErr w:type="gramStart"/>
      <w:r w:rsidRPr="000D0DAD">
        <w:rPr>
          <w:rFonts w:ascii="Arial" w:hAnsi="Consolas" w:cs="Arial"/>
          <w:b/>
          <w:i/>
          <w:color w:val="000000"/>
          <w:sz w:val="18"/>
        </w:rPr>
        <w:t>Parent :</w:t>
      </w:r>
      <w:proofErr w:type="gramEnd"/>
      <w:r w:rsidRPr="000D0DAD">
        <w:rPr>
          <w:rFonts w:ascii="Arial" w:hAnsi="Consolas" w:cs="Arial"/>
          <w:b/>
          <w:i/>
          <w:color w:val="000000"/>
          <w:sz w:val="18"/>
        </w:rPr>
        <w:t xml:space="preserve"> Nozzle</w:t>
      </w:r>
    </w:p>
    <w:p w14:paraId="5D87396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411E90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Material                                       SA-312 TP316L</w:t>
      </w:r>
    </w:p>
    <w:p w14:paraId="2E9DE02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Material UNS Number                                   S31603</w:t>
      </w:r>
    </w:p>
    <w:p w14:paraId="08534D0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Material Specification/Type                       </w:t>
      </w:r>
      <w:proofErr w:type="spellStart"/>
      <w:r>
        <w:rPr>
          <w:rFonts w:ascii="Consolas" w:hAnsi="Consolas" w:cs="Arial"/>
          <w:sz w:val="18"/>
        </w:rPr>
        <w:t>Smls</w:t>
      </w:r>
      <w:proofErr w:type="spellEnd"/>
      <w:r>
        <w:rPr>
          <w:rFonts w:ascii="Consolas" w:hAnsi="Consolas" w:cs="Arial"/>
          <w:sz w:val="18"/>
        </w:rPr>
        <w:t>. pipe</w:t>
      </w:r>
    </w:p>
    <w:p w14:paraId="79BDB91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Allowable Stress at Temperature               Sn      </w:t>
      </w:r>
      <w:proofErr w:type="gramStart"/>
      <w:r>
        <w:rPr>
          <w:rFonts w:ascii="Consolas" w:hAnsi="Consolas" w:cs="Arial"/>
          <w:sz w:val="18"/>
        </w:rPr>
        <w:t>100.50  N.</w:t>
      </w:r>
      <w:proofErr w:type="gramEnd"/>
      <w:r>
        <w:rPr>
          <w:rFonts w:ascii="Consolas" w:hAnsi="Consolas" w:cs="Arial"/>
          <w:sz w:val="18"/>
        </w:rPr>
        <w:t>/mm²</w:t>
      </w:r>
    </w:p>
    <w:p w14:paraId="113697D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Allowable Stress At Ambient                  </w:t>
      </w:r>
      <w:proofErr w:type="spellStart"/>
      <w:r>
        <w:rPr>
          <w:rFonts w:ascii="Consolas" w:hAnsi="Consolas" w:cs="Arial"/>
          <w:sz w:val="18"/>
        </w:rPr>
        <w:t>Sna</w:t>
      </w:r>
      <w:proofErr w:type="spellEnd"/>
      <w:r>
        <w:rPr>
          <w:rFonts w:ascii="Consolas" w:hAnsi="Consolas" w:cs="Arial"/>
          <w:sz w:val="18"/>
        </w:rPr>
        <w:t xml:space="preserve">      </w:t>
      </w:r>
      <w:proofErr w:type="gramStart"/>
      <w:r>
        <w:rPr>
          <w:rFonts w:ascii="Consolas" w:hAnsi="Consolas" w:cs="Arial"/>
          <w:sz w:val="18"/>
        </w:rPr>
        <w:t>115.00  N.</w:t>
      </w:r>
      <w:proofErr w:type="gramEnd"/>
      <w:r>
        <w:rPr>
          <w:rFonts w:ascii="Consolas" w:hAnsi="Consolas" w:cs="Arial"/>
          <w:sz w:val="18"/>
        </w:rPr>
        <w:t>/mm²</w:t>
      </w:r>
    </w:p>
    <w:p w14:paraId="7FFE40C1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6FF686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Diameter Basis (for tr calc </w:t>
      </w:r>
      <w:proofErr w:type="gramStart"/>
      <w:r>
        <w:rPr>
          <w:rFonts w:ascii="Consolas" w:hAnsi="Consolas" w:cs="Arial"/>
          <w:sz w:val="18"/>
        </w:rPr>
        <w:t xml:space="preserve">only)   </w:t>
      </w:r>
      <w:proofErr w:type="gramEnd"/>
      <w:r>
        <w:rPr>
          <w:rFonts w:ascii="Consolas" w:hAnsi="Consolas" w:cs="Arial"/>
          <w:sz w:val="18"/>
        </w:rPr>
        <w:t xml:space="preserve">                 Outside</w:t>
      </w:r>
    </w:p>
    <w:p w14:paraId="71A9991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Layout Angle                                           </w:t>
      </w:r>
      <w:proofErr w:type="gramStart"/>
      <w:r>
        <w:rPr>
          <w:rFonts w:ascii="Consolas" w:hAnsi="Consolas" w:cs="Arial"/>
          <w:sz w:val="18"/>
        </w:rPr>
        <w:t>45.00  deg</w:t>
      </w:r>
      <w:proofErr w:type="gramEnd"/>
    </w:p>
    <w:p w14:paraId="248679A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Diameter                                             </w:t>
      </w:r>
      <w:proofErr w:type="gramStart"/>
      <w:r>
        <w:rPr>
          <w:rFonts w:ascii="Consolas" w:hAnsi="Consolas" w:cs="Arial"/>
          <w:sz w:val="18"/>
        </w:rPr>
        <w:t>50.0000  mm</w:t>
      </w:r>
      <w:proofErr w:type="gramEnd"/>
    </w:p>
    <w:p w14:paraId="411E1C6F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1DDA35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Size and Thickness Basis                             Nominal</w:t>
      </w:r>
    </w:p>
    <w:p w14:paraId="752AB4C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Nominal Thickness                                        160</w:t>
      </w:r>
    </w:p>
    <w:p w14:paraId="1636F0D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D5FA43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Material                                 SA-182 F316L</w:t>
      </w:r>
    </w:p>
    <w:p w14:paraId="2F119EE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Type                                 Weld Neck Flange</w:t>
      </w:r>
    </w:p>
    <w:p w14:paraId="083B789B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1872F0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Corrosion Allowance                          can      </w:t>
      </w:r>
      <w:proofErr w:type="gramStart"/>
      <w:r>
        <w:rPr>
          <w:rFonts w:ascii="Consolas" w:hAnsi="Consolas" w:cs="Arial"/>
          <w:sz w:val="18"/>
        </w:rPr>
        <w:t>0.0000  mm.</w:t>
      </w:r>
      <w:proofErr w:type="gramEnd"/>
    </w:p>
    <w:p w14:paraId="2A747B8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Joint Efficiency of Shell Seam at Nozzle      E1        1.00</w:t>
      </w:r>
    </w:p>
    <w:p w14:paraId="4125F05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Joint Efficiency of Nozzle Neck               </w:t>
      </w:r>
      <w:proofErr w:type="spellStart"/>
      <w:r>
        <w:rPr>
          <w:rFonts w:ascii="Consolas" w:hAnsi="Consolas" w:cs="Arial"/>
          <w:sz w:val="18"/>
        </w:rPr>
        <w:t>En</w:t>
      </w:r>
      <w:proofErr w:type="spellEnd"/>
      <w:r>
        <w:rPr>
          <w:rFonts w:ascii="Consolas" w:hAnsi="Consolas" w:cs="Arial"/>
          <w:sz w:val="18"/>
        </w:rPr>
        <w:t xml:space="preserve">        1.00</w:t>
      </w:r>
    </w:p>
    <w:p w14:paraId="7C23CACF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D220B7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Outside Projection                            ho    </w:t>
      </w:r>
      <w:proofErr w:type="gramStart"/>
      <w:r>
        <w:rPr>
          <w:rFonts w:ascii="Consolas" w:hAnsi="Consolas" w:cs="Arial"/>
          <w:sz w:val="18"/>
        </w:rPr>
        <w:t>150.0000  mm.</w:t>
      </w:r>
      <w:proofErr w:type="gramEnd"/>
    </w:p>
    <w:p w14:paraId="1A2249A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Weld leg size between Nozzle and Pad/Shell    Wo      </w:t>
      </w:r>
      <w:proofErr w:type="gramStart"/>
      <w:r>
        <w:rPr>
          <w:rFonts w:ascii="Consolas" w:hAnsi="Consolas" w:cs="Arial"/>
          <w:sz w:val="18"/>
        </w:rPr>
        <w:t>6.0000  mm.</w:t>
      </w:r>
      <w:proofErr w:type="gramEnd"/>
    </w:p>
    <w:p w14:paraId="3BB4A1E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Groove weld depth between Nozzle and Vessel </w:t>
      </w:r>
      <w:proofErr w:type="spellStart"/>
      <w:r>
        <w:rPr>
          <w:rFonts w:ascii="Consolas" w:hAnsi="Consolas" w:cs="Arial"/>
          <w:sz w:val="18"/>
        </w:rPr>
        <w:t>Wgnv</w:t>
      </w:r>
      <w:proofErr w:type="spellEnd"/>
      <w:r>
        <w:rPr>
          <w:rFonts w:ascii="Consolas" w:hAnsi="Consolas" w:cs="Arial"/>
          <w:sz w:val="18"/>
        </w:rPr>
        <w:t xml:space="preserve">      </w:t>
      </w:r>
      <w:proofErr w:type="gramStart"/>
      <w:r>
        <w:rPr>
          <w:rFonts w:ascii="Consolas" w:hAnsi="Consolas" w:cs="Arial"/>
          <w:sz w:val="18"/>
        </w:rPr>
        <w:t>6.0000  mm.</w:t>
      </w:r>
      <w:proofErr w:type="gramEnd"/>
    </w:p>
    <w:p w14:paraId="0852313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Inside Projection                              h      </w:t>
      </w:r>
      <w:proofErr w:type="gramStart"/>
      <w:r>
        <w:rPr>
          <w:rFonts w:ascii="Consolas" w:hAnsi="Consolas" w:cs="Arial"/>
          <w:sz w:val="18"/>
        </w:rPr>
        <w:t>0.0000  mm.</w:t>
      </w:r>
      <w:proofErr w:type="gramEnd"/>
    </w:p>
    <w:p w14:paraId="3585361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Weld leg size, Inside Element to Shell        Wi      </w:t>
      </w:r>
      <w:proofErr w:type="gramStart"/>
      <w:r>
        <w:rPr>
          <w:rFonts w:ascii="Consolas" w:hAnsi="Consolas" w:cs="Arial"/>
          <w:sz w:val="18"/>
        </w:rPr>
        <w:t>0.0000  mm.</w:t>
      </w:r>
      <w:proofErr w:type="gramEnd"/>
    </w:p>
    <w:p w14:paraId="264D03C6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0432EB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Pad Material                                     SA-240 316L</w:t>
      </w:r>
    </w:p>
    <w:p w14:paraId="60D3AF2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Pad Allowable Stress at Temperature           </w:t>
      </w:r>
      <w:proofErr w:type="spellStart"/>
      <w:r>
        <w:rPr>
          <w:rFonts w:ascii="Consolas" w:hAnsi="Consolas" w:cs="Arial"/>
          <w:sz w:val="18"/>
        </w:rPr>
        <w:t>Sp</w:t>
      </w:r>
      <w:proofErr w:type="spellEnd"/>
      <w:r>
        <w:rPr>
          <w:rFonts w:ascii="Consolas" w:hAnsi="Consolas" w:cs="Arial"/>
          <w:sz w:val="18"/>
        </w:rPr>
        <w:t xml:space="preserve">      </w:t>
      </w:r>
      <w:proofErr w:type="gramStart"/>
      <w:r>
        <w:rPr>
          <w:rFonts w:ascii="Consolas" w:hAnsi="Consolas" w:cs="Arial"/>
          <w:sz w:val="18"/>
        </w:rPr>
        <w:t>100.50  N.</w:t>
      </w:r>
      <w:proofErr w:type="gramEnd"/>
      <w:r>
        <w:rPr>
          <w:rFonts w:ascii="Consolas" w:hAnsi="Consolas" w:cs="Arial"/>
          <w:sz w:val="18"/>
        </w:rPr>
        <w:t>/mm²</w:t>
      </w:r>
    </w:p>
    <w:p w14:paraId="4893328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Pad Allowable Stress At Ambient              Spa      </w:t>
      </w:r>
      <w:proofErr w:type="gramStart"/>
      <w:r>
        <w:rPr>
          <w:rFonts w:ascii="Consolas" w:hAnsi="Consolas" w:cs="Arial"/>
          <w:sz w:val="18"/>
        </w:rPr>
        <w:t>115.00  N.</w:t>
      </w:r>
      <w:proofErr w:type="gramEnd"/>
      <w:r>
        <w:rPr>
          <w:rFonts w:ascii="Consolas" w:hAnsi="Consolas" w:cs="Arial"/>
          <w:sz w:val="18"/>
        </w:rPr>
        <w:t>/mm²</w:t>
      </w:r>
    </w:p>
    <w:p w14:paraId="5428BB7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Diameter of Pad along vessel surface          </w:t>
      </w:r>
      <w:proofErr w:type="spellStart"/>
      <w:r>
        <w:rPr>
          <w:rFonts w:ascii="Consolas" w:hAnsi="Consolas" w:cs="Arial"/>
          <w:sz w:val="18"/>
        </w:rPr>
        <w:t>Dp</w:t>
      </w:r>
      <w:proofErr w:type="spellEnd"/>
      <w:r>
        <w:rPr>
          <w:rFonts w:ascii="Consolas" w:hAnsi="Consolas" w:cs="Arial"/>
          <w:sz w:val="18"/>
        </w:rPr>
        <w:t xml:space="preserve">    </w:t>
      </w:r>
      <w:proofErr w:type="gramStart"/>
      <w:r>
        <w:rPr>
          <w:rFonts w:ascii="Consolas" w:hAnsi="Consolas" w:cs="Arial"/>
          <w:sz w:val="18"/>
        </w:rPr>
        <w:t>162.0000  mm.</w:t>
      </w:r>
      <w:proofErr w:type="gramEnd"/>
    </w:p>
    <w:p w14:paraId="2C953D1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Thickness of Pad                              </w:t>
      </w:r>
      <w:proofErr w:type="spellStart"/>
      <w:r>
        <w:rPr>
          <w:rFonts w:ascii="Consolas" w:hAnsi="Consolas" w:cs="Arial"/>
          <w:sz w:val="18"/>
        </w:rPr>
        <w:t>te</w:t>
      </w:r>
      <w:proofErr w:type="spellEnd"/>
      <w:r>
        <w:rPr>
          <w:rFonts w:ascii="Consolas" w:hAnsi="Consolas" w:cs="Arial"/>
          <w:sz w:val="18"/>
        </w:rPr>
        <w:t xml:space="preserve">      </w:t>
      </w:r>
      <w:proofErr w:type="gramStart"/>
      <w:r>
        <w:rPr>
          <w:rFonts w:ascii="Consolas" w:hAnsi="Consolas" w:cs="Arial"/>
          <w:sz w:val="18"/>
        </w:rPr>
        <w:t>6.0000  mm.</w:t>
      </w:r>
      <w:proofErr w:type="gramEnd"/>
    </w:p>
    <w:p w14:paraId="5D5FC5A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Weld leg size between Pad and Shell           Wp      </w:t>
      </w:r>
      <w:proofErr w:type="gramStart"/>
      <w:r>
        <w:rPr>
          <w:rFonts w:ascii="Consolas" w:hAnsi="Consolas" w:cs="Arial"/>
          <w:sz w:val="18"/>
        </w:rPr>
        <w:t>6.0000  mm.</w:t>
      </w:r>
      <w:proofErr w:type="gramEnd"/>
    </w:p>
    <w:p w14:paraId="302E553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Groove weld depth between Pad and Nozzle    </w:t>
      </w:r>
      <w:proofErr w:type="spellStart"/>
      <w:r>
        <w:rPr>
          <w:rFonts w:ascii="Consolas" w:hAnsi="Consolas" w:cs="Arial"/>
          <w:sz w:val="18"/>
        </w:rPr>
        <w:t>Wgpn</w:t>
      </w:r>
      <w:proofErr w:type="spellEnd"/>
      <w:r>
        <w:rPr>
          <w:rFonts w:ascii="Consolas" w:hAnsi="Consolas" w:cs="Arial"/>
          <w:sz w:val="18"/>
        </w:rPr>
        <w:t xml:space="preserve">      </w:t>
      </w:r>
      <w:proofErr w:type="gramStart"/>
      <w:r>
        <w:rPr>
          <w:rFonts w:ascii="Consolas" w:hAnsi="Consolas" w:cs="Arial"/>
          <w:sz w:val="18"/>
        </w:rPr>
        <w:t>6.0000  mm.</w:t>
      </w:r>
      <w:proofErr w:type="gramEnd"/>
    </w:p>
    <w:p w14:paraId="2381FE0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Reinforcing Pad Width                                </w:t>
      </w:r>
      <w:proofErr w:type="gramStart"/>
      <w:r>
        <w:rPr>
          <w:rFonts w:ascii="Consolas" w:hAnsi="Consolas" w:cs="Arial"/>
          <w:sz w:val="18"/>
        </w:rPr>
        <w:t>50.8375  mm.</w:t>
      </w:r>
      <w:proofErr w:type="gramEnd"/>
    </w:p>
    <w:p w14:paraId="320ED381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6A4884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Class                                             150</w:t>
      </w:r>
    </w:p>
    <w:p w14:paraId="489ACC3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Grade                                          GR 2.3</w:t>
      </w:r>
    </w:p>
    <w:p w14:paraId="0A16852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DB03A9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The Pressure Design option was MAWP + static head (to the nozzle).</w:t>
      </w:r>
    </w:p>
    <w:p w14:paraId="303B529B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7520B5D" w14:textId="543CB0D3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noProof/>
          <w:sz w:val="18"/>
        </w:rPr>
        <w:lastRenderedPageBreak/>
        <w:drawing>
          <wp:inline distT="0" distB="0" distL="0" distR="0" wp14:anchorId="5C5EBE44" wp14:editId="47FD1C8A">
            <wp:extent cx="2278380" cy="1143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838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32D39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E250CB3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Reinforcement CALCULATION, Description: N9</w:t>
      </w:r>
    </w:p>
    <w:p w14:paraId="719126AB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F0C18BF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ASME Code, Section VIII, Div. 1, UG-37 to UG-45</w:t>
      </w:r>
    </w:p>
    <w:p w14:paraId="19F1119D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E7F60D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Actual Outside Diameter Used in Calculation           </w:t>
      </w:r>
      <w:proofErr w:type="gramStart"/>
      <w:r>
        <w:rPr>
          <w:rFonts w:ascii="Consolas" w:hAnsi="Consolas" w:cs="Arial"/>
          <w:sz w:val="18"/>
        </w:rPr>
        <w:t>60.325  mm.</w:t>
      </w:r>
      <w:proofErr w:type="gramEnd"/>
    </w:p>
    <w:p w14:paraId="4C6AB24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Actual Thickness Used in Calculation                   </w:t>
      </w:r>
      <w:proofErr w:type="gramStart"/>
      <w:r>
        <w:rPr>
          <w:rFonts w:ascii="Consolas" w:hAnsi="Consolas" w:cs="Arial"/>
          <w:sz w:val="18"/>
        </w:rPr>
        <w:t>8.738  mm.</w:t>
      </w:r>
      <w:proofErr w:type="gramEnd"/>
    </w:p>
    <w:p w14:paraId="735C90F2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64871DB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Nozzle input data check completed without errors.</w:t>
      </w:r>
    </w:p>
    <w:p w14:paraId="19D92472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BCF99D0" w14:textId="77777777" w:rsidR="000D0DAD" w:rsidRDefault="000D0DAD" w:rsidP="000D0DAD">
      <w:pPr>
        <w:rPr>
          <w:rFonts w:ascii="Consolas" w:hAnsi="Consolas" w:cs="Arial"/>
          <w:sz w:val="18"/>
        </w:rPr>
      </w:pPr>
      <w:proofErr w:type="spellStart"/>
      <w:r w:rsidRPr="000D0DAD">
        <w:rPr>
          <w:rFonts w:ascii="Tahoma" w:hAnsi="Consolas" w:cs="Arial"/>
          <w:color w:val="000000"/>
          <w:sz w:val="18"/>
        </w:rPr>
        <w:t>Reqd</w:t>
      </w:r>
      <w:proofErr w:type="spellEnd"/>
      <w:r w:rsidRPr="000D0DAD">
        <w:rPr>
          <w:rFonts w:ascii="Tahoma" w:hAnsi="Consolas" w:cs="Arial"/>
          <w:color w:val="000000"/>
          <w:sz w:val="18"/>
        </w:rPr>
        <w:t xml:space="preserve"> </w:t>
      </w:r>
      <w:proofErr w:type="spellStart"/>
      <w:r w:rsidRPr="000D0DAD">
        <w:rPr>
          <w:rFonts w:ascii="Tahoma" w:hAnsi="Consolas" w:cs="Arial"/>
          <w:color w:val="000000"/>
          <w:sz w:val="18"/>
        </w:rPr>
        <w:t>thk</w:t>
      </w:r>
      <w:proofErr w:type="spellEnd"/>
      <w:r w:rsidRPr="000D0DAD">
        <w:rPr>
          <w:rFonts w:ascii="Tahoma" w:hAnsi="Consolas" w:cs="Arial"/>
          <w:color w:val="000000"/>
          <w:sz w:val="18"/>
        </w:rPr>
        <w:t xml:space="preserve"> per UG-37(a) of Cylindrical Shell, tr [Int. Press]</w:t>
      </w:r>
    </w:p>
    <w:p w14:paraId="04FFC54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P*R/(</w:t>
      </w:r>
      <w:proofErr w:type="spellStart"/>
      <w:r>
        <w:rPr>
          <w:rFonts w:ascii="Consolas" w:hAnsi="Consolas" w:cs="Arial"/>
          <w:sz w:val="18"/>
        </w:rPr>
        <w:t>Sv</w:t>
      </w:r>
      <w:proofErr w:type="spellEnd"/>
      <w:r>
        <w:rPr>
          <w:rFonts w:ascii="Consolas" w:hAnsi="Consolas" w:cs="Arial"/>
          <w:sz w:val="18"/>
        </w:rPr>
        <w:t>*E-0.6*P) per UG-27 (c)(1)</w:t>
      </w:r>
    </w:p>
    <w:p w14:paraId="06173D5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0.53*250</w:t>
      </w:r>
      <w:proofErr w:type="gramStart"/>
      <w:r>
        <w:rPr>
          <w:rFonts w:ascii="Consolas" w:hAnsi="Consolas" w:cs="Arial"/>
          <w:sz w:val="18"/>
        </w:rPr>
        <w:t>/(</w:t>
      </w:r>
      <w:proofErr w:type="gramEnd"/>
      <w:r>
        <w:rPr>
          <w:rFonts w:ascii="Consolas" w:hAnsi="Consolas" w:cs="Arial"/>
          <w:sz w:val="18"/>
        </w:rPr>
        <w:t>100*1-0.6*0.53)</w:t>
      </w:r>
    </w:p>
    <w:p w14:paraId="03F11CD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0.1330 mm.</w:t>
      </w:r>
    </w:p>
    <w:p w14:paraId="1C21D392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93C97BE" w14:textId="77777777" w:rsidR="000D0DAD" w:rsidRDefault="000D0DAD" w:rsidP="000D0DAD">
      <w:pPr>
        <w:rPr>
          <w:rFonts w:ascii="Consolas" w:hAnsi="Consolas" w:cs="Arial"/>
          <w:sz w:val="18"/>
        </w:rPr>
      </w:pPr>
      <w:proofErr w:type="spellStart"/>
      <w:r w:rsidRPr="000D0DAD">
        <w:rPr>
          <w:rFonts w:ascii="Tahoma" w:hAnsi="Consolas" w:cs="Arial"/>
          <w:color w:val="000000"/>
          <w:sz w:val="18"/>
        </w:rPr>
        <w:t>Reqd</w:t>
      </w:r>
      <w:proofErr w:type="spellEnd"/>
      <w:r w:rsidRPr="000D0DAD">
        <w:rPr>
          <w:rFonts w:ascii="Tahoma" w:hAnsi="Consolas" w:cs="Arial"/>
          <w:color w:val="000000"/>
          <w:sz w:val="18"/>
        </w:rPr>
        <w:t xml:space="preserve"> </w:t>
      </w:r>
      <w:proofErr w:type="spellStart"/>
      <w:r w:rsidRPr="000D0DAD">
        <w:rPr>
          <w:rFonts w:ascii="Tahoma" w:hAnsi="Consolas" w:cs="Arial"/>
          <w:color w:val="000000"/>
          <w:sz w:val="18"/>
        </w:rPr>
        <w:t>thk</w:t>
      </w:r>
      <w:proofErr w:type="spellEnd"/>
      <w:r w:rsidRPr="000D0DAD">
        <w:rPr>
          <w:rFonts w:ascii="Tahoma" w:hAnsi="Consolas" w:cs="Arial"/>
          <w:color w:val="000000"/>
          <w:sz w:val="18"/>
        </w:rPr>
        <w:t xml:space="preserve"> per UG-37(a) of Nozzle Wall, </w:t>
      </w:r>
      <w:proofErr w:type="spellStart"/>
      <w:r w:rsidRPr="000D0DAD">
        <w:rPr>
          <w:rFonts w:ascii="Tahoma" w:hAnsi="Consolas" w:cs="Arial"/>
          <w:color w:val="000000"/>
          <w:sz w:val="18"/>
        </w:rPr>
        <w:t>trn</w:t>
      </w:r>
      <w:proofErr w:type="spellEnd"/>
      <w:r w:rsidRPr="000D0DAD">
        <w:rPr>
          <w:rFonts w:ascii="Tahoma" w:hAnsi="Consolas" w:cs="Arial"/>
          <w:color w:val="000000"/>
          <w:sz w:val="18"/>
        </w:rPr>
        <w:t xml:space="preserve"> [Int. Press]</w:t>
      </w:r>
    </w:p>
    <w:p w14:paraId="4CDDF1D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P*Ro/(Sn*E+0.4*P) per Appendix 1-1 (a)(1)</w:t>
      </w:r>
    </w:p>
    <w:p w14:paraId="17E4C8D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0.53*30.2</w:t>
      </w:r>
      <w:proofErr w:type="gramStart"/>
      <w:r>
        <w:rPr>
          <w:rFonts w:ascii="Consolas" w:hAnsi="Consolas" w:cs="Arial"/>
          <w:sz w:val="18"/>
        </w:rPr>
        <w:t>/(</w:t>
      </w:r>
      <w:proofErr w:type="gramEnd"/>
      <w:r>
        <w:rPr>
          <w:rFonts w:ascii="Consolas" w:hAnsi="Consolas" w:cs="Arial"/>
          <w:sz w:val="18"/>
        </w:rPr>
        <w:t>100*1+0.4*0.53)</w:t>
      </w:r>
    </w:p>
    <w:p w14:paraId="110E202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0.0160 mm.</w:t>
      </w:r>
    </w:p>
    <w:p w14:paraId="7E8FAFD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69C8B6F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</w:rPr>
        <w:t>UG-40, Limits of Reinforcement: [Internal Pressure]</w:t>
      </w:r>
    </w:p>
    <w:p w14:paraId="6B71A38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Parallel to Vessel Wall (Diameter </w:t>
      </w:r>
      <w:proofErr w:type="gramStart"/>
      <w:r>
        <w:rPr>
          <w:rFonts w:ascii="Consolas" w:hAnsi="Consolas" w:cs="Arial"/>
          <w:sz w:val="18"/>
        </w:rPr>
        <w:t xml:space="preserve">Limit)   </w:t>
      </w:r>
      <w:proofErr w:type="gramEnd"/>
      <w:r>
        <w:rPr>
          <w:rFonts w:ascii="Consolas" w:hAnsi="Consolas" w:cs="Arial"/>
          <w:sz w:val="18"/>
        </w:rPr>
        <w:t xml:space="preserve">         Dl    85.6996  mm.</w:t>
      </w:r>
    </w:p>
    <w:p w14:paraId="2471921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Parallel to Vessel Wall, opening length              d    </w:t>
      </w:r>
      <w:proofErr w:type="gramStart"/>
      <w:r>
        <w:rPr>
          <w:rFonts w:ascii="Consolas" w:hAnsi="Consolas" w:cs="Arial"/>
          <w:sz w:val="18"/>
        </w:rPr>
        <w:t>42.8498  mm.</w:t>
      </w:r>
      <w:proofErr w:type="gramEnd"/>
    </w:p>
    <w:p w14:paraId="3FB933C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Normal to Vessel Wall (Thickness Limit), pad side </w:t>
      </w:r>
      <w:proofErr w:type="spellStart"/>
      <w:r>
        <w:rPr>
          <w:rFonts w:ascii="Consolas" w:hAnsi="Consolas" w:cs="Arial"/>
          <w:sz w:val="18"/>
        </w:rPr>
        <w:t>Tlwp</w:t>
      </w:r>
      <w:proofErr w:type="spellEnd"/>
      <w:r>
        <w:rPr>
          <w:rFonts w:ascii="Consolas" w:hAnsi="Consolas" w:cs="Arial"/>
          <w:sz w:val="18"/>
        </w:rPr>
        <w:t xml:space="preserve">    </w:t>
      </w:r>
      <w:proofErr w:type="gramStart"/>
      <w:r>
        <w:rPr>
          <w:rFonts w:ascii="Consolas" w:hAnsi="Consolas" w:cs="Arial"/>
          <w:sz w:val="18"/>
        </w:rPr>
        <w:t>15.0000  mm.</w:t>
      </w:r>
      <w:proofErr w:type="gramEnd"/>
    </w:p>
    <w:p w14:paraId="1DBBF17A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A95A477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The Pad diameter is greater than the Diameter Limit. The excess will not be considered.</w:t>
      </w:r>
    </w:p>
    <w:p w14:paraId="1AA9854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B25A366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i/>
          <w:color w:val="0000FF"/>
          <w:sz w:val="18"/>
        </w:rPr>
        <w:t>Taking a UG-36(c)(3)(a) exemption for nozzle: N9.</w:t>
      </w:r>
    </w:p>
    <w:p w14:paraId="3AC17C35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This calculation is valid for nozzles that meet all the requirements of</w:t>
      </w:r>
    </w:p>
    <w:p w14:paraId="07B1F453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paragraph UG-36.  Please check the Code carefully, especially for nozzles</w:t>
      </w:r>
    </w:p>
    <w:p w14:paraId="78239DFF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that are not isolated or do not meet Code spacing requirements. To force</w:t>
      </w:r>
    </w:p>
    <w:p w14:paraId="572C9E20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 xml:space="preserve">the computation of areas for small nozzles </w:t>
      </w:r>
      <w:proofErr w:type="gramStart"/>
      <w:r w:rsidRPr="000D0DAD">
        <w:rPr>
          <w:rFonts w:ascii="Arial" w:hAnsi="Consolas" w:cs="Arial"/>
          <w:i/>
          <w:color w:val="0000FF"/>
          <w:sz w:val="18"/>
        </w:rPr>
        <w:t>go</w:t>
      </w:r>
      <w:proofErr w:type="gramEnd"/>
      <w:r w:rsidRPr="000D0DAD">
        <w:rPr>
          <w:rFonts w:ascii="Arial" w:hAnsi="Consolas" w:cs="Arial"/>
          <w:i/>
          <w:color w:val="0000FF"/>
          <w:sz w:val="18"/>
        </w:rPr>
        <w:t xml:space="preserve"> to Tools-&gt;Configuration</w:t>
      </w:r>
    </w:p>
    <w:p w14:paraId="575F9B9D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and check the box to force the UG-37 small nozzle area calculation.</w:t>
      </w:r>
    </w:p>
    <w:p w14:paraId="3158DF3B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4726C94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</w:rPr>
        <w:t>UG-45 Minimum Nozzle Neck Thickness Requirement: [Int. Press.]</w:t>
      </w:r>
    </w:p>
    <w:p w14:paraId="3E61EA2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for Internal/External pressures      ta = 0.0160 mm.</w:t>
      </w:r>
    </w:p>
    <w:p w14:paraId="147BA4A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per UG16(b</w:t>
      </w:r>
      <w:proofErr w:type="gramStart"/>
      <w:r>
        <w:rPr>
          <w:rFonts w:ascii="Consolas" w:hAnsi="Consolas" w:cs="Arial"/>
          <w:sz w:val="18"/>
        </w:rPr>
        <w:t xml:space="preserve">),   </w:t>
      </w:r>
      <w:proofErr w:type="gramEnd"/>
      <w:r>
        <w:rPr>
          <w:rFonts w:ascii="Consolas" w:hAnsi="Consolas" w:cs="Arial"/>
          <w:sz w:val="18"/>
        </w:rPr>
        <w:t xml:space="preserve">                   tr16b = 1.5000 mm.</w:t>
      </w:r>
    </w:p>
    <w:p w14:paraId="51E85E4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Thickness, shell/head, internal pressure     trb1 = 0.1330 mm.</w:t>
      </w:r>
    </w:p>
    <w:p w14:paraId="6B502F5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                 tb1 = </w:t>
      </w:r>
      <w:proofErr w:type="gramStart"/>
      <w:r>
        <w:rPr>
          <w:rFonts w:ascii="Consolas" w:hAnsi="Consolas" w:cs="Arial"/>
          <w:sz w:val="18"/>
        </w:rPr>
        <w:t>max(</w:t>
      </w:r>
      <w:proofErr w:type="gramEnd"/>
      <w:r>
        <w:rPr>
          <w:rFonts w:ascii="Consolas" w:hAnsi="Consolas" w:cs="Arial"/>
          <w:sz w:val="18"/>
        </w:rPr>
        <w:t>trb1, tr16b) = 1.5000 mm.</w:t>
      </w:r>
    </w:p>
    <w:p w14:paraId="65E8FF2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                 tb2 = </w:t>
      </w:r>
      <w:proofErr w:type="gramStart"/>
      <w:r>
        <w:rPr>
          <w:rFonts w:ascii="Consolas" w:hAnsi="Consolas" w:cs="Arial"/>
          <w:sz w:val="18"/>
        </w:rPr>
        <w:t>max(</w:t>
      </w:r>
      <w:proofErr w:type="gramEnd"/>
      <w:r>
        <w:rPr>
          <w:rFonts w:ascii="Consolas" w:hAnsi="Consolas" w:cs="Arial"/>
          <w:sz w:val="18"/>
        </w:rPr>
        <w:t>trb2, tr16b) = 1.5000 mm.</w:t>
      </w:r>
    </w:p>
    <w:p w14:paraId="5D0FB72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per table UG-45                     tb3 = 3.4200 mm.</w:t>
      </w:r>
    </w:p>
    <w:p w14:paraId="7B2BA550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2331400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Determine Nozzle Thickness candidate [tb]:</w:t>
      </w:r>
    </w:p>
    <w:p w14:paraId="6093CDC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</w:t>
      </w:r>
      <w:proofErr w:type="gramStart"/>
      <w:r>
        <w:rPr>
          <w:rFonts w:ascii="Consolas" w:hAnsi="Consolas" w:cs="Arial"/>
          <w:sz w:val="18"/>
        </w:rPr>
        <w:t>min[</w:t>
      </w:r>
      <w:proofErr w:type="gramEnd"/>
      <w:r>
        <w:rPr>
          <w:rFonts w:ascii="Consolas" w:hAnsi="Consolas" w:cs="Arial"/>
          <w:sz w:val="18"/>
        </w:rPr>
        <w:t xml:space="preserve"> tb3, max( tb1,tb2) ]</w:t>
      </w:r>
    </w:p>
    <w:p w14:paraId="5F472E4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</w:t>
      </w:r>
      <w:proofErr w:type="gramStart"/>
      <w:r>
        <w:rPr>
          <w:rFonts w:ascii="Consolas" w:hAnsi="Consolas" w:cs="Arial"/>
          <w:sz w:val="18"/>
        </w:rPr>
        <w:t>min[</w:t>
      </w:r>
      <w:proofErr w:type="gramEnd"/>
      <w:r>
        <w:rPr>
          <w:rFonts w:ascii="Consolas" w:hAnsi="Consolas" w:cs="Arial"/>
          <w:sz w:val="18"/>
        </w:rPr>
        <w:t xml:space="preserve"> 3.42, max( 1.5, 1.5 ) ]</w:t>
      </w:r>
    </w:p>
    <w:p w14:paraId="326A29C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1.5000 mm.</w:t>
      </w:r>
    </w:p>
    <w:p w14:paraId="03510F06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A66EF8A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Minimum Wall Thickness of Nozzle Necks [tUG-45]:</w:t>
      </w:r>
    </w:p>
    <w:p w14:paraId="681F719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</w:t>
      </w:r>
      <w:proofErr w:type="gramStart"/>
      <w:r>
        <w:rPr>
          <w:rFonts w:ascii="Consolas" w:hAnsi="Consolas" w:cs="Arial"/>
          <w:sz w:val="18"/>
        </w:rPr>
        <w:t>max( ta</w:t>
      </w:r>
      <w:proofErr w:type="gramEnd"/>
      <w:r>
        <w:rPr>
          <w:rFonts w:ascii="Consolas" w:hAnsi="Consolas" w:cs="Arial"/>
          <w:sz w:val="18"/>
        </w:rPr>
        <w:t>, tb )</w:t>
      </w:r>
    </w:p>
    <w:p w14:paraId="26851C3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</w:t>
      </w:r>
      <w:proofErr w:type="gramStart"/>
      <w:r>
        <w:rPr>
          <w:rFonts w:ascii="Consolas" w:hAnsi="Consolas" w:cs="Arial"/>
          <w:sz w:val="18"/>
        </w:rPr>
        <w:t>max( 0.016</w:t>
      </w:r>
      <w:proofErr w:type="gramEnd"/>
      <w:r>
        <w:rPr>
          <w:rFonts w:ascii="Consolas" w:hAnsi="Consolas" w:cs="Arial"/>
          <w:sz w:val="18"/>
        </w:rPr>
        <w:t>, 1.5 )</w:t>
      </w:r>
    </w:p>
    <w:p w14:paraId="15A972D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1.5000 mm.</w:t>
      </w:r>
    </w:p>
    <w:p w14:paraId="6B94785D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AFF7BF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Available Nozzle Neck Thickness = 0.875 * 8.738 = 7.645 mm. -&gt; OK</w:t>
      </w:r>
    </w:p>
    <w:p w14:paraId="42ABE1E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58CD025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00"/>
          <w:sz w:val="18"/>
        </w:rPr>
        <w:t xml:space="preserve">SA-240 316L, Min Metal Temp without impact per UHA-51:  -196 </w:t>
      </w:r>
      <w:r w:rsidRPr="000D0DAD">
        <w:rPr>
          <w:rFonts w:ascii="Arial" w:hAnsi="Consolas" w:cs="Arial"/>
          <w:i/>
          <w:color w:val="000000"/>
          <w:sz w:val="18"/>
        </w:rPr>
        <w:t>°</w:t>
      </w:r>
      <w:r w:rsidRPr="000D0DAD">
        <w:rPr>
          <w:rFonts w:ascii="Arial" w:hAnsi="Consolas" w:cs="Arial"/>
          <w:i/>
          <w:color w:val="000000"/>
          <w:sz w:val="18"/>
        </w:rPr>
        <w:t>C</w:t>
      </w:r>
    </w:p>
    <w:p w14:paraId="3A2EDBFF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CCAC68D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00"/>
          <w:sz w:val="18"/>
        </w:rPr>
        <w:t xml:space="preserve">SA-312 TP316L, Min Metal Temp without impact per UHA-51:  -196 </w:t>
      </w:r>
      <w:r w:rsidRPr="000D0DAD">
        <w:rPr>
          <w:rFonts w:ascii="Arial" w:hAnsi="Consolas" w:cs="Arial"/>
          <w:i/>
          <w:color w:val="000000"/>
          <w:sz w:val="18"/>
        </w:rPr>
        <w:t>°</w:t>
      </w:r>
      <w:r w:rsidRPr="000D0DAD">
        <w:rPr>
          <w:rFonts w:ascii="Arial" w:hAnsi="Consolas" w:cs="Arial"/>
          <w:i/>
          <w:color w:val="000000"/>
          <w:sz w:val="18"/>
        </w:rPr>
        <w:t>C</w:t>
      </w:r>
    </w:p>
    <w:p w14:paraId="1B85970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9E6716F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  <w:u w:val="single"/>
        </w:rPr>
        <w:t>Weld Size Calculations, Description: N9</w:t>
      </w:r>
    </w:p>
    <w:p w14:paraId="048B32A2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7F53AE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Intermediate Calc. for nozzle/shell Welds   </w:t>
      </w:r>
      <w:proofErr w:type="spellStart"/>
      <w:r>
        <w:rPr>
          <w:rFonts w:ascii="Consolas" w:hAnsi="Consolas" w:cs="Arial"/>
          <w:sz w:val="18"/>
        </w:rPr>
        <w:t>Tmin</w:t>
      </w:r>
      <w:proofErr w:type="spellEnd"/>
      <w:r>
        <w:rPr>
          <w:rFonts w:ascii="Consolas" w:hAnsi="Consolas" w:cs="Arial"/>
          <w:sz w:val="18"/>
        </w:rPr>
        <w:t xml:space="preserve">      </w:t>
      </w:r>
      <w:proofErr w:type="gramStart"/>
      <w:r>
        <w:rPr>
          <w:rFonts w:ascii="Consolas" w:hAnsi="Consolas" w:cs="Arial"/>
          <w:sz w:val="18"/>
        </w:rPr>
        <w:t>6.0000  mm.</w:t>
      </w:r>
      <w:proofErr w:type="gramEnd"/>
    </w:p>
    <w:p w14:paraId="1C70B34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Intermediate Calc. for pad/shell Welds   </w:t>
      </w:r>
      <w:proofErr w:type="spellStart"/>
      <w:r>
        <w:rPr>
          <w:rFonts w:ascii="Consolas" w:hAnsi="Consolas" w:cs="Arial"/>
          <w:sz w:val="18"/>
        </w:rPr>
        <w:t>TminPad</w:t>
      </w:r>
      <w:proofErr w:type="spellEnd"/>
      <w:r>
        <w:rPr>
          <w:rFonts w:ascii="Consolas" w:hAnsi="Consolas" w:cs="Arial"/>
          <w:sz w:val="18"/>
        </w:rPr>
        <w:t xml:space="preserve">      </w:t>
      </w:r>
      <w:proofErr w:type="gramStart"/>
      <w:r>
        <w:rPr>
          <w:rFonts w:ascii="Consolas" w:hAnsi="Consolas" w:cs="Arial"/>
          <w:sz w:val="18"/>
        </w:rPr>
        <w:t>6.0000  mm.</w:t>
      </w:r>
      <w:proofErr w:type="gramEnd"/>
    </w:p>
    <w:p w14:paraId="77BBE3D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98FD59A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</w:rPr>
        <w:t>Results Per UW-16.1:</w:t>
      </w:r>
    </w:p>
    <w:p w14:paraId="4D94217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     Required Thickness    Actual Thickness</w:t>
      </w:r>
    </w:p>
    <w:p w14:paraId="49E7B91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Nozzle Weld          4.2000 = 0.7 * </w:t>
      </w:r>
      <w:proofErr w:type="spellStart"/>
      <w:r>
        <w:rPr>
          <w:rFonts w:ascii="Consolas" w:hAnsi="Consolas" w:cs="Arial"/>
          <w:sz w:val="18"/>
        </w:rPr>
        <w:t>tmin</w:t>
      </w:r>
      <w:proofErr w:type="spellEnd"/>
      <w:r>
        <w:rPr>
          <w:rFonts w:ascii="Consolas" w:hAnsi="Consolas" w:cs="Arial"/>
          <w:sz w:val="18"/>
        </w:rPr>
        <w:t>.  4.2420 = 0.7 * Wo mm.</w:t>
      </w:r>
    </w:p>
    <w:p w14:paraId="2D911B2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Pad Weld             3.0000 = 0.5*</w:t>
      </w:r>
      <w:proofErr w:type="spellStart"/>
      <w:proofErr w:type="gramStart"/>
      <w:r>
        <w:rPr>
          <w:rFonts w:ascii="Consolas" w:hAnsi="Consolas" w:cs="Arial"/>
          <w:sz w:val="18"/>
        </w:rPr>
        <w:t>TminPad</w:t>
      </w:r>
      <w:proofErr w:type="spellEnd"/>
      <w:r>
        <w:rPr>
          <w:rFonts w:ascii="Consolas" w:hAnsi="Consolas" w:cs="Arial"/>
          <w:sz w:val="18"/>
        </w:rPr>
        <w:t xml:space="preserve">  4.2420</w:t>
      </w:r>
      <w:proofErr w:type="gramEnd"/>
      <w:r>
        <w:rPr>
          <w:rFonts w:ascii="Consolas" w:hAnsi="Consolas" w:cs="Arial"/>
          <w:sz w:val="18"/>
        </w:rPr>
        <w:t xml:space="preserve"> = 0.7 * Wp mm.</w:t>
      </w:r>
    </w:p>
    <w:p w14:paraId="637D7230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B6E24F0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Skipping the nozzle attachment weld strength calculations. Per UW-15(b)(2) the nozzles</w:t>
      </w:r>
    </w:p>
    <w:p w14:paraId="6DF2B0D6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exempted by UG-36(c)(3)(a) (small nozzles) do not require a weld strength check.</w:t>
      </w:r>
    </w:p>
    <w:p w14:paraId="7A1F77D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8D53743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 xml:space="preserve">The Drop for this Nozzle </w:t>
      </w:r>
      <w:proofErr w:type="gramStart"/>
      <w:r w:rsidRPr="000D0DAD">
        <w:rPr>
          <w:rFonts w:ascii="Arial" w:hAnsi="Consolas" w:cs="Arial"/>
          <w:color w:val="000000"/>
          <w:sz w:val="18"/>
        </w:rPr>
        <w:t>is :</w:t>
      </w:r>
      <w:proofErr w:type="gramEnd"/>
      <w:r w:rsidRPr="000D0DAD">
        <w:rPr>
          <w:rFonts w:ascii="Arial" w:hAnsi="Consolas" w:cs="Arial"/>
          <w:color w:val="000000"/>
          <w:sz w:val="18"/>
        </w:rPr>
        <w:t xml:space="preserve"> 1.8262 mm.</w:t>
      </w:r>
    </w:p>
    <w:p w14:paraId="32A5B0F0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 xml:space="preserve">The Cut Length for this Nozzle is, Drop + Ho + H + </w:t>
      </w:r>
      <w:proofErr w:type="gramStart"/>
      <w:r w:rsidRPr="000D0DAD">
        <w:rPr>
          <w:rFonts w:ascii="Arial" w:hAnsi="Consolas" w:cs="Arial"/>
          <w:color w:val="000000"/>
          <w:sz w:val="18"/>
        </w:rPr>
        <w:t>T :</w:t>
      </w:r>
      <w:proofErr w:type="gramEnd"/>
      <w:r w:rsidRPr="000D0DAD">
        <w:rPr>
          <w:rFonts w:ascii="Arial" w:hAnsi="Consolas" w:cs="Arial"/>
          <w:color w:val="000000"/>
          <w:sz w:val="18"/>
        </w:rPr>
        <w:t xml:space="preserve"> 157.8262 mm.</w:t>
      </w:r>
    </w:p>
    <w:p w14:paraId="20334E19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C91E2B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FF"/>
          <w:sz w:val="18"/>
        </w:rPr>
        <w:t>PV Elite is a trademark of Hexagon AB, 2024, All rights reserved.</w:t>
      </w:r>
    </w:p>
    <w:p w14:paraId="413286A6" w14:textId="77777777" w:rsidR="000D0DAD" w:rsidRDefault="000D0DAD" w:rsidP="000D0DAD">
      <w:pPr>
        <w:rPr>
          <w:rFonts w:ascii="Consolas" w:hAnsi="Consolas" w:cs="Arial"/>
          <w:sz w:val="18"/>
        </w:rPr>
        <w:sectPr w:rsidR="000D0DAD" w:rsidSect="000D0DAD">
          <w:headerReference w:type="default" r:id="rId58"/>
          <w:pgSz w:w="12240" w:h="15840" w:code="1"/>
          <w:pgMar w:top="1440" w:right="504" w:bottom="720" w:left="360" w:header="720" w:footer="720" w:gutter="720"/>
          <w:cols w:space="720"/>
          <w:docGrid w:linePitch="272"/>
        </w:sectPr>
      </w:pPr>
    </w:p>
    <w:p w14:paraId="10CCC7A4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Consolas" w:hAnsi="Consolas" w:cs="Arial"/>
          <w:sz w:val="18"/>
        </w:rPr>
        <w:lastRenderedPageBreak/>
        <w:fldChar w:fldCharType="begin"/>
      </w:r>
      <w:r w:rsidRPr="000D0DAD">
        <w:rPr>
          <w:rFonts w:ascii="Consolas" w:hAnsi="Consolas" w:cs="Arial"/>
          <w:sz w:val="18"/>
        </w:rPr>
        <w:instrText xml:space="preserve"> TC "</w:instrText>
      </w:r>
      <w:bookmarkStart w:id="42" w:name="_Toc192856520"/>
      <w:r w:rsidRPr="000D0DAD">
        <w:rPr>
          <w:rFonts w:ascii="Consolas" w:hAnsi="Consolas" w:cs="Arial"/>
          <w:sz w:val="18"/>
        </w:rPr>
        <w:instrText>Nozzle Calcs.:  N10</w:instrText>
      </w:r>
      <w:bookmarkEnd w:id="42"/>
      <w:r w:rsidRPr="000D0DAD">
        <w:rPr>
          <w:rFonts w:ascii="Consolas" w:hAnsi="Consolas" w:cs="Arial"/>
          <w:sz w:val="18"/>
        </w:rPr>
        <w:instrText xml:space="preserve">" /f C </w:instrText>
      </w:r>
      <w:r w:rsidRPr="000D0DAD">
        <w:rPr>
          <w:rFonts w:ascii="Consolas" w:hAnsi="Consolas" w:cs="Arial"/>
          <w:sz w:val="18"/>
        </w:rPr>
        <w:fldChar w:fldCharType="end"/>
      </w:r>
    </w:p>
    <w:p w14:paraId="5B077B8A" w14:textId="77777777" w:rsidR="000D0DAD" w:rsidRDefault="000D0DAD" w:rsidP="000D0DAD">
      <w:pPr>
        <w:rPr>
          <w:rFonts w:ascii="Consolas" w:hAnsi="Consolas" w:cs="Arial"/>
          <w:sz w:val="18"/>
        </w:rPr>
      </w:pPr>
      <w:proofErr w:type="gramStart"/>
      <w:r w:rsidRPr="000D0DAD">
        <w:rPr>
          <w:rFonts w:ascii="Tahoma" w:hAnsi="Consolas" w:cs="Arial"/>
          <w:b/>
          <w:color w:val="000000"/>
          <w:sz w:val="18"/>
        </w:rPr>
        <w:t>Input,  Nozzle</w:t>
      </w:r>
      <w:proofErr w:type="gramEnd"/>
      <w:r w:rsidRPr="000D0DAD">
        <w:rPr>
          <w:rFonts w:ascii="Tahoma" w:hAnsi="Consolas" w:cs="Arial"/>
          <w:b/>
          <w:color w:val="000000"/>
          <w:sz w:val="18"/>
        </w:rPr>
        <w:t xml:space="preserve"> Desc: N10                               From:   20</w:t>
      </w:r>
    </w:p>
    <w:p w14:paraId="34551D6A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7256AB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Pressure for Reinforcement Calculations        P       </w:t>
      </w:r>
      <w:proofErr w:type="gramStart"/>
      <w:r>
        <w:rPr>
          <w:rFonts w:ascii="Consolas" w:hAnsi="Consolas" w:cs="Arial"/>
          <w:sz w:val="18"/>
        </w:rPr>
        <w:t>0.534  bars</w:t>
      </w:r>
      <w:proofErr w:type="gramEnd"/>
    </w:p>
    <w:p w14:paraId="0E8E329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Temperature for Internal Pressure           Temp          </w:t>
      </w:r>
      <w:proofErr w:type="gramStart"/>
      <w:r>
        <w:rPr>
          <w:rFonts w:ascii="Consolas" w:hAnsi="Consolas" w:cs="Arial"/>
          <w:sz w:val="18"/>
        </w:rPr>
        <w:t>85  °</w:t>
      </w:r>
      <w:proofErr w:type="gramEnd"/>
      <w:r>
        <w:rPr>
          <w:rFonts w:ascii="Consolas" w:hAnsi="Consolas" w:cs="Arial"/>
          <w:sz w:val="18"/>
        </w:rPr>
        <w:t>C</w:t>
      </w:r>
    </w:p>
    <w:p w14:paraId="44EBC1B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4720D7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Parent Material                                  SA-240 316L</w:t>
      </w:r>
    </w:p>
    <w:p w14:paraId="161DB27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Parent Allowable Stress at Temperature        </w:t>
      </w:r>
      <w:proofErr w:type="spellStart"/>
      <w:r>
        <w:rPr>
          <w:rFonts w:ascii="Consolas" w:hAnsi="Consolas" w:cs="Arial"/>
          <w:sz w:val="18"/>
        </w:rPr>
        <w:t>Sv</w:t>
      </w:r>
      <w:proofErr w:type="spellEnd"/>
      <w:r>
        <w:rPr>
          <w:rFonts w:ascii="Consolas" w:hAnsi="Consolas" w:cs="Arial"/>
          <w:sz w:val="18"/>
        </w:rPr>
        <w:t xml:space="preserve">      </w:t>
      </w:r>
      <w:proofErr w:type="gramStart"/>
      <w:r>
        <w:rPr>
          <w:rFonts w:ascii="Consolas" w:hAnsi="Consolas" w:cs="Arial"/>
          <w:sz w:val="18"/>
        </w:rPr>
        <w:t>100.46  N.</w:t>
      </w:r>
      <w:proofErr w:type="gramEnd"/>
      <w:r>
        <w:rPr>
          <w:rFonts w:ascii="Consolas" w:hAnsi="Consolas" w:cs="Arial"/>
          <w:sz w:val="18"/>
        </w:rPr>
        <w:t>/mm²</w:t>
      </w:r>
    </w:p>
    <w:p w14:paraId="1EBE0D1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Parent Allowable Stress At Ambient           </w:t>
      </w:r>
      <w:proofErr w:type="spellStart"/>
      <w:r>
        <w:rPr>
          <w:rFonts w:ascii="Consolas" w:hAnsi="Consolas" w:cs="Arial"/>
          <w:sz w:val="18"/>
        </w:rPr>
        <w:t>Sva</w:t>
      </w:r>
      <w:proofErr w:type="spellEnd"/>
      <w:r>
        <w:rPr>
          <w:rFonts w:ascii="Consolas" w:hAnsi="Consolas" w:cs="Arial"/>
          <w:sz w:val="18"/>
        </w:rPr>
        <w:t xml:space="preserve">      </w:t>
      </w:r>
      <w:proofErr w:type="gramStart"/>
      <w:r>
        <w:rPr>
          <w:rFonts w:ascii="Consolas" w:hAnsi="Consolas" w:cs="Arial"/>
          <w:sz w:val="18"/>
        </w:rPr>
        <w:t>115.00  N.</w:t>
      </w:r>
      <w:proofErr w:type="gramEnd"/>
      <w:r>
        <w:rPr>
          <w:rFonts w:ascii="Consolas" w:hAnsi="Consolas" w:cs="Arial"/>
          <w:sz w:val="18"/>
        </w:rPr>
        <w:t>/mm²</w:t>
      </w:r>
    </w:p>
    <w:p w14:paraId="1FE5DE19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551A1A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Inside Diameter of Cylindrical Shell           D      </w:t>
      </w:r>
      <w:proofErr w:type="gramStart"/>
      <w:r>
        <w:rPr>
          <w:rFonts w:ascii="Consolas" w:hAnsi="Consolas" w:cs="Arial"/>
          <w:sz w:val="18"/>
        </w:rPr>
        <w:t>500.00  mm.</w:t>
      </w:r>
      <w:proofErr w:type="gramEnd"/>
    </w:p>
    <w:p w14:paraId="79DEE92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Shell Finished (Minimum) Thickness             t      </w:t>
      </w:r>
      <w:proofErr w:type="gramStart"/>
      <w:r>
        <w:rPr>
          <w:rFonts w:ascii="Consolas" w:hAnsi="Consolas" w:cs="Arial"/>
          <w:sz w:val="18"/>
        </w:rPr>
        <w:t>6.0000  mm.</w:t>
      </w:r>
      <w:proofErr w:type="gramEnd"/>
    </w:p>
    <w:p w14:paraId="6EF2387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Shell Internal Corrosion Allowance             c      </w:t>
      </w:r>
      <w:proofErr w:type="gramStart"/>
      <w:r>
        <w:rPr>
          <w:rFonts w:ascii="Consolas" w:hAnsi="Consolas" w:cs="Arial"/>
          <w:sz w:val="18"/>
        </w:rPr>
        <w:t>0.0000  mm.</w:t>
      </w:r>
      <w:proofErr w:type="gramEnd"/>
    </w:p>
    <w:p w14:paraId="3F8357E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Shell External Corrosion Allowance            co      </w:t>
      </w:r>
      <w:proofErr w:type="gramStart"/>
      <w:r>
        <w:rPr>
          <w:rFonts w:ascii="Consolas" w:hAnsi="Consolas" w:cs="Arial"/>
          <w:sz w:val="18"/>
        </w:rPr>
        <w:t>0.0000  mm.</w:t>
      </w:r>
      <w:proofErr w:type="gramEnd"/>
    </w:p>
    <w:p w14:paraId="7486EFA0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E516BF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Distance from Bottom/Left Tangent                    </w:t>
      </w:r>
      <w:proofErr w:type="gramStart"/>
      <w:r>
        <w:rPr>
          <w:rFonts w:ascii="Consolas" w:hAnsi="Consolas" w:cs="Arial"/>
          <w:sz w:val="18"/>
        </w:rPr>
        <w:t>1370.00  mm.</w:t>
      </w:r>
      <w:proofErr w:type="gramEnd"/>
    </w:p>
    <w:p w14:paraId="0D5D0B00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DA38D7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User Entered Minimum Design Metal Temperature           </w:t>
      </w:r>
      <w:proofErr w:type="gramStart"/>
      <w:r>
        <w:rPr>
          <w:rFonts w:ascii="Consolas" w:hAnsi="Consolas" w:cs="Arial"/>
          <w:sz w:val="18"/>
        </w:rPr>
        <w:t>4.00  °</w:t>
      </w:r>
      <w:proofErr w:type="gramEnd"/>
      <w:r>
        <w:rPr>
          <w:rFonts w:ascii="Consolas" w:hAnsi="Consolas" w:cs="Arial"/>
          <w:sz w:val="18"/>
        </w:rPr>
        <w:t>C</w:t>
      </w:r>
    </w:p>
    <w:p w14:paraId="77BB160F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FBB8F84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i/>
          <w:color w:val="000000"/>
          <w:sz w:val="18"/>
        </w:rPr>
        <w:t xml:space="preserve">Type of Element Connected to the </w:t>
      </w:r>
      <w:proofErr w:type="gramStart"/>
      <w:r w:rsidRPr="000D0DAD">
        <w:rPr>
          <w:rFonts w:ascii="Arial" w:hAnsi="Consolas" w:cs="Arial"/>
          <w:b/>
          <w:i/>
          <w:color w:val="000000"/>
          <w:sz w:val="18"/>
        </w:rPr>
        <w:t>Parent :</w:t>
      </w:r>
      <w:proofErr w:type="gramEnd"/>
      <w:r w:rsidRPr="000D0DAD">
        <w:rPr>
          <w:rFonts w:ascii="Arial" w:hAnsi="Consolas" w:cs="Arial"/>
          <w:b/>
          <w:i/>
          <w:color w:val="000000"/>
          <w:sz w:val="18"/>
        </w:rPr>
        <w:t xml:space="preserve"> Nozzle</w:t>
      </w:r>
    </w:p>
    <w:p w14:paraId="7E6C47D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5A7AF5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Material                                       SA-312 TP316L</w:t>
      </w:r>
    </w:p>
    <w:p w14:paraId="5E3A29B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Material UNS Number                                   S31603</w:t>
      </w:r>
    </w:p>
    <w:p w14:paraId="775D063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Material Specification/Type                       </w:t>
      </w:r>
      <w:proofErr w:type="spellStart"/>
      <w:r>
        <w:rPr>
          <w:rFonts w:ascii="Consolas" w:hAnsi="Consolas" w:cs="Arial"/>
          <w:sz w:val="18"/>
        </w:rPr>
        <w:t>Smls</w:t>
      </w:r>
      <w:proofErr w:type="spellEnd"/>
      <w:r>
        <w:rPr>
          <w:rFonts w:ascii="Consolas" w:hAnsi="Consolas" w:cs="Arial"/>
          <w:sz w:val="18"/>
        </w:rPr>
        <w:t>. pipe</w:t>
      </w:r>
    </w:p>
    <w:p w14:paraId="6E9E2A5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Allowable Stress at Temperature               Sn      </w:t>
      </w:r>
      <w:proofErr w:type="gramStart"/>
      <w:r>
        <w:rPr>
          <w:rFonts w:ascii="Consolas" w:hAnsi="Consolas" w:cs="Arial"/>
          <w:sz w:val="18"/>
        </w:rPr>
        <w:t>100.50  N.</w:t>
      </w:r>
      <w:proofErr w:type="gramEnd"/>
      <w:r>
        <w:rPr>
          <w:rFonts w:ascii="Consolas" w:hAnsi="Consolas" w:cs="Arial"/>
          <w:sz w:val="18"/>
        </w:rPr>
        <w:t>/mm²</w:t>
      </w:r>
    </w:p>
    <w:p w14:paraId="1B6322A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Allowable Stress At Ambient                  </w:t>
      </w:r>
      <w:proofErr w:type="spellStart"/>
      <w:r>
        <w:rPr>
          <w:rFonts w:ascii="Consolas" w:hAnsi="Consolas" w:cs="Arial"/>
          <w:sz w:val="18"/>
        </w:rPr>
        <w:t>Sna</w:t>
      </w:r>
      <w:proofErr w:type="spellEnd"/>
      <w:r>
        <w:rPr>
          <w:rFonts w:ascii="Consolas" w:hAnsi="Consolas" w:cs="Arial"/>
          <w:sz w:val="18"/>
        </w:rPr>
        <w:t xml:space="preserve">      </w:t>
      </w:r>
      <w:proofErr w:type="gramStart"/>
      <w:r>
        <w:rPr>
          <w:rFonts w:ascii="Consolas" w:hAnsi="Consolas" w:cs="Arial"/>
          <w:sz w:val="18"/>
        </w:rPr>
        <w:t>115.00  N.</w:t>
      </w:r>
      <w:proofErr w:type="gramEnd"/>
      <w:r>
        <w:rPr>
          <w:rFonts w:ascii="Consolas" w:hAnsi="Consolas" w:cs="Arial"/>
          <w:sz w:val="18"/>
        </w:rPr>
        <w:t>/mm²</w:t>
      </w:r>
    </w:p>
    <w:p w14:paraId="7B13EE1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2A757B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Diameter Basis (for tr calc </w:t>
      </w:r>
      <w:proofErr w:type="gramStart"/>
      <w:r>
        <w:rPr>
          <w:rFonts w:ascii="Consolas" w:hAnsi="Consolas" w:cs="Arial"/>
          <w:sz w:val="18"/>
        </w:rPr>
        <w:t xml:space="preserve">only)   </w:t>
      </w:r>
      <w:proofErr w:type="gramEnd"/>
      <w:r>
        <w:rPr>
          <w:rFonts w:ascii="Consolas" w:hAnsi="Consolas" w:cs="Arial"/>
          <w:sz w:val="18"/>
        </w:rPr>
        <w:t xml:space="preserve">                 Outside</w:t>
      </w:r>
    </w:p>
    <w:p w14:paraId="3DBB4F8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Layout Angle                                          </w:t>
      </w:r>
      <w:proofErr w:type="gramStart"/>
      <w:r>
        <w:rPr>
          <w:rFonts w:ascii="Consolas" w:hAnsi="Consolas" w:cs="Arial"/>
          <w:sz w:val="18"/>
        </w:rPr>
        <w:t>315.00  deg</w:t>
      </w:r>
      <w:proofErr w:type="gramEnd"/>
    </w:p>
    <w:p w14:paraId="0D9B284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Diameter                                             </w:t>
      </w:r>
      <w:proofErr w:type="gramStart"/>
      <w:r>
        <w:rPr>
          <w:rFonts w:ascii="Consolas" w:hAnsi="Consolas" w:cs="Arial"/>
          <w:sz w:val="18"/>
        </w:rPr>
        <w:t>50.0000  mm</w:t>
      </w:r>
      <w:proofErr w:type="gramEnd"/>
    </w:p>
    <w:p w14:paraId="1E2F6BA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FCCFA2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Size and Thickness Basis                             Nominal</w:t>
      </w:r>
    </w:p>
    <w:p w14:paraId="0AFF8C0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Nominal Thickness                                        160</w:t>
      </w:r>
    </w:p>
    <w:p w14:paraId="2A78F6AF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79FF96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Material                                 SA-182 F316L</w:t>
      </w:r>
    </w:p>
    <w:p w14:paraId="01E2576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Type                                 Weld Neck Flange</w:t>
      </w:r>
    </w:p>
    <w:p w14:paraId="41FFFD49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AB5E24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Corrosion Allowance                          can      </w:t>
      </w:r>
      <w:proofErr w:type="gramStart"/>
      <w:r>
        <w:rPr>
          <w:rFonts w:ascii="Consolas" w:hAnsi="Consolas" w:cs="Arial"/>
          <w:sz w:val="18"/>
        </w:rPr>
        <w:t>0.0000  mm.</w:t>
      </w:r>
      <w:proofErr w:type="gramEnd"/>
    </w:p>
    <w:p w14:paraId="591E99E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Joint Efficiency of Shell Seam at Nozzle      E1        1.00</w:t>
      </w:r>
    </w:p>
    <w:p w14:paraId="3786CFA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Joint Efficiency of Nozzle Neck               </w:t>
      </w:r>
      <w:proofErr w:type="spellStart"/>
      <w:r>
        <w:rPr>
          <w:rFonts w:ascii="Consolas" w:hAnsi="Consolas" w:cs="Arial"/>
          <w:sz w:val="18"/>
        </w:rPr>
        <w:t>En</w:t>
      </w:r>
      <w:proofErr w:type="spellEnd"/>
      <w:r>
        <w:rPr>
          <w:rFonts w:ascii="Consolas" w:hAnsi="Consolas" w:cs="Arial"/>
          <w:sz w:val="18"/>
        </w:rPr>
        <w:t xml:space="preserve">        1.00</w:t>
      </w:r>
    </w:p>
    <w:p w14:paraId="343684FF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7345D3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Outside Projection                            ho    </w:t>
      </w:r>
      <w:proofErr w:type="gramStart"/>
      <w:r>
        <w:rPr>
          <w:rFonts w:ascii="Consolas" w:hAnsi="Consolas" w:cs="Arial"/>
          <w:sz w:val="18"/>
        </w:rPr>
        <w:t>150.0000  mm.</w:t>
      </w:r>
      <w:proofErr w:type="gramEnd"/>
    </w:p>
    <w:p w14:paraId="6B6947F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Weld leg size between Nozzle and Pad/Shell    Wo      </w:t>
      </w:r>
      <w:proofErr w:type="gramStart"/>
      <w:r>
        <w:rPr>
          <w:rFonts w:ascii="Consolas" w:hAnsi="Consolas" w:cs="Arial"/>
          <w:sz w:val="18"/>
        </w:rPr>
        <w:t>6.0000  mm.</w:t>
      </w:r>
      <w:proofErr w:type="gramEnd"/>
    </w:p>
    <w:p w14:paraId="776D4D3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Groove weld depth between Nozzle and Vessel </w:t>
      </w:r>
      <w:proofErr w:type="spellStart"/>
      <w:r>
        <w:rPr>
          <w:rFonts w:ascii="Consolas" w:hAnsi="Consolas" w:cs="Arial"/>
          <w:sz w:val="18"/>
        </w:rPr>
        <w:t>Wgnv</w:t>
      </w:r>
      <w:proofErr w:type="spellEnd"/>
      <w:r>
        <w:rPr>
          <w:rFonts w:ascii="Consolas" w:hAnsi="Consolas" w:cs="Arial"/>
          <w:sz w:val="18"/>
        </w:rPr>
        <w:t xml:space="preserve">      </w:t>
      </w:r>
      <w:proofErr w:type="gramStart"/>
      <w:r>
        <w:rPr>
          <w:rFonts w:ascii="Consolas" w:hAnsi="Consolas" w:cs="Arial"/>
          <w:sz w:val="18"/>
        </w:rPr>
        <w:t>6.0000  mm.</w:t>
      </w:r>
      <w:proofErr w:type="gramEnd"/>
    </w:p>
    <w:p w14:paraId="72A2411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Inside Projection                              h      </w:t>
      </w:r>
      <w:proofErr w:type="gramStart"/>
      <w:r>
        <w:rPr>
          <w:rFonts w:ascii="Consolas" w:hAnsi="Consolas" w:cs="Arial"/>
          <w:sz w:val="18"/>
        </w:rPr>
        <w:t>0.0000  mm.</w:t>
      </w:r>
      <w:proofErr w:type="gramEnd"/>
    </w:p>
    <w:p w14:paraId="26452DE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Weld leg size, Inside Element to Shell        Wi      </w:t>
      </w:r>
      <w:proofErr w:type="gramStart"/>
      <w:r>
        <w:rPr>
          <w:rFonts w:ascii="Consolas" w:hAnsi="Consolas" w:cs="Arial"/>
          <w:sz w:val="18"/>
        </w:rPr>
        <w:t>0.0000  mm.</w:t>
      </w:r>
      <w:proofErr w:type="gramEnd"/>
    </w:p>
    <w:p w14:paraId="5D392E6A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73E849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Pad Material                                     SA-240 316L</w:t>
      </w:r>
    </w:p>
    <w:p w14:paraId="1D12D67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Pad Allowable Stress at Temperature           </w:t>
      </w:r>
      <w:proofErr w:type="spellStart"/>
      <w:r>
        <w:rPr>
          <w:rFonts w:ascii="Consolas" w:hAnsi="Consolas" w:cs="Arial"/>
          <w:sz w:val="18"/>
        </w:rPr>
        <w:t>Sp</w:t>
      </w:r>
      <w:proofErr w:type="spellEnd"/>
      <w:r>
        <w:rPr>
          <w:rFonts w:ascii="Consolas" w:hAnsi="Consolas" w:cs="Arial"/>
          <w:sz w:val="18"/>
        </w:rPr>
        <w:t xml:space="preserve">      </w:t>
      </w:r>
      <w:proofErr w:type="gramStart"/>
      <w:r>
        <w:rPr>
          <w:rFonts w:ascii="Consolas" w:hAnsi="Consolas" w:cs="Arial"/>
          <w:sz w:val="18"/>
        </w:rPr>
        <w:t>100.50  N.</w:t>
      </w:r>
      <w:proofErr w:type="gramEnd"/>
      <w:r>
        <w:rPr>
          <w:rFonts w:ascii="Consolas" w:hAnsi="Consolas" w:cs="Arial"/>
          <w:sz w:val="18"/>
        </w:rPr>
        <w:t>/mm²</w:t>
      </w:r>
    </w:p>
    <w:p w14:paraId="072A20C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Pad Allowable Stress At Ambient              Spa      </w:t>
      </w:r>
      <w:proofErr w:type="gramStart"/>
      <w:r>
        <w:rPr>
          <w:rFonts w:ascii="Consolas" w:hAnsi="Consolas" w:cs="Arial"/>
          <w:sz w:val="18"/>
        </w:rPr>
        <w:t>115.00  N.</w:t>
      </w:r>
      <w:proofErr w:type="gramEnd"/>
      <w:r>
        <w:rPr>
          <w:rFonts w:ascii="Consolas" w:hAnsi="Consolas" w:cs="Arial"/>
          <w:sz w:val="18"/>
        </w:rPr>
        <w:t>/mm²</w:t>
      </w:r>
    </w:p>
    <w:p w14:paraId="0755466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Diameter of Pad along vessel surface          </w:t>
      </w:r>
      <w:proofErr w:type="spellStart"/>
      <w:r>
        <w:rPr>
          <w:rFonts w:ascii="Consolas" w:hAnsi="Consolas" w:cs="Arial"/>
          <w:sz w:val="18"/>
        </w:rPr>
        <w:t>Dp</w:t>
      </w:r>
      <w:proofErr w:type="spellEnd"/>
      <w:r>
        <w:rPr>
          <w:rFonts w:ascii="Consolas" w:hAnsi="Consolas" w:cs="Arial"/>
          <w:sz w:val="18"/>
        </w:rPr>
        <w:t xml:space="preserve">    </w:t>
      </w:r>
      <w:proofErr w:type="gramStart"/>
      <w:r>
        <w:rPr>
          <w:rFonts w:ascii="Consolas" w:hAnsi="Consolas" w:cs="Arial"/>
          <w:sz w:val="18"/>
        </w:rPr>
        <w:t>162.0000  mm.</w:t>
      </w:r>
      <w:proofErr w:type="gramEnd"/>
    </w:p>
    <w:p w14:paraId="0051FF7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Thickness of Pad                              </w:t>
      </w:r>
      <w:proofErr w:type="spellStart"/>
      <w:r>
        <w:rPr>
          <w:rFonts w:ascii="Consolas" w:hAnsi="Consolas" w:cs="Arial"/>
          <w:sz w:val="18"/>
        </w:rPr>
        <w:t>te</w:t>
      </w:r>
      <w:proofErr w:type="spellEnd"/>
      <w:r>
        <w:rPr>
          <w:rFonts w:ascii="Consolas" w:hAnsi="Consolas" w:cs="Arial"/>
          <w:sz w:val="18"/>
        </w:rPr>
        <w:t xml:space="preserve">      </w:t>
      </w:r>
      <w:proofErr w:type="gramStart"/>
      <w:r>
        <w:rPr>
          <w:rFonts w:ascii="Consolas" w:hAnsi="Consolas" w:cs="Arial"/>
          <w:sz w:val="18"/>
        </w:rPr>
        <w:t>6.0000  mm.</w:t>
      </w:r>
      <w:proofErr w:type="gramEnd"/>
    </w:p>
    <w:p w14:paraId="62DDE14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Weld leg size between Pad and Shell           Wp      </w:t>
      </w:r>
      <w:proofErr w:type="gramStart"/>
      <w:r>
        <w:rPr>
          <w:rFonts w:ascii="Consolas" w:hAnsi="Consolas" w:cs="Arial"/>
          <w:sz w:val="18"/>
        </w:rPr>
        <w:t>6.0000  mm.</w:t>
      </w:r>
      <w:proofErr w:type="gramEnd"/>
    </w:p>
    <w:p w14:paraId="50124C4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Groove weld depth between Pad and Nozzle    </w:t>
      </w:r>
      <w:proofErr w:type="spellStart"/>
      <w:r>
        <w:rPr>
          <w:rFonts w:ascii="Consolas" w:hAnsi="Consolas" w:cs="Arial"/>
          <w:sz w:val="18"/>
        </w:rPr>
        <w:t>Wgpn</w:t>
      </w:r>
      <w:proofErr w:type="spellEnd"/>
      <w:r>
        <w:rPr>
          <w:rFonts w:ascii="Consolas" w:hAnsi="Consolas" w:cs="Arial"/>
          <w:sz w:val="18"/>
        </w:rPr>
        <w:t xml:space="preserve">      </w:t>
      </w:r>
      <w:proofErr w:type="gramStart"/>
      <w:r>
        <w:rPr>
          <w:rFonts w:ascii="Consolas" w:hAnsi="Consolas" w:cs="Arial"/>
          <w:sz w:val="18"/>
        </w:rPr>
        <w:t>6.0000  mm.</w:t>
      </w:r>
      <w:proofErr w:type="gramEnd"/>
    </w:p>
    <w:p w14:paraId="76024B4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Reinforcing Pad Width                                </w:t>
      </w:r>
      <w:proofErr w:type="gramStart"/>
      <w:r>
        <w:rPr>
          <w:rFonts w:ascii="Consolas" w:hAnsi="Consolas" w:cs="Arial"/>
          <w:sz w:val="18"/>
        </w:rPr>
        <w:t>50.8375  mm.</w:t>
      </w:r>
      <w:proofErr w:type="gramEnd"/>
    </w:p>
    <w:p w14:paraId="60251476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AF3380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Class                                             150</w:t>
      </w:r>
    </w:p>
    <w:p w14:paraId="7CE1B4E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Grade                                          GR 2.3</w:t>
      </w:r>
    </w:p>
    <w:p w14:paraId="35E17F9B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801AC00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The Pressure Design option was MAWP + static head (to the nozzle).</w:t>
      </w:r>
    </w:p>
    <w:p w14:paraId="7F34B7F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CFBEC31" w14:textId="5221DB7C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noProof/>
          <w:sz w:val="18"/>
        </w:rPr>
        <w:lastRenderedPageBreak/>
        <w:drawing>
          <wp:inline distT="0" distB="0" distL="0" distR="0" wp14:anchorId="7F696C5C" wp14:editId="2703A6C7">
            <wp:extent cx="2278380" cy="1143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838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F127B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0468242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Reinforcement CALCULATION, Description: N10</w:t>
      </w:r>
    </w:p>
    <w:p w14:paraId="21B10E31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B5DCFCF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ASME Code, Section VIII, Div. 1, UG-37 to UG-45</w:t>
      </w:r>
    </w:p>
    <w:p w14:paraId="17F8505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F2CF2A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Actual Outside Diameter Used in Calculation           </w:t>
      </w:r>
      <w:proofErr w:type="gramStart"/>
      <w:r>
        <w:rPr>
          <w:rFonts w:ascii="Consolas" w:hAnsi="Consolas" w:cs="Arial"/>
          <w:sz w:val="18"/>
        </w:rPr>
        <w:t>60.325  mm.</w:t>
      </w:r>
      <w:proofErr w:type="gramEnd"/>
    </w:p>
    <w:p w14:paraId="12DD2BE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Actual Thickness Used in Calculation                   </w:t>
      </w:r>
      <w:proofErr w:type="gramStart"/>
      <w:r>
        <w:rPr>
          <w:rFonts w:ascii="Consolas" w:hAnsi="Consolas" w:cs="Arial"/>
          <w:sz w:val="18"/>
        </w:rPr>
        <w:t>8.738  mm.</w:t>
      </w:r>
      <w:proofErr w:type="gramEnd"/>
    </w:p>
    <w:p w14:paraId="293A839B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E07A26C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Nozzle input data check completed without errors.</w:t>
      </w:r>
    </w:p>
    <w:p w14:paraId="55C9E142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9DEC14C" w14:textId="77777777" w:rsidR="000D0DAD" w:rsidRDefault="000D0DAD" w:rsidP="000D0DAD">
      <w:pPr>
        <w:rPr>
          <w:rFonts w:ascii="Consolas" w:hAnsi="Consolas" w:cs="Arial"/>
          <w:sz w:val="18"/>
        </w:rPr>
      </w:pPr>
      <w:proofErr w:type="spellStart"/>
      <w:r w:rsidRPr="000D0DAD">
        <w:rPr>
          <w:rFonts w:ascii="Tahoma" w:hAnsi="Consolas" w:cs="Arial"/>
          <w:color w:val="000000"/>
          <w:sz w:val="18"/>
        </w:rPr>
        <w:t>Reqd</w:t>
      </w:r>
      <w:proofErr w:type="spellEnd"/>
      <w:r w:rsidRPr="000D0DAD">
        <w:rPr>
          <w:rFonts w:ascii="Tahoma" w:hAnsi="Consolas" w:cs="Arial"/>
          <w:color w:val="000000"/>
          <w:sz w:val="18"/>
        </w:rPr>
        <w:t xml:space="preserve"> </w:t>
      </w:r>
      <w:proofErr w:type="spellStart"/>
      <w:r w:rsidRPr="000D0DAD">
        <w:rPr>
          <w:rFonts w:ascii="Tahoma" w:hAnsi="Consolas" w:cs="Arial"/>
          <w:color w:val="000000"/>
          <w:sz w:val="18"/>
        </w:rPr>
        <w:t>thk</w:t>
      </w:r>
      <w:proofErr w:type="spellEnd"/>
      <w:r w:rsidRPr="000D0DAD">
        <w:rPr>
          <w:rFonts w:ascii="Tahoma" w:hAnsi="Consolas" w:cs="Arial"/>
          <w:color w:val="000000"/>
          <w:sz w:val="18"/>
        </w:rPr>
        <w:t xml:space="preserve"> per UG-37(a) of Cylindrical Shell, tr [Int. Press]</w:t>
      </w:r>
    </w:p>
    <w:p w14:paraId="4A52198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P*R/(</w:t>
      </w:r>
      <w:proofErr w:type="spellStart"/>
      <w:r>
        <w:rPr>
          <w:rFonts w:ascii="Consolas" w:hAnsi="Consolas" w:cs="Arial"/>
          <w:sz w:val="18"/>
        </w:rPr>
        <w:t>Sv</w:t>
      </w:r>
      <w:proofErr w:type="spellEnd"/>
      <w:r>
        <w:rPr>
          <w:rFonts w:ascii="Consolas" w:hAnsi="Consolas" w:cs="Arial"/>
          <w:sz w:val="18"/>
        </w:rPr>
        <w:t>*E-0.6*P) per UG-27 (c)(1)</w:t>
      </w:r>
    </w:p>
    <w:p w14:paraId="6D1B2CC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0.53*250</w:t>
      </w:r>
      <w:proofErr w:type="gramStart"/>
      <w:r>
        <w:rPr>
          <w:rFonts w:ascii="Consolas" w:hAnsi="Consolas" w:cs="Arial"/>
          <w:sz w:val="18"/>
        </w:rPr>
        <w:t>/(</w:t>
      </w:r>
      <w:proofErr w:type="gramEnd"/>
      <w:r>
        <w:rPr>
          <w:rFonts w:ascii="Consolas" w:hAnsi="Consolas" w:cs="Arial"/>
          <w:sz w:val="18"/>
        </w:rPr>
        <w:t>100*1-0.6*0.53)</w:t>
      </w:r>
    </w:p>
    <w:p w14:paraId="115307D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0.1330 mm.</w:t>
      </w:r>
    </w:p>
    <w:p w14:paraId="712343ED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862F723" w14:textId="77777777" w:rsidR="000D0DAD" w:rsidRDefault="000D0DAD" w:rsidP="000D0DAD">
      <w:pPr>
        <w:rPr>
          <w:rFonts w:ascii="Consolas" w:hAnsi="Consolas" w:cs="Arial"/>
          <w:sz w:val="18"/>
        </w:rPr>
      </w:pPr>
      <w:proofErr w:type="spellStart"/>
      <w:r w:rsidRPr="000D0DAD">
        <w:rPr>
          <w:rFonts w:ascii="Tahoma" w:hAnsi="Consolas" w:cs="Arial"/>
          <w:color w:val="000000"/>
          <w:sz w:val="18"/>
        </w:rPr>
        <w:t>Reqd</w:t>
      </w:r>
      <w:proofErr w:type="spellEnd"/>
      <w:r w:rsidRPr="000D0DAD">
        <w:rPr>
          <w:rFonts w:ascii="Tahoma" w:hAnsi="Consolas" w:cs="Arial"/>
          <w:color w:val="000000"/>
          <w:sz w:val="18"/>
        </w:rPr>
        <w:t xml:space="preserve"> </w:t>
      </w:r>
      <w:proofErr w:type="spellStart"/>
      <w:r w:rsidRPr="000D0DAD">
        <w:rPr>
          <w:rFonts w:ascii="Tahoma" w:hAnsi="Consolas" w:cs="Arial"/>
          <w:color w:val="000000"/>
          <w:sz w:val="18"/>
        </w:rPr>
        <w:t>thk</w:t>
      </w:r>
      <w:proofErr w:type="spellEnd"/>
      <w:r w:rsidRPr="000D0DAD">
        <w:rPr>
          <w:rFonts w:ascii="Tahoma" w:hAnsi="Consolas" w:cs="Arial"/>
          <w:color w:val="000000"/>
          <w:sz w:val="18"/>
        </w:rPr>
        <w:t xml:space="preserve"> per UG-37(a) of Nozzle Wall, </w:t>
      </w:r>
      <w:proofErr w:type="spellStart"/>
      <w:r w:rsidRPr="000D0DAD">
        <w:rPr>
          <w:rFonts w:ascii="Tahoma" w:hAnsi="Consolas" w:cs="Arial"/>
          <w:color w:val="000000"/>
          <w:sz w:val="18"/>
        </w:rPr>
        <w:t>trn</w:t>
      </w:r>
      <w:proofErr w:type="spellEnd"/>
      <w:r w:rsidRPr="000D0DAD">
        <w:rPr>
          <w:rFonts w:ascii="Tahoma" w:hAnsi="Consolas" w:cs="Arial"/>
          <w:color w:val="000000"/>
          <w:sz w:val="18"/>
        </w:rPr>
        <w:t xml:space="preserve"> [Int. Press]</w:t>
      </w:r>
    </w:p>
    <w:p w14:paraId="0C5CE26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P*Ro/(Sn*E+0.4*P) per Appendix 1-1 (a)(1)</w:t>
      </w:r>
    </w:p>
    <w:p w14:paraId="093A97D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0.53*30.2</w:t>
      </w:r>
      <w:proofErr w:type="gramStart"/>
      <w:r>
        <w:rPr>
          <w:rFonts w:ascii="Consolas" w:hAnsi="Consolas" w:cs="Arial"/>
          <w:sz w:val="18"/>
        </w:rPr>
        <w:t>/(</w:t>
      </w:r>
      <w:proofErr w:type="gramEnd"/>
      <w:r>
        <w:rPr>
          <w:rFonts w:ascii="Consolas" w:hAnsi="Consolas" w:cs="Arial"/>
          <w:sz w:val="18"/>
        </w:rPr>
        <w:t>100*1+0.4*0.53)</w:t>
      </w:r>
    </w:p>
    <w:p w14:paraId="598E182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0.0160 mm.</w:t>
      </w:r>
    </w:p>
    <w:p w14:paraId="6A7B065A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984138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</w:rPr>
        <w:t>UG-40, Limits of Reinforcement: [Internal Pressure]</w:t>
      </w:r>
    </w:p>
    <w:p w14:paraId="610B86D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Parallel to Vessel Wall (Diameter </w:t>
      </w:r>
      <w:proofErr w:type="gramStart"/>
      <w:r>
        <w:rPr>
          <w:rFonts w:ascii="Consolas" w:hAnsi="Consolas" w:cs="Arial"/>
          <w:sz w:val="18"/>
        </w:rPr>
        <w:t xml:space="preserve">Limit)   </w:t>
      </w:r>
      <w:proofErr w:type="gramEnd"/>
      <w:r>
        <w:rPr>
          <w:rFonts w:ascii="Consolas" w:hAnsi="Consolas" w:cs="Arial"/>
          <w:sz w:val="18"/>
        </w:rPr>
        <w:t xml:space="preserve">         Dl    85.6996  mm.</w:t>
      </w:r>
    </w:p>
    <w:p w14:paraId="70238ED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Parallel to Vessel Wall, opening length              d    </w:t>
      </w:r>
      <w:proofErr w:type="gramStart"/>
      <w:r>
        <w:rPr>
          <w:rFonts w:ascii="Consolas" w:hAnsi="Consolas" w:cs="Arial"/>
          <w:sz w:val="18"/>
        </w:rPr>
        <w:t>42.8498  mm.</w:t>
      </w:r>
      <w:proofErr w:type="gramEnd"/>
    </w:p>
    <w:p w14:paraId="4D73DC0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Normal to Vessel Wall (Thickness Limit), pad side </w:t>
      </w:r>
      <w:proofErr w:type="spellStart"/>
      <w:r>
        <w:rPr>
          <w:rFonts w:ascii="Consolas" w:hAnsi="Consolas" w:cs="Arial"/>
          <w:sz w:val="18"/>
        </w:rPr>
        <w:t>Tlwp</w:t>
      </w:r>
      <w:proofErr w:type="spellEnd"/>
      <w:r>
        <w:rPr>
          <w:rFonts w:ascii="Consolas" w:hAnsi="Consolas" w:cs="Arial"/>
          <w:sz w:val="18"/>
        </w:rPr>
        <w:t xml:space="preserve">    </w:t>
      </w:r>
      <w:proofErr w:type="gramStart"/>
      <w:r>
        <w:rPr>
          <w:rFonts w:ascii="Consolas" w:hAnsi="Consolas" w:cs="Arial"/>
          <w:sz w:val="18"/>
        </w:rPr>
        <w:t>15.0000  mm.</w:t>
      </w:r>
      <w:proofErr w:type="gramEnd"/>
    </w:p>
    <w:p w14:paraId="65A274C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A53971C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The Pad diameter is greater than the Diameter Limit. The excess will not be considered.</w:t>
      </w:r>
    </w:p>
    <w:p w14:paraId="7D4C7302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C888537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i/>
          <w:color w:val="0000FF"/>
          <w:sz w:val="18"/>
        </w:rPr>
        <w:t>Taking a UG-36(c)(3)(a) exemption for nozzle: N10.</w:t>
      </w:r>
    </w:p>
    <w:p w14:paraId="2FAF715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This calculation is valid for nozzles that meet all the requirements of</w:t>
      </w:r>
    </w:p>
    <w:p w14:paraId="6BBDE8B7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paragraph UG-36.  Please check the Code carefully, especially for nozzles</w:t>
      </w:r>
    </w:p>
    <w:p w14:paraId="6A45EF5C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that are not isolated or do not meet Code spacing requirements. To force</w:t>
      </w:r>
    </w:p>
    <w:p w14:paraId="4F0EEEF2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 xml:space="preserve">the computation of areas for small nozzles </w:t>
      </w:r>
      <w:proofErr w:type="gramStart"/>
      <w:r w:rsidRPr="000D0DAD">
        <w:rPr>
          <w:rFonts w:ascii="Arial" w:hAnsi="Consolas" w:cs="Arial"/>
          <w:i/>
          <w:color w:val="0000FF"/>
          <w:sz w:val="18"/>
        </w:rPr>
        <w:t>go</w:t>
      </w:r>
      <w:proofErr w:type="gramEnd"/>
      <w:r w:rsidRPr="000D0DAD">
        <w:rPr>
          <w:rFonts w:ascii="Arial" w:hAnsi="Consolas" w:cs="Arial"/>
          <w:i/>
          <w:color w:val="0000FF"/>
          <w:sz w:val="18"/>
        </w:rPr>
        <w:t xml:space="preserve"> to Tools-&gt;Configuration</w:t>
      </w:r>
    </w:p>
    <w:p w14:paraId="71FD366D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and check the box to force the UG-37 small nozzle area calculation.</w:t>
      </w:r>
    </w:p>
    <w:p w14:paraId="0A7DACE1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A087D4C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</w:rPr>
        <w:t>UG-45 Minimum Nozzle Neck Thickness Requirement: [Int. Press.]</w:t>
      </w:r>
    </w:p>
    <w:p w14:paraId="72042C6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for Internal/External pressures      ta = 0.0160 mm.</w:t>
      </w:r>
    </w:p>
    <w:p w14:paraId="481B19B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per UG16(b</w:t>
      </w:r>
      <w:proofErr w:type="gramStart"/>
      <w:r>
        <w:rPr>
          <w:rFonts w:ascii="Consolas" w:hAnsi="Consolas" w:cs="Arial"/>
          <w:sz w:val="18"/>
        </w:rPr>
        <w:t xml:space="preserve">),   </w:t>
      </w:r>
      <w:proofErr w:type="gramEnd"/>
      <w:r>
        <w:rPr>
          <w:rFonts w:ascii="Consolas" w:hAnsi="Consolas" w:cs="Arial"/>
          <w:sz w:val="18"/>
        </w:rPr>
        <w:t xml:space="preserve">                   tr16b = 1.5000 mm.</w:t>
      </w:r>
    </w:p>
    <w:p w14:paraId="3EDC054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Thickness, shell/head, internal pressure     trb1 = 0.1330 mm.</w:t>
      </w:r>
    </w:p>
    <w:p w14:paraId="6C26B0A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                 tb1 = </w:t>
      </w:r>
      <w:proofErr w:type="gramStart"/>
      <w:r>
        <w:rPr>
          <w:rFonts w:ascii="Consolas" w:hAnsi="Consolas" w:cs="Arial"/>
          <w:sz w:val="18"/>
        </w:rPr>
        <w:t>max(</w:t>
      </w:r>
      <w:proofErr w:type="gramEnd"/>
      <w:r>
        <w:rPr>
          <w:rFonts w:ascii="Consolas" w:hAnsi="Consolas" w:cs="Arial"/>
          <w:sz w:val="18"/>
        </w:rPr>
        <w:t>trb1, tr16b) = 1.5000 mm.</w:t>
      </w:r>
    </w:p>
    <w:p w14:paraId="6BD1E5A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                 tb2 = </w:t>
      </w:r>
      <w:proofErr w:type="gramStart"/>
      <w:r>
        <w:rPr>
          <w:rFonts w:ascii="Consolas" w:hAnsi="Consolas" w:cs="Arial"/>
          <w:sz w:val="18"/>
        </w:rPr>
        <w:t>max(</w:t>
      </w:r>
      <w:proofErr w:type="gramEnd"/>
      <w:r>
        <w:rPr>
          <w:rFonts w:ascii="Consolas" w:hAnsi="Consolas" w:cs="Arial"/>
          <w:sz w:val="18"/>
        </w:rPr>
        <w:t>trb2, tr16b) = 1.5000 mm.</w:t>
      </w:r>
    </w:p>
    <w:p w14:paraId="6E06415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per table UG-45                     tb3 = 3.4200 mm.</w:t>
      </w:r>
    </w:p>
    <w:p w14:paraId="2432676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4A8646F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Determine Nozzle Thickness candidate [tb]:</w:t>
      </w:r>
    </w:p>
    <w:p w14:paraId="0698825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</w:t>
      </w:r>
      <w:proofErr w:type="gramStart"/>
      <w:r>
        <w:rPr>
          <w:rFonts w:ascii="Consolas" w:hAnsi="Consolas" w:cs="Arial"/>
          <w:sz w:val="18"/>
        </w:rPr>
        <w:t>min[</w:t>
      </w:r>
      <w:proofErr w:type="gramEnd"/>
      <w:r>
        <w:rPr>
          <w:rFonts w:ascii="Consolas" w:hAnsi="Consolas" w:cs="Arial"/>
          <w:sz w:val="18"/>
        </w:rPr>
        <w:t xml:space="preserve"> tb3, max( tb1,tb2) ]</w:t>
      </w:r>
    </w:p>
    <w:p w14:paraId="10FA988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</w:t>
      </w:r>
      <w:proofErr w:type="gramStart"/>
      <w:r>
        <w:rPr>
          <w:rFonts w:ascii="Consolas" w:hAnsi="Consolas" w:cs="Arial"/>
          <w:sz w:val="18"/>
        </w:rPr>
        <w:t>min[</w:t>
      </w:r>
      <w:proofErr w:type="gramEnd"/>
      <w:r>
        <w:rPr>
          <w:rFonts w:ascii="Consolas" w:hAnsi="Consolas" w:cs="Arial"/>
          <w:sz w:val="18"/>
        </w:rPr>
        <w:t xml:space="preserve"> 3.42, max( 1.5, 1.5 ) ]</w:t>
      </w:r>
    </w:p>
    <w:p w14:paraId="3D66E3B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1.5000 mm.</w:t>
      </w:r>
    </w:p>
    <w:p w14:paraId="1215404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CD1870F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Minimum Wall Thickness of Nozzle Necks [tUG-45]:</w:t>
      </w:r>
    </w:p>
    <w:p w14:paraId="0D153BF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</w:t>
      </w:r>
      <w:proofErr w:type="gramStart"/>
      <w:r>
        <w:rPr>
          <w:rFonts w:ascii="Consolas" w:hAnsi="Consolas" w:cs="Arial"/>
          <w:sz w:val="18"/>
        </w:rPr>
        <w:t>max( ta</w:t>
      </w:r>
      <w:proofErr w:type="gramEnd"/>
      <w:r>
        <w:rPr>
          <w:rFonts w:ascii="Consolas" w:hAnsi="Consolas" w:cs="Arial"/>
          <w:sz w:val="18"/>
        </w:rPr>
        <w:t>, tb )</w:t>
      </w:r>
    </w:p>
    <w:p w14:paraId="5CEBD05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</w:t>
      </w:r>
      <w:proofErr w:type="gramStart"/>
      <w:r>
        <w:rPr>
          <w:rFonts w:ascii="Consolas" w:hAnsi="Consolas" w:cs="Arial"/>
          <w:sz w:val="18"/>
        </w:rPr>
        <w:t>max( 0.016</w:t>
      </w:r>
      <w:proofErr w:type="gramEnd"/>
      <w:r>
        <w:rPr>
          <w:rFonts w:ascii="Consolas" w:hAnsi="Consolas" w:cs="Arial"/>
          <w:sz w:val="18"/>
        </w:rPr>
        <w:t>, 1.5 )</w:t>
      </w:r>
    </w:p>
    <w:p w14:paraId="6AB6811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1.5000 mm.</w:t>
      </w:r>
    </w:p>
    <w:p w14:paraId="36CC779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4CF8698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Available Nozzle Neck Thickness = 0.875 * 8.738 = 7.645 mm. -&gt; OK</w:t>
      </w:r>
    </w:p>
    <w:p w14:paraId="57298B1B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14D93F2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00"/>
          <w:sz w:val="18"/>
        </w:rPr>
        <w:t xml:space="preserve">SA-240 316L, Min Metal Temp without impact per UHA-51:  -196 </w:t>
      </w:r>
      <w:r w:rsidRPr="000D0DAD">
        <w:rPr>
          <w:rFonts w:ascii="Arial" w:hAnsi="Consolas" w:cs="Arial"/>
          <w:i/>
          <w:color w:val="000000"/>
          <w:sz w:val="18"/>
        </w:rPr>
        <w:t>°</w:t>
      </w:r>
      <w:r w:rsidRPr="000D0DAD">
        <w:rPr>
          <w:rFonts w:ascii="Arial" w:hAnsi="Consolas" w:cs="Arial"/>
          <w:i/>
          <w:color w:val="000000"/>
          <w:sz w:val="18"/>
        </w:rPr>
        <w:t>C</w:t>
      </w:r>
    </w:p>
    <w:p w14:paraId="7C68CCA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B1F3A62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00"/>
          <w:sz w:val="18"/>
        </w:rPr>
        <w:t xml:space="preserve">SA-312 TP316L, Min Metal Temp without impact per UHA-51:  -196 </w:t>
      </w:r>
      <w:r w:rsidRPr="000D0DAD">
        <w:rPr>
          <w:rFonts w:ascii="Arial" w:hAnsi="Consolas" w:cs="Arial"/>
          <w:i/>
          <w:color w:val="000000"/>
          <w:sz w:val="18"/>
        </w:rPr>
        <w:t>°</w:t>
      </w:r>
      <w:r w:rsidRPr="000D0DAD">
        <w:rPr>
          <w:rFonts w:ascii="Arial" w:hAnsi="Consolas" w:cs="Arial"/>
          <w:i/>
          <w:color w:val="000000"/>
          <w:sz w:val="18"/>
        </w:rPr>
        <w:t>C</w:t>
      </w:r>
    </w:p>
    <w:p w14:paraId="4B3AFF2B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036A6C3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  <w:u w:val="single"/>
        </w:rPr>
        <w:t>Weld Size Calculations, Description: N10</w:t>
      </w:r>
    </w:p>
    <w:p w14:paraId="44E54CA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D8642D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Intermediate Calc. for nozzle/shell Welds   </w:t>
      </w:r>
      <w:proofErr w:type="spellStart"/>
      <w:r>
        <w:rPr>
          <w:rFonts w:ascii="Consolas" w:hAnsi="Consolas" w:cs="Arial"/>
          <w:sz w:val="18"/>
        </w:rPr>
        <w:t>Tmin</w:t>
      </w:r>
      <w:proofErr w:type="spellEnd"/>
      <w:r>
        <w:rPr>
          <w:rFonts w:ascii="Consolas" w:hAnsi="Consolas" w:cs="Arial"/>
          <w:sz w:val="18"/>
        </w:rPr>
        <w:t xml:space="preserve">      </w:t>
      </w:r>
      <w:proofErr w:type="gramStart"/>
      <w:r>
        <w:rPr>
          <w:rFonts w:ascii="Consolas" w:hAnsi="Consolas" w:cs="Arial"/>
          <w:sz w:val="18"/>
        </w:rPr>
        <w:t>6.0000  mm.</w:t>
      </w:r>
      <w:proofErr w:type="gramEnd"/>
    </w:p>
    <w:p w14:paraId="2B898FB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Intermediate Calc. for pad/shell Welds   </w:t>
      </w:r>
      <w:proofErr w:type="spellStart"/>
      <w:r>
        <w:rPr>
          <w:rFonts w:ascii="Consolas" w:hAnsi="Consolas" w:cs="Arial"/>
          <w:sz w:val="18"/>
        </w:rPr>
        <w:t>TminPad</w:t>
      </w:r>
      <w:proofErr w:type="spellEnd"/>
      <w:r>
        <w:rPr>
          <w:rFonts w:ascii="Consolas" w:hAnsi="Consolas" w:cs="Arial"/>
          <w:sz w:val="18"/>
        </w:rPr>
        <w:t xml:space="preserve">      </w:t>
      </w:r>
      <w:proofErr w:type="gramStart"/>
      <w:r>
        <w:rPr>
          <w:rFonts w:ascii="Consolas" w:hAnsi="Consolas" w:cs="Arial"/>
          <w:sz w:val="18"/>
        </w:rPr>
        <w:t>6.0000  mm.</w:t>
      </w:r>
      <w:proofErr w:type="gramEnd"/>
    </w:p>
    <w:p w14:paraId="51E9464B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932ED1D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</w:rPr>
        <w:t>Results Per UW-16.1:</w:t>
      </w:r>
    </w:p>
    <w:p w14:paraId="527DBBD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     Required Thickness    Actual Thickness</w:t>
      </w:r>
    </w:p>
    <w:p w14:paraId="715497F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Nozzle Weld          4.2000 = 0.7 * </w:t>
      </w:r>
      <w:proofErr w:type="spellStart"/>
      <w:r>
        <w:rPr>
          <w:rFonts w:ascii="Consolas" w:hAnsi="Consolas" w:cs="Arial"/>
          <w:sz w:val="18"/>
        </w:rPr>
        <w:t>tmin</w:t>
      </w:r>
      <w:proofErr w:type="spellEnd"/>
      <w:r>
        <w:rPr>
          <w:rFonts w:ascii="Consolas" w:hAnsi="Consolas" w:cs="Arial"/>
          <w:sz w:val="18"/>
        </w:rPr>
        <w:t>.  4.2420 = 0.7 * Wo mm.</w:t>
      </w:r>
    </w:p>
    <w:p w14:paraId="194D4D4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Pad Weld             3.0000 = 0.5*</w:t>
      </w:r>
      <w:proofErr w:type="spellStart"/>
      <w:proofErr w:type="gramStart"/>
      <w:r>
        <w:rPr>
          <w:rFonts w:ascii="Consolas" w:hAnsi="Consolas" w:cs="Arial"/>
          <w:sz w:val="18"/>
        </w:rPr>
        <w:t>TminPad</w:t>
      </w:r>
      <w:proofErr w:type="spellEnd"/>
      <w:r>
        <w:rPr>
          <w:rFonts w:ascii="Consolas" w:hAnsi="Consolas" w:cs="Arial"/>
          <w:sz w:val="18"/>
        </w:rPr>
        <w:t xml:space="preserve">  4.2420</w:t>
      </w:r>
      <w:proofErr w:type="gramEnd"/>
      <w:r>
        <w:rPr>
          <w:rFonts w:ascii="Consolas" w:hAnsi="Consolas" w:cs="Arial"/>
          <w:sz w:val="18"/>
        </w:rPr>
        <w:t xml:space="preserve"> = 0.7 * Wp mm.</w:t>
      </w:r>
    </w:p>
    <w:p w14:paraId="68B68E4F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40115D0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Skipping the nozzle attachment weld strength calculations. Per UW-15(b)(2) the nozzles</w:t>
      </w:r>
    </w:p>
    <w:p w14:paraId="710FB99E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exempted by UG-36(c)(3)(a) (small nozzles) do not require a weld strength check.</w:t>
      </w:r>
    </w:p>
    <w:p w14:paraId="51F7F55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AD789BA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 xml:space="preserve">The Drop for this Nozzle </w:t>
      </w:r>
      <w:proofErr w:type="gramStart"/>
      <w:r w:rsidRPr="000D0DAD">
        <w:rPr>
          <w:rFonts w:ascii="Arial" w:hAnsi="Consolas" w:cs="Arial"/>
          <w:color w:val="000000"/>
          <w:sz w:val="18"/>
        </w:rPr>
        <w:t>is :</w:t>
      </w:r>
      <w:proofErr w:type="gramEnd"/>
      <w:r w:rsidRPr="000D0DAD">
        <w:rPr>
          <w:rFonts w:ascii="Arial" w:hAnsi="Consolas" w:cs="Arial"/>
          <w:color w:val="000000"/>
          <w:sz w:val="18"/>
        </w:rPr>
        <w:t xml:space="preserve"> 1.8262 mm.</w:t>
      </w:r>
    </w:p>
    <w:p w14:paraId="595991E4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 xml:space="preserve">The Cut Length for this Nozzle is, Drop + Ho + H + </w:t>
      </w:r>
      <w:proofErr w:type="gramStart"/>
      <w:r w:rsidRPr="000D0DAD">
        <w:rPr>
          <w:rFonts w:ascii="Arial" w:hAnsi="Consolas" w:cs="Arial"/>
          <w:color w:val="000000"/>
          <w:sz w:val="18"/>
        </w:rPr>
        <w:t>T :</w:t>
      </w:r>
      <w:proofErr w:type="gramEnd"/>
      <w:r w:rsidRPr="000D0DAD">
        <w:rPr>
          <w:rFonts w:ascii="Arial" w:hAnsi="Consolas" w:cs="Arial"/>
          <w:color w:val="000000"/>
          <w:sz w:val="18"/>
        </w:rPr>
        <w:t xml:space="preserve"> 157.8262 mm.</w:t>
      </w:r>
    </w:p>
    <w:p w14:paraId="6F5D5A52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90F464F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FF"/>
          <w:sz w:val="18"/>
        </w:rPr>
        <w:t>PV Elite is a trademark of Hexagon AB, 2024, All rights reserved.</w:t>
      </w:r>
    </w:p>
    <w:p w14:paraId="4259DBEC" w14:textId="77777777" w:rsidR="000D0DAD" w:rsidRDefault="000D0DAD" w:rsidP="000D0DAD">
      <w:pPr>
        <w:rPr>
          <w:rFonts w:ascii="Consolas" w:hAnsi="Consolas" w:cs="Arial"/>
          <w:sz w:val="18"/>
        </w:rPr>
        <w:sectPr w:rsidR="000D0DAD" w:rsidSect="000D0DAD">
          <w:headerReference w:type="default" r:id="rId59"/>
          <w:pgSz w:w="12240" w:h="15840" w:code="1"/>
          <w:pgMar w:top="1440" w:right="504" w:bottom="720" w:left="360" w:header="720" w:footer="720" w:gutter="720"/>
          <w:cols w:space="720"/>
          <w:docGrid w:linePitch="272"/>
        </w:sectPr>
      </w:pPr>
    </w:p>
    <w:p w14:paraId="0121CF7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Consolas" w:hAnsi="Consolas" w:cs="Arial"/>
          <w:sz w:val="18"/>
        </w:rPr>
        <w:lastRenderedPageBreak/>
        <w:fldChar w:fldCharType="begin"/>
      </w:r>
      <w:r w:rsidRPr="000D0DAD">
        <w:rPr>
          <w:rFonts w:ascii="Consolas" w:hAnsi="Consolas" w:cs="Arial"/>
          <w:sz w:val="18"/>
        </w:rPr>
        <w:instrText xml:space="preserve"> TC "</w:instrText>
      </w:r>
      <w:bookmarkStart w:id="43" w:name="_Toc192856521"/>
      <w:r w:rsidRPr="000D0DAD">
        <w:rPr>
          <w:rFonts w:ascii="Consolas" w:hAnsi="Consolas" w:cs="Arial"/>
          <w:sz w:val="18"/>
        </w:rPr>
        <w:instrText>Nozzle Calcs.:  N3</w:instrText>
      </w:r>
      <w:bookmarkEnd w:id="43"/>
      <w:r w:rsidRPr="000D0DAD">
        <w:rPr>
          <w:rFonts w:ascii="Consolas" w:hAnsi="Consolas" w:cs="Arial"/>
          <w:sz w:val="18"/>
        </w:rPr>
        <w:instrText xml:space="preserve">" /f C </w:instrText>
      </w:r>
      <w:r w:rsidRPr="000D0DAD">
        <w:rPr>
          <w:rFonts w:ascii="Consolas" w:hAnsi="Consolas" w:cs="Arial"/>
          <w:sz w:val="18"/>
        </w:rPr>
        <w:fldChar w:fldCharType="end"/>
      </w:r>
    </w:p>
    <w:p w14:paraId="23E53E03" w14:textId="77777777" w:rsidR="000D0DAD" w:rsidRDefault="000D0DAD" w:rsidP="000D0DAD">
      <w:pPr>
        <w:rPr>
          <w:rFonts w:ascii="Consolas" w:hAnsi="Consolas" w:cs="Arial"/>
          <w:sz w:val="18"/>
        </w:rPr>
      </w:pPr>
      <w:proofErr w:type="gramStart"/>
      <w:r w:rsidRPr="000D0DAD">
        <w:rPr>
          <w:rFonts w:ascii="Tahoma" w:hAnsi="Consolas" w:cs="Arial"/>
          <w:b/>
          <w:color w:val="000000"/>
          <w:sz w:val="18"/>
        </w:rPr>
        <w:t>Input,  Nozzle</w:t>
      </w:r>
      <w:proofErr w:type="gramEnd"/>
      <w:r w:rsidRPr="000D0DAD">
        <w:rPr>
          <w:rFonts w:ascii="Tahoma" w:hAnsi="Consolas" w:cs="Arial"/>
          <w:b/>
          <w:color w:val="000000"/>
          <w:sz w:val="18"/>
        </w:rPr>
        <w:t xml:space="preserve"> Desc: N3                                From:   40</w:t>
      </w:r>
    </w:p>
    <w:p w14:paraId="170CA1D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152EFE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Pressure for Reinforcement Calculations        P       </w:t>
      </w:r>
      <w:proofErr w:type="gramStart"/>
      <w:r>
        <w:rPr>
          <w:rFonts w:ascii="Consolas" w:hAnsi="Consolas" w:cs="Arial"/>
          <w:sz w:val="18"/>
        </w:rPr>
        <w:t>0.522  bars</w:t>
      </w:r>
      <w:proofErr w:type="gramEnd"/>
    </w:p>
    <w:p w14:paraId="4689EC5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Temperature for Internal Pressure           Temp          </w:t>
      </w:r>
      <w:proofErr w:type="gramStart"/>
      <w:r>
        <w:rPr>
          <w:rFonts w:ascii="Consolas" w:hAnsi="Consolas" w:cs="Arial"/>
          <w:sz w:val="18"/>
        </w:rPr>
        <w:t>85  °</w:t>
      </w:r>
      <w:proofErr w:type="gramEnd"/>
      <w:r>
        <w:rPr>
          <w:rFonts w:ascii="Consolas" w:hAnsi="Consolas" w:cs="Arial"/>
          <w:sz w:val="18"/>
        </w:rPr>
        <w:t>C</w:t>
      </w:r>
    </w:p>
    <w:p w14:paraId="44902349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718615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Parent Material                                  SA-240 316L</w:t>
      </w:r>
    </w:p>
    <w:p w14:paraId="5FBE0C3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Parent Allowable Stress at Temperature        </w:t>
      </w:r>
      <w:proofErr w:type="spellStart"/>
      <w:r>
        <w:rPr>
          <w:rFonts w:ascii="Consolas" w:hAnsi="Consolas" w:cs="Arial"/>
          <w:sz w:val="18"/>
        </w:rPr>
        <w:t>Sv</w:t>
      </w:r>
      <w:proofErr w:type="spellEnd"/>
      <w:r>
        <w:rPr>
          <w:rFonts w:ascii="Consolas" w:hAnsi="Consolas" w:cs="Arial"/>
          <w:sz w:val="18"/>
        </w:rPr>
        <w:t xml:space="preserve">      </w:t>
      </w:r>
      <w:proofErr w:type="gramStart"/>
      <w:r>
        <w:rPr>
          <w:rFonts w:ascii="Consolas" w:hAnsi="Consolas" w:cs="Arial"/>
          <w:sz w:val="18"/>
        </w:rPr>
        <w:t>100.50  N.</w:t>
      </w:r>
      <w:proofErr w:type="gramEnd"/>
      <w:r>
        <w:rPr>
          <w:rFonts w:ascii="Consolas" w:hAnsi="Consolas" w:cs="Arial"/>
          <w:sz w:val="18"/>
        </w:rPr>
        <w:t>/mm²</w:t>
      </w:r>
    </w:p>
    <w:p w14:paraId="7CD8501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Parent Allowable Stress At Ambient           </w:t>
      </w:r>
      <w:proofErr w:type="spellStart"/>
      <w:r>
        <w:rPr>
          <w:rFonts w:ascii="Consolas" w:hAnsi="Consolas" w:cs="Arial"/>
          <w:sz w:val="18"/>
        </w:rPr>
        <w:t>Sva</w:t>
      </w:r>
      <w:proofErr w:type="spellEnd"/>
      <w:r>
        <w:rPr>
          <w:rFonts w:ascii="Consolas" w:hAnsi="Consolas" w:cs="Arial"/>
          <w:sz w:val="18"/>
        </w:rPr>
        <w:t xml:space="preserve">      </w:t>
      </w:r>
      <w:proofErr w:type="gramStart"/>
      <w:r>
        <w:rPr>
          <w:rFonts w:ascii="Consolas" w:hAnsi="Consolas" w:cs="Arial"/>
          <w:sz w:val="18"/>
        </w:rPr>
        <w:t>115.00  N.</w:t>
      </w:r>
      <w:proofErr w:type="gramEnd"/>
      <w:r>
        <w:rPr>
          <w:rFonts w:ascii="Consolas" w:hAnsi="Consolas" w:cs="Arial"/>
          <w:sz w:val="18"/>
        </w:rPr>
        <w:t>/mm²</w:t>
      </w:r>
    </w:p>
    <w:p w14:paraId="29CBABD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AC345F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Outside Diameter of Bolted Blind Flange        D      </w:t>
      </w:r>
      <w:proofErr w:type="gramStart"/>
      <w:r>
        <w:rPr>
          <w:rFonts w:ascii="Consolas" w:hAnsi="Consolas" w:cs="Arial"/>
          <w:sz w:val="18"/>
        </w:rPr>
        <w:t>630.00  mm.</w:t>
      </w:r>
      <w:proofErr w:type="gramEnd"/>
    </w:p>
    <w:p w14:paraId="6AA6010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Head Finished (Minimum) Thickness              t     </w:t>
      </w:r>
      <w:proofErr w:type="gramStart"/>
      <w:r>
        <w:rPr>
          <w:rFonts w:ascii="Consolas" w:hAnsi="Consolas" w:cs="Arial"/>
          <w:sz w:val="18"/>
        </w:rPr>
        <w:t>16.0000  mm.</w:t>
      </w:r>
      <w:proofErr w:type="gramEnd"/>
    </w:p>
    <w:p w14:paraId="3A6023E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Head Internal Corrosion Allowance              c      </w:t>
      </w:r>
      <w:proofErr w:type="gramStart"/>
      <w:r>
        <w:rPr>
          <w:rFonts w:ascii="Consolas" w:hAnsi="Consolas" w:cs="Arial"/>
          <w:sz w:val="18"/>
        </w:rPr>
        <w:t>0.0000  mm.</w:t>
      </w:r>
      <w:proofErr w:type="gramEnd"/>
    </w:p>
    <w:p w14:paraId="6910112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Head External Corrosion Allowance             co      </w:t>
      </w:r>
      <w:proofErr w:type="gramStart"/>
      <w:r>
        <w:rPr>
          <w:rFonts w:ascii="Consolas" w:hAnsi="Consolas" w:cs="Arial"/>
          <w:sz w:val="18"/>
        </w:rPr>
        <w:t>0.0000  mm.</w:t>
      </w:r>
      <w:proofErr w:type="gramEnd"/>
    </w:p>
    <w:p w14:paraId="1CE17AD9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B6F44A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Distance from Head Centerline                 L1    </w:t>
      </w:r>
      <w:proofErr w:type="gramStart"/>
      <w:r>
        <w:rPr>
          <w:rFonts w:ascii="Consolas" w:hAnsi="Consolas" w:cs="Arial"/>
          <w:sz w:val="18"/>
        </w:rPr>
        <w:t>150.0000  mm.</w:t>
      </w:r>
      <w:proofErr w:type="gramEnd"/>
    </w:p>
    <w:p w14:paraId="6C727010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0C1A0B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User Entered Minimum Design Metal Temperature           </w:t>
      </w:r>
      <w:proofErr w:type="gramStart"/>
      <w:r>
        <w:rPr>
          <w:rFonts w:ascii="Consolas" w:hAnsi="Consolas" w:cs="Arial"/>
          <w:sz w:val="18"/>
        </w:rPr>
        <w:t>4.00  °</w:t>
      </w:r>
      <w:proofErr w:type="gramEnd"/>
      <w:r>
        <w:rPr>
          <w:rFonts w:ascii="Consolas" w:hAnsi="Consolas" w:cs="Arial"/>
          <w:sz w:val="18"/>
        </w:rPr>
        <w:t>C</w:t>
      </w:r>
    </w:p>
    <w:p w14:paraId="2B87A14F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76C48A9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i/>
          <w:color w:val="000000"/>
          <w:sz w:val="18"/>
        </w:rPr>
        <w:t xml:space="preserve">Type of Element Connected to the </w:t>
      </w:r>
      <w:proofErr w:type="gramStart"/>
      <w:r w:rsidRPr="000D0DAD">
        <w:rPr>
          <w:rFonts w:ascii="Arial" w:hAnsi="Consolas" w:cs="Arial"/>
          <w:b/>
          <w:i/>
          <w:color w:val="000000"/>
          <w:sz w:val="18"/>
        </w:rPr>
        <w:t>Parent :</w:t>
      </w:r>
      <w:proofErr w:type="gramEnd"/>
      <w:r w:rsidRPr="000D0DAD">
        <w:rPr>
          <w:rFonts w:ascii="Arial" w:hAnsi="Consolas" w:cs="Arial"/>
          <w:b/>
          <w:i/>
          <w:color w:val="000000"/>
          <w:sz w:val="18"/>
        </w:rPr>
        <w:t xml:space="preserve"> Nozzle</w:t>
      </w:r>
    </w:p>
    <w:p w14:paraId="18880446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0EAC26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Material                                       SA-312 TP316L</w:t>
      </w:r>
    </w:p>
    <w:p w14:paraId="5CED922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Material UNS Number                                   S31603</w:t>
      </w:r>
    </w:p>
    <w:p w14:paraId="0C8D522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Material Specification/Type                       </w:t>
      </w:r>
      <w:proofErr w:type="spellStart"/>
      <w:r>
        <w:rPr>
          <w:rFonts w:ascii="Consolas" w:hAnsi="Consolas" w:cs="Arial"/>
          <w:sz w:val="18"/>
        </w:rPr>
        <w:t>Smls</w:t>
      </w:r>
      <w:proofErr w:type="spellEnd"/>
      <w:r>
        <w:rPr>
          <w:rFonts w:ascii="Consolas" w:hAnsi="Consolas" w:cs="Arial"/>
          <w:sz w:val="18"/>
        </w:rPr>
        <w:t>. pipe</w:t>
      </w:r>
    </w:p>
    <w:p w14:paraId="2960E87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Allowable Stress at Temperature               Sn      </w:t>
      </w:r>
      <w:proofErr w:type="gramStart"/>
      <w:r>
        <w:rPr>
          <w:rFonts w:ascii="Consolas" w:hAnsi="Consolas" w:cs="Arial"/>
          <w:sz w:val="18"/>
        </w:rPr>
        <w:t>100.50  N.</w:t>
      </w:r>
      <w:proofErr w:type="gramEnd"/>
      <w:r>
        <w:rPr>
          <w:rFonts w:ascii="Consolas" w:hAnsi="Consolas" w:cs="Arial"/>
          <w:sz w:val="18"/>
        </w:rPr>
        <w:t>/mm²</w:t>
      </w:r>
    </w:p>
    <w:p w14:paraId="256789E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Allowable Stress At Ambient                  </w:t>
      </w:r>
      <w:proofErr w:type="spellStart"/>
      <w:r>
        <w:rPr>
          <w:rFonts w:ascii="Consolas" w:hAnsi="Consolas" w:cs="Arial"/>
          <w:sz w:val="18"/>
        </w:rPr>
        <w:t>Sna</w:t>
      </w:r>
      <w:proofErr w:type="spellEnd"/>
      <w:r>
        <w:rPr>
          <w:rFonts w:ascii="Consolas" w:hAnsi="Consolas" w:cs="Arial"/>
          <w:sz w:val="18"/>
        </w:rPr>
        <w:t xml:space="preserve">      </w:t>
      </w:r>
      <w:proofErr w:type="gramStart"/>
      <w:r>
        <w:rPr>
          <w:rFonts w:ascii="Consolas" w:hAnsi="Consolas" w:cs="Arial"/>
          <w:sz w:val="18"/>
        </w:rPr>
        <w:t>115.00  N.</w:t>
      </w:r>
      <w:proofErr w:type="gramEnd"/>
      <w:r>
        <w:rPr>
          <w:rFonts w:ascii="Consolas" w:hAnsi="Consolas" w:cs="Arial"/>
          <w:sz w:val="18"/>
        </w:rPr>
        <w:t>/mm²</w:t>
      </w:r>
    </w:p>
    <w:p w14:paraId="6007D06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A71083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Diameter Basis (for tr calc </w:t>
      </w:r>
      <w:proofErr w:type="gramStart"/>
      <w:r>
        <w:rPr>
          <w:rFonts w:ascii="Consolas" w:hAnsi="Consolas" w:cs="Arial"/>
          <w:sz w:val="18"/>
        </w:rPr>
        <w:t xml:space="preserve">only)   </w:t>
      </w:r>
      <w:proofErr w:type="gramEnd"/>
      <w:r>
        <w:rPr>
          <w:rFonts w:ascii="Consolas" w:hAnsi="Consolas" w:cs="Arial"/>
          <w:sz w:val="18"/>
        </w:rPr>
        <w:t xml:space="preserve">                 Outside</w:t>
      </w:r>
    </w:p>
    <w:p w14:paraId="5541736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Layout Angle                                          </w:t>
      </w:r>
      <w:proofErr w:type="gramStart"/>
      <w:r>
        <w:rPr>
          <w:rFonts w:ascii="Consolas" w:hAnsi="Consolas" w:cs="Arial"/>
          <w:sz w:val="18"/>
        </w:rPr>
        <w:t>270.00  deg</w:t>
      </w:r>
      <w:proofErr w:type="gramEnd"/>
    </w:p>
    <w:p w14:paraId="1EE9153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Diameter                                            </w:t>
      </w:r>
      <w:proofErr w:type="gramStart"/>
      <w:r>
        <w:rPr>
          <w:rFonts w:ascii="Consolas" w:hAnsi="Consolas" w:cs="Arial"/>
          <w:sz w:val="18"/>
        </w:rPr>
        <w:t>100.0000  mm</w:t>
      </w:r>
      <w:proofErr w:type="gramEnd"/>
    </w:p>
    <w:p w14:paraId="320E331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22BA29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Size and Thickness Basis                             Nominal</w:t>
      </w:r>
    </w:p>
    <w:p w14:paraId="16785E4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Nominal Thickness                                        40S</w:t>
      </w:r>
    </w:p>
    <w:p w14:paraId="38BB1E8B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D45B35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Material                                 SA-182 F316L</w:t>
      </w:r>
    </w:p>
    <w:p w14:paraId="6C9EA83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Type                                 Weld Neck Flange</w:t>
      </w:r>
    </w:p>
    <w:p w14:paraId="2EA6B070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BBE36D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Corrosion Allowance                          can      </w:t>
      </w:r>
      <w:proofErr w:type="gramStart"/>
      <w:r>
        <w:rPr>
          <w:rFonts w:ascii="Consolas" w:hAnsi="Consolas" w:cs="Arial"/>
          <w:sz w:val="18"/>
        </w:rPr>
        <w:t>0.0000  mm.</w:t>
      </w:r>
      <w:proofErr w:type="gramEnd"/>
    </w:p>
    <w:p w14:paraId="7199400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Joint Efficiency of Shell Seam at Nozzle      E1        1.00</w:t>
      </w:r>
    </w:p>
    <w:p w14:paraId="32D6070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Joint Efficiency of Nozzle Neck               </w:t>
      </w:r>
      <w:proofErr w:type="spellStart"/>
      <w:r>
        <w:rPr>
          <w:rFonts w:ascii="Consolas" w:hAnsi="Consolas" w:cs="Arial"/>
          <w:sz w:val="18"/>
        </w:rPr>
        <w:t>En</w:t>
      </w:r>
      <w:proofErr w:type="spellEnd"/>
      <w:r>
        <w:rPr>
          <w:rFonts w:ascii="Consolas" w:hAnsi="Consolas" w:cs="Arial"/>
          <w:sz w:val="18"/>
        </w:rPr>
        <w:t xml:space="preserve">        1.00</w:t>
      </w:r>
    </w:p>
    <w:p w14:paraId="14DE8DF0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9F9B60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Outside Projection                            ho    </w:t>
      </w:r>
      <w:proofErr w:type="gramStart"/>
      <w:r>
        <w:rPr>
          <w:rFonts w:ascii="Consolas" w:hAnsi="Consolas" w:cs="Arial"/>
          <w:sz w:val="18"/>
        </w:rPr>
        <w:t>150.0000  mm.</w:t>
      </w:r>
      <w:proofErr w:type="gramEnd"/>
    </w:p>
    <w:p w14:paraId="769D916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Weld leg size between Nozzle and Pad/Shell    Wo      </w:t>
      </w:r>
      <w:proofErr w:type="gramStart"/>
      <w:r>
        <w:rPr>
          <w:rFonts w:ascii="Consolas" w:hAnsi="Consolas" w:cs="Arial"/>
          <w:sz w:val="18"/>
        </w:rPr>
        <w:t>6.0000  mm.</w:t>
      </w:r>
      <w:proofErr w:type="gramEnd"/>
    </w:p>
    <w:p w14:paraId="33EFA87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Groove weld depth between Nozzle and Vessel </w:t>
      </w:r>
      <w:proofErr w:type="spellStart"/>
      <w:r>
        <w:rPr>
          <w:rFonts w:ascii="Consolas" w:hAnsi="Consolas" w:cs="Arial"/>
          <w:sz w:val="18"/>
        </w:rPr>
        <w:t>Wgnv</w:t>
      </w:r>
      <w:proofErr w:type="spellEnd"/>
      <w:r>
        <w:rPr>
          <w:rFonts w:ascii="Consolas" w:hAnsi="Consolas" w:cs="Arial"/>
          <w:sz w:val="18"/>
        </w:rPr>
        <w:t xml:space="preserve">     </w:t>
      </w:r>
      <w:proofErr w:type="gramStart"/>
      <w:r>
        <w:rPr>
          <w:rFonts w:ascii="Consolas" w:hAnsi="Consolas" w:cs="Arial"/>
          <w:sz w:val="18"/>
        </w:rPr>
        <w:t>16.0000  mm.</w:t>
      </w:r>
      <w:proofErr w:type="gramEnd"/>
    </w:p>
    <w:p w14:paraId="4C44DF2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Inside Projection                              h      </w:t>
      </w:r>
      <w:proofErr w:type="gramStart"/>
      <w:r>
        <w:rPr>
          <w:rFonts w:ascii="Consolas" w:hAnsi="Consolas" w:cs="Arial"/>
          <w:sz w:val="18"/>
        </w:rPr>
        <w:t>0.0000  mm.</w:t>
      </w:r>
      <w:proofErr w:type="gramEnd"/>
    </w:p>
    <w:p w14:paraId="3601AD0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Weld leg size, Inside Element to Shell        Wi      </w:t>
      </w:r>
      <w:proofErr w:type="gramStart"/>
      <w:r>
        <w:rPr>
          <w:rFonts w:ascii="Consolas" w:hAnsi="Consolas" w:cs="Arial"/>
          <w:sz w:val="18"/>
        </w:rPr>
        <w:t>0.0000  mm.</w:t>
      </w:r>
      <w:proofErr w:type="gramEnd"/>
    </w:p>
    <w:p w14:paraId="651D0980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40FB53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Pad Material                                     SA-240 316L</w:t>
      </w:r>
    </w:p>
    <w:p w14:paraId="4AE4E6F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Pad Allowable Stress at Temperature           </w:t>
      </w:r>
      <w:proofErr w:type="spellStart"/>
      <w:r>
        <w:rPr>
          <w:rFonts w:ascii="Consolas" w:hAnsi="Consolas" w:cs="Arial"/>
          <w:sz w:val="18"/>
        </w:rPr>
        <w:t>Sp</w:t>
      </w:r>
      <w:proofErr w:type="spellEnd"/>
      <w:r>
        <w:rPr>
          <w:rFonts w:ascii="Consolas" w:hAnsi="Consolas" w:cs="Arial"/>
          <w:sz w:val="18"/>
        </w:rPr>
        <w:t xml:space="preserve">      </w:t>
      </w:r>
      <w:proofErr w:type="gramStart"/>
      <w:r>
        <w:rPr>
          <w:rFonts w:ascii="Consolas" w:hAnsi="Consolas" w:cs="Arial"/>
          <w:sz w:val="18"/>
        </w:rPr>
        <w:t>100.50  N.</w:t>
      </w:r>
      <w:proofErr w:type="gramEnd"/>
      <w:r>
        <w:rPr>
          <w:rFonts w:ascii="Consolas" w:hAnsi="Consolas" w:cs="Arial"/>
          <w:sz w:val="18"/>
        </w:rPr>
        <w:t>/mm²</w:t>
      </w:r>
    </w:p>
    <w:p w14:paraId="268A6AD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Pad Allowable Stress At Ambient              Spa      </w:t>
      </w:r>
      <w:proofErr w:type="gramStart"/>
      <w:r>
        <w:rPr>
          <w:rFonts w:ascii="Consolas" w:hAnsi="Consolas" w:cs="Arial"/>
          <w:sz w:val="18"/>
        </w:rPr>
        <w:t>115.00  N.</w:t>
      </w:r>
      <w:proofErr w:type="gramEnd"/>
      <w:r>
        <w:rPr>
          <w:rFonts w:ascii="Consolas" w:hAnsi="Consolas" w:cs="Arial"/>
          <w:sz w:val="18"/>
        </w:rPr>
        <w:t>/mm²</w:t>
      </w:r>
    </w:p>
    <w:p w14:paraId="0A153F9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Diameter of Pad along vessel surface          </w:t>
      </w:r>
      <w:proofErr w:type="spellStart"/>
      <w:r>
        <w:rPr>
          <w:rFonts w:ascii="Consolas" w:hAnsi="Consolas" w:cs="Arial"/>
          <w:sz w:val="18"/>
        </w:rPr>
        <w:t>Dp</w:t>
      </w:r>
      <w:proofErr w:type="spellEnd"/>
      <w:r>
        <w:rPr>
          <w:rFonts w:ascii="Consolas" w:hAnsi="Consolas" w:cs="Arial"/>
          <w:sz w:val="18"/>
        </w:rPr>
        <w:t xml:space="preserve">    </w:t>
      </w:r>
      <w:proofErr w:type="gramStart"/>
      <w:r>
        <w:rPr>
          <w:rFonts w:ascii="Consolas" w:hAnsi="Consolas" w:cs="Arial"/>
          <w:sz w:val="18"/>
        </w:rPr>
        <w:t>165.0000  mm.</w:t>
      </w:r>
      <w:proofErr w:type="gramEnd"/>
    </w:p>
    <w:p w14:paraId="7FCA09F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Thickness of Pad                              </w:t>
      </w:r>
      <w:proofErr w:type="spellStart"/>
      <w:r>
        <w:rPr>
          <w:rFonts w:ascii="Consolas" w:hAnsi="Consolas" w:cs="Arial"/>
          <w:sz w:val="18"/>
        </w:rPr>
        <w:t>te</w:t>
      </w:r>
      <w:proofErr w:type="spellEnd"/>
      <w:r>
        <w:rPr>
          <w:rFonts w:ascii="Consolas" w:hAnsi="Consolas" w:cs="Arial"/>
          <w:sz w:val="18"/>
        </w:rPr>
        <w:t xml:space="preserve">      </w:t>
      </w:r>
      <w:proofErr w:type="gramStart"/>
      <w:r>
        <w:rPr>
          <w:rFonts w:ascii="Consolas" w:hAnsi="Consolas" w:cs="Arial"/>
          <w:sz w:val="18"/>
        </w:rPr>
        <w:t>6.0000  mm.</w:t>
      </w:r>
      <w:proofErr w:type="gramEnd"/>
    </w:p>
    <w:p w14:paraId="2F22E3B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Weld leg size between Pad and Shell           Wp      </w:t>
      </w:r>
      <w:proofErr w:type="gramStart"/>
      <w:r>
        <w:rPr>
          <w:rFonts w:ascii="Consolas" w:hAnsi="Consolas" w:cs="Arial"/>
          <w:sz w:val="18"/>
        </w:rPr>
        <w:t>6.0000  mm.</w:t>
      </w:r>
      <w:proofErr w:type="gramEnd"/>
    </w:p>
    <w:p w14:paraId="3CBF704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Groove weld depth between Pad and Nozzle    </w:t>
      </w:r>
      <w:proofErr w:type="spellStart"/>
      <w:r>
        <w:rPr>
          <w:rFonts w:ascii="Consolas" w:hAnsi="Consolas" w:cs="Arial"/>
          <w:sz w:val="18"/>
        </w:rPr>
        <w:t>Wgpn</w:t>
      </w:r>
      <w:proofErr w:type="spellEnd"/>
      <w:r>
        <w:rPr>
          <w:rFonts w:ascii="Consolas" w:hAnsi="Consolas" w:cs="Arial"/>
          <w:sz w:val="18"/>
        </w:rPr>
        <w:t xml:space="preserve">      </w:t>
      </w:r>
      <w:proofErr w:type="gramStart"/>
      <w:r>
        <w:rPr>
          <w:rFonts w:ascii="Consolas" w:hAnsi="Consolas" w:cs="Arial"/>
          <w:sz w:val="18"/>
        </w:rPr>
        <w:t>6.0000  mm.</w:t>
      </w:r>
      <w:proofErr w:type="gramEnd"/>
    </w:p>
    <w:p w14:paraId="2A6B1C3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Reinforcing Pad Width                                </w:t>
      </w:r>
      <w:proofErr w:type="gramStart"/>
      <w:r>
        <w:rPr>
          <w:rFonts w:ascii="Consolas" w:hAnsi="Consolas" w:cs="Arial"/>
          <w:sz w:val="18"/>
        </w:rPr>
        <w:t>25.3500  mm.</w:t>
      </w:r>
      <w:proofErr w:type="gramEnd"/>
    </w:p>
    <w:p w14:paraId="5AE78B3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61340C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Class                                             300</w:t>
      </w:r>
    </w:p>
    <w:p w14:paraId="7A6261B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Grade                                          GR 2.3</w:t>
      </w:r>
    </w:p>
    <w:p w14:paraId="784D698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517DB26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The Pressure Design option was MAWP + static head (to the nozzle).</w:t>
      </w:r>
    </w:p>
    <w:p w14:paraId="06B0F24B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2159CBF" w14:textId="0DD77DDD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noProof/>
          <w:sz w:val="18"/>
        </w:rPr>
        <w:lastRenderedPageBreak/>
        <w:drawing>
          <wp:inline distT="0" distB="0" distL="0" distR="0" wp14:anchorId="127A5DDC" wp14:editId="42A6A367">
            <wp:extent cx="2278380" cy="1143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838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05992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8E664F6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Reinforcement CALCULATION, Description: N3</w:t>
      </w:r>
    </w:p>
    <w:p w14:paraId="6F79913D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1BE45F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ASME Code, Section VIII, Div. 1, UG-37 to UG-45</w:t>
      </w:r>
    </w:p>
    <w:p w14:paraId="43C7CBC9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57D257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Actual Outside Diameter Used in Calculation          </w:t>
      </w:r>
      <w:proofErr w:type="gramStart"/>
      <w:r>
        <w:rPr>
          <w:rFonts w:ascii="Consolas" w:hAnsi="Consolas" w:cs="Arial"/>
          <w:sz w:val="18"/>
        </w:rPr>
        <w:t>114.300  mm.</w:t>
      </w:r>
      <w:proofErr w:type="gramEnd"/>
    </w:p>
    <w:p w14:paraId="217F3D9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Actual Thickness Used in Calculation                   </w:t>
      </w:r>
      <w:proofErr w:type="gramStart"/>
      <w:r>
        <w:rPr>
          <w:rFonts w:ascii="Consolas" w:hAnsi="Consolas" w:cs="Arial"/>
          <w:sz w:val="18"/>
        </w:rPr>
        <w:t>6.020  mm.</w:t>
      </w:r>
      <w:proofErr w:type="gramEnd"/>
    </w:p>
    <w:p w14:paraId="6FF6157F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4710548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Nozzle input data check completed without errors.</w:t>
      </w:r>
    </w:p>
    <w:p w14:paraId="12F80C72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B53A4BB" w14:textId="77777777" w:rsidR="000D0DAD" w:rsidRDefault="000D0DAD" w:rsidP="000D0DAD">
      <w:pPr>
        <w:rPr>
          <w:rFonts w:ascii="Consolas" w:hAnsi="Consolas" w:cs="Arial"/>
          <w:sz w:val="18"/>
        </w:rPr>
      </w:pPr>
      <w:proofErr w:type="spellStart"/>
      <w:r w:rsidRPr="000D0DAD">
        <w:rPr>
          <w:rFonts w:ascii="Tahoma" w:hAnsi="Consolas" w:cs="Arial"/>
          <w:color w:val="000000"/>
          <w:sz w:val="18"/>
        </w:rPr>
        <w:t>Reqd</w:t>
      </w:r>
      <w:proofErr w:type="spellEnd"/>
      <w:r w:rsidRPr="000D0DAD">
        <w:rPr>
          <w:rFonts w:ascii="Tahoma" w:hAnsi="Consolas" w:cs="Arial"/>
          <w:color w:val="000000"/>
          <w:sz w:val="18"/>
        </w:rPr>
        <w:t xml:space="preserve"> </w:t>
      </w:r>
      <w:proofErr w:type="spellStart"/>
      <w:r w:rsidRPr="000D0DAD">
        <w:rPr>
          <w:rFonts w:ascii="Tahoma" w:hAnsi="Consolas" w:cs="Arial"/>
          <w:color w:val="000000"/>
          <w:sz w:val="18"/>
        </w:rPr>
        <w:t>thk</w:t>
      </w:r>
      <w:proofErr w:type="spellEnd"/>
      <w:r w:rsidRPr="000D0DAD">
        <w:rPr>
          <w:rFonts w:ascii="Tahoma" w:hAnsi="Consolas" w:cs="Arial"/>
          <w:color w:val="000000"/>
          <w:sz w:val="18"/>
        </w:rPr>
        <w:t xml:space="preserve"> per UG-37(a) of Nozzle Wall, </w:t>
      </w:r>
      <w:proofErr w:type="spellStart"/>
      <w:r w:rsidRPr="000D0DAD">
        <w:rPr>
          <w:rFonts w:ascii="Tahoma" w:hAnsi="Consolas" w:cs="Arial"/>
          <w:color w:val="000000"/>
          <w:sz w:val="18"/>
        </w:rPr>
        <w:t>trn</w:t>
      </w:r>
      <w:proofErr w:type="spellEnd"/>
      <w:r w:rsidRPr="000D0DAD">
        <w:rPr>
          <w:rFonts w:ascii="Tahoma" w:hAnsi="Consolas" w:cs="Arial"/>
          <w:color w:val="000000"/>
          <w:sz w:val="18"/>
        </w:rPr>
        <w:t xml:space="preserve"> [Int. Press]</w:t>
      </w:r>
    </w:p>
    <w:p w14:paraId="5C16968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P*Ro/(Sn*E+0.4*P) per Appendix 1-1 (a)(1)</w:t>
      </w:r>
    </w:p>
    <w:p w14:paraId="22C1549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0.52*57.1</w:t>
      </w:r>
      <w:proofErr w:type="gramStart"/>
      <w:r>
        <w:rPr>
          <w:rFonts w:ascii="Consolas" w:hAnsi="Consolas" w:cs="Arial"/>
          <w:sz w:val="18"/>
        </w:rPr>
        <w:t>/(</w:t>
      </w:r>
      <w:proofErr w:type="gramEnd"/>
      <w:r>
        <w:rPr>
          <w:rFonts w:ascii="Consolas" w:hAnsi="Consolas" w:cs="Arial"/>
          <w:sz w:val="18"/>
        </w:rPr>
        <w:t>100*1+0.4*0.52)</w:t>
      </w:r>
    </w:p>
    <w:p w14:paraId="47CE077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0.0297 mm.</w:t>
      </w:r>
    </w:p>
    <w:p w14:paraId="606FE5CD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1E07617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</w:rPr>
        <w:t>UG-40, Limits of Reinforcement: [Internal Pressure]</w:t>
      </w:r>
    </w:p>
    <w:p w14:paraId="2FD474B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Parallel to Vessel Wall (Diameter </w:t>
      </w:r>
      <w:proofErr w:type="gramStart"/>
      <w:r>
        <w:rPr>
          <w:rFonts w:ascii="Consolas" w:hAnsi="Consolas" w:cs="Arial"/>
          <w:sz w:val="18"/>
        </w:rPr>
        <w:t xml:space="preserve">Limit)   </w:t>
      </w:r>
      <w:proofErr w:type="gramEnd"/>
      <w:r>
        <w:rPr>
          <w:rFonts w:ascii="Consolas" w:hAnsi="Consolas" w:cs="Arial"/>
          <w:sz w:val="18"/>
        </w:rPr>
        <w:t xml:space="preserve">         Dl   204.5208  mm.</w:t>
      </w:r>
    </w:p>
    <w:p w14:paraId="4CD825B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Parallel to Vessel Wall, opening length              d   </w:t>
      </w:r>
      <w:proofErr w:type="gramStart"/>
      <w:r>
        <w:rPr>
          <w:rFonts w:ascii="Consolas" w:hAnsi="Consolas" w:cs="Arial"/>
          <w:sz w:val="18"/>
        </w:rPr>
        <w:t>102.2604  mm.</w:t>
      </w:r>
      <w:proofErr w:type="gramEnd"/>
    </w:p>
    <w:p w14:paraId="7738B74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Normal to Vessel Wall (Thickness Limit), pad side </w:t>
      </w:r>
      <w:proofErr w:type="spellStart"/>
      <w:r>
        <w:rPr>
          <w:rFonts w:ascii="Consolas" w:hAnsi="Consolas" w:cs="Arial"/>
          <w:sz w:val="18"/>
        </w:rPr>
        <w:t>Tlwp</w:t>
      </w:r>
      <w:proofErr w:type="spellEnd"/>
      <w:r>
        <w:rPr>
          <w:rFonts w:ascii="Consolas" w:hAnsi="Consolas" w:cs="Arial"/>
          <w:sz w:val="18"/>
        </w:rPr>
        <w:t xml:space="preserve">    </w:t>
      </w:r>
      <w:proofErr w:type="gramStart"/>
      <w:r>
        <w:rPr>
          <w:rFonts w:ascii="Consolas" w:hAnsi="Consolas" w:cs="Arial"/>
          <w:sz w:val="18"/>
        </w:rPr>
        <w:t>21.0495  mm.</w:t>
      </w:r>
      <w:proofErr w:type="gramEnd"/>
    </w:p>
    <w:p w14:paraId="6E04687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0BCB936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Weld Strength Reduction Factor [fr1]:</w:t>
      </w:r>
    </w:p>
    <w:p w14:paraId="3B50DE8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</w:t>
      </w:r>
      <w:proofErr w:type="gramStart"/>
      <w:r>
        <w:rPr>
          <w:rFonts w:ascii="Consolas" w:hAnsi="Consolas" w:cs="Arial"/>
          <w:sz w:val="18"/>
        </w:rPr>
        <w:t>min( 1</w:t>
      </w:r>
      <w:proofErr w:type="gramEnd"/>
      <w:r>
        <w:rPr>
          <w:rFonts w:ascii="Consolas" w:hAnsi="Consolas" w:cs="Arial"/>
          <w:sz w:val="18"/>
        </w:rPr>
        <w:t>, Sn/</w:t>
      </w:r>
      <w:proofErr w:type="spellStart"/>
      <w:r>
        <w:rPr>
          <w:rFonts w:ascii="Consolas" w:hAnsi="Consolas" w:cs="Arial"/>
          <w:sz w:val="18"/>
        </w:rPr>
        <w:t>Sv</w:t>
      </w:r>
      <w:proofErr w:type="spellEnd"/>
      <w:r>
        <w:rPr>
          <w:rFonts w:ascii="Consolas" w:hAnsi="Consolas" w:cs="Arial"/>
          <w:sz w:val="18"/>
        </w:rPr>
        <w:t xml:space="preserve"> )</w:t>
      </w:r>
    </w:p>
    <w:p w14:paraId="679830C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</w:t>
      </w:r>
      <w:proofErr w:type="gramStart"/>
      <w:r>
        <w:rPr>
          <w:rFonts w:ascii="Consolas" w:hAnsi="Consolas" w:cs="Arial"/>
          <w:sz w:val="18"/>
        </w:rPr>
        <w:t>min( 1</w:t>
      </w:r>
      <w:proofErr w:type="gramEnd"/>
      <w:r>
        <w:rPr>
          <w:rFonts w:ascii="Consolas" w:hAnsi="Consolas" w:cs="Arial"/>
          <w:sz w:val="18"/>
        </w:rPr>
        <w:t>, 100/100 )</w:t>
      </w:r>
    </w:p>
    <w:p w14:paraId="7C3A448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1.000</w:t>
      </w:r>
    </w:p>
    <w:p w14:paraId="0ADB944F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8F6658F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Weld Strength Reduction Factor [fr2]:</w:t>
      </w:r>
    </w:p>
    <w:p w14:paraId="7A548D5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</w:t>
      </w:r>
      <w:proofErr w:type="gramStart"/>
      <w:r>
        <w:rPr>
          <w:rFonts w:ascii="Consolas" w:hAnsi="Consolas" w:cs="Arial"/>
          <w:sz w:val="18"/>
        </w:rPr>
        <w:t>min( 1</w:t>
      </w:r>
      <w:proofErr w:type="gramEnd"/>
      <w:r>
        <w:rPr>
          <w:rFonts w:ascii="Consolas" w:hAnsi="Consolas" w:cs="Arial"/>
          <w:sz w:val="18"/>
        </w:rPr>
        <w:t>, Sn/</w:t>
      </w:r>
      <w:proofErr w:type="spellStart"/>
      <w:r>
        <w:rPr>
          <w:rFonts w:ascii="Consolas" w:hAnsi="Consolas" w:cs="Arial"/>
          <w:sz w:val="18"/>
        </w:rPr>
        <w:t>Sv</w:t>
      </w:r>
      <w:proofErr w:type="spellEnd"/>
      <w:r>
        <w:rPr>
          <w:rFonts w:ascii="Consolas" w:hAnsi="Consolas" w:cs="Arial"/>
          <w:sz w:val="18"/>
        </w:rPr>
        <w:t xml:space="preserve"> )</w:t>
      </w:r>
    </w:p>
    <w:p w14:paraId="2817FA5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</w:t>
      </w:r>
      <w:proofErr w:type="gramStart"/>
      <w:r>
        <w:rPr>
          <w:rFonts w:ascii="Consolas" w:hAnsi="Consolas" w:cs="Arial"/>
          <w:sz w:val="18"/>
        </w:rPr>
        <w:t>min( 1</w:t>
      </w:r>
      <w:proofErr w:type="gramEnd"/>
      <w:r>
        <w:rPr>
          <w:rFonts w:ascii="Consolas" w:hAnsi="Consolas" w:cs="Arial"/>
          <w:sz w:val="18"/>
        </w:rPr>
        <w:t>, 100/100 )</w:t>
      </w:r>
    </w:p>
    <w:p w14:paraId="72FAD99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1.000</w:t>
      </w:r>
    </w:p>
    <w:p w14:paraId="092262B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EEAA1CD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Weld Strength Reduction Factor [fr4]:</w:t>
      </w:r>
    </w:p>
    <w:p w14:paraId="2FC4369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</w:t>
      </w:r>
      <w:proofErr w:type="gramStart"/>
      <w:r>
        <w:rPr>
          <w:rFonts w:ascii="Consolas" w:hAnsi="Consolas" w:cs="Arial"/>
          <w:sz w:val="18"/>
        </w:rPr>
        <w:t>min( 1</w:t>
      </w:r>
      <w:proofErr w:type="gramEnd"/>
      <w:r>
        <w:rPr>
          <w:rFonts w:ascii="Consolas" w:hAnsi="Consolas" w:cs="Arial"/>
          <w:sz w:val="18"/>
        </w:rPr>
        <w:t xml:space="preserve">, </w:t>
      </w:r>
      <w:proofErr w:type="spellStart"/>
      <w:r>
        <w:rPr>
          <w:rFonts w:ascii="Consolas" w:hAnsi="Consolas" w:cs="Arial"/>
          <w:sz w:val="18"/>
        </w:rPr>
        <w:t>Sp</w:t>
      </w:r>
      <w:proofErr w:type="spellEnd"/>
      <w:r>
        <w:rPr>
          <w:rFonts w:ascii="Consolas" w:hAnsi="Consolas" w:cs="Arial"/>
          <w:sz w:val="18"/>
        </w:rPr>
        <w:t>/</w:t>
      </w:r>
      <w:proofErr w:type="spellStart"/>
      <w:r>
        <w:rPr>
          <w:rFonts w:ascii="Consolas" w:hAnsi="Consolas" w:cs="Arial"/>
          <w:sz w:val="18"/>
        </w:rPr>
        <w:t>Sv</w:t>
      </w:r>
      <w:proofErr w:type="spellEnd"/>
      <w:r>
        <w:rPr>
          <w:rFonts w:ascii="Consolas" w:hAnsi="Consolas" w:cs="Arial"/>
          <w:sz w:val="18"/>
        </w:rPr>
        <w:t xml:space="preserve"> )</w:t>
      </w:r>
    </w:p>
    <w:p w14:paraId="3995C8B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</w:t>
      </w:r>
      <w:proofErr w:type="gramStart"/>
      <w:r>
        <w:rPr>
          <w:rFonts w:ascii="Consolas" w:hAnsi="Consolas" w:cs="Arial"/>
          <w:sz w:val="18"/>
        </w:rPr>
        <w:t>min( 1</w:t>
      </w:r>
      <w:proofErr w:type="gramEnd"/>
      <w:r>
        <w:rPr>
          <w:rFonts w:ascii="Consolas" w:hAnsi="Consolas" w:cs="Arial"/>
          <w:sz w:val="18"/>
        </w:rPr>
        <w:t>, 100/100 )</w:t>
      </w:r>
    </w:p>
    <w:p w14:paraId="4A680BE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1.000</w:t>
      </w:r>
    </w:p>
    <w:p w14:paraId="75E2192A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0DE595E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Weld Strength Reduction Factor [fr3]:</w:t>
      </w:r>
    </w:p>
    <w:p w14:paraId="2764231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</w:t>
      </w:r>
      <w:proofErr w:type="gramStart"/>
      <w:r>
        <w:rPr>
          <w:rFonts w:ascii="Consolas" w:hAnsi="Consolas" w:cs="Arial"/>
          <w:sz w:val="18"/>
        </w:rPr>
        <w:t>min( fr</w:t>
      </w:r>
      <w:proofErr w:type="gramEnd"/>
      <w:r>
        <w:rPr>
          <w:rFonts w:ascii="Consolas" w:hAnsi="Consolas" w:cs="Arial"/>
          <w:sz w:val="18"/>
        </w:rPr>
        <w:t>2, fr4 )</w:t>
      </w:r>
    </w:p>
    <w:p w14:paraId="5CCE1E7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</w:t>
      </w:r>
      <w:proofErr w:type="gramStart"/>
      <w:r>
        <w:rPr>
          <w:rFonts w:ascii="Consolas" w:hAnsi="Consolas" w:cs="Arial"/>
          <w:sz w:val="18"/>
        </w:rPr>
        <w:t>min( 1</w:t>
      </w:r>
      <w:proofErr w:type="gramEnd"/>
      <w:r>
        <w:rPr>
          <w:rFonts w:ascii="Consolas" w:hAnsi="Consolas" w:cs="Arial"/>
          <w:sz w:val="18"/>
        </w:rPr>
        <w:t>, 1 )</w:t>
      </w:r>
    </w:p>
    <w:p w14:paraId="76A22F3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1.000</w:t>
      </w:r>
    </w:p>
    <w:p w14:paraId="7DF78BF0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E42CF63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</w:rPr>
        <w:t>Results of Nozzle Reinforcement Area Calculations: (cm</w:t>
      </w:r>
      <w:r w:rsidRPr="000D0DAD">
        <w:rPr>
          <w:rFonts w:ascii="Arial" w:hAnsi="Consolas" w:cs="Arial"/>
          <w:b/>
          <w:color w:val="000000"/>
          <w:sz w:val="18"/>
        </w:rPr>
        <w:t>²</w:t>
      </w:r>
      <w:r w:rsidRPr="000D0DAD">
        <w:rPr>
          <w:rFonts w:ascii="Arial" w:hAnsi="Consolas" w:cs="Arial"/>
          <w:b/>
          <w:color w:val="000000"/>
          <w:sz w:val="18"/>
        </w:rPr>
        <w:t>)</w:t>
      </w:r>
    </w:p>
    <w:p w14:paraId="10F2AA4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9B825A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AREA AVAILABLE, A1 to A5     |      MAWP</w:t>
      </w:r>
      <w:proofErr w:type="gramStart"/>
      <w:r>
        <w:rPr>
          <w:rFonts w:ascii="Consolas" w:hAnsi="Consolas" w:cs="Arial"/>
          <w:sz w:val="18"/>
        </w:rPr>
        <w:t>|  External</w:t>
      </w:r>
      <w:proofErr w:type="gramEnd"/>
      <w:r>
        <w:rPr>
          <w:rFonts w:ascii="Consolas" w:hAnsi="Consolas" w:cs="Arial"/>
          <w:sz w:val="18"/>
        </w:rPr>
        <w:t xml:space="preserve">|     </w:t>
      </w:r>
      <w:proofErr w:type="spellStart"/>
      <w:r>
        <w:rPr>
          <w:rFonts w:ascii="Consolas" w:hAnsi="Consolas" w:cs="Arial"/>
          <w:sz w:val="18"/>
        </w:rPr>
        <w:t>Mapnc</w:t>
      </w:r>
      <w:proofErr w:type="spellEnd"/>
      <w:r>
        <w:rPr>
          <w:rFonts w:ascii="Consolas" w:hAnsi="Consolas" w:cs="Arial"/>
          <w:sz w:val="18"/>
        </w:rPr>
        <w:t>|</w:t>
      </w:r>
    </w:p>
    <w:p w14:paraId="60CA823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</w:t>
      </w:r>
    </w:p>
    <w:p w14:paraId="1308ADA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Area Required             </w:t>
      </w:r>
      <w:proofErr w:type="spellStart"/>
      <w:r>
        <w:rPr>
          <w:rFonts w:ascii="Consolas" w:hAnsi="Consolas" w:cs="Arial"/>
          <w:sz w:val="18"/>
        </w:rPr>
        <w:t>Ar</w:t>
      </w:r>
      <w:proofErr w:type="spellEnd"/>
      <w:r>
        <w:rPr>
          <w:rFonts w:ascii="Consolas" w:hAnsi="Consolas" w:cs="Arial"/>
          <w:sz w:val="18"/>
        </w:rPr>
        <w:t xml:space="preserve"> |     3.263|     6.805|        NA|</w:t>
      </w:r>
    </w:p>
    <w:p w14:paraId="7F61734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Area in Shell             A1 |     9.836|     2.751|        NA|</w:t>
      </w:r>
    </w:p>
    <w:p w14:paraId="5446BDC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Area in Nozzle Wall       A2 |     2.522|     2.534|        NA|</w:t>
      </w:r>
    </w:p>
    <w:p w14:paraId="6BE85B2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Area in Inward Nozzle     A3 |     0.000|     0.000|        NA|</w:t>
      </w:r>
    </w:p>
    <w:p w14:paraId="50387B6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Area in Welds    A41+A42+A43 |     0.720|     0.720|        NA|</w:t>
      </w:r>
    </w:p>
    <w:p w14:paraId="0D770DA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Area in Element           A5 |     3.042|     3.042|        NA|</w:t>
      </w:r>
    </w:p>
    <w:p w14:paraId="6E92DF2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</w:t>
      </w:r>
    </w:p>
    <w:p w14:paraId="3BB867B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TOTAL AREA AVAILABLE    </w:t>
      </w:r>
      <w:proofErr w:type="spellStart"/>
      <w:r>
        <w:rPr>
          <w:rFonts w:ascii="Consolas" w:hAnsi="Consolas" w:cs="Arial"/>
          <w:sz w:val="18"/>
        </w:rPr>
        <w:t>Atot</w:t>
      </w:r>
      <w:proofErr w:type="spellEnd"/>
      <w:r>
        <w:rPr>
          <w:rFonts w:ascii="Consolas" w:hAnsi="Consolas" w:cs="Arial"/>
          <w:sz w:val="18"/>
        </w:rPr>
        <w:t xml:space="preserve"> |    16.120|     9.047|        NA|</w:t>
      </w:r>
    </w:p>
    <w:p w14:paraId="41969BE9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51586AD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lastRenderedPageBreak/>
        <w:t>The External Pressure Case Governs the Analysis.</w:t>
      </w:r>
    </w:p>
    <w:p w14:paraId="799A05E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CB49E0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Nozzle Angle Used in Area Calculations                 </w:t>
      </w:r>
      <w:proofErr w:type="gramStart"/>
      <w:r>
        <w:rPr>
          <w:rFonts w:ascii="Consolas" w:hAnsi="Consolas" w:cs="Arial"/>
          <w:sz w:val="18"/>
        </w:rPr>
        <w:t xml:space="preserve">90.00  </w:t>
      </w:r>
      <w:proofErr w:type="spellStart"/>
      <w:r>
        <w:rPr>
          <w:rFonts w:ascii="Consolas" w:hAnsi="Consolas" w:cs="Arial"/>
          <w:sz w:val="18"/>
        </w:rPr>
        <w:t>degs</w:t>
      </w:r>
      <w:proofErr w:type="spellEnd"/>
      <w:proofErr w:type="gramEnd"/>
      <w:r>
        <w:rPr>
          <w:rFonts w:ascii="Consolas" w:hAnsi="Consolas" w:cs="Arial"/>
          <w:sz w:val="18"/>
        </w:rPr>
        <w:t>.</w:t>
      </w:r>
    </w:p>
    <w:p w14:paraId="67B8803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3E1FF35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The area available without a pad is Insufficient.</w:t>
      </w:r>
    </w:p>
    <w:p w14:paraId="3674DC23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The area available with the given pad is Sufficient.</w:t>
      </w:r>
    </w:p>
    <w:p w14:paraId="4C2110E1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3537CB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SELECTION OF POSSIBLE REINFORCING PADS:   </w:t>
      </w:r>
      <w:proofErr w:type="gramStart"/>
      <w:r>
        <w:rPr>
          <w:rFonts w:ascii="Consolas" w:hAnsi="Consolas" w:cs="Arial"/>
          <w:sz w:val="18"/>
        </w:rPr>
        <w:t>Diameter  Thickness</w:t>
      </w:r>
      <w:proofErr w:type="gramEnd"/>
    </w:p>
    <w:p w14:paraId="1AA3231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Based on given Pad Thickness:            127.6290     </w:t>
      </w:r>
      <w:proofErr w:type="gramStart"/>
      <w:r>
        <w:rPr>
          <w:rFonts w:ascii="Consolas" w:hAnsi="Consolas" w:cs="Arial"/>
          <w:sz w:val="18"/>
        </w:rPr>
        <w:t>6.0000  mm.</w:t>
      </w:r>
      <w:proofErr w:type="gramEnd"/>
    </w:p>
    <w:p w14:paraId="4FD9ED8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Based on given Pad Diameter:             165.0000     </w:t>
      </w:r>
      <w:proofErr w:type="gramStart"/>
      <w:r>
        <w:rPr>
          <w:rFonts w:ascii="Consolas" w:hAnsi="Consolas" w:cs="Arial"/>
          <w:sz w:val="18"/>
        </w:rPr>
        <w:t>1.5774  mm.</w:t>
      </w:r>
      <w:proofErr w:type="gramEnd"/>
    </w:p>
    <w:p w14:paraId="07B0E73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Based on Shell or Nozzle Thickness:      127.5851     </w:t>
      </w:r>
      <w:proofErr w:type="gramStart"/>
      <w:r>
        <w:rPr>
          <w:rFonts w:ascii="Consolas" w:hAnsi="Consolas" w:cs="Arial"/>
          <w:sz w:val="18"/>
        </w:rPr>
        <w:t>6.0198  mm.</w:t>
      </w:r>
      <w:proofErr w:type="gramEnd"/>
    </w:p>
    <w:p w14:paraId="256D3519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23D0035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</w:rPr>
        <w:t>Area Required [A]:</w:t>
      </w:r>
    </w:p>
    <w:p w14:paraId="48E081C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0.5 * d * t + t * </w:t>
      </w:r>
      <w:proofErr w:type="spellStart"/>
      <w:r>
        <w:rPr>
          <w:rFonts w:ascii="Consolas" w:hAnsi="Consolas" w:cs="Arial"/>
          <w:sz w:val="18"/>
        </w:rPr>
        <w:t>tn</w:t>
      </w:r>
      <w:proofErr w:type="spellEnd"/>
      <w:r>
        <w:rPr>
          <w:rFonts w:ascii="Consolas" w:hAnsi="Consolas" w:cs="Arial"/>
          <w:sz w:val="18"/>
        </w:rPr>
        <w:t>(1-fr1) per UG-39(b)(1)</w:t>
      </w:r>
    </w:p>
    <w:p w14:paraId="72D3A76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0.5*102*13.3+13.3*6.02(1-1)</w:t>
      </w:r>
    </w:p>
    <w:p w14:paraId="11FB560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6.805 cm²</w:t>
      </w:r>
    </w:p>
    <w:p w14:paraId="62D3A301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429B6B6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</w:rPr>
        <w:t>Reinforcement Areas per Figure UG-37.1</w:t>
      </w:r>
    </w:p>
    <w:p w14:paraId="1B87831F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B74A26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Area Available in Shell [A1]:</w:t>
      </w:r>
    </w:p>
    <w:p w14:paraId="1EC53CB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</w:t>
      </w:r>
      <w:proofErr w:type="gramStart"/>
      <w:r>
        <w:rPr>
          <w:rFonts w:ascii="Consolas" w:hAnsi="Consolas" w:cs="Arial"/>
          <w:sz w:val="18"/>
        </w:rPr>
        <w:t>d( E</w:t>
      </w:r>
      <w:proofErr w:type="gramEnd"/>
      <w:r>
        <w:rPr>
          <w:rFonts w:ascii="Consolas" w:hAnsi="Consolas" w:cs="Arial"/>
          <w:sz w:val="18"/>
        </w:rPr>
        <w:t xml:space="preserve">1*t - F*tr ) - 2 * </w:t>
      </w:r>
      <w:proofErr w:type="spellStart"/>
      <w:r>
        <w:rPr>
          <w:rFonts w:ascii="Consolas" w:hAnsi="Consolas" w:cs="Arial"/>
          <w:sz w:val="18"/>
        </w:rPr>
        <w:t>tn</w:t>
      </w:r>
      <w:proofErr w:type="spellEnd"/>
      <w:r>
        <w:rPr>
          <w:rFonts w:ascii="Consolas" w:hAnsi="Consolas" w:cs="Arial"/>
          <w:sz w:val="18"/>
        </w:rPr>
        <w:t>( E1*t - F*tr ) * ( 1 - fr1 )</w:t>
      </w:r>
    </w:p>
    <w:p w14:paraId="070E54D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102 </w:t>
      </w:r>
      <w:proofErr w:type="gramStart"/>
      <w:r>
        <w:rPr>
          <w:rFonts w:ascii="Consolas" w:hAnsi="Consolas" w:cs="Arial"/>
          <w:sz w:val="18"/>
        </w:rPr>
        <w:t>( 1</w:t>
      </w:r>
      <w:proofErr w:type="gramEnd"/>
      <w:r>
        <w:rPr>
          <w:rFonts w:ascii="Consolas" w:hAnsi="Consolas" w:cs="Arial"/>
          <w:sz w:val="18"/>
        </w:rPr>
        <w:t xml:space="preserve"> * 16 - 1 * 13.3 ) - 2 * 6.02</w:t>
      </w:r>
    </w:p>
    <w:p w14:paraId="554B87C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</w:t>
      </w:r>
      <w:proofErr w:type="gramStart"/>
      <w:r>
        <w:rPr>
          <w:rFonts w:ascii="Consolas" w:hAnsi="Consolas" w:cs="Arial"/>
          <w:sz w:val="18"/>
        </w:rPr>
        <w:t>( 1</w:t>
      </w:r>
      <w:proofErr w:type="gramEnd"/>
      <w:r>
        <w:rPr>
          <w:rFonts w:ascii="Consolas" w:hAnsi="Consolas" w:cs="Arial"/>
          <w:sz w:val="18"/>
        </w:rPr>
        <w:t xml:space="preserve"> * 16 - 1 * 13.3 ) * ( 1 - 1 )</w:t>
      </w:r>
    </w:p>
    <w:p w14:paraId="74F5C66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2.751 cm²</w:t>
      </w:r>
    </w:p>
    <w:p w14:paraId="4FF1542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73DA8CC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Area Available in Nozzle Wall Projecting Outward [A2]:</w:t>
      </w:r>
    </w:p>
    <w:p w14:paraId="4907BA6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</w:t>
      </w:r>
      <w:proofErr w:type="gramStart"/>
      <w:r>
        <w:rPr>
          <w:rFonts w:ascii="Consolas" w:hAnsi="Consolas" w:cs="Arial"/>
          <w:sz w:val="18"/>
        </w:rPr>
        <w:t>( 2</w:t>
      </w:r>
      <w:proofErr w:type="gramEnd"/>
      <w:r>
        <w:rPr>
          <w:rFonts w:ascii="Consolas" w:hAnsi="Consolas" w:cs="Arial"/>
          <w:sz w:val="18"/>
        </w:rPr>
        <w:t xml:space="preserve"> * </w:t>
      </w:r>
      <w:proofErr w:type="spellStart"/>
      <w:r>
        <w:rPr>
          <w:rFonts w:ascii="Consolas" w:hAnsi="Consolas" w:cs="Arial"/>
          <w:sz w:val="18"/>
        </w:rPr>
        <w:t>Tlwp</w:t>
      </w:r>
      <w:proofErr w:type="spellEnd"/>
      <w:r>
        <w:rPr>
          <w:rFonts w:ascii="Consolas" w:hAnsi="Consolas" w:cs="Arial"/>
          <w:sz w:val="18"/>
        </w:rPr>
        <w:t xml:space="preserve"> ) * ( </w:t>
      </w:r>
      <w:proofErr w:type="spellStart"/>
      <w:r>
        <w:rPr>
          <w:rFonts w:ascii="Consolas" w:hAnsi="Consolas" w:cs="Arial"/>
          <w:sz w:val="18"/>
        </w:rPr>
        <w:t>tn</w:t>
      </w:r>
      <w:proofErr w:type="spellEnd"/>
      <w:r>
        <w:rPr>
          <w:rFonts w:ascii="Consolas" w:hAnsi="Consolas" w:cs="Arial"/>
          <w:sz w:val="18"/>
        </w:rPr>
        <w:t xml:space="preserve"> - </w:t>
      </w:r>
      <w:proofErr w:type="spellStart"/>
      <w:r>
        <w:rPr>
          <w:rFonts w:ascii="Consolas" w:hAnsi="Consolas" w:cs="Arial"/>
          <w:sz w:val="18"/>
        </w:rPr>
        <w:t>trn</w:t>
      </w:r>
      <w:proofErr w:type="spellEnd"/>
      <w:r>
        <w:rPr>
          <w:rFonts w:ascii="Consolas" w:hAnsi="Consolas" w:cs="Arial"/>
          <w:sz w:val="18"/>
        </w:rPr>
        <w:t xml:space="preserve"> ) * fr2</w:t>
      </w:r>
    </w:p>
    <w:p w14:paraId="094004B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</w:t>
      </w:r>
      <w:proofErr w:type="gramStart"/>
      <w:r>
        <w:rPr>
          <w:rFonts w:ascii="Consolas" w:hAnsi="Consolas" w:cs="Arial"/>
          <w:sz w:val="18"/>
        </w:rPr>
        <w:t>( 2</w:t>
      </w:r>
      <w:proofErr w:type="gramEnd"/>
      <w:r>
        <w:rPr>
          <w:rFonts w:ascii="Consolas" w:hAnsi="Consolas" w:cs="Arial"/>
          <w:sz w:val="18"/>
        </w:rPr>
        <w:t xml:space="preserve"> * 21 ) * ( 6.02 - 0 ) * 1</w:t>
      </w:r>
    </w:p>
    <w:p w14:paraId="09E200C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2.534 cm²</w:t>
      </w:r>
    </w:p>
    <w:p w14:paraId="04E1424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C87F1B5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Area Available in Welds [A41 + A42 + A43]:</w:t>
      </w:r>
    </w:p>
    <w:p w14:paraId="17A1E56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Wo² * fr3 + (Wi-can/0.</w:t>
      </w:r>
      <w:proofErr w:type="gramStart"/>
      <w:r>
        <w:rPr>
          <w:rFonts w:ascii="Consolas" w:hAnsi="Consolas" w:cs="Arial"/>
          <w:sz w:val="18"/>
        </w:rPr>
        <w:t>707)²</w:t>
      </w:r>
      <w:proofErr w:type="gramEnd"/>
      <w:r>
        <w:rPr>
          <w:rFonts w:ascii="Consolas" w:hAnsi="Consolas" w:cs="Arial"/>
          <w:sz w:val="18"/>
        </w:rPr>
        <w:t xml:space="preserve"> * fr2 + Wp² * fr4</w:t>
      </w:r>
    </w:p>
    <w:p w14:paraId="23D4ACB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6² * 1 + (</w:t>
      </w:r>
      <w:proofErr w:type="gramStart"/>
      <w:r>
        <w:rPr>
          <w:rFonts w:ascii="Consolas" w:hAnsi="Consolas" w:cs="Arial"/>
          <w:sz w:val="18"/>
        </w:rPr>
        <w:t>0 )²</w:t>
      </w:r>
      <w:proofErr w:type="gramEnd"/>
      <w:r>
        <w:rPr>
          <w:rFonts w:ascii="Consolas" w:hAnsi="Consolas" w:cs="Arial"/>
          <w:sz w:val="18"/>
        </w:rPr>
        <w:t xml:space="preserve"> * 1 + 6² * 1</w:t>
      </w:r>
    </w:p>
    <w:p w14:paraId="6DCA81C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0.720 cm²</w:t>
      </w:r>
    </w:p>
    <w:p w14:paraId="69A0B61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5883697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Area Available in Element [A5]:</w:t>
      </w:r>
    </w:p>
    <w:p w14:paraId="2AC0EFD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</w:t>
      </w:r>
      <w:proofErr w:type="gramStart"/>
      <w:r>
        <w:rPr>
          <w:rFonts w:ascii="Consolas" w:hAnsi="Consolas" w:cs="Arial"/>
          <w:sz w:val="18"/>
        </w:rPr>
        <w:t>min(</w:t>
      </w:r>
      <w:proofErr w:type="spellStart"/>
      <w:proofErr w:type="gramEnd"/>
      <w:r>
        <w:rPr>
          <w:rFonts w:ascii="Consolas" w:hAnsi="Consolas" w:cs="Arial"/>
          <w:sz w:val="18"/>
        </w:rPr>
        <w:t>Dp,DL</w:t>
      </w:r>
      <w:proofErr w:type="spellEnd"/>
      <w:r>
        <w:rPr>
          <w:rFonts w:ascii="Consolas" w:hAnsi="Consolas" w:cs="Arial"/>
          <w:sz w:val="18"/>
        </w:rPr>
        <w:t>)-(Nozzle OD))*(min(</w:t>
      </w:r>
      <w:proofErr w:type="spellStart"/>
      <w:r>
        <w:rPr>
          <w:rFonts w:ascii="Consolas" w:hAnsi="Consolas" w:cs="Arial"/>
          <w:sz w:val="18"/>
        </w:rPr>
        <w:t>tp,Tlwp,te</w:t>
      </w:r>
      <w:proofErr w:type="spellEnd"/>
      <w:r>
        <w:rPr>
          <w:rFonts w:ascii="Consolas" w:hAnsi="Consolas" w:cs="Arial"/>
          <w:sz w:val="18"/>
        </w:rPr>
        <w:t>)) * fr4</w:t>
      </w:r>
    </w:p>
    <w:p w14:paraId="6EE55A5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</w:t>
      </w:r>
      <w:proofErr w:type="gramStart"/>
      <w:r>
        <w:rPr>
          <w:rFonts w:ascii="Consolas" w:hAnsi="Consolas" w:cs="Arial"/>
          <w:sz w:val="18"/>
        </w:rPr>
        <w:t>( 165</w:t>
      </w:r>
      <w:proofErr w:type="gramEnd"/>
      <w:r>
        <w:rPr>
          <w:rFonts w:ascii="Consolas" w:hAnsi="Consolas" w:cs="Arial"/>
          <w:sz w:val="18"/>
        </w:rPr>
        <w:t xml:space="preserve"> - 114 ) * 6 * 1</w:t>
      </w:r>
    </w:p>
    <w:p w14:paraId="4253334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3.042 cm²</w:t>
      </w:r>
    </w:p>
    <w:p w14:paraId="7921EFF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4130B48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</w:rPr>
        <w:t>UG-45 Minimum Nozzle Neck Thickness Requirement: [Int. Press.]</w:t>
      </w:r>
    </w:p>
    <w:p w14:paraId="3BDD048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for Internal/External pressures      ta = 0.0297 mm.</w:t>
      </w:r>
    </w:p>
    <w:p w14:paraId="69DA2F0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per UG16(b</w:t>
      </w:r>
      <w:proofErr w:type="gramStart"/>
      <w:r>
        <w:rPr>
          <w:rFonts w:ascii="Consolas" w:hAnsi="Consolas" w:cs="Arial"/>
          <w:sz w:val="18"/>
        </w:rPr>
        <w:t xml:space="preserve">),   </w:t>
      </w:r>
      <w:proofErr w:type="gramEnd"/>
      <w:r>
        <w:rPr>
          <w:rFonts w:ascii="Consolas" w:hAnsi="Consolas" w:cs="Arial"/>
          <w:sz w:val="18"/>
        </w:rPr>
        <w:t xml:space="preserve">                   tr16b = 1.5000 mm.</w:t>
      </w:r>
    </w:p>
    <w:p w14:paraId="0E11380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Thickness, shell/head, internal pressure     trb1 = 6.3815 mm.</w:t>
      </w:r>
    </w:p>
    <w:p w14:paraId="1D39C02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                 tb1 = </w:t>
      </w:r>
      <w:proofErr w:type="gramStart"/>
      <w:r>
        <w:rPr>
          <w:rFonts w:ascii="Consolas" w:hAnsi="Consolas" w:cs="Arial"/>
          <w:sz w:val="18"/>
        </w:rPr>
        <w:t>max(</w:t>
      </w:r>
      <w:proofErr w:type="gramEnd"/>
      <w:r>
        <w:rPr>
          <w:rFonts w:ascii="Consolas" w:hAnsi="Consolas" w:cs="Arial"/>
          <w:sz w:val="18"/>
        </w:rPr>
        <w:t>trb1, tr16b) = 6.3815 mm.</w:t>
      </w:r>
    </w:p>
    <w:p w14:paraId="237FDDD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                 tb2 = </w:t>
      </w:r>
      <w:proofErr w:type="gramStart"/>
      <w:r>
        <w:rPr>
          <w:rFonts w:ascii="Consolas" w:hAnsi="Consolas" w:cs="Arial"/>
          <w:sz w:val="18"/>
        </w:rPr>
        <w:t>max(</w:t>
      </w:r>
      <w:proofErr w:type="gramEnd"/>
      <w:r>
        <w:rPr>
          <w:rFonts w:ascii="Consolas" w:hAnsi="Consolas" w:cs="Arial"/>
          <w:sz w:val="18"/>
        </w:rPr>
        <w:t>trb2, tr16b) = 1.5000 mm.</w:t>
      </w:r>
    </w:p>
    <w:p w14:paraId="6E09B78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per table UG-45                     tb3 = 5.2578 mm.</w:t>
      </w:r>
    </w:p>
    <w:p w14:paraId="0DAF7EFB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8B65C94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Determine Nozzle Thickness candidate [tb]:</w:t>
      </w:r>
    </w:p>
    <w:p w14:paraId="17ED886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</w:t>
      </w:r>
      <w:proofErr w:type="gramStart"/>
      <w:r>
        <w:rPr>
          <w:rFonts w:ascii="Consolas" w:hAnsi="Consolas" w:cs="Arial"/>
          <w:sz w:val="18"/>
        </w:rPr>
        <w:t>min[</w:t>
      </w:r>
      <w:proofErr w:type="gramEnd"/>
      <w:r>
        <w:rPr>
          <w:rFonts w:ascii="Consolas" w:hAnsi="Consolas" w:cs="Arial"/>
          <w:sz w:val="18"/>
        </w:rPr>
        <w:t xml:space="preserve"> tb3, max( tb1,tb2) ]</w:t>
      </w:r>
    </w:p>
    <w:p w14:paraId="1EE5464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</w:t>
      </w:r>
      <w:proofErr w:type="gramStart"/>
      <w:r>
        <w:rPr>
          <w:rFonts w:ascii="Consolas" w:hAnsi="Consolas" w:cs="Arial"/>
          <w:sz w:val="18"/>
        </w:rPr>
        <w:t>min[</w:t>
      </w:r>
      <w:proofErr w:type="gramEnd"/>
      <w:r>
        <w:rPr>
          <w:rFonts w:ascii="Consolas" w:hAnsi="Consolas" w:cs="Arial"/>
          <w:sz w:val="18"/>
        </w:rPr>
        <w:t xml:space="preserve"> 5.26, max( 6.38, 1.5 ) ]</w:t>
      </w:r>
    </w:p>
    <w:p w14:paraId="0E0A3DD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5.2578 mm.</w:t>
      </w:r>
    </w:p>
    <w:p w14:paraId="32FDE1D1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E2D4E57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Minimum Wall Thickness of Nozzle Necks [tUG-45]:</w:t>
      </w:r>
    </w:p>
    <w:p w14:paraId="6616E5C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</w:t>
      </w:r>
      <w:proofErr w:type="gramStart"/>
      <w:r>
        <w:rPr>
          <w:rFonts w:ascii="Consolas" w:hAnsi="Consolas" w:cs="Arial"/>
          <w:sz w:val="18"/>
        </w:rPr>
        <w:t>max( ta</w:t>
      </w:r>
      <w:proofErr w:type="gramEnd"/>
      <w:r>
        <w:rPr>
          <w:rFonts w:ascii="Consolas" w:hAnsi="Consolas" w:cs="Arial"/>
          <w:sz w:val="18"/>
        </w:rPr>
        <w:t>, tb )</w:t>
      </w:r>
    </w:p>
    <w:p w14:paraId="2CE7FFF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</w:t>
      </w:r>
      <w:proofErr w:type="gramStart"/>
      <w:r>
        <w:rPr>
          <w:rFonts w:ascii="Consolas" w:hAnsi="Consolas" w:cs="Arial"/>
          <w:sz w:val="18"/>
        </w:rPr>
        <w:t>max( 0.03</w:t>
      </w:r>
      <w:proofErr w:type="gramEnd"/>
      <w:r>
        <w:rPr>
          <w:rFonts w:ascii="Consolas" w:hAnsi="Consolas" w:cs="Arial"/>
          <w:sz w:val="18"/>
        </w:rPr>
        <w:t>, 5.26 )</w:t>
      </w:r>
    </w:p>
    <w:p w14:paraId="5069A04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5.2578 mm.</w:t>
      </w:r>
    </w:p>
    <w:p w14:paraId="4345C576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78B172C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Available Nozzle Neck Thickness = 0.875 * 6.020 = 5.267 mm. -&gt; OK</w:t>
      </w:r>
    </w:p>
    <w:p w14:paraId="5C154B16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1CF97D5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00"/>
          <w:sz w:val="18"/>
        </w:rPr>
        <w:t xml:space="preserve">SA-240 316L, Min Metal Temp without impact per UHA-51:  -196 </w:t>
      </w:r>
      <w:r w:rsidRPr="000D0DAD">
        <w:rPr>
          <w:rFonts w:ascii="Arial" w:hAnsi="Consolas" w:cs="Arial"/>
          <w:i/>
          <w:color w:val="000000"/>
          <w:sz w:val="18"/>
        </w:rPr>
        <w:t>°</w:t>
      </w:r>
      <w:r w:rsidRPr="000D0DAD">
        <w:rPr>
          <w:rFonts w:ascii="Arial" w:hAnsi="Consolas" w:cs="Arial"/>
          <w:i/>
          <w:color w:val="000000"/>
          <w:sz w:val="18"/>
        </w:rPr>
        <w:t>C</w:t>
      </w:r>
    </w:p>
    <w:p w14:paraId="474BB34D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AC6B0F3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00"/>
          <w:sz w:val="18"/>
        </w:rPr>
        <w:t xml:space="preserve">SA-312 TP316L, Min Metal Temp without impact per UHA-51:  -196 </w:t>
      </w:r>
      <w:r w:rsidRPr="000D0DAD">
        <w:rPr>
          <w:rFonts w:ascii="Arial" w:hAnsi="Consolas" w:cs="Arial"/>
          <w:i/>
          <w:color w:val="000000"/>
          <w:sz w:val="18"/>
        </w:rPr>
        <w:t>°</w:t>
      </w:r>
      <w:r w:rsidRPr="000D0DAD">
        <w:rPr>
          <w:rFonts w:ascii="Arial" w:hAnsi="Consolas" w:cs="Arial"/>
          <w:i/>
          <w:color w:val="000000"/>
          <w:sz w:val="18"/>
        </w:rPr>
        <w:t>C</w:t>
      </w:r>
    </w:p>
    <w:p w14:paraId="360CE5E2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BB7C963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  <w:u w:val="single"/>
        </w:rPr>
        <w:t>Weld Size Calculations, Description: N3</w:t>
      </w:r>
    </w:p>
    <w:p w14:paraId="16FD9602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071E84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Intermediate Calc. for nozzle/shell Welds   </w:t>
      </w:r>
      <w:proofErr w:type="spellStart"/>
      <w:r>
        <w:rPr>
          <w:rFonts w:ascii="Consolas" w:hAnsi="Consolas" w:cs="Arial"/>
          <w:sz w:val="18"/>
        </w:rPr>
        <w:t>Tmin</w:t>
      </w:r>
      <w:proofErr w:type="spellEnd"/>
      <w:r>
        <w:rPr>
          <w:rFonts w:ascii="Consolas" w:hAnsi="Consolas" w:cs="Arial"/>
          <w:sz w:val="18"/>
        </w:rPr>
        <w:t xml:space="preserve">      </w:t>
      </w:r>
      <w:proofErr w:type="gramStart"/>
      <w:r>
        <w:rPr>
          <w:rFonts w:ascii="Consolas" w:hAnsi="Consolas" w:cs="Arial"/>
          <w:sz w:val="18"/>
        </w:rPr>
        <w:t>6.0000  mm.</w:t>
      </w:r>
      <w:proofErr w:type="gramEnd"/>
    </w:p>
    <w:p w14:paraId="6580A85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Intermediate Calc. for pad/shell Welds   </w:t>
      </w:r>
      <w:proofErr w:type="spellStart"/>
      <w:r>
        <w:rPr>
          <w:rFonts w:ascii="Consolas" w:hAnsi="Consolas" w:cs="Arial"/>
          <w:sz w:val="18"/>
        </w:rPr>
        <w:t>TminPad</w:t>
      </w:r>
      <w:proofErr w:type="spellEnd"/>
      <w:r>
        <w:rPr>
          <w:rFonts w:ascii="Consolas" w:hAnsi="Consolas" w:cs="Arial"/>
          <w:sz w:val="18"/>
        </w:rPr>
        <w:t xml:space="preserve">      </w:t>
      </w:r>
      <w:proofErr w:type="gramStart"/>
      <w:r>
        <w:rPr>
          <w:rFonts w:ascii="Consolas" w:hAnsi="Consolas" w:cs="Arial"/>
          <w:sz w:val="18"/>
        </w:rPr>
        <w:t>6.0000  mm.</w:t>
      </w:r>
      <w:proofErr w:type="gramEnd"/>
    </w:p>
    <w:p w14:paraId="6C868C1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FBF9138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</w:rPr>
        <w:t>Results Per UW-16.1:</w:t>
      </w:r>
    </w:p>
    <w:p w14:paraId="5310ABB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     Required Thickness    Actual Thickness</w:t>
      </w:r>
    </w:p>
    <w:p w14:paraId="2E4BF4B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Nozzle Weld          4.2000 = 0.7 * </w:t>
      </w:r>
      <w:proofErr w:type="spellStart"/>
      <w:r>
        <w:rPr>
          <w:rFonts w:ascii="Consolas" w:hAnsi="Consolas" w:cs="Arial"/>
          <w:sz w:val="18"/>
        </w:rPr>
        <w:t>tmin</w:t>
      </w:r>
      <w:proofErr w:type="spellEnd"/>
      <w:r>
        <w:rPr>
          <w:rFonts w:ascii="Consolas" w:hAnsi="Consolas" w:cs="Arial"/>
          <w:sz w:val="18"/>
        </w:rPr>
        <w:t>.  4.2420 = 0.7 * Wo mm.</w:t>
      </w:r>
    </w:p>
    <w:p w14:paraId="6419155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Pad Weld             3.0000 = 0.5*</w:t>
      </w:r>
      <w:proofErr w:type="spellStart"/>
      <w:proofErr w:type="gramStart"/>
      <w:r>
        <w:rPr>
          <w:rFonts w:ascii="Consolas" w:hAnsi="Consolas" w:cs="Arial"/>
          <w:sz w:val="18"/>
        </w:rPr>
        <w:t>TminPad</w:t>
      </w:r>
      <w:proofErr w:type="spellEnd"/>
      <w:r>
        <w:rPr>
          <w:rFonts w:ascii="Consolas" w:hAnsi="Consolas" w:cs="Arial"/>
          <w:sz w:val="18"/>
        </w:rPr>
        <w:t xml:space="preserve">  4.2420</w:t>
      </w:r>
      <w:proofErr w:type="gramEnd"/>
      <w:r>
        <w:rPr>
          <w:rFonts w:ascii="Consolas" w:hAnsi="Consolas" w:cs="Arial"/>
          <w:sz w:val="18"/>
        </w:rPr>
        <w:t xml:space="preserve"> = 0.7 * Wp mm.</w:t>
      </w:r>
    </w:p>
    <w:p w14:paraId="36247F92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4CFC707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</w:rPr>
        <w:t>Weld Strength and Weld Loads per UG-41.1, Sketch (a) or (b)</w:t>
      </w:r>
    </w:p>
    <w:p w14:paraId="786DEAD6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2959A25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Weld Load [W]:</w:t>
      </w:r>
    </w:p>
    <w:p w14:paraId="7FBAAB2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</w:t>
      </w:r>
      <w:proofErr w:type="gramStart"/>
      <w:r>
        <w:rPr>
          <w:rFonts w:ascii="Consolas" w:hAnsi="Consolas" w:cs="Arial"/>
          <w:sz w:val="18"/>
        </w:rPr>
        <w:t>max( 0</w:t>
      </w:r>
      <w:proofErr w:type="gramEnd"/>
      <w:r>
        <w:rPr>
          <w:rFonts w:ascii="Consolas" w:hAnsi="Consolas" w:cs="Arial"/>
          <w:sz w:val="18"/>
        </w:rPr>
        <w:t>, (A-A1+2*</w:t>
      </w:r>
      <w:proofErr w:type="spellStart"/>
      <w:r>
        <w:rPr>
          <w:rFonts w:ascii="Consolas" w:hAnsi="Consolas" w:cs="Arial"/>
          <w:sz w:val="18"/>
        </w:rPr>
        <w:t>tn</w:t>
      </w:r>
      <w:proofErr w:type="spellEnd"/>
      <w:r>
        <w:rPr>
          <w:rFonts w:ascii="Consolas" w:hAnsi="Consolas" w:cs="Arial"/>
          <w:sz w:val="18"/>
        </w:rPr>
        <w:t>*fr1*(E1*t-tr))</w:t>
      </w:r>
      <w:proofErr w:type="spellStart"/>
      <w:r>
        <w:rPr>
          <w:rFonts w:ascii="Consolas" w:hAnsi="Consolas" w:cs="Arial"/>
          <w:sz w:val="18"/>
        </w:rPr>
        <w:t>Sv</w:t>
      </w:r>
      <w:proofErr w:type="spellEnd"/>
      <w:r>
        <w:rPr>
          <w:rFonts w:ascii="Consolas" w:hAnsi="Consolas" w:cs="Arial"/>
          <w:sz w:val="18"/>
        </w:rPr>
        <w:t>)</w:t>
      </w:r>
    </w:p>
    <w:p w14:paraId="4EB8187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</w:t>
      </w:r>
      <w:proofErr w:type="gramStart"/>
      <w:r>
        <w:rPr>
          <w:rFonts w:ascii="Consolas" w:hAnsi="Consolas" w:cs="Arial"/>
          <w:sz w:val="18"/>
        </w:rPr>
        <w:t>max( 0</w:t>
      </w:r>
      <w:proofErr w:type="gramEnd"/>
      <w:r>
        <w:rPr>
          <w:rFonts w:ascii="Consolas" w:hAnsi="Consolas" w:cs="Arial"/>
          <w:sz w:val="18"/>
        </w:rPr>
        <w:t>, (6.81 - 2.75 + 2 * 6.02 * 1 *</w:t>
      </w:r>
    </w:p>
    <w:p w14:paraId="2CAFA4C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(1 * 16 - </w:t>
      </w:r>
      <w:proofErr w:type="gramStart"/>
      <w:r>
        <w:rPr>
          <w:rFonts w:ascii="Consolas" w:hAnsi="Consolas" w:cs="Arial"/>
          <w:sz w:val="18"/>
        </w:rPr>
        <w:t>13.3 )</w:t>
      </w:r>
      <w:proofErr w:type="gramEnd"/>
      <w:r>
        <w:rPr>
          <w:rFonts w:ascii="Consolas" w:hAnsi="Consolas" w:cs="Arial"/>
          <w:sz w:val="18"/>
        </w:rPr>
        <w:t xml:space="preserve"> )100 )</w:t>
      </w:r>
    </w:p>
    <w:p w14:paraId="6AAC25D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43994.42 N</w:t>
      </w:r>
    </w:p>
    <w:p w14:paraId="0DCCB0A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41A8A5D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Note: F is always set to 1.0 throughout the calculation.</w:t>
      </w:r>
    </w:p>
    <w:p w14:paraId="2DC8775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0CF5DB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Weld Load [W1]:</w:t>
      </w:r>
    </w:p>
    <w:p w14:paraId="0836DF8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(A2+A5+A4-(Wi-Can/.</w:t>
      </w:r>
      <w:proofErr w:type="gramStart"/>
      <w:r>
        <w:rPr>
          <w:rFonts w:ascii="Consolas" w:hAnsi="Consolas" w:cs="Arial"/>
          <w:sz w:val="18"/>
        </w:rPr>
        <w:t>707)²</w:t>
      </w:r>
      <w:proofErr w:type="gramEnd"/>
      <w:r>
        <w:rPr>
          <w:rFonts w:ascii="Consolas" w:hAnsi="Consolas" w:cs="Arial"/>
          <w:sz w:val="18"/>
        </w:rPr>
        <w:t>*fr2)*</w:t>
      </w:r>
      <w:proofErr w:type="spellStart"/>
      <w:r>
        <w:rPr>
          <w:rFonts w:ascii="Consolas" w:hAnsi="Consolas" w:cs="Arial"/>
          <w:sz w:val="18"/>
        </w:rPr>
        <w:t>Sv</w:t>
      </w:r>
      <w:proofErr w:type="spellEnd"/>
    </w:p>
    <w:p w14:paraId="263BFF0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</w:t>
      </w:r>
      <w:proofErr w:type="gramStart"/>
      <w:r>
        <w:rPr>
          <w:rFonts w:ascii="Consolas" w:hAnsi="Consolas" w:cs="Arial"/>
          <w:sz w:val="18"/>
        </w:rPr>
        <w:t>( 2.53</w:t>
      </w:r>
      <w:proofErr w:type="gramEnd"/>
      <w:r>
        <w:rPr>
          <w:rFonts w:ascii="Consolas" w:hAnsi="Consolas" w:cs="Arial"/>
          <w:sz w:val="18"/>
        </w:rPr>
        <w:t xml:space="preserve"> + 3.04 + 0.72 - 0 * 1 ) * 100</w:t>
      </w:r>
    </w:p>
    <w:p w14:paraId="3761885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63272.20 N</w:t>
      </w:r>
    </w:p>
    <w:p w14:paraId="5AA1B5A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E674224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Weld Load [W2]:</w:t>
      </w:r>
    </w:p>
    <w:p w14:paraId="0C30BF4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(A2 + A3 + A4 + (2 * </w:t>
      </w:r>
      <w:proofErr w:type="spellStart"/>
      <w:r>
        <w:rPr>
          <w:rFonts w:ascii="Consolas" w:hAnsi="Consolas" w:cs="Arial"/>
          <w:sz w:val="18"/>
        </w:rPr>
        <w:t>tn</w:t>
      </w:r>
      <w:proofErr w:type="spellEnd"/>
      <w:r>
        <w:rPr>
          <w:rFonts w:ascii="Consolas" w:hAnsi="Consolas" w:cs="Arial"/>
          <w:sz w:val="18"/>
        </w:rPr>
        <w:t xml:space="preserve"> * t * fr1)) * </w:t>
      </w:r>
      <w:proofErr w:type="spellStart"/>
      <w:r>
        <w:rPr>
          <w:rFonts w:ascii="Consolas" w:hAnsi="Consolas" w:cs="Arial"/>
          <w:sz w:val="18"/>
        </w:rPr>
        <w:t>Sv</w:t>
      </w:r>
      <w:proofErr w:type="spellEnd"/>
    </w:p>
    <w:p w14:paraId="0375773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</w:t>
      </w:r>
      <w:proofErr w:type="gramStart"/>
      <w:r>
        <w:rPr>
          <w:rFonts w:ascii="Consolas" w:hAnsi="Consolas" w:cs="Arial"/>
          <w:sz w:val="18"/>
        </w:rPr>
        <w:t>( 2.53</w:t>
      </w:r>
      <w:proofErr w:type="gramEnd"/>
      <w:r>
        <w:rPr>
          <w:rFonts w:ascii="Consolas" w:hAnsi="Consolas" w:cs="Arial"/>
          <w:sz w:val="18"/>
        </w:rPr>
        <w:t xml:space="preserve"> + 0 + 0.36 + ( 1.93 ) ) * 100</w:t>
      </w:r>
    </w:p>
    <w:p w14:paraId="42AFE30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48443.03 N</w:t>
      </w:r>
    </w:p>
    <w:p w14:paraId="36FECB8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B2638A9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Weld Load [W3]:</w:t>
      </w:r>
    </w:p>
    <w:p w14:paraId="6DFFD9E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(A2+A3+A4+A5+(2*</w:t>
      </w:r>
      <w:proofErr w:type="spellStart"/>
      <w:r>
        <w:rPr>
          <w:rFonts w:ascii="Consolas" w:hAnsi="Consolas" w:cs="Arial"/>
          <w:sz w:val="18"/>
        </w:rPr>
        <w:t>tn</w:t>
      </w:r>
      <w:proofErr w:type="spellEnd"/>
      <w:r>
        <w:rPr>
          <w:rFonts w:ascii="Consolas" w:hAnsi="Consolas" w:cs="Arial"/>
          <w:sz w:val="18"/>
        </w:rPr>
        <w:t>*t*fr1</w:t>
      </w:r>
      <w:proofErr w:type="gramStart"/>
      <w:r>
        <w:rPr>
          <w:rFonts w:ascii="Consolas" w:hAnsi="Consolas" w:cs="Arial"/>
          <w:sz w:val="18"/>
        </w:rPr>
        <w:t>))*</w:t>
      </w:r>
      <w:proofErr w:type="gramEnd"/>
      <w:r>
        <w:rPr>
          <w:rFonts w:ascii="Consolas" w:hAnsi="Consolas" w:cs="Arial"/>
          <w:sz w:val="18"/>
        </w:rPr>
        <w:t>S</w:t>
      </w:r>
    </w:p>
    <w:p w14:paraId="1C179BD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</w:t>
      </w:r>
      <w:proofErr w:type="gramStart"/>
      <w:r>
        <w:rPr>
          <w:rFonts w:ascii="Consolas" w:hAnsi="Consolas" w:cs="Arial"/>
          <w:sz w:val="18"/>
        </w:rPr>
        <w:t>( 2.53</w:t>
      </w:r>
      <w:proofErr w:type="gramEnd"/>
      <w:r>
        <w:rPr>
          <w:rFonts w:ascii="Consolas" w:hAnsi="Consolas" w:cs="Arial"/>
          <w:sz w:val="18"/>
        </w:rPr>
        <w:t xml:space="preserve"> + 0 + 0.72 + 3.04 + ( 1.93 ) ) * 100</w:t>
      </w:r>
    </w:p>
    <w:p w14:paraId="2CD9BCF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82630.23 N</w:t>
      </w:r>
    </w:p>
    <w:p w14:paraId="37C18CD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8E5200B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Strength of Connection Elements for Failure Path Analysis</w:t>
      </w:r>
    </w:p>
    <w:p w14:paraId="5DA2A5F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578ADAE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</w:rPr>
        <w:t>Shear, Outward Nozzle Weld [</w:t>
      </w:r>
      <w:proofErr w:type="spellStart"/>
      <w:r w:rsidRPr="000D0DAD">
        <w:rPr>
          <w:rFonts w:ascii="Tahoma" w:hAnsi="Consolas" w:cs="Arial"/>
          <w:color w:val="000000"/>
          <w:sz w:val="18"/>
        </w:rPr>
        <w:t>Sonw</w:t>
      </w:r>
      <w:proofErr w:type="spellEnd"/>
      <w:r w:rsidRPr="000D0DAD">
        <w:rPr>
          <w:rFonts w:ascii="Tahoma" w:hAnsi="Consolas" w:cs="Arial"/>
          <w:color w:val="000000"/>
          <w:sz w:val="18"/>
        </w:rPr>
        <w:t>]:</w:t>
      </w:r>
    </w:p>
    <w:p w14:paraId="674D6AE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(pi/2) * </w:t>
      </w:r>
      <w:proofErr w:type="spellStart"/>
      <w:r>
        <w:rPr>
          <w:rFonts w:ascii="Consolas" w:hAnsi="Consolas" w:cs="Arial"/>
          <w:sz w:val="18"/>
        </w:rPr>
        <w:t>Dlo</w:t>
      </w:r>
      <w:proofErr w:type="spellEnd"/>
      <w:r>
        <w:rPr>
          <w:rFonts w:ascii="Consolas" w:hAnsi="Consolas" w:cs="Arial"/>
          <w:sz w:val="18"/>
        </w:rPr>
        <w:t xml:space="preserve"> * Wo * 0.49 * </w:t>
      </w:r>
      <w:proofErr w:type="spellStart"/>
      <w:r>
        <w:rPr>
          <w:rFonts w:ascii="Consolas" w:hAnsi="Consolas" w:cs="Arial"/>
          <w:sz w:val="18"/>
        </w:rPr>
        <w:t>Snw</w:t>
      </w:r>
      <w:proofErr w:type="spellEnd"/>
    </w:p>
    <w:p w14:paraId="72D4218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</w:t>
      </w:r>
      <w:proofErr w:type="gramStart"/>
      <w:r>
        <w:rPr>
          <w:rFonts w:ascii="Consolas" w:hAnsi="Consolas" w:cs="Arial"/>
          <w:sz w:val="18"/>
        </w:rPr>
        <w:t>( 3.14</w:t>
      </w:r>
      <w:proofErr w:type="gramEnd"/>
      <w:r>
        <w:rPr>
          <w:rFonts w:ascii="Consolas" w:hAnsi="Consolas" w:cs="Arial"/>
          <w:sz w:val="18"/>
        </w:rPr>
        <w:t>/2.0 ) * 114 * 6 * 0.49 * 100</w:t>
      </w:r>
    </w:p>
    <w:p w14:paraId="7657EE6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53045. N</w:t>
      </w:r>
    </w:p>
    <w:p w14:paraId="0CB152C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48962E9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</w:rPr>
        <w:t>Shear, Pad Element Weld [Spew]:</w:t>
      </w:r>
    </w:p>
    <w:p w14:paraId="2421A3A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(pi/2) * DP * WP * 0.49 * SEW</w:t>
      </w:r>
    </w:p>
    <w:p w14:paraId="63D4F69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</w:t>
      </w:r>
      <w:proofErr w:type="gramStart"/>
      <w:r>
        <w:rPr>
          <w:rFonts w:ascii="Consolas" w:hAnsi="Consolas" w:cs="Arial"/>
          <w:sz w:val="18"/>
        </w:rPr>
        <w:t>( 3.14</w:t>
      </w:r>
      <w:proofErr w:type="gramEnd"/>
      <w:r>
        <w:rPr>
          <w:rFonts w:ascii="Consolas" w:hAnsi="Consolas" w:cs="Arial"/>
          <w:sz w:val="18"/>
        </w:rPr>
        <w:t>/2.0 ) * 165 * 6 * 0.49 * 100</w:t>
      </w:r>
    </w:p>
    <w:p w14:paraId="59E427F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76574. N</w:t>
      </w:r>
    </w:p>
    <w:p w14:paraId="5D2FB700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734B008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</w:rPr>
        <w:t>Shear, Nozzle Wall [</w:t>
      </w:r>
      <w:proofErr w:type="spellStart"/>
      <w:r w:rsidRPr="000D0DAD">
        <w:rPr>
          <w:rFonts w:ascii="Tahoma" w:hAnsi="Consolas" w:cs="Arial"/>
          <w:color w:val="000000"/>
          <w:sz w:val="18"/>
        </w:rPr>
        <w:t>Snw</w:t>
      </w:r>
      <w:proofErr w:type="spellEnd"/>
      <w:r w:rsidRPr="000D0DAD">
        <w:rPr>
          <w:rFonts w:ascii="Tahoma" w:hAnsi="Consolas" w:cs="Arial"/>
          <w:color w:val="000000"/>
          <w:sz w:val="18"/>
        </w:rPr>
        <w:t>]:</w:t>
      </w:r>
    </w:p>
    <w:p w14:paraId="55E9921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(pi </w:t>
      </w:r>
      <w:proofErr w:type="gramStart"/>
      <w:r>
        <w:rPr>
          <w:rFonts w:ascii="Consolas" w:hAnsi="Consolas" w:cs="Arial"/>
          <w:sz w:val="18"/>
        </w:rPr>
        <w:t xml:space="preserve">*( </w:t>
      </w:r>
      <w:proofErr w:type="spellStart"/>
      <w:r>
        <w:rPr>
          <w:rFonts w:ascii="Consolas" w:hAnsi="Consolas" w:cs="Arial"/>
          <w:sz w:val="18"/>
        </w:rPr>
        <w:t>Dlr</w:t>
      </w:r>
      <w:proofErr w:type="spellEnd"/>
      <w:proofErr w:type="gramEnd"/>
      <w:r>
        <w:rPr>
          <w:rFonts w:ascii="Consolas" w:hAnsi="Consolas" w:cs="Arial"/>
          <w:sz w:val="18"/>
        </w:rPr>
        <w:t xml:space="preserve"> + </w:t>
      </w:r>
      <w:proofErr w:type="spellStart"/>
      <w:r>
        <w:rPr>
          <w:rFonts w:ascii="Consolas" w:hAnsi="Consolas" w:cs="Arial"/>
          <w:sz w:val="18"/>
        </w:rPr>
        <w:t>Dlo</w:t>
      </w:r>
      <w:proofErr w:type="spellEnd"/>
      <w:r>
        <w:rPr>
          <w:rFonts w:ascii="Consolas" w:hAnsi="Consolas" w:cs="Arial"/>
          <w:sz w:val="18"/>
        </w:rPr>
        <w:t xml:space="preserve"> )/4 ) * ( </w:t>
      </w:r>
      <w:proofErr w:type="spellStart"/>
      <w:r>
        <w:rPr>
          <w:rFonts w:ascii="Consolas" w:hAnsi="Consolas" w:cs="Arial"/>
          <w:sz w:val="18"/>
        </w:rPr>
        <w:t>Thk</w:t>
      </w:r>
      <w:proofErr w:type="spellEnd"/>
      <w:r>
        <w:rPr>
          <w:rFonts w:ascii="Consolas" w:hAnsi="Consolas" w:cs="Arial"/>
          <w:sz w:val="18"/>
        </w:rPr>
        <w:t xml:space="preserve"> - Can ) * 0.7 * Sn</w:t>
      </w:r>
    </w:p>
    <w:p w14:paraId="34CDA4C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(3.14 * </w:t>
      </w:r>
      <w:proofErr w:type="gramStart"/>
      <w:r>
        <w:rPr>
          <w:rFonts w:ascii="Consolas" w:hAnsi="Consolas" w:cs="Arial"/>
          <w:sz w:val="18"/>
        </w:rPr>
        <w:t>54.1 )</w:t>
      </w:r>
      <w:proofErr w:type="gramEnd"/>
      <w:r>
        <w:rPr>
          <w:rFonts w:ascii="Consolas" w:hAnsi="Consolas" w:cs="Arial"/>
          <w:sz w:val="18"/>
        </w:rPr>
        <w:t xml:space="preserve"> * ( 6.02 - 0 ) * 0.7 * 100</w:t>
      </w:r>
    </w:p>
    <w:p w14:paraId="6319DD0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72024. N</w:t>
      </w:r>
    </w:p>
    <w:p w14:paraId="30D073A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3DD95F9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</w:rPr>
        <w:t>Tension, Pad Groove Weld [</w:t>
      </w:r>
      <w:proofErr w:type="spellStart"/>
      <w:r w:rsidRPr="000D0DAD">
        <w:rPr>
          <w:rFonts w:ascii="Tahoma" w:hAnsi="Consolas" w:cs="Arial"/>
          <w:color w:val="000000"/>
          <w:sz w:val="18"/>
        </w:rPr>
        <w:t>Tpgw</w:t>
      </w:r>
      <w:proofErr w:type="spellEnd"/>
      <w:r w:rsidRPr="000D0DAD">
        <w:rPr>
          <w:rFonts w:ascii="Tahoma" w:hAnsi="Consolas" w:cs="Arial"/>
          <w:color w:val="000000"/>
          <w:sz w:val="18"/>
        </w:rPr>
        <w:t>]:</w:t>
      </w:r>
    </w:p>
    <w:p w14:paraId="3184109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</w:t>
      </w:r>
      <w:proofErr w:type="gramStart"/>
      <w:r>
        <w:rPr>
          <w:rFonts w:ascii="Consolas" w:hAnsi="Consolas" w:cs="Arial"/>
          <w:sz w:val="18"/>
        </w:rPr>
        <w:t>( pi</w:t>
      </w:r>
      <w:proofErr w:type="gramEnd"/>
      <w:r>
        <w:rPr>
          <w:rFonts w:ascii="Consolas" w:hAnsi="Consolas" w:cs="Arial"/>
          <w:sz w:val="18"/>
        </w:rPr>
        <w:t xml:space="preserve">/2) * </w:t>
      </w:r>
      <w:proofErr w:type="spellStart"/>
      <w:r>
        <w:rPr>
          <w:rFonts w:ascii="Consolas" w:hAnsi="Consolas" w:cs="Arial"/>
          <w:sz w:val="18"/>
        </w:rPr>
        <w:t>Dlo</w:t>
      </w:r>
      <w:proofErr w:type="spellEnd"/>
      <w:r>
        <w:rPr>
          <w:rFonts w:ascii="Consolas" w:hAnsi="Consolas" w:cs="Arial"/>
          <w:sz w:val="18"/>
        </w:rPr>
        <w:t xml:space="preserve"> * </w:t>
      </w:r>
      <w:proofErr w:type="spellStart"/>
      <w:r>
        <w:rPr>
          <w:rFonts w:ascii="Consolas" w:hAnsi="Consolas" w:cs="Arial"/>
          <w:sz w:val="18"/>
        </w:rPr>
        <w:t>Wgpn</w:t>
      </w:r>
      <w:proofErr w:type="spellEnd"/>
      <w:r>
        <w:rPr>
          <w:rFonts w:ascii="Consolas" w:hAnsi="Consolas" w:cs="Arial"/>
          <w:sz w:val="18"/>
        </w:rPr>
        <w:t xml:space="preserve"> * 0.74 * Seg</w:t>
      </w:r>
    </w:p>
    <w:p w14:paraId="37D9634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</w:t>
      </w:r>
      <w:proofErr w:type="gramStart"/>
      <w:r>
        <w:rPr>
          <w:rFonts w:ascii="Consolas" w:hAnsi="Consolas" w:cs="Arial"/>
          <w:sz w:val="18"/>
        </w:rPr>
        <w:t>=  (</w:t>
      </w:r>
      <w:proofErr w:type="gramEnd"/>
      <w:r>
        <w:rPr>
          <w:rFonts w:ascii="Consolas" w:hAnsi="Consolas" w:cs="Arial"/>
          <w:sz w:val="18"/>
        </w:rPr>
        <w:t>3.14/2 ) * 114 * 6 * 0.74 * 100</w:t>
      </w:r>
    </w:p>
    <w:p w14:paraId="5301DF2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80108. N</w:t>
      </w:r>
    </w:p>
    <w:p w14:paraId="3975838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446ED58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</w:rPr>
        <w:t>Tension, Shell Groove Weld [</w:t>
      </w:r>
      <w:proofErr w:type="spellStart"/>
      <w:r w:rsidRPr="000D0DAD">
        <w:rPr>
          <w:rFonts w:ascii="Tahoma" w:hAnsi="Consolas" w:cs="Arial"/>
          <w:color w:val="000000"/>
          <w:sz w:val="18"/>
        </w:rPr>
        <w:t>Tngw</w:t>
      </w:r>
      <w:proofErr w:type="spellEnd"/>
      <w:r w:rsidRPr="000D0DAD">
        <w:rPr>
          <w:rFonts w:ascii="Tahoma" w:hAnsi="Consolas" w:cs="Arial"/>
          <w:color w:val="000000"/>
          <w:sz w:val="18"/>
        </w:rPr>
        <w:t>]:</w:t>
      </w:r>
    </w:p>
    <w:p w14:paraId="4D165C0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lastRenderedPageBreak/>
        <w:t xml:space="preserve">  = (pi/2) * </w:t>
      </w:r>
      <w:proofErr w:type="spellStart"/>
      <w:r>
        <w:rPr>
          <w:rFonts w:ascii="Consolas" w:hAnsi="Consolas" w:cs="Arial"/>
          <w:sz w:val="18"/>
        </w:rPr>
        <w:t>Dlo</w:t>
      </w:r>
      <w:proofErr w:type="spellEnd"/>
      <w:r>
        <w:rPr>
          <w:rFonts w:ascii="Consolas" w:hAnsi="Consolas" w:cs="Arial"/>
          <w:sz w:val="18"/>
        </w:rPr>
        <w:t xml:space="preserve"> * </w:t>
      </w:r>
      <w:proofErr w:type="gramStart"/>
      <w:r>
        <w:rPr>
          <w:rFonts w:ascii="Consolas" w:hAnsi="Consolas" w:cs="Arial"/>
          <w:sz w:val="18"/>
        </w:rPr>
        <w:t>( T</w:t>
      </w:r>
      <w:proofErr w:type="gramEnd"/>
      <w:r>
        <w:rPr>
          <w:rFonts w:ascii="Consolas" w:hAnsi="Consolas" w:cs="Arial"/>
          <w:sz w:val="18"/>
        </w:rPr>
        <w:t xml:space="preserve"> - </w:t>
      </w:r>
      <w:proofErr w:type="spellStart"/>
      <w:r>
        <w:rPr>
          <w:rFonts w:ascii="Consolas" w:hAnsi="Consolas" w:cs="Arial"/>
          <w:sz w:val="18"/>
        </w:rPr>
        <w:t>cas</w:t>
      </w:r>
      <w:proofErr w:type="spellEnd"/>
      <w:r>
        <w:rPr>
          <w:rFonts w:ascii="Consolas" w:hAnsi="Consolas" w:cs="Arial"/>
          <w:sz w:val="18"/>
        </w:rPr>
        <w:t xml:space="preserve"> ) * 0.74 * </w:t>
      </w:r>
      <w:proofErr w:type="spellStart"/>
      <w:r>
        <w:rPr>
          <w:rFonts w:ascii="Consolas" w:hAnsi="Consolas" w:cs="Arial"/>
          <w:sz w:val="18"/>
        </w:rPr>
        <w:t>Sng</w:t>
      </w:r>
      <w:proofErr w:type="spellEnd"/>
    </w:p>
    <w:p w14:paraId="1FF3737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</w:t>
      </w:r>
      <w:proofErr w:type="gramStart"/>
      <w:r>
        <w:rPr>
          <w:rFonts w:ascii="Consolas" w:hAnsi="Consolas" w:cs="Arial"/>
          <w:sz w:val="18"/>
        </w:rPr>
        <w:t>( 3.14</w:t>
      </w:r>
      <w:proofErr w:type="gramEnd"/>
      <w:r>
        <w:rPr>
          <w:rFonts w:ascii="Consolas" w:hAnsi="Consolas" w:cs="Arial"/>
          <w:sz w:val="18"/>
        </w:rPr>
        <w:t>/2.0 ) * 114 * ( 16 - 0 ) * 0.74 * 100</w:t>
      </w:r>
    </w:p>
    <w:p w14:paraId="119761E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213622. N</w:t>
      </w:r>
    </w:p>
    <w:p w14:paraId="4BA04D7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CCDE81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See UG-41 and UW-15 for clarification of allowable stresses.</w:t>
      </w:r>
    </w:p>
    <w:p w14:paraId="7077FB3F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CB478CB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Strength of Failure Paths:</w:t>
      </w:r>
    </w:p>
    <w:p w14:paraId="06719DA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2BCE86B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Failure Path [Path 1-1]:</w:t>
      </w:r>
    </w:p>
    <w:p w14:paraId="12F4C37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</w:t>
      </w:r>
      <w:proofErr w:type="gramStart"/>
      <w:r>
        <w:rPr>
          <w:rFonts w:ascii="Consolas" w:hAnsi="Consolas" w:cs="Arial"/>
          <w:sz w:val="18"/>
        </w:rPr>
        <w:t>( SPEW</w:t>
      </w:r>
      <w:proofErr w:type="gramEnd"/>
      <w:r>
        <w:rPr>
          <w:rFonts w:ascii="Consolas" w:hAnsi="Consolas" w:cs="Arial"/>
          <w:sz w:val="18"/>
        </w:rPr>
        <w:t xml:space="preserve"> + SNW ) = ( 76574 + 72024 ) = 148598 N</w:t>
      </w:r>
    </w:p>
    <w:p w14:paraId="3913C1F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069C870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Failure Path [Path 2-2]:</w:t>
      </w:r>
    </w:p>
    <w:p w14:paraId="2A8ADE0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</w:t>
      </w:r>
      <w:proofErr w:type="gramStart"/>
      <w:r>
        <w:rPr>
          <w:rFonts w:ascii="Consolas" w:hAnsi="Consolas" w:cs="Arial"/>
          <w:sz w:val="18"/>
        </w:rPr>
        <w:t xml:space="preserve">( </w:t>
      </w:r>
      <w:proofErr w:type="spellStart"/>
      <w:r>
        <w:rPr>
          <w:rFonts w:ascii="Consolas" w:hAnsi="Consolas" w:cs="Arial"/>
          <w:sz w:val="18"/>
        </w:rPr>
        <w:t>Sonw</w:t>
      </w:r>
      <w:proofErr w:type="spellEnd"/>
      <w:proofErr w:type="gramEnd"/>
      <w:r>
        <w:rPr>
          <w:rFonts w:ascii="Consolas" w:hAnsi="Consolas" w:cs="Arial"/>
          <w:sz w:val="18"/>
        </w:rPr>
        <w:t xml:space="preserve"> + </w:t>
      </w:r>
      <w:proofErr w:type="spellStart"/>
      <w:r>
        <w:rPr>
          <w:rFonts w:ascii="Consolas" w:hAnsi="Consolas" w:cs="Arial"/>
          <w:sz w:val="18"/>
        </w:rPr>
        <w:t>Tpgw</w:t>
      </w:r>
      <w:proofErr w:type="spellEnd"/>
      <w:r>
        <w:rPr>
          <w:rFonts w:ascii="Consolas" w:hAnsi="Consolas" w:cs="Arial"/>
          <w:sz w:val="18"/>
        </w:rPr>
        <w:t xml:space="preserve"> + </w:t>
      </w:r>
      <w:proofErr w:type="spellStart"/>
      <w:r>
        <w:rPr>
          <w:rFonts w:ascii="Consolas" w:hAnsi="Consolas" w:cs="Arial"/>
          <w:sz w:val="18"/>
        </w:rPr>
        <w:t>Tngw</w:t>
      </w:r>
      <w:proofErr w:type="spellEnd"/>
      <w:r>
        <w:rPr>
          <w:rFonts w:ascii="Consolas" w:hAnsi="Consolas" w:cs="Arial"/>
          <w:sz w:val="18"/>
        </w:rPr>
        <w:t xml:space="preserve"> + </w:t>
      </w:r>
      <w:proofErr w:type="spellStart"/>
      <w:r>
        <w:rPr>
          <w:rFonts w:ascii="Consolas" w:hAnsi="Consolas" w:cs="Arial"/>
          <w:sz w:val="18"/>
        </w:rPr>
        <w:t>Sinw</w:t>
      </w:r>
      <w:proofErr w:type="spellEnd"/>
      <w:r>
        <w:rPr>
          <w:rFonts w:ascii="Consolas" w:hAnsi="Consolas" w:cs="Arial"/>
          <w:sz w:val="18"/>
        </w:rPr>
        <w:t xml:space="preserve"> )</w:t>
      </w:r>
    </w:p>
    <w:p w14:paraId="2CB97E0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</w:t>
      </w:r>
      <w:proofErr w:type="gramStart"/>
      <w:r>
        <w:rPr>
          <w:rFonts w:ascii="Consolas" w:hAnsi="Consolas" w:cs="Arial"/>
          <w:sz w:val="18"/>
        </w:rPr>
        <w:t>( 53045</w:t>
      </w:r>
      <w:proofErr w:type="gramEnd"/>
      <w:r>
        <w:rPr>
          <w:rFonts w:ascii="Consolas" w:hAnsi="Consolas" w:cs="Arial"/>
          <w:sz w:val="18"/>
        </w:rPr>
        <w:t xml:space="preserve"> + 80108 + 213622 + 0 ) = 346776 N</w:t>
      </w:r>
    </w:p>
    <w:p w14:paraId="0C89703B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5E3B9A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Failure Path [Path 3-3]:</w:t>
      </w:r>
    </w:p>
    <w:p w14:paraId="34208A9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</w:t>
      </w:r>
      <w:proofErr w:type="gramStart"/>
      <w:r>
        <w:rPr>
          <w:rFonts w:ascii="Consolas" w:hAnsi="Consolas" w:cs="Arial"/>
          <w:sz w:val="18"/>
        </w:rPr>
        <w:t>( Spew</w:t>
      </w:r>
      <w:proofErr w:type="gramEnd"/>
      <w:r>
        <w:rPr>
          <w:rFonts w:ascii="Consolas" w:hAnsi="Consolas" w:cs="Arial"/>
          <w:sz w:val="18"/>
        </w:rPr>
        <w:t xml:space="preserve"> + </w:t>
      </w:r>
      <w:proofErr w:type="spellStart"/>
      <w:r>
        <w:rPr>
          <w:rFonts w:ascii="Consolas" w:hAnsi="Consolas" w:cs="Arial"/>
          <w:sz w:val="18"/>
        </w:rPr>
        <w:t>Tngw</w:t>
      </w:r>
      <w:proofErr w:type="spellEnd"/>
      <w:r>
        <w:rPr>
          <w:rFonts w:ascii="Consolas" w:hAnsi="Consolas" w:cs="Arial"/>
          <w:sz w:val="18"/>
        </w:rPr>
        <w:t xml:space="preserve"> + </w:t>
      </w:r>
      <w:proofErr w:type="spellStart"/>
      <w:r>
        <w:rPr>
          <w:rFonts w:ascii="Consolas" w:hAnsi="Consolas" w:cs="Arial"/>
          <w:sz w:val="18"/>
        </w:rPr>
        <w:t>Sinw</w:t>
      </w:r>
      <w:proofErr w:type="spellEnd"/>
      <w:r>
        <w:rPr>
          <w:rFonts w:ascii="Consolas" w:hAnsi="Consolas" w:cs="Arial"/>
          <w:sz w:val="18"/>
        </w:rPr>
        <w:t xml:space="preserve"> )</w:t>
      </w:r>
    </w:p>
    <w:p w14:paraId="2A046BB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</w:t>
      </w:r>
      <w:proofErr w:type="gramStart"/>
      <w:r>
        <w:rPr>
          <w:rFonts w:ascii="Consolas" w:hAnsi="Consolas" w:cs="Arial"/>
          <w:sz w:val="18"/>
        </w:rPr>
        <w:t>( 76574</w:t>
      </w:r>
      <w:proofErr w:type="gramEnd"/>
      <w:r>
        <w:rPr>
          <w:rFonts w:ascii="Consolas" w:hAnsi="Consolas" w:cs="Arial"/>
          <w:sz w:val="18"/>
        </w:rPr>
        <w:t xml:space="preserve"> + 213622 + 0 ) = 290196 N</w:t>
      </w:r>
    </w:p>
    <w:p w14:paraId="30CDFD3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CEF3C83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Summary of Failure Path Calculations:</w:t>
      </w:r>
    </w:p>
    <w:p w14:paraId="6838F68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Path 1-1 = </w:t>
      </w:r>
      <w:proofErr w:type="gramStart"/>
      <w:r>
        <w:rPr>
          <w:rFonts w:ascii="Consolas" w:hAnsi="Consolas" w:cs="Arial"/>
          <w:sz w:val="18"/>
        </w:rPr>
        <w:t>148597  N</w:t>
      </w:r>
      <w:proofErr w:type="gramEnd"/>
      <w:r>
        <w:rPr>
          <w:rFonts w:ascii="Consolas" w:hAnsi="Consolas" w:cs="Arial"/>
          <w:sz w:val="18"/>
        </w:rPr>
        <w:t xml:space="preserve">  , must exceed W = 43994 N      or W1 = 63272 N</w:t>
      </w:r>
    </w:p>
    <w:p w14:paraId="3EBDE3D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Path 2-2 = </w:t>
      </w:r>
      <w:proofErr w:type="gramStart"/>
      <w:r>
        <w:rPr>
          <w:rFonts w:ascii="Consolas" w:hAnsi="Consolas" w:cs="Arial"/>
          <w:sz w:val="18"/>
        </w:rPr>
        <w:t>346775  N</w:t>
      </w:r>
      <w:proofErr w:type="gramEnd"/>
      <w:r>
        <w:rPr>
          <w:rFonts w:ascii="Consolas" w:hAnsi="Consolas" w:cs="Arial"/>
          <w:sz w:val="18"/>
        </w:rPr>
        <w:t xml:space="preserve">  , must exceed W = 43994 N      or W2 = 48443 N</w:t>
      </w:r>
    </w:p>
    <w:p w14:paraId="5E64CFE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Path 3-3 = </w:t>
      </w:r>
      <w:proofErr w:type="gramStart"/>
      <w:r>
        <w:rPr>
          <w:rFonts w:ascii="Consolas" w:hAnsi="Consolas" w:cs="Arial"/>
          <w:sz w:val="18"/>
        </w:rPr>
        <w:t>290196  N</w:t>
      </w:r>
      <w:proofErr w:type="gramEnd"/>
      <w:r>
        <w:rPr>
          <w:rFonts w:ascii="Consolas" w:hAnsi="Consolas" w:cs="Arial"/>
          <w:sz w:val="18"/>
        </w:rPr>
        <w:t xml:space="preserve">  , must exceed W = 43994 N      or W3 = 82630 N</w:t>
      </w:r>
    </w:p>
    <w:p w14:paraId="021165E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6BEC1CC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</w:rPr>
        <w:t>Maximum Allowable Pressure for this Nozzle at this Location:</w:t>
      </w:r>
    </w:p>
    <w:p w14:paraId="31943BD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Converged Maximum Allowable Pressure in the Operating case: 0.52 bars</w:t>
      </w:r>
    </w:p>
    <w:p w14:paraId="75C0C1AD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F555BFD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Note: The MAWP of this junction was limited by the parent Shell/Head.</w:t>
      </w:r>
    </w:p>
    <w:p w14:paraId="6E1823EF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AD0E3E9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 xml:space="preserve">The Cut Length for this Nozzle is, Drop + Ho + H + </w:t>
      </w:r>
      <w:proofErr w:type="gramStart"/>
      <w:r w:rsidRPr="000D0DAD">
        <w:rPr>
          <w:rFonts w:ascii="Arial" w:hAnsi="Consolas" w:cs="Arial"/>
          <w:color w:val="000000"/>
          <w:sz w:val="18"/>
        </w:rPr>
        <w:t>T :</w:t>
      </w:r>
      <w:proofErr w:type="gramEnd"/>
      <w:r w:rsidRPr="000D0DAD">
        <w:rPr>
          <w:rFonts w:ascii="Arial" w:hAnsi="Consolas" w:cs="Arial"/>
          <w:color w:val="000000"/>
          <w:sz w:val="18"/>
        </w:rPr>
        <w:t xml:space="preserve"> 166.0508 mm.</w:t>
      </w:r>
    </w:p>
    <w:p w14:paraId="3134235F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82EC9AD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FF"/>
          <w:sz w:val="18"/>
        </w:rPr>
        <w:t>PV Elite is a trademark of Hexagon AB, 2024, All rights reserved.</w:t>
      </w:r>
    </w:p>
    <w:p w14:paraId="1F41D1CC" w14:textId="77777777" w:rsidR="000D0DAD" w:rsidRDefault="000D0DAD" w:rsidP="000D0DAD">
      <w:pPr>
        <w:rPr>
          <w:rFonts w:ascii="Consolas" w:hAnsi="Consolas" w:cs="Arial"/>
          <w:sz w:val="18"/>
        </w:rPr>
        <w:sectPr w:rsidR="000D0DAD" w:rsidSect="000D0DAD">
          <w:headerReference w:type="default" r:id="rId61"/>
          <w:pgSz w:w="12240" w:h="15840" w:code="1"/>
          <w:pgMar w:top="1440" w:right="504" w:bottom="720" w:left="360" w:header="720" w:footer="720" w:gutter="720"/>
          <w:cols w:space="720"/>
          <w:docGrid w:linePitch="272"/>
        </w:sectPr>
      </w:pPr>
    </w:p>
    <w:p w14:paraId="0EBDAE57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Consolas" w:hAnsi="Consolas" w:cs="Arial"/>
          <w:sz w:val="18"/>
        </w:rPr>
        <w:lastRenderedPageBreak/>
        <w:fldChar w:fldCharType="begin"/>
      </w:r>
      <w:r w:rsidRPr="000D0DAD">
        <w:rPr>
          <w:rFonts w:ascii="Consolas" w:hAnsi="Consolas" w:cs="Arial"/>
          <w:sz w:val="18"/>
        </w:rPr>
        <w:instrText xml:space="preserve"> TC "</w:instrText>
      </w:r>
      <w:bookmarkStart w:id="44" w:name="_Toc192856522"/>
      <w:r w:rsidRPr="000D0DAD">
        <w:rPr>
          <w:rFonts w:ascii="Consolas" w:hAnsi="Consolas" w:cs="Arial"/>
          <w:sz w:val="18"/>
        </w:rPr>
        <w:instrText>Nozzle Calcs.:  N2</w:instrText>
      </w:r>
      <w:bookmarkEnd w:id="44"/>
      <w:r w:rsidRPr="000D0DAD">
        <w:rPr>
          <w:rFonts w:ascii="Consolas" w:hAnsi="Consolas" w:cs="Arial"/>
          <w:sz w:val="18"/>
        </w:rPr>
        <w:instrText xml:space="preserve">" /f C </w:instrText>
      </w:r>
      <w:r w:rsidRPr="000D0DAD">
        <w:rPr>
          <w:rFonts w:ascii="Consolas" w:hAnsi="Consolas" w:cs="Arial"/>
          <w:sz w:val="18"/>
        </w:rPr>
        <w:fldChar w:fldCharType="end"/>
      </w:r>
    </w:p>
    <w:p w14:paraId="35ACE95A" w14:textId="77777777" w:rsidR="000D0DAD" w:rsidRDefault="000D0DAD" w:rsidP="000D0DAD">
      <w:pPr>
        <w:rPr>
          <w:rFonts w:ascii="Consolas" w:hAnsi="Consolas" w:cs="Arial"/>
          <w:sz w:val="18"/>
        </w:rPr>
      </w:pPr>
      <w:proofErr w:type="gramStart"/>
      <w:r w:rsidRPr="000D0DAD">
        <w:rPr>
          <w:rFonts w:ascii="Tahoma" w:hAnsi="Consolas" w:cs="Arial"/>
          <w:b/>
          <w:color w:val="000000"/>
          <w:sz w:val="18"/>
        </w:rPr>
        <w:t>Input,  Nozzle</w:t>
      </w:r>
      <w:proofErr w:type="gramEnd"/>
      <w:r w:rsidRPr="000D0DAD">
        <w:rPr>
          <w:rFonts w:ascii="Tahoma" w:hAnsi="Consolas" w:cs="Arial"/>
          <w:b/>
          <w:color w:val="000000"/>
          <w:sz w:val="18"/>
        </w:rPr>
        <w:t xml:space="preserve"> Desc: N2                                From:   40</w:t>
      </w:r>
    </w:p>
    <w:p w14:paraId="7DDD23DB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8EDC25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Pressure for Reinforcement Calculations        P       </w:t>
      </w:r>
      <w:proofErr w:type="gramStart"/>
      <w:r>
        <w:rPr>
          <w:rFonts w:ascii="Consolas" w:hAnsi="Consolas" w:cs="Arial"/>
          <w:sz w:val="18"/>
        </w:rPr>
        <w:t>0.522  bars</w:t>
      </w:r>
      <w:proofErr w:type="gramEnd"/>
    </w:p>
    <w:p w14:paraId="2832709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Temperature for Internal Pressure           Temp          </w:t>
      </w:r>
      <w:proofErr w:type="gramStart"/>
      <w:r>
        <w:rPr>
          <w:rFonts w:ascii="Consolas" w:hAnsi="Consolas" w:cs="Arial"/>
          <w:sz w:val="18"/>
        </w:rPr>
        <w:t>85  °</w:t>
      </w:r>
      <w:proofErr w:type="gramEnd"/>
      <w:r>
        <w:rPr>
          <w:rFonts w:ascii="Consolas" w:hAnsi="Consolas" w:cs="Arial"/>
          <w:sz w:val="18"/>
        </w:rPr>
        <w:t>C</w:t>
      </w:r>
    </w:p>
    <w:p w14:paraId="6E49BA50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A2F78A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Parent Material                                  SA-240 316L</w:t>
      </w:r>
    </w:p>
    <w:p w14:paraId="051A9D4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Parent Allowable Stress at Temperature        </w:t>
      </w:r>
      <w:proofErr w:type="spellStart"/>
      <w:r>
        <w:rPr>
          <w:rFonts w:ascii="Consolas" w:hAnsi="Consolas" w:cs="Arial"/>
          <w:sz w:val="18"/>
        </w:rPr>
        <w:t>Sv</w:t>
      </w:r>
      <w:proofErr w:type="spellEnd"/>
      <w:r>
        <w:rPr>
          <w:rFonts w:ascii="Consolas" w:hAnsi="Consolas" w:cs="Arial"/>
          <w:sz w:val="18"/>
        </w:rPr>
        <w:t xml:space="preserve">      </w:t>
      </w:r>
      <w:proofErr w:type="gramStart"/>
      <w:r>
        <w:rPr>
          <w:rFonts w:ascii="Consolas" w:hAnsi="Consolas" w:cs="Arial"/>
          <w:sz w:val="18"/>
        </w:rPr>
        <w:t>100.50  N.</w:t>
      </w:r>
      <w:proofErr w:type="gramEnd"/>
      <w:r>
        <w:rPr>
          <w:rFonts w:ascii="Consolas" w:hAnsi="Consolas" w:cs="Arial"/>
          <w:sz w:val="18"/>
        </w:rPr>
        <w:t>/mm²</w:t>
      </w:r>
    </w:p>
    <w:p w14:paraId="44868DB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Parent Allowable Stress At Ambient           </w:t>
      </w:r>
      <w:proofErr w:type="spellStart"/>
      <w:r>
        <w:rPr>
          <w:rFonts w:ascii="Consolas" w:hAnsi="Consolas" w:cs="Arial"/>
          <w:sz w:val="18"/>
        </w:rPr>
        <w:t>Sva</w:t>
      </w:r>
      <w:proofErr w:type="spellEnd"/>
      <w:r>
        <w:rPr>
          <w:rFonts w:ascii="Consolas" w:hAnsi="Consolas" w:cs="Arial"/>
          <w:sz w:val="18"/>
        </w:rPr>
        <w:t xml:space="preserve">      </w:t>
      </w:r>
      <w:proofErr w:type="gramStart"/>
      <w:r>
        <w:rPr>
          <w:rFonts w:ascii="Consolas" w:hAnsi="Consolas" w:cs="Arial"/>
          <w:sz w:val="18"/>
        </w:rPr>
        <w:t>115.00  N.</w:t>
      </w:r>
      <w:proofErr w:type="gramEnd"/>
      <w:r>
        <w:rPr>
          <w:rFonts w:ascii="Consolas" w:hAnsi="Consolas" w:cs="Arial"/>
          <w:sz w:val="18"/>
        </w:rPr>
        <w:t>/mm²</w:t>
      </w:r>
    </w:p>
    <w:p w14:paraId="64A10A2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DC16B5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Outside Diameter of Bolted Blind Flange        D      </w:t>
      </w:r>
      <w:proofErr w:type="gramStart"/>
      <w:r>
        <w:rPr>
          <w:rFonts w:ascii="Consolas" w:hAnsi="Consolas" w:cs="Arial"/>
          <w:sz w:val="18"/>
        </w:rPr>
        <w:t>630.00  mm.</w:t>
      </w:r>
      <w:proofErr w:type="gramEnd"/>
    </w:p>
    <w:p w14:paraId="4F8A363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Head Finished (Minimum) Thickness              t     </w:t>
      </w:r>
      <w:proofErr w:type="gramStart"/>
      <w:r>
        <w:rPr>
          <w:rFonts w:ascii="Consolas" w:hAnsi="Consolas" w:cs="Arial"/>
          <w:sz w:val="18"/>
        </w:rPr>
        <w:t>16.0000  mm.</w:t>
      </w:r>
      <w:proofErr w:type="gramEnd"/>
    </w:p>
    <w:p w14:paraId="5DE6855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Head Internal Corrosion Allowance              c      </w:t>
      </w:r>
      <w:proofErr w:type="gramStart"/>
      <w:r>
        <w:rPr>
          <w:rFonts w:ascii="Consolas" w:hAnsi="Consolas" w:cs="Arial"/>
          <w:sz w:val="18"/>
        </w:rPr>
        <w:t>0.0000  mm.</w:t>
      </w:r>
      <w:proofErr w:type="gramEnd"/>
    </w:p>
    <w:p w14:paraId="5D9803B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Head External Corrosion Allowance             co      </w:t>
      </w:r>
      <w:proofErr w:type="gramStart"/>
      <w:r>
        <w:rPr>
          <w:rFonts w:ascii="Consolas" w:hAnsi="Consolas" w:cs="Arial"/>
          <w:sz w:val="18"/>
        </w:rPr>
        <w:t>0.0000  mm.</w:t>
      </w:r>
      <w:proofErr w:type="gramEnd"/>
    </w:p>
    <w:p w14:paraId="5ABD6E10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F9EC67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Distance from Head Centerline                 L1    </w:t>
      </w:r>
      <w:proofErr w:type="gramStart"/>
      <w:r>
        <w:rPr>
          <w:rFonts w:ascii="Consolas" w:hAnsi="Consolas" w:cs="Arial"/>
          <w:sz w:val="18"/>
        </w:rPr>
        <w:t>150.0000  mm.</w:t>
      </w:r>
      <w:proofErr w:type="gramEnd"/>
    </w:p>
    <w:p w14:paraId="7F477D76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21F6C0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User Entered Minimum Design Metal Temperature           </w:t>
      </w:r>
      <w:proofErr w:type="gramStart"/>
      <w:r>
        <w:rPr>
          <w:rFonts w:ascii="Consolas" w:hAnsi="Consolas" w:cs="Arial"/>
          <w:sz w:val="18"/>
        </w:rPr>
        <w:t>4.00  °</w:t>
      </w:r>
      <w:proofErr w:type="gramEnd"/>
      <w:r>
        <w:rPr>
          <w:rFonts w:ascii="Consolas" w:hAnsi="Consolas" w:cs="Arial"/>
          <w:sz w:val="18"/>
        </w:rPr>
        <w:t>C</w:t>
      </w:r>
    </w:p>
    <w:p w14:paraId="02C512FA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905689B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i/>
          <w:color w:val="000000"/>
          <w:sz w:val="18"/>
        </w:rPr>
        <w:t xml:space="preserve">Type of Element Connected to the </w:t>
      </w:r>
      <w:proofErr w:type="gramStart"/>
      <w:r w:rsidRPr="000D0DAD">
        <w:rPr>
          <w:rFonts w:ascii="Arial" w:hAnsi="Consolas" w:cs="Arial"/>
          <w:b/>
          <w:i/>
          <w:color w:val="000000"/>
          <w:sz w:val="18"/>
        </w:rPr>
        <w:t>Parent :</w:t>
      </w:r>
      <w:proofErr w:type="gramEnd"/>
      <w:r w:rsidRPr="000D0DAD">
        <w:rPr>
          <w:rFonts w:ascii="Arial" w:hAnsi="Consolas" w:cs="Arial"/>
          <w:b/>
          <w:i/>
          <w:color w:val="000000"/>
          <w:sz w:val="18"/>
        </w:rPr>
        <w:t xml:space="preserve"> Nozzle</w:t>
      </w:r>
    </w:p>
    <w:p w14:paraId="75E00389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B6F949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Material                                       SA-312 TP316L</w:t>
      </w:r>
    </w:p>
    <w:p w14:paraId="3D0A34E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Material UNS Number                                   S31603</w:t>
      </w:r>
    </w:p>
    <w:p w14:paraId="0DDC12A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Material Specification/Type                       </w:t>
      </w:r>
      <w:proofErr w:type="spellStart"/>
      <w:r>
        <w:rPr>
          <w:rFonts w:ascii="Consolas" w:hAnsi="Consolas" w:cs="Arial"/>
          <w:sz w:val="18"/>
        </w:rPr>
        <w:t>Smls</w:t>
      </w:r>
      <w:proofErr w:type="spellEnd"/>
      <w:r>
        <w:rPr>
          <w:rFonts w:ascii="Consolas" w:hAnsi="Consolas" w:cs="Arial"/>
          <w:sz w:val="18"/>
        </w:rPr>
        <w:t>. pipe</w:t>
      </w:r>
    </w:p>
    <w:p w14:paraId="4ECF575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Allowable Stress at Temperature               Sn      </w:t>
      </w:r>
      <w:proofErr w:type="gramStart"/>
      <w:r>
        <w:rPr>
          <w:rFonts w:ascii="Consolas" w:hAnsi="Consolas" w:cs="Arial"/>
          <w:sz w:val="18"/>
        </w:rPr>
        <w:t>100.50  N.</w:t>
      </w:r>
      <w:proofErr w:type="gramEnd"/>
      <w:r>
        <w:rPr>
          <w:rFonts w:ascii="Consolas" w:hAnsi="Consolas" w:cs="Arial"/>
          <w:sz w:val="18"/>
        </w:rPr>
        <w:t>/mm²</w:t>
      </w:r>
    </w:p>
    <w:p w14:paraId="3C5145D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Allowable Stress At Ambient                  </w:t>
      </w:r>
      <w:proofErr w:type="spellStart"/>
      <w:r>
        <w:rPr>
          <w:rFonts w:ascii="Consolas" w:hAnsi="Consolas" w:cs="Arial"/>
          <w:sz w:val="18"/>
        </w:rPr>
        <w:t>Sna</w:t>
      </w:r>
      <w:proofErr w:type="spellEnd"/>
      <w:r>
        <w:rPr>
          <w:rFonts w:ascii="Consolas" w:hAnsi="Consolas" w:cs="Arial"/>
          <w:sz w:val="18"/>
        </w:rPr>
        <w:t xml:space="preserve">      </w:t>
      </w:r>
      <w:proofErr w:type="gramStart"/>
      <w:r>
        <w:rPr>
          <w:rFonts w:ascii="Consolas" w:hAnsi="Consolas" w:cs="Arial"/>
          <w:sz w:val="18"/>
        </w:rPr>
        <w:t>115.00  N.</w:t>
      </w:r>
      <w:proofErr w:type="gramEnd"/>
      <w:r>
        <w:rPr>
          <w:rFonts w:ascii="Consolas" w:hAnsi="Consolas" w:cs="Arial"/>
          <w:sz w:val="18"/>
        </w:rPr>
        <w:t>/mm²</w:t>
      </w:r>
    </w:p>
    <w:p w14:paraId="129CEE60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702094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Diameter Basis (for tr calc </w:t>
      </w:r>
      <w:proofErr w:type="gramStart"/>
      <w:r>
        <w:rPr>
          <w:rFonts w:ascii="Consolas" w:hAnsi="Consolas" w:cs="Arial"/>
          <w:sz w:val="18"/>
        </w:rPr>
        <w:t xml:space="preserve">only)   </w:t>
      </w:r>
      <w:proofErr w:type="gramEnd"/>
      <w:r>
        <w:rPr>
          <w:rFonts w:ascii="Consolas" w:hAnsi="Consolas" w:cs="Arial"/>
          <w:sz w:val="18"/>
        </w:rPr>
        <w:t xml:space="preserve">                 Outside</w:t>
      </w:r>
    </w:p>
    <w:p w14:paraId="6E9778A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Layout Angle                                          </w:t>
      </w:r>
      <w:proofErr w:type="gramStart"/>
      <w:r>
        <w:rPr>
          <w:rFonts w:ascii="Consolas" w:hAnsi="Consolas" w:cs="Arial"/>
          <w:sz w:val="18"/>
        </w:rPr>
        <w:t>135.00  deg</w:t>
      </w:r>
      <w:proofErr w:type="gramEnd"/>
    </w:p>
    <w:p w14:paraId="317504B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Diameter                                             </w:t>
      </w:r>
      <w:proofErr w:type="gramStart"/>
      <w:r>
        <w:rPr>
          <w:rFonts w:ascii="Consolas" w:hAnsi="Consolas" w:cs="Arial"/>
          <w:sz w:val="18"/>
        </w:rPr>
        <w:t>50.0000  mm</w:t>
      </w:r>
      <w:proofErr w:type="gramEnd"/>
    </w:p>
    <w:p w14:paraId="379C990D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07CD9E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Size and Thickness Basis                             Nominal</w:t>
      </w:r>
    </w:p>
    <w:p w14:paraId="373D919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Nominal Thickness                                        160</w:t>
      </w:r>
    </w:p>
    <w:p w14:paraId="55BA52C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BB875D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Material                                 SA-182 F316L</w:t>
      </w:r>
    </w:p>
    <w:p w14:paraId="60D9555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Type                                 Weld Neck Flange</w:t>
      </w:r>
    </w:p>
    <w:p w14:paraId="249073E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FFB701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Corrosion Allowance                          can      </w:t>
      </w:r>
      <w:proofErr w:type="gramStart"/>
      <w:r>
        <w:rPr>
          <w:rFonts w:ascii="Consolas" w:hAnsi="Consolas" w:cs="Arial"/>
          <w:sz w:val="18"/>
        </w:rPr>
        <w:t>0.0000  mm.</w:t>
      </w:r>
      <w:proofErr w:type="gramEnd"/>
    </w:p>
    <w:p w14:paraId="114D113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Joint Efficiency of Shell Seam at Nozzle      E1        1.00</w:t>
      </w:r>
    </w:p>
    <w:p w14:paraId="6EE4C30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Joint Efficiency of Nozzle Neck               </w:t>
      </w:r>
      <w:proofErr w:type="spellStart"/>
      <w:r>
        <w:rPr>
          <w:rFonts w:ascii="Consolas" w:hAnsi="Consolas" w:cs="Arial"/>
          <w:sz w:val="18"/>
        </w:rPr>
        <w:t>En</w:t>
      </w:r>
      <w:proofErr w:type="spellEnd"/>
      <w:r>
        <w:rPr>
          <w:rFonts w:ascii="Consolas" w:hAnsi="Consolas" w:cs="Arial"/>
          <w:sz w:val="18"/>
        </w:rPr>
        <w:t xml:space="preserve">        1.00</w:t>
      </w:r>
    </w:p>
    <w:p w14:paraId="6A9F3DE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321856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Outside Projection                            ho    </w:t>
      </w:r>
      <w:proofErr w:type="gramStart"/>
      <w:r>
        <w:rPr>
          <w:rFonts w:ascii="Consolas" w:hAnsi="Consolas" w:cs="Arial"/>
          <w:sz w:val="18"/>
        </w:rPr>
        <w:t>150.0000  mm.</w:t>
      </w:r>
      <w:proofErr w:type="gramEnd"/>
    </w:p>
    <w:p w14:paraId="6D64226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Weld leg size between Nozzle and Pad/Shell    Wo      </w:t>
      </w:r>
      <w:proofErr w:type="gramStart"/>
      <w:r>
        <w:rPr>
          <w:rFonts w:ascii="Consolas" w:hAnsi="Consolas" w:cs="Arial"/>
          <w:sz w:val="18"/>
        </w:rPr>
        <w:t>6.0000  mm.</w:t>
      </w:r>
      <w:proofErr w:type="gramEnd"/>
    </w:p>
    <w:p w14:paraId="616B684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Groove weld depth between Nozzle and Vessel </w:t>
      </w:r>
      <w:proofErr w:type="spellStart"/>
      <w:r>
        <w:rPr>
          <w:rFonts w:ascii="Consolas" w:hAnsi="Consolas" w:cs="Arial"/>
          <w:sz w:val="18"/>
        </w:rPr>
        <w:t>Wgnv</w:t>
      </w:r>
      <w:proofErr w:type="spellEnd"/>
      <w:r>
        <w:rPr>
          <w:rFonts w:ascii="Consolas" w:hAnsi="Consolas" w:cs="Arial"/>
          <w:sz w:val="18"/>
        </w:rPr>
        <w:t xml:space="preserve">     </w:t>
      </w:r>
      <w:proofErr w:type="gramStart"/>
      <w:r>
        <w:rPr>
          <w:rFonts w:ascii="Consolas" w:hAnsi="Consolas" w:cs="Arial"/>
          <w:sz w:val="18"/>
        </w:rPr>
        <w:t>16.0000  mm.</w:t>
      </w:r>
      <w:proofErr w:type="gramEnd"/>
    </w:p>
    <w:p w14:paraId="0E7AEFB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Inside Projection                              h      </w:t>
      </w:r>
      <w:proofErr w:type="gramStart"/>
      <w:r>
        <w:rPr>
          <w:rFonts w:ascii="Consolas" w:hAnsi="Consolas" w:cs="Arial"/>
          <w:sz w:val="18"/>
        </w:rPr>
        <w:t>0.0000  mm.</w:t>
      </w:r>
      <w:proofErr w:type="gramEnd"/>
    </w:p>
    <w:p w14:paraId="5DC7E4A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Weld leg size, Inside Element to Shell        Wi      </w:t>
      </w:r>
      <w:proofErr w:type="gramStart"/>
      <w:r>
        <w:rPr>
          <w:rFonts w:ascii="Consolas" w:hAnsi="Consolas" w:cs="Arial"/>
          <w:sz w:val="18"/>
        </w:rPr>
        <w:t>0.0000  mm.</w:t>
      </w:r>
      <w:proofErr w:type="gramEnd"/>
    </w:p>
    <w:p w14:paraId="67F2D63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E2A79D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Pad Material                                     SA-240 316L</w:t>
      </w:r>
    </w:p>
    <w:p w14:paraId="580CD23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Pad Allowable Stress at Temperature           </w:t>
      </w:r>
      <w:proofErr w:type="spellStart"/>
      <w:r>
        <w:rPr>
          <w:rFonts w:ascii="Consolas" w:hAnsi="Consolas" w:cs="Arial"/>
          <w:sz w:val="18"/>
        </w:rPr>
        <w:t>Sp</w:t>
      </w:r>
      <w:proofErr w:type="spellEnd"/>
      <w:r>
        <w:rPr>
          <w:rFonts w:ascii="Consolas" w:hAnsi="Consolas" w:cs="Arial"/>
          <w:sz w:val="18"/>
        </w:rPr>
        <w:t xml:space="preserve">      </w:t>
      </w:r>
      <w:proofErr w:type="gramStart"/>
      <w:r>
        <w:rPr>
          <w:rFonts w:ascii="Consolas" w:hAnsi="Consolas" w:cs="Arial"/>
          <w:sz w:val="18"/>
        </w:rPr>
        <w:t>100.50  N.</w:t>
      </w:r>
      <w:proofErr w:type="gramEnd"/>
      <w:r>
        <w:rPr>
          <w:rFonts w:ascii="Consolas" w:hAnsi="Consolas" w:cs="Arial"/>
          <w:sz w:val="18"/>
        </w:rPr>
        <w:t>/mm²</w:t>
      </w:r>
    </w:p>
    <w:p w14:paraId="20962C8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Pad Allowable Stress At Ambient              Spa      </w:t>
      </w:r>
      <w:proofErr w:type="gramStart"/>
      <w:r>
        <w:rPr>
          <w:rFonts w:ascii="Consolas" w:hAnsi="Consolas" w:cs="Arial"/>
          <w:sz w:val="18"/>
        </w:rPr>
        <w:t>115.00  N.</w:t>
      </w:r>
      <w:proofErr w:type="gramEnd"/>
      <w:r>
        <w:rPr>
          <w:rFonts w:ascii="Consolas" w:hAnsi="Consolas" w:cs="Arial"/>
          <w:sz w:val="18"/>
        </w:rPr>
        <w:t>/mm²</w:t>
      </w:r>
    </w:p>
    <w:p w14:paraId="4314E2C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Diameter of Pad along vessel surface          </w:t>
      </w:r>
      <w:proofErr w:type="spellStart"/>
      <w:r>
        <w:rPr>
          <w:rFonts w:ascii="Consolas" w:hAnsi="Consolas" w:cs="Arial"/>
          <w:sz w:val="18"/>
        </w:rPr>
        <w:t>Dp</w:t>
      </w:r>
      <w:proofErr w:type="spellEnd"/>
      <w:r>
        <w:rPr>
          <w:rFonts w:ascii="Consolas" w:hAnsi="Consolas" w:cs="Arial"/>
          <w:sz w:val="18"/>
        </w:rPr>
        <w:t xml:space="preserve">    </w:t>
      </w:r>
      <w:proofErr w:type="gramStart"/>
      <w:r>
        <w:rPr>
          <w:rFonts w:ascii="Consolas" w:hAnsi="Consolas" w:cs="Arial"/>
          <w:sz w:val="18"/>
        </w:rPr>
        <w:t>162.0000  mm.</w:t>
      </w:r>
      <w:proofErr w:type="gramEnd"/>
    </w:p>
    <w:p w14:paraId="1E5B00F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Thickness of Pad                              </w:t>
      </w:r>
      <w:proofErr w:type="spellStart"/>
      <w:r>
        <w:rPr>
          <w:rFonts w:ascii="Consolas" w:hAnsi="Consolas" w:cs="Arial"/>
          <w:sz w:val="18"/>
        </w:rPr>
        <w:t>te</w:t>
      </w:r>
      <w:proofErr w:type="spellEnd"/>
      <w:r>
        <w:rPr>
          <w:rFonts w:ascii="Consolas" w:hAnsi="Consolas" w:cs="Arial"/>
          <w:sz w:val="18"/>
        </w:rPr>
        <w:t xml:space="preserve">      </w:t>
      </w:r>
      <w:proofErr w:type="gramStart"/>
      <w:r>
        <w:rPr>
          <w:rFonts w:ascii="Consolas" w:hAnsi="Consolas" w:cs="Arial"/>
          <w:sz w:val="18"/>
        </w:rPr>
        <w:t>6.0000  mm.</w:t>
      </w:r>
      <w:proofErr w:type="gramEnd"/>
    </w:p>
    <w:p w14:paraId="100108E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Weld leg size between Pad and Shell           Wp      </w:t>
      </w:r>
      <w:proofErr w:type="gramStart"/>
      <w:r>
        <w:rPr>
          <w:rFonts w:ascii="Consolas" w:hAnsi="Consolas" w:cs="Arial"/>
          <w:sz w:val="18"/>
        </w:rPr>
        <w:t>6.0000  mm.</w:t>
      </w:r>
      <w:proofErr w:type="gramEnd"/>
    </w:p>
    <w:p w14:paraId="40E9350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Groove weld depth between Pad and Nozzle    </w:t>
      </w:r>
      <w:proofErr w:type="spellStart"/>
      <w:r>
        <w:rPr>
          <w:rFonts w:ascii="Consolas" w:hAnsi="Consolas" w:cs="Arial"/>
          <w:sz w:val="18"/>
        </w:rPr>
        <w:t>Wgpn</w:t>
      </w:r>
      <w:proofErr w:type="spellEnd"/>
      <w:r>
        <w:rPr>
          <w:rFonts w:ascii="Consolas" w:hAnsi="Consolas" w:cs="Arial"/>
          <w:sz w:val="18"/>
        </w:rPr>
        <w:t xml:space="preserve">      </w:t>
      </w:r>
      <w:proofErr w:type="gramStart"/>
      <w:r>
        <w:rPr>
          <w:rFonts w:ascii="Consolas" w:hAnsi="Consolas" w:cs="Arial"/>
          <w:sz w:val="18"/>
        </w:rPr>
        <w:t>6.0000  mm.</w:t>
      </w:r>
      <w:proofErr w:type="gramEnd"/>
    </w:p>
    <w:p w14:paraId="390CE79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Reinforcing Pad Width                                </w:t>
      </w:r>
      <w:proofErr w:type="gramStart"/>
      <w:r>
        <w:rPr>
          <w:rFonts w:ascii="Consolas" w:hAnsi="Consolas" w:cs="Arial"/>
          <w:sz w:val="18"/>
        </w:rPr>
        <w:t>50.8375  mm.</w:t>
      </w:r>
      <w:proofErr w:type="gramEnd"/>
    </w:p>
    <w:p w14:paraId="5EC6008D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BB488B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Class                                             150</w:t>
      </w:r>
    </w:p>
    <w:p w14:paraId="76E535C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Grade                                          GR 2.3</w:t>
      </w:r>
    </w:p>
    <w:p w14:paraId="6EE1044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6C221A9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The Pressure Design option was MAWP + static head (to the nozzle).</w:t>
      </w:r>
    </w:p>
    <w:p w14:paraId="5D1B6EA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17ABEDC" w14:textId="6DEB29D1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noProof/>
          <w:sz w:val="18"/>
        </w:rPr>
        <w:lastRenderedPageBreak/>
        <w:drawing>
          <wp:inline distT="0" distB="0" distL="0" distR="0" wp14:anchorId="290448CF" wp14:editId="515967AD">
            <wp:extent cx="2278380" cy="1143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838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78B5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15B5ADD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Reinforcement CALCULATION, Description: N2</w:t>
      </w:r>
    </w:p>
    <w:p w14:paraId="33C955E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5EBBABD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ASME Code, Section VIII, Div. 1, UG-37 to UG-45</w:t>
      </w:r>
    </w:p>
    <w:p w14:paraId="6E063800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CF3CCA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Actual Outside Diameter Used in Calculation           </w:t>
      </w:r>
      <w:proofErr w:type="gramStart"/>
      <w:r>
        <w:rPr>
          <w:rFonts w:ascii="Consolas" w:hAnsi="Consolas" w:cs="Arial"/>
          <w:sz w:val="18"/>
        </w:rPr>
        <w:t>60.325  mm.</w:t>
      </w:r>
      <w:proofErr w:type="gramEnd"/>
    </w:p>
    <w:p w14:paraId="190BA43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Actual Thickness Used in Calculation                   </w:t>
      </w:r>
      <w:proofErr w:type="gramStart"/>
      <w:r>
        <w:rPr>
          <w:rFonts w:ascii="Consolas" w:hAnsi="Consolas" w:cs="Arial"/>
          <w:sz w:val="18"/>
        </w:rPr>
        <w:t>8.738  mm.</w:t>
      </w:r>
      <w:proofErr w:type="gramEnd"/>
    </w:p>
    <w:p w14:paraId="028245C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31F76BD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Nozzle input data check completed without errors.</w:t>
      </w:r>
    </w:p>
    <w:p w14:paraId="5869BBFB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9286576" w14:textId="77777777" w:rsidR="000D0DAD" w:rsidRDefault="000D0DAD" w:rsidP="000D0DAD">
      <w:pPr>
        <w:rPr>
          <w:rFonts w:ascii="Consolas" w:hAnsi="Consolas" w:cs="Arial"/>
          <w:sz w:val="18"/>
        </w:rPr>
      </w:pPr>
      <w:proofErr w:type="spellStart"/>
      <w:r w:rsidRPr="000D0DAD">
        <w:rPr>
          <w:rFonts w:ascii="Tahoma" w:hAnsi="Consolas" w:cs="Arial"/>
          <w:color w:val="000000"/>
          <w:sz w:val="18"/>
        </w:rPr>
        <w:t>Reqd</w:t>
      </w:r>
      <w:proofErr w:type="spellEnd"/>
      <w:r w:rsidRPr="000D0DAD">
        <w:rPr>
          <w:rFonts w:ascii="Tahoma" w:hAnsi="Consolas" w:cs="Arial"/>
          <w:color w:val="000000"/>
          <w:sz w:val="18"/>
        </w:rPr>
        <w:t xml:space="preserve"> </w:t>
      </w:r>
      <w:proofErr w:type="spellStart"/>
      <w:r w:rsidRPr="000D0DAD">
        <w:rPr>
          <w:rFonts w:ascii="Tahoma" w:hAnsi="Consolas" w:cs="Arial"/>
          <w:color w:val="000000"/>
          <w:sz w:val="18"/>
        </w:rPr>
        <w:t>thk</w:t>
      </w:r>
      <w:proofErr w:type="spellEnd"/>
      <w:r w:rsidRPr="000D0DAD">
        <w:rPr>
          <w:rFonts w:ascii="Tahoma" w:hAnsi="Consolas" w:cs="Arial"/>
          <w:color w:val="000000"/>
          <w:sz w:val="18"/>
        </w:rPr>
        <w:t xml:space="preserve"> per UG-37(a) of Nozzle Wall, </w:t>
      </w:r>
      <w:proofErr w:type="spellStart"/>
      <w:r w:rsidRPr="000D0DAD">
        <w:rPr>
          <w:rFonts w:ascii="Tahoma" w:hAnsi="Consolas" w:cs="Arial"/>
          <w:color w:val="000000"/>
          <w:sz w:val="18"/>
        </w:rPr>
        <w:t>trn</w:t>
      </w:r>
      <w:proofErr w:type="spellEnd"/>
      <w:r w:rsidRPr="000D0DAD">
        <w:rPr>
          <w:rFonts w:ascii="Tahoma" w:hAnsi="Consolas" w:cs="Arial"/>
          <w:color w:val="000000"/>
          <w:sz w:val="18"/>
        </w:rPr>
        <w:t xml:space="preserve"> [Int. Press]</w:t>
      </w:r>
    </w:p>
    <w:p w14:paraId="4F8EBA4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P*Ro/(Sn*E+0.4*P) per Appendix 1-1 (a)(1)</w:t>
      </w:r>
    </w:p>
    <w:p w14:paraId="0299536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0.52*30.2</w:t>
      </w:r>
      <w:proofErr w:type="gramStart"/>
      <w:r>
        <w:rPr>
          <w:rFonts w:ascii="Consolas" w:hAnsi="Consolas" w:cs="Arial"/>
          <w:sz w:val="18"/>
        </w:rPr>
        <w:t>/(</w:t>
      </w:r>
      <w:proofErr w:type="gramEnd"/>
      <w:r>
        <w:rPr>
          <w:rFonts w:ascii="Consolas" w:hAnsi="Consolas" w:cs="Arial"/>
          <w:sz w:val="18"/>
        </w:rPr>
        <w:t>100*1+0.4*0.52)</w:t>
      </w:r>
    </w:p>
    <w:p w14:paraId="0084C9A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0.0157 mm.</w:t>
      </w:r>
    </w:p>
    <w:p w14:paraId="02D16F7A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37AE517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</w:rPr>
        <w:t>UG-40, Limits of Reinforcement: [Internal Pressure]</w:t>
      </w:r>
    </w:p>
    <w:p w14:paraId="58F145B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Parallel to Vessel Wall (Diameter </w:t>
      </w:r>
      <w:proofErr w:type="gramStart"/>
      <w:r>
        <w:rPr>
          <w:rFonts w:ascii="Consolas" w:hAnsi="Consolas" w:cs="Arial"/>
          <w:sz w:val="18"/>
        </w:rPr>
        <w:t xml:space="preserve">Limit)   </w:t>
      </w:r>
      <w:proofErr w:type="gramEnd"/>
      <w:r>
        <w:rPr>
          <w:rFonts w:ascii="Consolas" w:hAnsi="Consolas" w:cs="Arial"/>
          <w:sz w:val="18"/>
        </w:rPr>
        <w:t xml:space="preserve">         Dl    92.3250  mm.</w:t>
      </w:r>
    </w:p>
    <w:p w14:paraId="5F43073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Parallel to Vessel Wall                        </w:t>
      </w:r>
      <w:proofErr w:type="spellStart"/>
      <w:r>
        <w:rPr>
          <w:rFonts w:ascii="Consolas" w:hAnsi="Consolas" w:cs="Arial"/>
          <w:sz w:val="18"/>
        </w:rPr>
        <w:t>Rn+tn+t</w:t>
      </w:r>
      <w:proofErr w:type="spellEnd"/>
      <w:r>
        <w:rPr>
          <w:rFonts w:ascii="Consolas" w:hAnsi="Consolas" w:cs="Arial"/>
          <w:sz w:val="18"/>
        </w:rPr>
        <w:t xml:space="preserve">    </w:t>
      </w:r>
      <w:proofErr w:type="gramStart"/>
      <w:r>
        <w:rPr>
          <w:rFonts w:ascii="Consolas" w:hAnsi="Consolas" w:cs="Arial"/>
          <w:sz w:val="18"/>
        </w:rPr>
        <w:t>46.1625  mm.</w:t>
      </w:r>
      <w:proofErr w:type="gramEnd"/>
    </w:p>
    <w:p w14:paraId="4CEC6C8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Normal to Vessel Wall (Thickness Limit), pad side </w:t>
      </w:r>
      <w:proofErr w:type="spellStart"/>
      <w:r>
        <w:rPr>
          <w:rFonts w:ascii="Consolas" w:hAnsi="Consolas" w:cs="Arial"/>
          <w:sz w:val="18"/>
        </w:rPr>
        <w:t>Tlwp</w:t>
      </w:r>
      <w:proofErr w:type="spellEnd"/>
      <w:r>
        <w:rPr>
          <w:rFonts w:ascii="Consolas" w:hAnsi="Consolas" w:cs="Arial"/>
          <w:sz w:val="18"/>
        </w:rPr>
        <w:t xml:space="preserve">    </w:t>
      </w:r>
      <w:proofErr w:type="gramStart"/>
      <w:r>
        <w:rPr>
          <w:rFonts w:ascii="Consolas" w:hAnsi="Consolas" w:cs="Arial"/>
          <w:sz w:val="18"/>
        </w:rPr>
        <w:t>27.8440  mm.</w:t>
      </w:r>
      <w:proofErr w:type="gramEnd"/>
    </w:p>
    <w:p w14:paraId="6B05350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32E7549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The Pad diameter is greater than the Diameter Limit. The excess will not be considered.</w:t>
      </w:r>
    </w:p>
    <w:p w14:paraId="75EE480B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3EDD2DE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i/>
          <w:color w:val="0000FF"/>
          <w:sz w:val="18"/>
        </w:rPr>
        <w:t>Taking a UG-36(c)(3)(a) exemption for nozzle: N2.</w:t>
      </w:r>
    </w:p>
    <w:p w14:paraId="7BB66DF7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This calculation is valid for nozzles that meet all the requirements of</w:t>
      </w:r>
    </w:p>
    <w:p w14:paraId="27512D0C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paragraph UG-36.  Please check the Code carefully, especially for nozzles</w:t>
      </w:r>
    </w:p>
    <w:p w14:paraId="76D014F2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that are not isolated or do not meet Code spacing requirements. To force</w:t>
      </w:r>
    </w:p>
    <w:p w14:paraId="1DFF51FF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 xml:space="preserve">the computation of areas for small nozzles </w:t>
      </w:r>
      <w:proofErr w:type="gramStart"/>
      <w:r w:rsidRPr="000D0DAD">
        <w:rPr>
          <w:rFonts w:ascii="Arial" w:hAnsi="Consolas" w:cs="Arial"/>
          <w:i/>
          <w:color w:val="0000FF"/>
          <w:sz w:val="18"/>
        </w:rPr>
        <w:t>go</w:t>
      </w:r>
      <w:proofErr w:type="gramEnd"/>
      <w:r w:rsidRPr="000D0DAD">
        <w:rPr>
          <w:rFonts w:ascii="Arial" w:hAnsi="Consolas" w:cs="Arial"/>
          <w:i/>
          <w:color w:val="0000FF"/>
          <w:sz w:val="18"/>
        </w:rPr>
        <w:t xml:space="preserve"> to Tools-&gt;Configuration</w:t>
      </w:r>
    </w:p>
    <w:p w14:paraId="5E2EED1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and check the box to force the UG-37 small nozzle area calculation.</w:t>
      </w:r>
    </w:p>
    <w:p w14:paraId="2851D7CF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9576BD6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</w:rPr>
        <w:t>UG-45 Minimum Nozzle Neck Thickness Requirement: [Int. Press.]</w:t>
      </w:r>
    </w:p>
    <w:p w14:paraId="502B407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for Internal/External pressures      ta = 0.0157 mm.</w:t>
      </w:r>
    </w:p>
    <w:p w14:paraId="4527F25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per UG16(b</w:t>
      </w:r>
      <w:proofErr w:type="gramStart"/>
      <w:r>
        <w:rPr>
          <w:rFonts w:ascii="Consolas" w:hAnsi="Consolas" w:cs="Arial"/>
          <w:sz w:val="18"/>
        </w:rPr>
        <w:t xml:space="preserve">),   </w:t>
      </w:r>
      <w:proofErr w:type="gramEnd"/>
      <w:r>
        <w:rPr>
          <w:rFonts w:ascii="Consolas" w:hAnsi="Consolas" w:cs="Arial"/>
          <w:sz w:val="18"/>
        </w:rPr>
        <w:t xml:space="preserve">                   tr16b = 1.5000 mm.</w:t>
      </w:r>
    </w:p>
    <w:p w14:paraId="0E5D78F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Thickness, shell/head, internal pressure     trb1 = 6.3815 mm.</w:t>
      </w:r>
    </w:p>
    <w:p w14:paraId="3174117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                 tb1 = </w:t>
      </w:r>
      <w:proofErr w:type="gramStart"/>
      <w:r>
        <w:rPr>
          <w:rFonts w:ascii="Consolas" w:hAnsi="Consolas" w:cs="Arial"/>
          <w:sz w:val="18"/>
        </w:rPr>
        <w:t>max(</w:t>
      </w:r>
      <w:proofErr w:type="gramEnd"/>
      <w:r>
        <w:rPr>
          <w:rFonts w:ascii="Consolas" w:hAnsi="Consolas" w:cs="Arial"/>
          <w:sz w:val="18"/>
        </w:rPr>
        <w:t>trb1, tr16b) = 6.3815 mm.</w:t>
      </w:r>
    </w:p>
    <w:p w14:paraId="299D88D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                 tb2 = </w:t>
      </w:r>
      <w:proofErr w:type="gramStart"/>
      <w:r>
        <w:rPr>
          <w:rFonts w:ascii="Consolas" w:hAnsi="Consolas" w:cs="Arial"/>
          <w:sz w:val="18"/>
        </w:rPr>
        <w:t>max(</w:t>
      </w:r>
      <w:proofErr w:type="gramEnd"/>
      <w:r>
        <w:rPr>
          <w:rFonts w:ascii="Consolas" w:hAnsi="Consolas" w:cs="Arial"/>
          <w:sz w:val="18"/>
        </w:rPr>
        <w:t>trb2, tr16b) = 1.5000 mm.</w:t>
      </w:r>
    </w:p>
    <w:p w14:paraId="7939E8A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per table UG-45                     tb3 = 3.4200 mm.</w:t>
      </w:r>
    </w:p>
    <w:p w14:paraId="515A842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D2D7283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Determine Nozzle Thickness candidate [tb]:</w:t>
      </w:r>
    </w:p>
    <w:p w14:paraId="58C8A3E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</w:t>
      </w:r>
      <w:proofErr w:type="gramStart"/>
      <w:r>
        <w:rPr>
          <w:rFonts w:ascii="Consolas" w:hAnsi="Consolas" w:cs="Arial"/>
          <w:sz w:val="18"/>
        </w:rPr>
        <w:t>min[</w:t>
      </w:r>
      <w:proofErr w:type="gramEnd"/>
      <w:r>
        <w:rPr>
          <w:rFonts w:ascii="Consolas" w:hAnsi="Consolas" w:cs="Arial"/>
          <w:sz w:val="18"/>
        </w:rPr>
        <w:t xml:space="preserve"> tb3, max( tb1,tb2) ]</w:t>
      </w:r>
    </w:p>
    <w:p w14:paraId="57056C5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</w:t>
      </w:r>
      <w:proofErr w:type="gramStart"/>
      <w:r>
        <w:rPr>
          <w:rFonts w:ascii="Consolas" w:hAnsi="Consolas" w:cs="Arial"/>
          <w:sz w:val="18"/>
        </w:rPr>
        <w:t>min[</w:t>
      </w:r>
      <w:proofErr w:type="gramEnd"/>
      <w:r>
        <w:rPr>
          <w:rFonts w:ascii="Consolas" w:hAnsi="Consolas" w:cs="Arial"/>
          <w:sz w:val="18"/>
        </w:rPr>
        <w:t xml:space="preserve"> 3.42, max( 6.38, 1.5 ) ]</w:t>
      </w:r>
    </w:p>
    <w:p w14:paraId="44DBDEC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3.4200 mm.</w:t>
      </w:r>
    </w:p>
    <w:p w14:paraId="60D3679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811A279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Minimum Wall Thickness of Nozzle Necks [tUG-45]:</w:t>
      </w:r>
    </w:p>
    <w:p w14:paraId="510ACAE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</w:t>
      </w:r>
      <w:proofErr w:type="gramStart"/>
      <w:r>
        <w:rPr>
          <w:rFonts w:ascii="Consolas" w:hAnsi="Consolas" w:cs="Arial"/>
          <w:sz w:val="18"/>
        </w:rPr>
        <w:t>max( ta</w:t>
      </w:r>
      <w:proofErr w:type="gramEnd"/>
      <w:r>
        <w:rPr>
          <w:rFonts w:ascii="Consolas" w:hAnsi="Consolas" w:cs="Arial"/>
          <w:sz w:val="18"/>
        </w:rPr>
        <w:t>, tb )</w:t>
      </w:r>
    </w:p>
    <w:p w14:paraId="2EA4FAB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</w:t>
      </w:r>
      <w:proofErr w:type="gramStart"/>
      <w:r>
        <w:rPr>
          <w:rFonts w:ascii="Consolas" w:hAnsi="Consolas" w:cs="Arial"/>
          <w:sz w:val="18"/>
        </w:rPr>
        <w:t>max( 0.016</w:t>
      </w:r>
      <w:proofErr w:type="gramEnd"/>
      <w:r>
        <w:rPr>
          <w:rFonts w:ascii="Consolas" w:hAnsi="Consolas" w:cs="Arial"/>
          <w:sz w:val="18"/>
        </w:rPr>
        <w:t>, 3.42 )</w:t>
      </w:r>
    </w:p>
    <w:p w14:paraId="39740B9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3.4200 mm.</w:t>
      </w:r>
    </w:p>
    <w:p w14:paraId="1FC58ED2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F372E2F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Available Nozzle Neck Thickness = 0.875 * 8.738 = 7.645 mm. -&gt; OK</w:t>
      </w:r>
    </w:p>
    <w:p w14:paraId="60B1380F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684D888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00"/>
          <w:sz w:val="18"/>
        </w:rPr>
        <w:t xml:space="preserve">SA-240 316L, Min Metal Temp without impact per UHA-51:  -196 </w:t>
      </w:r>
      <w:r w:rsidRPr="000D0DAD">
        <w:rPr>
          <w:rFonts w:ascii="Arial" w:hAnsi="Consolas" w:cs="Arial"/>
          <w:i/>
          <w:color w:val="000000"/>
          <w:sz w:val="18"/>
        </w:rPr>
        <w:t>°</w:t>
      </w:r>
      <w:r w:rsidRPr="000D0DAD">
        <w:rPr>
          <w:rFonts w:ascii="Arial" w:hAnsi="Consolas" w:cs="Arial"/>
          <w:i/>
          <w:color w:val="000000"/>
          <w:sz w:val="18"/>
        </w:rPr>
        <w:t>C</w:t>
      </w:r>
    </w:p>
    <w:p w14:paraId="6B940D61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0D32BAB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00"/>
          <w:sz w:val="18"/>
        </w:rPr>
        <w:t xml:space="preserve">SA-312 TP316L, Min Metal Temp without impact per UHA-51:  -196 </w:t>
      </w:r>
      <w:r w:rsidRPr="000D0DAD">
        <w:rPr>
          <w:rFonts w:ascii="Arial" w:hAnsi="Consolas" w:cs="Arial"/>
          <w:i/>
          <w:color w:val="000000"/>
          <w:sz w:val="18"/>
        </w:rPr>
        <w:t>°</w:t>
      </w:r>
      <w:r w:rsidRPr="000D0DAD">
        <w:rPr>
          <w:rFonts w:ascii="Arial" w:hAnsi="Consolas" w:cs="Arial"/>
          <w:i/>
          <w:color w:val="000000"/>
          <w:sz w:val="18"/>
        </w:rPr>
        <w:t>C</w:t>
      </w:r>
    </w:p>
    <w:p w14:paraId="4A46C53F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D000316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  <w:u w:val="single"/>
        </w:rPr>
        <w:lastRenderedPageBreak/>
        <w:t>Weld Size Calculations, Description: N2</w:t>
      </w:r>
    </w:p>
    <w:p w14:paraId="0BC6F1C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32A1A0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Intermediate Calc. for nozzle/shell Welds   </w:t>
      </w:r>
      <w:proofErr w:type="spellStart"/>
      <w:r>
        <w:rPr>
          <w:rFonts w:ascii="Consolas" w:hAnsi="Consolas" w:cs="Arial"/>
          <w:sz w:val="18"/>
        </w:rPr>
        <w:t>Tmin</w:t>
      </w:r>
      <w:proofErr w:type="spellEnd"/>
      <w:r>
        <w:rPr>
          <w:rFonts w:ascii="Consolas" w:hAnsi="Consolas" w:cs="Arial"/>
          <w:sz w:val="18"/>
        </w:rPr>
        <w:t xml:space="preserve">      </w:t>
      </w:r>
      <w:proofErr w:type="gramStart"/>
      <w:r>
        <w:rPr>
          <w:rFonts w:ascii="Consolas" w:hAnsi="Consolas" w:cs="Arial"/>
          <w:sz w:val="18"/>
        </w:rPr>
        <w:t>6.0000  mm.</w:t>
      </w:r>
      <w:proofErr w:type="gramEnd"/>
    </w:p>
    <w:p w14:paraId="2F5124D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Intermediate Calc. for pad/shell Welds   </w:t>
      </w:r>
      <w:proofErr w:type="spellStart"/>
      <w:r>
        <w:rPr>
          <w:rFonts w:ascii="Consolas" w:hAnsi="Consolas" w:cs="Arial"/>
          <w:sz w:val="18"/>
        </w:rPr>
        <w:t>TminPad</w:t>
      </w:r>
      <w:proofErr w:type="spellEnd"/>
      <w:r>
        <w:rPr>
          <w:rFonts w:ascii="Consolas" w:hAnsi="Consolas" w:cs="Arial"/>
          <w:sz w:val="18"/>
        </w:rPr>
        <w:t xml:space="preserve">      </w:t>
      </w:r>
      <w:proofErr w:type="gramStart"/>
      <w:r>
        <w:rPr>
          <w:rFonts w:ascii="Consolas" w:hAnsi="Consolas" w:cs="Arial"/>
          <w:sz w:val="18"/>
        </w:rPr>
        <w:t>6.0000  mm.</w:t>
      </w:r>
      <w:proofErr w:type="gramEnd"/>
    </w:p>
    <w:p w14:paraId="224651F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AC8024E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</w:rPr>
        <w:t>Results Per UW-16.1:</w:t>
      </w:r>
    </w:p>
    <w:p w14:paraId="76E8F96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     Required Thickness    Actual Thickness</w:t>
      </w:r>
    </w:p>
    <w:p w14:paraId="5D3B692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Nozzle Weld          4.2000 = 0.7 * </w:t>
      </w:r>
      <w:proofErr w:type="spellStart"/>
      <w:r>
        <w:rPr>
          <w:rFonts w:ascii="Consolas" w:hAnsi="Consolas" w:cs="Arial"/>
          <w:sz w:val="18"/>
        </w:rPr>
        <w:t>tmin</w:t>
      </w:r>
      <w:proofErr w:type="spellEnd"/>
      <w:r>
        <w:rPr>
          <w:rFonts w:ascii="Consolas" w:hAnsi="Consolas" w:cs="Arial"/>
          <w:sz w:val="18"/>
        </w:rPr>
        <w:t>.  4.2420 = 0.7 * Wo mm.</w:t>
      </w:r>
    </w:p>
    <w:p w14:paraId="31D61D8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Pad Weld             3.0000 = 0.5*</w:t>
      </w:r>
      <w:proofErr w:type="spellStart"/>
      <w:proofErr w:type="gramStart"/>
      <w:r>
        <w:rPr>
          <w:rFonts w:ascii="Consolas" w:hAnsi="Consolas" w:cs="Arial"/>
          <w:sz w:val="18"/>
        </w:rPr>
        <w:t>TminPad</w:t>
      </w:r>
      <w:proofErr w:type="spellEnd"/>
      <w:r>
        <w:rPr>
          <w:rFonts w:ascii="Consolas" w:hAnsi="Consolas" w:cs="Arial"/>
          <w:sz w:val="18"/>
        </w:rPr>
        <w:t xml:space="preserve">  4.2420</w:t>
      </w:r>
      <w:proofErr w:type="gramEnd"/>
      <w:r>
        <w:rPr>
          <w:rFonts w:ascii="Consolas" w:hAnsi="Consolas" w:cs="Arial"/>
          <w:sz w:val="18"/>
        </w:rPr>
        <w:t xml:space="preserve"> = 0.7 * Wp mm.</w:t>
      </w:r>
    </w:p>
    <w:p w14:paraId="1AB57B0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F0AE776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Skipping the nozzle attachment weld strength calculations. Per UW-15(b)(2) the nozzles</w:t>
      </w:r>
    </w:p>
    <w:p w14:paraId="038C6CCA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exempted by UG-36(c)(3)(a) (small nozzles) do not require a weld strength check.</w:t>
      </w:r>
    </w:p>
    <w:p w14:paraId="656E1862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163F2D2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 xml:space="preserve">The Cut Length for this Nozzle is, Drop + Ho + H + </w:t>
      </w:r>
      <w:proofErr w:type="gramStart"/>
      <w:r w:rsidRPr="000D0DAD">
        <w:rPr>
          <w:rFonts w:ascii="Arial" w:hAnsi="Consolas" w:cs="Arial"/>
          <w:color w:val="000000"/>
          <w:sz w:val="18"/>
        </w:rPr>
        <w:t>T :</w:t>
      </w:r>
      <w:proofErr w:type="gramEnd"/>
      <w:r w:rsidRPr="000D0DAD">
        <w:rPr>
          <w:rFonts w:ascii="Arial" w:hAnsi="Consolas" w:cs="Arial"/>
          <w:color w:val="000000"/>
          <w:sz w:val="18"/>
        </w:rPr>
        <w:t xml:space="preserve"> 166.0508 mm.</w:t>
      </w:r>
    </w:p>
    <w:p w14:paraId="50A80B0F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9BAF0A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FF"/>
          <w:sz w:val="18"/>
        </w:rPr>
        <w:t>PV Elite is a trademark of Hexagon AB, 2024, All rights reserved.</w:t>
      </w:r>
    </w:p>
    <w:p w14:paraId="56A12E70" w14:textId="59BD2ED8" w:rsidR="000D0DAD" w:rsidRPr="000D0DAD" w:rsidRDefault="000D0DAD" w:rsidP="000D0DAD">
      <w:pPr>
        <w:rPr>
          <w:rFonts w:ascii="Consolas" w:hAnsi="Consolas" w:cs="Arial"/>
          <w:sz w:val="18"/>
        </w:rPr>
      </w:pPr>
    </w:p>
    <w:sectPr w:rsidR="000D0DAD" w:rsidRPr="000D0DAD" w:rsidSect="000D0DAD">
      <w:headerReference w:type="default" r:id="rId63"/>
      <w:pgSz w:w="12240" w:h="15840" w:code="1"/>
      <w:pgMar w:top="1440" w:right="504" w:bottom="720" w:left="360" w:header="720" w:footer="720" w:gutter="72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29D5E8" w14:textId="77777777" w:rsidR="00810CE5" w:rsidRDefault="00810CE5">
      <w:r>
        <w:separator/>
      </w:r>
    </w:p>
  </w:endnote>
  <w:endnote w:type="continuationSeparator" w:id="0">
    <w:p w14:paraId="710B920F" w14:textId="77777777" w:rsidR="00810CE5" w:rsidRDefault="00810C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478928" w14:textId="77777777" w:rsidR="00810CE5" w:rsidRDefault="00810CE5">
      <w:r>
        <w:separator/>
      </w:r>
    </w:p>
  </w:footnote>
  <w:footnote w:type="continuationSeparator" w:id="0">
    <w:p w14:paraId="3AF3B8EC" w14:textId="77777777" w:rsidR="00810CE5" w:rsidRDefault="00810C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0391E8" w14:textId="77777777" w:rsidR="000D0DAD" w:rsidRDefault="000D0DAD" w:rsidP="000D0DAD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end"/>
    </w:r>
  </w:p>
  <w:p w14:paraId="10898B0F" w14:textId="77777777" w:rsidR="000D0DAD" w:rsidRDefault="000D0DAD" w:rsidP="000D0DAD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014055" w14:textId="3FD3DAF5" w:rsidR="000D0DAD" w:rsidRDefault="000D0DAD" w:rsidP="00747272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0F5C6758" w14:textId="77777777" w:rsidR="000D0DAD" w:rsidRPr="000D0DAD" w:rsidRDefault="000D0DAD" w:rsidP="000D0DAD">
    <w:pPr>
      <w:pStyle w:val="Header"/>
      <w:ind w:right="360"/>
      <w:rPr>
        <w:rFonts w:ascii="Consolas"/>
        <w:b/>
      </w:rPr>
    </w:pPr>
    <w:r w:rsidRPr="000D0DAD">
      <w:rPr>
        <w:rFonts w:ascii="Consolas"/>
        <w:b/>
      </w:rPr>
      <w:t>Cover Page</w:t>
    </w:r>
  </w:p>
  <w:p w14:paraId="1A42070D" w14:textId="6E09F72D" w:rsidR="000D0DAD" w:rsidRPr="000D0DAD" w:rsidRDefault="000D0DAD" w:rsidP="000D0DA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9E0B4A" w14:textId="30664F48" w:rsidR="000D0DAD" w:rsidRDefault="000D0DAD" w:rsidP="00747272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61943970" w14:textId="1EC35CF1" w:rsidR="000D0DAD" w:rsidRPr="000D0DAD" w:rsidRDefault="000D0DAD" w:rsidP="000D0DAD">
    <w:pPr>
      <w:pStyle w:val="Header"/>
      <w:ind w:right="360"/>
      <w:rPr>
        <w:rFonts w:ascii="Consolas"/>
        <w:b/>
      </w:rPr>
    </w:pPr>
    <w:r w:rsidRPr="000D0DAD">
      <w:rPr>
        <w:rFonts w:ascii="Consolas"/>
        <w:b/>
      </w:rPr>
      <w:t>Tag No.</w:t>
    </w:r>
    <w:r w:rsidR="009F2A6D">
      <w:rPr>
        <w:rFonts w:ascii="Consolas"/>
        <w:b/>
      </w:rPr>
      <w:t>65-72-U-045P-01</w:t>
    </w:r>
  </w:p>
  <w:p w14:paraId="6E104015" w14:textId="77777777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>Corrosion Inhibitor Injection SN</w:t>
    </w:r>
  </w:p>
  <w:p w14:paraId="7D87E532" w14:textId="0A83DCE2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 xml:space="preserve">PV Elite 26 SP2   Licensee: </w:t>
    </w:r>
  </w:p>
  <w:p w14:paraId="3C439801" w14:textId="77777777" w:rsidR="000D0DAD" w:rsidRPr="000D0DAD" w:rsidRDefault="000D0DAD" w:rsidP="000D0DAD">
    <w:pPr>
      <w:pStyle w:val="Header"/>
      <w:rPr>
        <w:rFonts w:ascii="Consolas"/>
        <w:b/>
      </w:rPr>
    </w:pPr>
    <w:proofErr w:type="spellStart"/>
    <w:proofErr w:type="gramStart"/>
    <w:r w:rsidRPr="000D0DAD">
      <w:rPr>
        <w:rFonts w:ascii="Consolas"/>
        <w:b/>
      </w:rPr>
      <w:t>FileName</w:t>
    </w:r>
    <w:proofErr w:type="spellEnd"/>
    <w:r w:rsidRPr="000D0DAD">
      <w:rPr>
        <w:rFonts w:ascii="Consolas"/>
        <w:b/>
      </w:rPr>
      <w:t xml:space="preserve"> :</w:t>
    </w:r>
    <w:proofErr w:type="gramEnd"/>
    <w:r w:rsidRPr="000D0DAD">
      <w:rPr>
        <w:rFonts w:ascii="Consolas"/>
        <w:b/>
      </w:rPr>
      <w:t xml:space="preserve"> Corrosion Inhibitor Injection SN    --------------</w:t>
    </w:r>
  </w:p>
  <w:p w14:paraId="7D4E921A" w14:textId="77777777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>Vessel Design Summary:                Step:   58   2:49</w:t>
    </w:r>
    <w:proofErr w:type="gramStart"/>
    <w:r w:rsidRPr="000D0DAD">
      <w:rPr>
        <w:rFonts w:ascii="Consolas"/>
        <w:b/>
      </w:rPr>
      <w:t>pm  Mar</w:t>
    </w:r>
    <w:proofErr w:type="gramEnd"/>
    <w:r w:rsidRPr="000D0DAD">
      <w:rPr>
        <w:rFonts w:ascii="Consolas"/>
        <w:b/>
      </w:rPr>
      <w:t xml:space="preserve"> 14,2025</w:t>
    </w:r>
  </w:p>
  <w:p w14:paraId="7B5722F2" w14:textId="082B39A1" w:rsidR="000D0DAD" w:rsidRPr="000D0DAD" w:rsidRDefault="000D0DAD" w:rsidP="000D0DAD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7EE458" w14:textId="2C2851A6" w:rsidR="000D0DAD" w:rsidRDefault="000D0DAD" w:rsidP="00747272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22A554FB" w14:textId="4121E716" w:rsidR="000D0DAD" w:rsidRPr="000D0DAD" w:rsidRDefault="000D0DAD" w:rsidP="000D0DAD">
    <w:pPr>
      <w:pStyle w:val="Header"/>
      <w:ind w:right="360"/>
      <w:rPr>
        <w:rFonts w:ascii="Consolas"/>
        <w:b/>
      </w:rPr>
    </w:pPr>
    <w:r w:rsidRPr="000D0DAD">
      <w:rPr>
        <w:rFonts w:ascii="Consolas"/>
        <w:b/>
      </w:rPr>
      <w:t>Tag No.</w:t>
    </w:r>
    <w:r w:rsidR="009F2A6D">
      <w:rPr>
        <w:rFonts w:ascii="Consolas"/>
        <w:b/>
      </w:rPr>
      <w:t>65-72-U-045P-01</w:t>
    </w:r>
  </w:p>
  <w:p w14:paraId="6813D008" w14:textId="77777777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>Corrosion Inhibitor Injection SN</w:t>
    </w:r>
  </w:p>
  <w:p w14:paraId="10B39453" w14:textId="7FBD6ED0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 xml:space="preserve">PV Elite 26 SP2   Licensee: </w:t>
    </w:r>
  </w:p>
  <w:p w14:paraId="4C993334" w14:textId="77777777" w:rsidR="000D0DAD" w:rsidRPr="000D0DAD" w:rsidRDefault="000D0DAD" w:rsidP="000D0DAD">
    <w:pPr>
      <w:pStyle w:val="Header"/>
      <w:rPr>
        <w:rFonts w:ascii="Consolas"/>
        <w:b/>
      </w:rPr>
    </w:pPr>
    <w:proofErr w:type="spellStart"/>
    <w:proofErr w:type="gramStart"/>
    <w:r w:rsidRPr="000D0DAD">
      <w:rPr>
        <w:rFonts w:ascii="Consolas"/>
        <w:b/>
      </w:rPr>
      <w:t>FileName</w:t>
    </w:r>
    <w:proofErr w:type="spellEnd"/>
    <w:r w:rsidRPr="000D0DAD">
      <w:rPr>
        <w:rFonts w:ascii="Consolas"/>
        <w:b/>
      </w:rPr>
      <w:t xml:space="preserve"> :</w:t>
    </w:r>
    <w:proofErr w:type="gramEnd"/>
    <w:r w:rsidRPr="000D0DAD">
      <w:rPr>
        <w:rFonts w:ascii="Consolas"/>
        <w:b/>
      </w:rPr>
      <w:t xml:space="preserve"> Corrosion Inhibitor Injection SN    --------------</w:t>
    </w:r>
  </w:p>
  <w:p w14:paraId="4C4FA95B" w14:textId="77777777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>Nozzle Summary:                       Step:   56   2:49</w:t>
    </w:r>
    <w:proofErr w:type="gramStart"/>
    <w:r w:rsidRPr="000D0DAD">
      <w:rPr>
        <w:rFonts w:ascii="Consolas"/>
        <w:b/>
      </w:rPr>
      <w:t>pm  Mar</w:t>
    </w:r>
    <w:proofErr w:type="gramEnd"/>
    <w:r w:rsidRPr="000D0DAD">
      <w:rPr>
        <w:rFonts w:ascii="Consolas"/>
        <w:b/>
      </w:rPr>
      <w:t xml:space="preserve"> 14,2025</w:t>
    </w:r>
  </w:p>
  <w:p w14:paraId="7A529D30" w14:textId="2C4E20DE" w:rsidR="000D0DAD" w:rsidRPr="000D0DAD" w:rsidRDefault="000D0DAD" w:rsidP="000D0DAD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1BAD2A" w14:textId="0DEDE020" w:rsidR="000D0DAD" w:rsidRDefault="000D0DAD" w:rsidP="00747272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3A50E406" w14:textId="590234F0" w:rsidR="000D0DAD" w:rsidRPr="000D0DAD" w:rsidRDefault="000D0DAD" w:rsidP="000D0DAD">
    <w:pPr>
      <w:pStyle w:val="Header"/>
      <w:ind w:right="360"/>
      <w:rPr>
        <w:rFonts w:ascii="Consolas"/>
        <w:b/>
      </w:rPr>
    </w:pPr>
    <w:r w:rsidRPr="000D0DAD">
      <w:rPr>
        <w:rFonts w:ascii="Consolas"/>
        <w:b/>
      </w:rPr>
      <w:t>Tag No.</w:t>
    </w:r>
    <w:r w:rsidR="009F2A6D">
      <w:rPr>
        <w:rFonts w:ascii="Consolas"/>
        <w:b/>
      </w:rPr>
      <w:t>65-72-U-045P-01</w:t>
    </w:r>
  </w:p>
  <w:p w14:paraId="25DA67F3" w14:textId="77777777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>Corrosion Inhibitor Injection SN</w:t>
    </w:r>
  </w:p>
  <w:p w14:paraId="168D1D83" w14:textId="215121EB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 xml:space="preserve">PV Elite 26 SP2   Licensee: </w:t>
    </w:r>
  </w:p>
  <w:p w14:paraId="4947BC59" w14:textId="77777777" w:rsidR="000D0DAD" w:rsidRPr="000D0DAD" w:rsidRDefault="000D0DAD" w:rsidP="000D0DAD">
    <w:pPr>
      <w:pStyle w:val="Header"/>
      <w:rPr>
        <w:rFonts w:ascii="Consolas"/>
        <w:b/>
      </w:rPr>
    </w:pPr>
    <w:proofErr w:type="spellStart"/>
    <w:proofErr w:type="gramStart"/>
    <w:r w:rsidRPr="000D0DAD">
      <w:rPr>
        <w:rFonts w:ascii="Consolas"/>
        <w:b/>
      </w:rPr>
      <w:t>FileName</w:t>
    </w:r>
    <w:proofErr w:type="spellEnd"/>
    <w:r w:rsidRPr="000D0DAD">
      <w:rPr>
        <w:rFonts w:ascii="Consolas"/>
        <w:b/>
      </w:rPr>
      <w:t xml:space="preserve"> :</w:t>
    </w:r>
    <w:proofErr w:type="gramEnd"/>
    <w:r w:rsidRPr="000D0DAD">
      <w:rPr>
        <w:rFonts w:ascii="Consolas"/>
        <w:b/>
      </w:rPr>
      <w:t xml:space="preserve"> Corrosion Inhibitor Injection SN    --------------</w:t>
    </w:r>
  </w:p>
  <w:p w14:paraId="187105B2" w14:textId="77777777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>Nozzle Schedule:                      Step:   55   2:49</w:t>
    </w:r>
    <w:proofErr w:type="gramStart"/>
    <w:r w:rsidRPr="000D0DAD">
      <w:rPr>
        <w:rFonts w:ascii="Consolas"/>
        <w:b/>
      </w:rPr>
      <w:t>pm  Mar</w:t>
    </w:r>
    <w:proofErr w:type="gramEnd"/>
    <w:r w:rsidRPr="000D0DAD">
      <w:rPr>
        <w:rFonts w:ascii="Consolas"/>
        <w:b/>
      </w:rPr>
      <w:t xml:space="preserve"> 14,2025</w:t>
    </w:r>
  </w:p>
  <w:p w14:paraId="61CBFFAA" w14:textId="601172E1" w:rsidR="000D0DAD" w:rsidRPr="000D0DAD" w:rsidRDefault="000D0DAD" w:rsidP="000D0DAD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530FD7" w14:textId="40EC3536" w:rsidR="000D0DAD" w:rsidRDefault="000D0DAD" w:rsidP="00747272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28418680" w14:textId="0D0ADB65" w:rsidR="000D0DAD" w:rsidRPr="000D0DAD" w:rsidRDefault="000D0DAD" w:rsidP="000D0DAD">
    <w:pPr>
      <w:pStyle w:val="Header"/>
      <w:ind w:right="360"/>
      <w:rPr>
        <w:rFonts w:ascii="Consolas"/>
        <w:b/>
      </w:rPr>
    </w:pPr>
    <w:r w:rsidRPr="000D0DAD">
      <w:rPr>
        <w:rFonts w:ascii="Consolas"/>
        <w:b/>
      </w:rPr>
      <w:t>Tag No.</w:t>
    </w:r>
    <w:r w:rsidR="009F2A6D">
      <w:rPr>
        <w:rFonts w:ascii="Consolas"/>
        <w:b/>
      </w:rPr>
      <w:t>65-72-U-045P-01</w:t>
    </w:r>
  </w:p>
  <w:p w14:paraId="26E6577C" w14:textId="77777777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>Corrosion Inhibitor Injection SN</w:t>
    </w:r>
  </w:p>
  <w:p w14:paraId="200EF1A4" w14:textId="408EEDB1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 xml:space="preserve">PV Elite 26 SP2   Licensee: </w:t>
    </w:r>
  </w:p>
  <w:p w14:paraId="06B441C2" w14:textId="77777777" w:rsidR="000D0DAD" w:rsidRPr="000D0DAD" w:rsidRDefault="000D0DAD" w:rsidP="000D0DAD">
    <w:pPr>
      <w:pStyle w:val="Header"/>
      <w:rPr>
        <w:rFonts w:ascii="Consolas"/>
        <w:b/>
      </w:rPr>
    </w:pPr>
    <w:proofErr w:type="spellStart"/>
    <w:proofErr w:type="gramStart"/>
    <w:r w:rsidRPr="000D0DAD">
      <w:rPr>
        <w:rFonts w:ascii="Consolas"/>
        <w:b/>
      </w:rPr>
      <w:t>FileName</w:t>
    </w:r>
    <w:proofErr w:type="spellEnd"/>
    <w:r w:rsidRPr="000D0DAD">
      <w:rPr>
        <w:rFonts w:ascii="Consolas"/>
        <w:b/>
      </w:rPr>
      <w:t xml:space="preserve"> :</w:t>
    </w:r>
    <w:proofErr w:type="gramEnd"/>
    <w:r w:rsidRPr="000D0DAD">
      <w:rPr>
        <w:rFonts w:ascii="Consolas"/>
        <w:b/>
      </w:rPr>
      <w:t xml:space="preserve"> Corrosion Inhibitor Injection SN    --------------</w:t>
    </w:r>
  </w:p>
  <w:p w14:paraId="00E1162F" w14:textId="77777777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>Bill of Material:                     Step:   54   2:49</w:t>
    </w:r>
    <w:proofErr w:type="gramStart"/>
    <w:r w:rsidRPr="000D0DAD">
      <w:rPr>
        <w:rFonts w:ascii="Consolas"/>
        <w:b/>
      </w:rPr>
      <w:t>pm  Mar</w:t>
    </w:r>
    <w:proofErr w:type="gramEnd"/>
    <w:r w:rsidRPr="000D0DAD">
      <w:rPr>
        <w:rFonts w:ascii="Consolas"/>
        <w:b/>
      </w:rPr>
      <w:t xml:space="preserve"> 14,2025</w:t>
    </w:r>
  </w:p>
  <w:p w14:paraId="10B88E97" w14:textId="4C4B53F7" w:rsidR="000D0DAD" w:rsidRPr="000D0DAD" w:rsidRDefault="000D0DAD" w:rsidP="000D0DAD">
    <w:pPr>
      <w:pStyle w:val="Header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CC9439" w14:textId="76ABF424" w:rsidR="000D0DAD" w:rsidRDefault="000D0DAD" w:rsidP="00747272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46733F34" w14:textId="3D7F04E7" w:rsidR="000D0DAD" w:rsidRPr="000D0DAD" w:rsidRDefault="000D0DAD" w:rsidP="000D0DAD">
    <w:pPr>
      <w:pStyle w:val="Header"/>
      <w:ind w:right="360"/>
      <w:rPr>
        <w:rFonts w:ascii="Consolas"/>
        <w:b/>
      </w:rPr>
    </w:pPr>
    <w:r w:rsidRPr="000D0DAD">
      <w:rPr>
        <w:rFonts w:ascii="Consolas"/>
        <w:b/>
      </w:rPr>
      <w:t>Tag No.</w:t>
    </w:r>
    <w:r w:rsidR="009F2A6D">
      <w:rPr>
        <w:rFonts w:ascii="Consolas"/>
        <w:b/>
      </w:rPr>
      <w:t>65-72-U-045P-01</w:t>
    </w:r>
  </w:p>
  <w:p w14:paraId="15643F2E" w14:textId="77777777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>Corrosion Inhibitor Injection SN</w:t>
    </w:r>
  </w:p>
  <w:p w14:paraId="2A36E3E3" w14:textId="4641776B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 xml:space="preserve">PV Elite 26 SP2   Licensee: </w:t>
    </w:r>
  </w:p>
  <w:p w14:paraId="72FF99D7" w14:textId="77777777" w:rsidR="000D0DAD" w:rsidRPr="000D0DAD" w:rsidRDefault="000D0DAD" w:rsidP="000D0DAD">
    <w:pPr>
      <w:pStyle w:val="Header"/>
      <w:rPr>
        <w:rFonts w:ascii="Consolas"/>
        <w:b/>
      </w:rPr>
    </w:pPr>
    <w:proofErr w:type="spellStart"/>
    <w:proofErr w:type="gramStart"/>
    <w:r w:rsidRPr="000D0DAD">
      <w:rPr>
        <w:rFonts w:ascii="Consolas"/>
        <w:b/>
      </w:rPr>
      <w:t>FileName</w:t>
    </w:r>
    <w:proofErr w:type="spellEnd"/>
    <w:r w:rsidRPr="000D0DAD">
      <w:rPr>
        <w:rFonts w:ascii="Consolas"/>
        <w:b/>
      </w:rPr>
      <w:t xml:space="preserve"> :</w:t>
    </w:r>
    <w:proofErr w:type="gramEnd"/>
    <w:r w:rsidRPr="000D0DAD">
      <w:rPr>
        <w:rFonts w:ascii="Consolas"/>
        <w:b/>
      </w:rPr>
      <w:t xml:space="preserve"> Corrosion Inhibitor Injection SN    --------------</w:t>
    </w:r>
  </w:p>
  <w:p w14:paraId="53CE003A" w14:textId="77777777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>MDMT Summary:                         Step:   57   2:49</w:t>
    </w:r>
    <w:proofErr w:type="gramStart"/>
    <w:r w:rsidRPr="000D0DAD">
      <w:rPr>
        <w:rFonts w:ascii="Consolas"/>
        <w:b/>
      </w:rPr>
      <w:t>pm  Mar</w:t>
    </w:r>
    <w:proofErr w:type="gramEnd"/>
    <w:r w:rsidRPr="000D0DAD">
      <w:rPr>
        <w:rFonts w:ascii="Consolas"/>
        <w:b/>
      </w:rPr>
      <w:t xml:space="preserve"> 14,2025</w:t>
    </w:r>
  </w:p>
  <w:p w14:paraId="3142E51F" w14:textId="52BDBB79" w:rsidR="000D0DAD" w:rsidRPr="000D0DAD" w:rsidRDefault="000D0DAD" w:rsidP="000D0DAD">
    <w:pPr>
      <w:pStyle w:val="Header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057C8F" w14:textId="087C7B28" w:rsidR="000D0DAD" w:rsidRDefault="000D0DAD" w:rsidP="00747272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0886C019" w14:textId="12F0F571" w:rsidR="000D0DAD" w:rsidRPr="000D0DAD" w:rsidRDefault="000D0DAD" w:rsidP="000D0DAD">
    <w:pPr>
      <w:pStyle w:val="Header"/>
      <w:ind w:right="360"/>
      <w:rPr>
        <w:rFonts w:ascii="Consolas"/>
        <w:b/>
      </w:rPr>
    </w:pPr>
    <w:r w:rsidRPr="000D0DAD">
      <w:rPr>
        <w:rFonts w:ascii="Consolas"/>
        <w:b/>
      </w:rPr>
      <w:t>Tag No.</w:t>
    </w:r>
    <w:r w:rsidR="009F2A6D">
      <w:rPr>
        <w:rFonts w:ascii="Consolas"/>
        <w:b/>
      </w:rPr>
      <w:t>65-72-U-045P-01</w:t>
    </w:r>
  </w:p>
  <w:p w14:paraId="4E9189C0" w14:textId="77777777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>Corrosion Inhibitor Injection SN</w:t>
    </w:r>
  </w:p>
  <w:p w14:paraId="00D2A032" w14:textId="588F0EB9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 xml:space="preserve">PV Elite 26 SP2   Licensee: </w:t>
    </w:r>
  </w:p>
  <w:p w14:paraId="74AB847C" w14:textId="77777777" w:rsidR="000D0DAD" w:rsidRPr="000D0DAD" w:rsidRDefault="000D0DAD" w:rsidP="000D0DAD">
    <w:pPr>
      <w:pStyle w:val="Header"/>
      <w:rPr>
        <w:rFonts w:ascii="Consolas"/>
        <w:b/>
      </w:rPr>
    </w:pPr>
    <w:proofErr w:type="spellStart"/>
    <w:proofErr w:type="gramStart"/>
    <w:r w:rsidRPr="000D0DAD">
      <w:rPr>
        <w:rFonts w:ascii="Consolas"/>
        <w:b/>
      </w:rPr>
      <w:t>FileName</w:t>
    </w:r>
    <w:proofErr w:type="spellEnd"/>
    <w:r w:rsidRPr="000D0DAD">
      <w:rPr>
        <w:rFonts w:ascii="Consolas"/>
        <w:b/>
      </w:rPr>
      <w:t xml:space="preserve"> :</w:t>
    </w:r>
    <w:proofErr w:type="gramEnd"/>
    <w:r w:rsidRPr="000D0DAD">
      <w:rPr>
        <w:rFonts w:ascii="Consolas"/>
        <w:b/>
      </w:rPr>
      <w:t xml:space="preserve"> Corrosion Inhibitor Injection SN    --------------</w:t>
    </w:r>
  </w:p>
  <w:p w14:paraId="598C0366" w14:textId="77777777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>Warnings and Errors:                  Step:    0   2:49</w:t>
    </w:r>
    <w:proofErr w:type="gramStart"/>
    <w:r w:rsidRPr="000D0DAD">
      <w:rPr>
        <w:rFonts w:ascii="Consolas"/>
        <w:b/>
      </w:rPr>
      <w:t>pm  Mar</w:t>
    </w:r>
    <w:proofErr w:type="gramEnd"/>
    <w:r w:rsidRPr="000D0DAD">
      <w:rPr>
        <w:rFonts w:ascii="Consolas"/>
        <w:b/>
      </w:rPr>
      <w:t xml:space="preserve"> 14,2025</w:t>
    </w:r>
  </w:p>
  <w:p w14:paraId="08C8318A" w14:textId="7306738E" w:rsidR="000D0DAD" w:rsidRPr="000D0DAD" w:rsidRDefault="000D0DAD" w:rsidP="000D0DAD">
    <w:pPr>
      <w:pStyle w:val="Header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41FF7B" w14:textId="56CFCD0E" w:rsidR="000D0DAD" w:rsidRDefault="000D0DAD" w:rsidP="00747272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5B657DEC" w14:textId="6D779BE1" w:rsidR="000D0DAD" w:rsidRPr="000D0DAD" w:rsidRDefault="000D0DAD" w:rsidP="000D0DAD">
    <w:pPr>
      <w:pStyle w:val="Header"/>
      <w:ind w:right="360"/>
      <w:rPr>
        <w:rFonts w:ascii="Consolas"/>
        <w:b/>
      </w:rPr>
    </w:pPr>
    <w:r w:rsidRPr="000D0DAD">
      <w:rPr>
        <w:rFonts w:ascii="Consolas"/>
        <w:b/>
      </w:rPr>
      <w:t>Tag No.</w:t>
    </w:r>
    <w:r w:rsidR="009F2A6D">
      <w:rPr>
        <w:rFonts w:ascii="Consolas"/>
        <w:b/>
      </w:rPr>
      <w:t>65-72-U-045P-01</w:t>
    </w:r>
  </w:p>
  <w:p w14:paraId="168C9BCB" w14:textId="77777777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>Corrosion Inhibitor Injection SN</w:t>
    </w:r>
  </w:p>
  <w:p w14:paraId="0995A237" w14:textId="0334BAA9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 xml:space="preserve">PV Elite 26 SP2   Licensee: </w:t>
    </w:r>
  </w:p>
  <w:p w14:paraId="6DCF140F" w14:textId="77777777" w:rsidR="000D0DAD" w:rsidRPr="000D0DAD" w:rsidRDefault="000D0DAD" w:rsidP="000D0DAD">
    <w:pPr>
      <w:pStyle w:val="Header"/>
      <w:rPr>
        <w:rFonts w:ascii="Consolas"/>
        <w:b/>
      </w:rPr>
    </w:pPr>
    <w:proofErr w:type="spellStart"/>
    <w:proofErr w:type="gramStart"/>
    <w:r w:rsidRPr="000D0DAD">
      <w:rPr>
        <w:rFonts w:ascii="Consolas"/>
        <w:b/>
      </w:rPr>
      <w:t>FileName</w:t>
    </w:r>
    <w:proofErr w:type="spellEnd"/>
    <w:r w:rsidRPr="000D0DAD">
      <w:rPr>
        <w:rFonts w:ascii="Consolas"/>
        <w:b/>
      </w:rPr>
      <w:t xml:space="preserve"> :</w:t>
    </w:r>
    <w:proofErr w:type="gramEnd"/>
    <w:r w:rsidRPr="000D0DAD">
      <w:rPr>
        <w:rFonts w:ascii="Consolas"/>
        <w:b/>
      </w:rPr>
      <w:t xml:space="preserve"> Corrosion Inhibitor Injection SN    --------------</w:t>
    </w:r>
  </w:p>
  <w:p w14:paraId="338D8715" w14:textId="77777777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>Input Echo:                           Step:    1   2:49</w:t>
    </w:r>
    <w:proofErr w:type="gramStart"/>
    <w:r w:rsidRPr="000D0DAD">
      <w:rPr>
        <w:rFonts w:ascii="Consolas"/>
        <w:b/>
      </w:rPr>
      <w:t>pm  Mar</w:t>
    </w:r>
    <w:proofErr w:type="gramEnd"/>
    <w:r w:rsidRPr="000D0DAD">
      <w:rPr>
        <w:rFonts w:ascii="Consolas"/>
        <w:b/>
      </w:rPr>
      <w:t xml:space="preserve"> 14,2025</w:t>
    </w:r>
  </w:p>
  <w:p w14:paraId="137DC9D2" w14:textId="3C41635C" w:rsidR="000D0DAD" w:rsidRPr="000D0DAD" w:rsidRDefault="000D0DAD" w:rsidP="000D0DAD">
    <w:pPr>
      <w:pStyle w:val="Header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E7EBC9" w14:textId="105DE026" w:rsidR="000D0DAD" w:rsidRDefault="000D0DAD" w:rsidP="00747272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00139B5E" w14:textId="4F1B63C3" w:rsidR="000D0DAD" w:rsidRPr="000D0DAD" w:rsidRDefault="000D0DAD" w:rsidP="000D0DAD">
    <w:pPr>
      <w:pStyle w:val="Header"/>
      <w:ind w:right="360"/>
      <w:rPr>
        <w:rFonts w:ascii="Consolas"/>
        <w:b/>
      </w:rPr>
    </w:pPr>
    <w:r w:rsidRPr="000D0DAD">
      <w:rPr>
        <w:rFonts w:ascii="Consolas"/>
        <w:b/>
      </w:rPr>
      <w:t>Tag No.</w:t>
    </w:r>
    <w:r w:rsidR="009F2A6D">
      <w:rPr>
        <w:rFonts w:ascii="Consolas"/>
        <w:b/>
      </w:rPr>
      <w:t>65-72-U-045P-01</w:t>
    </w:r>
  </w:p>
  <w:p w14:paraId="1DABAB3B" w14:textId="77777777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>Corrosion Inhibitor Injection SN</w:t>
    </w:r>
  </w:p>
  <w:p w14:paraId="42261DAA" w14:textId="18E984A4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 xml:space="preserve">PV Elite 26 SP2   Licensee: </w:t>
    </w:r>
  </w:p>
  <w:p w14:paraId="5C3C67D5" w14:textId="77777777" w:rsidR="000D0DAD" w:rsidRPr="000D0DAD" w:rsidRDefault="000D0DAD" w:rsidP="000D0DAD">
    <w:pPr>
      <w:pStyle w:val="Header"/>
      <w:rPr>
        <w:rFonts w:ascii="Consolas"/>
        <w:b/>
      </w:rPr>
    </w:pPr>
    <w:proofErr w:type="spellStart"/>
    <w:proofErr w:type="gramStart"/>
    <w:r w:rsidRPr="000D0DAD">
      <w:rPr>
        <w:rFonts w:ascii="Consolas"/>
        <w:b/>
      </w:rPr>
      <w:t>FileName</w:t>
    </w:r>
    <w:proofErr w:type="spellEnd"/>
    <w:r w:rsidRPr="000D0DAD">
      <w:rPr>
        <w:rFonts w:ascii="Consolas"/>
        <w:b/>
      </w:rPr>
      <w:t xml:space="preserve"> :</w:t>
    </w:r>
    <w:proofErr w:type="gramEnd"/>
    <w:r w:rsidRPr="000D0DAD">
      <w:rPr>
        <w:rFonts w:ascii="Consolas"/>
        <w:b/>
      </w:rPr>
      <w:t xml:space="preserve"> Corrosion Inhibitor Injection SN    --------------</w:t>
    </w:r>
  </w:p>
  <w:p w14:paraId="003ED5C8" w14:textId="77777777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>XY Coordinate Calculations:           Step:    2   2:49</w:t>
    </w:r>
    <w:proofErr w:type="gramStart"/>
    <w:r w:rsidRPr="000D0DAD">
      <w:rPr>
        <w:rFonts w:ascii="Consolas"/>
        <w:b/>
      </w:rPr>
      <w:t>pm  Mar</w:t>
    </w:r>
    <w:proofErr w:type="gramEnd"/>
    <w:r w:rsidRPr="000D0DAD">
      <w:rPr>
        <w:rFonts w:ascii="Consolas"/>
        <w:b/>
      </w:rPr>
      <w:t xml:space="preserve"> 14,2025</w:t>
    </w:r>
  </w:p>
  <w:p w14:paraId="30888C86" w14:textId="14684C2B" w:rsidR="000D0DAD" w:rsidRPr="000D0DAD" w:rsidRDefault="000D0DAD" w:rsidP="000D0DAD">
    <w:pPr>
      <w:pStyle w:val="Header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EC4CC2" w14:textId="0AB82E60" w:rsidR="000D0DAD" w:rsidRDefault="000D0DAD" w:rsidP="00747272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778B009E" w14:textId="6CCF660F" w:rsidR="000D0DAD" w:rsidRPr="000D0DAD" w:rsidRDefault="000D0DAD" w:rsidP="000D0DAD">
    <w:pPr>
      <w:pStyle w:val="Header"/>
      <w:ind w:right="360"/>
      <w:rPr>
        <w:rFonts w:ascii="Consolas"/>
        <w:b/>
      </w:rPr>
    </w:pPr>
    <w:r w:rsidRPr="000D0DAD">
      <w:rPr>
        <w:rFonts w:ascii="Consolas"/>
        <w:b/>
      </w:rPr>
      <w:t>Tag No.</w:t>
    </w:r>
    <w:r w:rsidR="009F2A6D">
      <w:rPr>
        <w:rFonts w:ascii="Consolas"/>
        <w:b/>
      </w:rPr>
      <w:t>65-72-U-045P-01</w:t>
    </w:r>
  </w:p>
  <w:p w14:paraId="238C0037" w14:textId="77777777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>Corrosion Inhibitor Injection SN</w:t>
    </w:r>
  </w:p>
  <w:p w14:paraId="538B5A3E" w14:textId="5192579A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 xml:space="preserve">PV Elite 26 SP2   Licensee: </w:t>
    </w:r>
  </w:p>
  <w:p w14:paraId="5CC3AF29" w14:textId="77777777" w:rsidR="000D0DAD" w:rsidRPr="000D0DAD" w:rsidRDefault="000D0DAD" w:rsidP="000D0DAD">
    <w:pPr>
      <w:pStyle w:val="Header"/>
      <w:rPr>
        <w:rFonts w:ascii="Consolas"/>
        <w:b/>
      </w:rPr>
    </w:pPr>
    <w:proofErr w:type="spellStart"/>
    <w:proofErr w:type="gramStart"/>
    <w:r w:rsidRPr="000D0DAD">
      <w:rPr>
        <w:rFonts w:ascii="Consolas"/>
        <w:b/>
      </w:rPr>
      <w:t>FileName</w:t>
    </w:r>
    <w:proofErr w:type="spellEnd"/>
    <w:r w:rsidRPr="000D0DAD">
      <w:rPr>
        <w:rFonts w:ascii="Consolas"/>
        <w:b/>
      </w:rPr>
      <w:t xml:space="preserve"> :</w:t>
    </w:r>
    <w:proofErr w:type="gramEnd"/>
    <w:r w:rsidRPr="000D0DAD">
      <w:rPr>
        <w:rFonts w:ascii="Consolas"/>
        <w:b/>
      </w:rPr>
      <w:t xml:space="preserve"> Corrosion Inhibitor Injection SN    --------------</w:t>
    </w:r>
  </w:p>
  <w:p w14:paraId="24358CF8" w14:textId="77777777" w:rsidR="000D0DAD" w:rsidRPr="000D0DAD" w:rsidRDefault="000D0DAD" w:rsidP="000D0DAD">
    <w:pPr>
      <w:pStyle w:val="Header"/>
      <w:rPr>
        <w:rFonts w:ascii="Consolas"/>
        <w:b/>
      </w:rPr>
    </w:pPr>
    <w:proofErr w:type="spellStart"/>
    <w:r w:rsidRPr="000D0DAD">
      <w:rPr>
        <w:rFonts w:ascii="Consolas"/>
        <w:b/>
      </w:rPr>
      <w:t>Flg</w:t>
    </w:r>
    <w:proofErr w:type="spellEnd"/>
    <w:r w:rsidRPr="000D0DAD">
      <w:rPr>
        <w:rFonts w:ascii="Consolas"/>
        <w:b/>
      </w:rPr>
      <w:t xml:space="preserve"> Calc [Int P]: FLANGE              </w:t>
    </w:r>
    <w:proofErr w:type="spellStart"/>
    <w:r w:rsidRPr="000D0DAD">
      <w:rPr>
        <w:rFonts w:ascii="Consolas"/>
        <w:b/>
      </w:rPr>
      <w:t>Flng</w:t>
    </w:r>
    <w:proofErr w:type="spellEnd"/>
    <w:r w:rsidRPr="000D0DAD">
      <w:rPr>
        <w:rFonts w:ascii="Consolas"/>
        <w:b/>
      </w:rPr>
      <w:t>:   35   2:49</w:t>
    </w:r>
    <w:proofErr w:type="gramStart"/>
    <w:r w:rsidRPr="000D0DAD">
      <w:rPr>
        <w:rFonts w:ascii="Consolas"/>
        <w:b/>
      </w:rPr>
      <w:t>pm  Mar</w:t>
    </w:r>
    <w:proofErr w:type="gramEnd"/>
    <w:r w:rsidRPr="000D0DAD">
      <w:rPr>
        <w:rFonts w:ascii="Consolas"/>
        <w:b/>
      </w:rPr>
      <w:t xml:space="preserve"> 14,2025</w:t>
    </w:r>
  </w:p>
  <w:p w14:paraId="11771356" w14:textId="5A23A31E" w:rsidR="000D0DAD" w:rsidRPr="000D0DAD" w:rsidRDefault="000D0DAD" w:rsidP="000D0DAD">
    <w:pPr>
      <w:pStyle w:val="Header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52A104" w14:textId="0E116DA6" w:rsidR="000D0DAD" w:rsidRDefault="000D0DAD" w:rsidP="00747272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4E81EA0D" w14:textId="55C52450" w:rsidR="000D0DAD" w:rsidRPr="000D0DAD" w:rsidRDefault="000D0DAD" w:rsidP="000D0DAD">
    <w:pPr>
      <w:pStyle w:val="Header"/>
      <w:ind w:right="360"/>
      <w:rPr>
        <w:rFonts w:ascii="Consolas"/>
        <w:b/>
      </w:rPr>
    </w:pPr>
    <w:r w:rsidRPr="000D0DAD">
      <w:rPr>
        <w:rFonts w:ascii="Consolas"/>
        <w:b/>
      </w:rPr>
      <w:t>Tag No.</w:t>
    </w:r>
    <w:r w:rsidR="009F2A6D">
      <w:rPr>
        <w:rFonts w:ascii="Consolas"/>
        <w:b/>
      </w:rPr>
      <w:t>65-72-U-045P-01</w:t>
    </w:r>
  </w:p>
  <w:p w14:paraId="47DD6158" w14:textId="77777777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>Corrosion Inhibitor Injection SN</w:t>
    </w:r>
  </w:p>
  <w:p w14:paraId="0C964E30" w14:textId="76379F7C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 xml:space="preserve">PV Elite 26 SP2   Licensee: </w:t>
    </w:r>
  </w:p>
  <w:p w14:paraId="6F42C70B" w14:textId="77777777" w:rsidR="000D0DAD" w:rsidRPr="000D0DAD" w:rsidRDefault="000D0DAD" w:rsidP="000D0DAD">
    <w:pPr>
      <w:pStyle w:val="Header"/>
      <w:rPr>
        <w:rFonts w:ascii="Consolas"/>
        <w:b/>
      </w:rPr>
    </w:pPr>
    <w:proofErr w:type="spellStart"/>
    <w:proofErr w:type="gramStart"/>
    <w:r w:rsidRPr="000D0DAD">
      <w:rPr>
        <w:rFonts w:ascii="Consolas"/>
        <w:b/>
      </w:rPr>
      <w:t>FileName</w:t>
    </w:r>
    <w:proofErr w:type="spellEnd"/>
    <w:r w:rsidRPr="000D0DAD">
      <w:rPr>
        <w:rFonts w:ascii="Consolas"/>
        <w:b/>
      </w:rPr>
      <w:t xml:space="preserve"> :</w:t>
    </w:r>
    <w:proofErr w:type="gramEnd"/>
    <w:r w:rsidRPr="000D0DAD">
      <w:rPr>
        <w:rFonts w:ascii="Consolas"/>
        <w:b/>
      </w:rPr>
      <w:t xml:space="preserve"> Corrosion Inhibitor Injection SN    --------------</w:t>
    </w:r>
  </w:p>
  <w:p w14:paraId="3908B574" w14:textId="77777777" w:rsidR="000D0DAD" w:rsidRPr="000D0DAD" w:rsidRDefault="000D0DAD" w:rsidP="000D0DAD">
    <w:pPr>
      <w:pStyle w:val="Header"/>
      <w:rPr>
        <w:rFonts w:ascii="Consolas"/>
        <w:b/>
      </w:rPr>
    </w:pPr>
    <w:proofErr w:type="spellStart"/>
    <w:r w:rsidRPr="000D0DAD">
      <w:rPr>
        <w:rFonts w:ascii="Consolas"/>
        <w:b/>
      </w:rPr>
      <w:t>Flg</w:t>
    </w:r>
    <w:proofErr w:type="spellEnd"/>
    <w:r w:rsidRPr="000D0DAD">
      <w:rPr>
        <w:rFonts w:ascii="Consolas"/>
        <w:b/>
      </w:rPr>
      <w:t xml:space="preserve"> Calc [Int P]: FLANGE              </w:t>
    </w:r>
    <w:proofErr w:type="spellStart"/>
    <w:r w:rsidRPr="000D0DAD">
      <w:rPr>
        <w:rFonts w:ascii="Consolas"/>
        <w:b/>
      </w:rPr>
      <w:t>Flng</w:t>
    </w:r>
    <w:proofErr w:type="spellEnd"/>
    <w:r w:rsidRPr="000D0DAD">
      <w:rPr>
        <w:rFonts w:ascii="Consolas"/>
        <w:b/>
      </w:rPr>
      <w:t>:   36   2:49</w:t>
    </w:r>
    <w:proofErr w:type="gramStart"/>
    <w:r w:rsidRPr="000D0DAD">
      <w:rPr>
        <w:rFonts w:ascii="Consolas"/>
        <w:b/>
      </w:rPr>
      <w:t>pm  Mar</w:t>
    </w:r>
    <w:proofErr w:type="gramEnd"/>
    <w:r w:rsidRPr="000D0DAD">
      <w:rPr>
        <w:rFonts w:ascii="Consolas"/>
        <w:b/>
      </w:rPr>
      <w:t xml:space="preserve"> 14,2025</w:t>
    </w:r>
  </w:p>
  <w:p w14:paraId="4F5ACD40" w14:textId="6FDAD420" w:rsidR="000D0DAD" w:rsidRPr="000D0DAD" w:rsidRDefault="000D0DAD" w:rsidP="000D0DAD">
    <w:pPr>
      <w:pStyle w:val="Header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4140F8" w14:textId="58E794E9" w:rsidR="000D0DAD" w:rsidRDefault="000D0DAD" w:rsidP="00747272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1C7B4F74" w14:textId="659DCBD3" w:rsidR="000D0DAD" w:rsidRPr="000D0DAD" w:rsidRDefault="000D0DAD" w:rsidP="000D0DAD">
    <w:pPr>
      <w:pStyle w:val="Header"/>
      <w:ind w:right="360"/>
      <w:rPr>
        <w:rFonts w:ascii="Consolas"/>
        <w:b/>
      </w:rPr>
    </w:pPr>
    <w:r w:rsidRPr="000D0DAD">
      <w:rPr>
        <w:rFonts w:ascii="Consolas"/>
        <w:b/>
      </w:rPr>
      <w:t>Tag No.</w:t>
    </w:r>
    <w:r w:rsidR="009F2A6D">
      <w:rPr>
        <w:rFonts w:ascii="Consolas"/>
        <w:b/>
      </w:rPr>
      <w:t>65-72-U-045P-01</w:t>
    </w:r>
  </w:p>
  <w:p w14:paraId="4792B62F" w14:textId="77777777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>Corrosion Inhibitor Injection SN</w:t>
    </w:r>
  </w:p>
  <w:p w14:paraId="34040355" w14:textId="4EEE5181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 xml:space="preserve">PV Elite 26 SP2   Licensee: </w:t>
    </w:r>
  </w:p>
  <w:p w14:paraId="49B381EA" w14:textId="77777777" w:rsidR="000D0DAD" w:rsidRPr="000D0DAD" w:rsidRDefault="000D0DAD" w:rsidP="000D0DAD">
    <w:pPr>
      <w:pStyle w:val="Header"/>
      <w:rPr>
        <w:rFonts w:ascii="Consolas"/>
        <w:b/>
      </w:rPr>
    </w:pPr>
    <w:proofErr w:type="spellStart"/>
    <w:proofErr w:type="gramStart"/>
    <w:r w:rsidRPr="000D0DAD">
      <w:rPr>
        <w:rFonts w:ascii="Consolas"/>
        <w:b/>
      </w:rPr>
      <w:t>FileName</w:t>
    </w:r>
    <w:proofErr w:type="spellEnd"/>
    <w:r w:rsidRPr="000D0DAD">
      <w:rPr>
        <w:rFonts w:ascii="Consolas"/>
        <w:b/>
      </w:rPr>
      <w:t xml:space="preserve"> :</w:t>
    </w:r>
    <w:proofErr w:type="gramEnd"/>
    <w:r w:rsidRPr="000D0DAD">
      <w:rPr>
        <w:rFonts w:ascii="Consolas"/>
        <w:b/>
      </w:rPr>
      <w:t xml:space="preserve"> Corrosion Inhibitor Injection SN    --------------</w:t>
    </w:r>
  </w:p>
  <w:p w14:paraId="396DB94D" w14:textId="77777777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>Internal Pressure Calculations:       Step:    5   2:49</w:t>
    </w:r>
    <w:proofErr w:type="gramStart"/>
    <w:r w:rsidRPr="000D0DAD">
      <w:rPr>
        <w:rFonts w:ascii="Consolas"/>
        <w:b/>
      </w:rPr>
      <w:t>pm  Mar</w:t>
    </w:r>
    <w:proofErr w:type="gramEnd"/>
    <w:r w:rsidRPr="000D0DAD">
      <w:rPr>
        <w:rFonts w:ascii="Consolas"/>
        <w:b/>
      </w:rPr>
      <w:t xml:space="preserve"> 14,2025</w:t>
    </w:r>
  </w:p>
  <w:p w14:paraId="0A3E2D33" w14:textId="068BBA10" w:rsidR="000D0DAD" w:rsidRPr="000D0DAD" w:rsidRDefault="000D0DAD" w:rsidP="000D0DAD">
    <w:pPr>
      <w:pStyle w:val="Header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557D6D" w14:textId="1EB02530" w:rsidR="000D0DAD" w:rsidRDefault="000D0DAD" w:rsidP="00747272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19AC522C" w14:textId="546CC552" w:rsidR="000D0DAD" w:rsidRPr="000D0DAD" w:rsidRDefault="000D0DAD" w:rsidP="000D0DAD">
    <w:pPr>
      <w:pStyle w:val="Header"/>
      <w:ind w:right="360"/>
      <w:rPr>
        <w:rFonts w:ascii="Consolas"/>
        <w:b/>
      </w:rPr>
    </w:pPr>
    <w:r w:rsidRPr="000D0DAD">
      <w:rPr>
        <w:rFonts w:ascii="Consolas"/>
        <w:b/>
      </w:rPr>
      <w:t>Tag No.</w:t>
    </w:r>
    <w:r w:rsidR="009F2A6D">
      <w:rPr>
        <w:rFonts w:ascii="Consolas"/>
        <w:b/>
      </w:rPr>
      <w:t>65-72-U-045P-01</w:t>
    </w:r>
  </w:p>
  <w:p w14:paraId="5C92079E" w14:textId="77777777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>Corrosion Inhibitor Injection SN</w:t>
    </w:r>
  </w:p>
  <w:p w14:paraId="1A6E3461" w14:textId="27B9ACA3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 xml:space="preserve">PV Elite 26 SP2   Licensee: </w:t>
    </w:r>
  </w:p>
  <w:p w14:paraId="6BF62F13" w14:textId="77777777" w:rsidR="000D0DAD" w:rsidRPr="000D0DAD" w:rsidRDefault="000D0DAD" w:rsidP="000D0DAD">
    <w:pPr>
      <w:pStyle w:val="Header"/>
      <w:rPr>
        <w:rFonts w:ascii="Consolas"/>
        <w:b/>
      </w:rPr>
    </w:pPr>
    <w:proofErr w:type="spellStart"/>
    <w:proofErr w:type="gramStart"/>
    <w:r w:rsidRPr="000D0DAD">
      <w:rPr>
        <w:rFonts w:ascii="Consolas"/>
        <w:b/>
      </w:rPr>
      <w:t>FileName</w:t>
    </w:r>
    <w:proofErr w:type="spellEnd"/>
    <w:r w:rsidRPr="000D0DAD">
      <w:rPr>
        <w:rFonts w:ascii="Consolas"/>
        <w:b/>
      </w:rPr>
      <w:t xml:space="preserve"> :</w:t>
    </w:r>
    <w:proofErr w:type="gramEnd"/>
    <w:r w:rsidRPr="000D0DAD">
      <w:rPr>
        <w:rFonts w:ascii="Consolas"/>
        <w:b/>
      </w:rPr>
      <w:t xml:space="preserve"> Corrosion Inhibitor Injection SN    --------------</w:t>
    </w:r>
  </w:p>
  <w:p w14:paraId="5F5FE10E" w14:textId="77777777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 xml:space="preserve"> Element: BOTTOM DISH                 Step:    6   2:49</w:t>
    </w:r>
    <w:proofErr w:type="gramStart"/>
    <w:r w:rsidRPr="000D0DAD">
      <w:rPr>
        <w:rFonts w:ascii="Consolas"/>
        <w:b/>
      </w:rPr>
      <w:t>pm  Mar</w:t>
    </w:r>
    <w:proofErr w:type="gramEnd"/>
    <w:r w:rsidRPr="000D0DAD">
      <w:rPr>
        <w:rFonts w:ascii="Consolas"/>
        <w:b/>
      </w:rPr>
      <w:t xml:space="preserve"> 14,2025</w:t>
    </w:r>
  </w:p>
  <w:p w14:paraId="31BAB222" w14:textId="5E78E7C2" w:rsidR="000D0DAD" w:rsidRPr="000D0DAD" w:rsidRDefault="000D0DAD" w:rsidP="000D0DAD">
    <w:pPr>
      <w:pStyle w:val="Header"/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63D9FA" w14:textId="55A93276" w:rsidR="000D0DAD" w:rsidRDefault="000D0DAD" w:rsidP="00747272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2CDE8EB7" w14:textId="3F53618B" w:rsidR="000D0DAD" w:rsidRPr="000D0DAD" w:rsidRDefault="000D0DAD" w:rsidP="000D0DAD">
    <w:pPr>
      <w:pStyle w:val="Header"/>
      <w:ind w:right="360"/>
      <w:rPr>
        <w:rFonts w:ascii="Consolas"/>
        <w:b/>
      </w:rPr>
    </w:pPr>
    <w:r w:rsidRPr="000D0DAD">
      <w:rPr>
        <w:rFonts w:ascii="Consolas"/>
        <w:b/>
      </w:rPr>
      <w:t>Tag No.</w:t>
    </w:r>
    <w:r w:rsidR="009F2A6D">
      <w:rPr>
        <w:rFonts w:ascii="Consolas"/>
        <w:b/>
      </w:rPr>
      <w:t>65-72-U-045P-01</w:t>
    </w:r>
  </w:p>
  <w:p w14:paraId="6B9B8B06" w14:textId="77777777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>Corrosion Inhibitor Injection SN</w:t>
    </w:r>
  </w:p>
  <w:p w14:paraId="04595164" w14:textId="1920BCD6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 xml:space="preserve">PV Elite 26 SP2   Licensee: </w:t>
    </w:r>
  </w:p>
  <w:p w14:paraId="59D9FFBD" w14:textId="77777777" w:rsidR="000D0DAD" w:rsidRPr="000D0DAD" w:rsidRDefault="000D0DAD" w:rsidP="000D0DAD">
    <w:pPr>
      <w:pStyle w:val="Header"/>
      <w:rPr>
        <w:rFonts w:ascii="Consolas"/>
        <w:b/>
      </w:rPr>
    </w:pPr>
    <w:proofErr w:type="spellStart"/>
    <w:proofErr w:type="gramStart"/>
    <w:r w:rsidRPr="000D0DAD">
      <w:rPr>
        <w:rFonts w:ascii="Consolas"/>
        <w:b/>
      </w:rPr>
      <w:t>FileName</w:t>
    </w:r>
    <w:proofErr w:type="spellEnd"/>
    <w:r w:rsidRPr="000D0DAD">
      <w:rPr>
        <w:rFonts w:ascii="Consolas"/>
        <w:b/>
      </w:rPr>
      <w:t xml:space="preserve"> :</w:t>
    </w:r>
    <w:proofErr w:type="gramEnd"/>
    <w:r w:rsidRPr="000D0DAD">
      <w:rPr>
        <w:rFonts w:ascii="Consolas"/>
        <w:b/>
      </w:rPr>
      <w:t xml:space="preserve"> Corrosion Inhibitor Injection SN    --------------</w:t>
    </w:r>
  </w:p>
  <w:p w14:paraId="57EBC66D" w14:textId="77777777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 xml:space="preserve"> Element: SHELL                       Step:    7   2:49</w:t>
    </w:r>
    <w:proofErr w:type="gramStart"/>
    <w:r w:rsidRPr="000D0DAD">
      <w:rPr>
        <w:rFonts w:ascii="Consolas"/>
        <w:b/>
      </w:rPr>
      <w:t>pm  Mar</w:t>
    </w:r>
    <w:proofErr w:type="gramEnd"/>
    <w:r w:rsidRPr="000D0DAD">
      <w:rPr>
        <w:rFonts w:ascii="Consolas"/>
        <w:b/>
      </w:rPr>
      <w:t xml:space="preserve"> 14,2025</w:t>
    </w:r>
  </w:p>
  <w:p w14:paraId="78C7AAA8" w14:textId="1B34E96D" w:rsidR="000D0DAD" w:rsidRPr="000D0DAD" w:rsidRDefault="000D0DAD" w:rsidP="000D0DAD">
    <w:pPr>
      <w:pStyle w:val="Header"/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825AD0" w14:textId="7A5D3CA9" w:rsidR="000D0DAD" w:rsidRDefault="000D0DAD" w:rsidP="00747272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3DCBFD2D" w14:textId="190DB8A5" w:rsidR="000D0DAD" w:rsidRPr="000D0DAD" w:rsidRDefault="000D0DAD" w:rsidP="000D0DAD">
    <w:pPr>
      <w:pStyle w:val="Header"/>
      <w:ind w:right="360"/>
      <w:rPr>
        <w:rFonts w:ascii="Consolas"/>
        <w:b/>
      </w:rPr>
    </w:pPr>
    <w:r w:rsidRPr="000D0DAD">
      <w:rPr>
        <w:rFonts w:ascii="Consolas"/>
        <w:b/>
      </w:rPr>
      <w:t>Tag No.</w:t>
    </w:r>
    <w:r w:rsidR="009F2A6D">
      <w:rPr>
        <w:rFonts w:ascii="Consolas"/>
        <w:b/>
      </w:rPr>
      <w:t>65-72-U-045P-01</w:t>
    </w:r>
  </w:p>
  <w:p w14:paraId="3C786E52" w14:textId="77777777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>Corrosion Inhibitor Injection SN</w:t>
    </w:r>
  </w:p>
  <w:p w14:paraId="210F8BC3" w14:textId="17F92C7F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 xml:space="preserve">PV Elite 26 SP2   Licensee: </w:t>
    </w:r>
  </w:p>
  <w:p w14:paraId="586DBA3B" w14:textId="77777777" w:rsidR="000D0DAD" w:rsidRPr="000D0DAD" w:rsidRDefault="000D0DAD" w:rsidP="000D0DAD">
    <w:pPr>
      <w:pStyle w:val="Header"/>
      <w:rPr>
        <w:rFonts w:ascii="Consolas"/>
        <w:b/>
      </w:rPr>
    </w:pPr>
    <w:proofErr w:type="spellStart"/>
    <w:proofErr w:type="gramStart"/>
    <w:r w:rsidRPr="000D0DAD">
      <w:rPr>
        <w:rFonts w:ascii="Consolas"/>
        <w:b/>
      </w:rPr>
      <w:t>FileName</w:t>
    </w:r>
    <w:proofErr w:type="spellEnd"/>
    <w:r w:rsidRPr="000D0DAD">
      <w:rPr>
        <w:rFonts w:ascii="Consolas"/>
        <w:b/>
      </w:rPr>
      <w:t xml:space="preserve"> :</w:t>
    </w:r>
    <w:proofErr w:type="gramEnd"/>
    <w:r w:rsidRPr="000D0DAD">
      <w:rPr>
        <w:rFonts w:ascii="Consolas"/>
        <w:b/>
      </w:rPr>
      <w:t xml:space="preserve"> Corrosion Inhibitor Injection SN    --------------</w:t>
    </w:r>
  </w:p>
  <w:p w14:paraId="63A3047A" w14:textId="77777777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>Pressure Test Results: Shop Test      Step:    8   2:49</w:t>
    </w:r>
    <w:proofErr w:type="gramStart"/>
    <w:r w:rsidRPr="000D0DAD">
      <w:rPr>
        <w:rFonts w:ascii="Consolas"/>
        <w:b/>
      </w:rPr>
      <w:t>pm  Mar</w:t>
    </w:r>
    <w:proofErr w:type="gramEnd"/>
    <w:r w:rsidRPr="000D0DAD">
      <w:rPr>
        <w:rFonts w:ascii="Consolas"/>
        <w:b/>
      </w:rPr>
      <w:t xml:space="preserve"> 14,2025</w:t>
    </w:r>
  </w:p>
  <w:p w14:paraId="19E12EB1" w14:textId="048E56C2" w:rsidR="000D0DAD" w:rsidRPr="000D0DAD" w:rsidRDefault="000D0DAD" w:rsidP="000D0DAD">
    <w:pPr>
      <w:pStyle w:val="Header"/>
    </w:pP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DA29FF" w14:textId="4A5EE938" w:rsidR="000D0DAD" w:rsidRDefault="000D0DAD" w:rsidP="00747272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6AB564BA" w14:textId="1D60CA70" w:rsidR="000D0DAD" w:rsidRPr="000D0DAD" w:rsidRDefault="000D0DAD" w:rsidP="000D0DAD">
    <w:pPr>
      <w:pStyle w:val="Header"/>
      <w:ind w:right="360"/>
      <w:rPr>
        <w:rFonts w:ascii="Consolas"/>
        <w:b/>
      </w:rPr>
    </w:pPr>
    <w:r w:rsidRPr="000D0DAD">
      <w:rPr>
        <w:rFonts w:ascii="Consolas"/>
        <w:b/>
      </w:rPr>
      <w:t>Tag No.</w:t>
    </w:r>
    <w:r w:rsidR="009F2A6D">
      <w:rPr>
        <w:rFonts w:ascii="Consolas"/>
        <w:b/>
      </w:rPr>
      <w:t>65-72-U-045P-01</w:t>
    </w:r>
  </w:p>
  <w:p w14:paraId="39995DD8" w14:textId="77777777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>Corrosion Inhibitor Injection SN</w:t>
    </w:r>
  </w:p>
  <w:p w14:paraId="030C31DD" w14:textId="4D2CB3F1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 xml:space="preserve">PV Elite 26 SP2   Licensee: </w:t>
    </w:r>
  </w:p>
  <w:p w14:paraId="3B3E3465" w14:textId="77777777" w:rsidR="000D0DAD" w:rsidRPr="000D0DAD" w:rsidRDefault="000D0DAD" w:rsidP="000D0DAD">
    <w:pPr>
      <w:pStyle w:val="Header"/>
      <w:rPr>
        <w:rFonts w:ascii="Consolas"/>
        <w:b/>
      </w:rPr>
    </w:pPr>
    <w:proofErr w:type="spellStart"/>
    <w:proofErr w:type="gramStart"/>
    <w:r w:rsidRPr="000D0DAD">
      <w:rPr>
        <w:rFonts w:ascii="Consolas"/>
        <w:b/>
      </w:rPr>
      <w:t>FileName</w:t>
    </w:r>
    <w:proofErr w:type="spellEnd"/>
    <w:r w:rsidRPr="000D0DAD">
      <w:rPr>
        <w:rFonts w:ascii="Consolas"/>
        <w:b/>
      </w:rPr>
      <w:t xml:space="preserve"> :</w:t>
    </w:r>
    <w:proofErr w:type="gramEnd"/>
    <w:r w:rsidRPr="000D0DAD">
      <w:rPr>
        <w:rFonts w:ascii="Consolas"/>
        <w:b/>
      </w:rPr>
      <w:t xml:space="preserve"> Corrosion Inhibitor Injection SN    --------------</w:t>
    </w:r>
  </w:p>
  <w:p w14:paraId="56D7639C" w14:textId="77777777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>Pressure Test Results: Field Test     Step:    9   2:49</w:t>
    </w:r>
    <w:proofErr w:type="gramStart"/>
    <w:r w:rsidRPr="000D0DAD">
      <w:rPr>
        <w:rFonts w:ascii="Consolas"/>
        <w:b/>
      </w:rPr>
      <w:t>pm  Mar</w:t>
    </w:r>
    <w:proofErr w:type="gramEnd"/>
    <w:r w:rsidRPr="000D0DAD">
      <w:rPr>
        <w:rFonts w:ascii="Consolas"/>
        <w:b/>
      </w:rPr>
      <w:t xml:space="preserve"> 14,2025</w:t>
    </w:r>
  </w:p>
  <w:p w14:paraId="0B716A28" w14:textId="5C6CD940" w:rsidR="000D0DAD" w:rsidRPr="000D0DAD" w:rsidRDefault="000D0DAD" w:rsidP="000D0DAD">
    <w:pPr>
      <w:pStyle w:val="Header"/>
    </w:pP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9E965B" w14:textId="552747D4" w:rsidR="000D0DAD" w:rsidRDefault="000D0DAD" w:rsidP="00747272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3AE52C9E" w14:textId="1420629A" w:rsidR="000D0DAD" w:rsidRPr="000D0DAD" w:rsidRDefault="000D0DAD" w:rsidP="000D0DAD">
    <w:pPr>
      <w:pStyle w:val="Header"/>
      <w:ind w:right="360"/>
      <w:rPr>
        <w:rFonts w:ascii="Consolas"/>
        <w:b/>
      </w:rPr>
    </w:pPr>
    <w:r w:rsidRPr="000D0DAD">
      <w:rPr>
        <w:rFonts w:ascii="Consolas"/>
        <w:b/>
      </w:rPr>
      <w:t>Tag No.</w:t>
    </w:r>
    <w:r w:rsidR="009F2A6D">
      <w:rPr>
        <w:rFonts w:ascii="Consolas"/>
        <w:b/>
      </w:rPr>
      <w:t>65-72-U-045P-01</w:t>
    </w:r>
  </w:p>
  <w:p w14:paraId="25AE39E5" w14:textId="77777777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>Corrosion Inhibitor Injection SN</w:t>
    </w:r>
  </w:p>
  <w:p w14:paraId="3783CF50" w14:textId="46FFFA0B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 xml:space="preserve">PV Elite 26 SP2   Licensee: </w:t>
    </w:r>
  </w:p>
  <w:p w14:paraId="79BCDAEC" w14:textId="77777777" w:rsidR="000D0DAD" w:rsidRPr="000D0DAD" w:rsidRDefault="000D0DAD" w:rsidP="000D0DAD">
    <w:pPr>
      <w:pStyle w:val="Header"/>
      <w:rPr>
        <w:rFonts w:ascii="Consolas"/>
        <w:b/>
      </w:rPr>
    </w:pPr>
    <w:proofErr w:type="spellStart"/>
    <w:proofErr w:type="gramStart"/>
    <w:r w:rsidRPr="000D0DAD">
      <w:rPr>
        <w:rFonts w:ascii="Consolas"/>
        <w:b/>
      </w:rPr>
      <w:t>FileName</w:t>
    </w:r>
    <w:proofErr w:type="spellEnd"/>
    <w:r w:rsidRPr="000D0DAD">
      <w:rPr>
        <w:rFonts w:ascii="Consolas"/>
        <w:b/>
      </w:rPr>
      <w:t xml:space="preserve"> :</w:t>
    </w:r>
    <w:proofErr w:type="gramEnd"/>
    <w:r w:rsidRPr="000D0DAD">
      <w:rPr>
        <w:rFonts w:ascii="Consolas"/>
        <w:b/>
      </w:rPr>
      <w:t xml:space="preserve"> Corrosion Inhibitor Injection SN    --------------</w:t>
    </w:r>
  </w:p>
  <w:p w14:paraId="533C8B2D" w14:textId="77777777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>External Pressure Calculations:       Step:   10   2:49</w:t>
    </w:r>
    <w:proofErr w:type="gramStart"/>
    <w:r w:rsidRPr="000D0DAD">
      <w:rPr>
        <w:rFonts w:ascii="Consolas"/>
        <w:b/>
      </w:rPr>
      <w:t>pm  Mar</w:t>
    </w:r>
    <w:proofErr w:type="gramEnd"/>
    <w:r w:rsidRPr="000D0DAD">
      <w:rPr>
        <w:rFonts w:ascii="Consolas"/>
        <w:b/>
      </w:rPr>
      <w:t xml:space="preserve"> 14,2025</w:t>
    </w:r>
  </w:p>
  <w:p w14:paraId="16BA1DE8" w14:textId="5D27999A" w:rsidR="000D0DAD" w:rsidRPr="000D0DAD" w:rsidRDefault="000D0DAD" w:rsidP="000D0DAD">
    <w:pPr>
      <w:pStyle w:val="Header"/>
    </w:pP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4398CE" w14:textId="1A43E748" w:rsidR="000D0DAD" w:rsidRDefault="000D0DAD" w:rsidP="00747272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57020826" w14:textId="1B30B51D" w:rsidR="000D0DAD" w:rsidRPr="000D0DAD" w:rsidRDefault="000D0DAD" w:rsidP="000D0DAD">
    <w:pPr>
      <w:pStyle w:val="Header"/>
      <w:ind w:right="360"/>
      <w:rPr>
        <w:rFonts w:ascii="Consolas"/>
        <w:b/>
      </w:rPr>
    </w:pPr>
    <w:r w:rsidRPr="000D0DAD">
      <w:rPr>
        <w:rFonts w:ascii="Consolas"/>
        <w:b/>
      </w:rPr>
      <w:t>Tag No.</w:t>
    </w:r>
    <w:r w:rsidR="009F2A6D">
      <w:rPr>
        <w:rFonts w:ascii="Consolas"/>
        <w:b/>
      </w:rPr>
      <w:t>65-72-U-045P-01</w:t>
    </w:r>
  </w:p>
  <w:p w14:paraId="7C239A2B" w14:textId="77777777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>Corrosion Inhibitor Injection SN</w:t>
    </w:r>
  </w:p>
  <w:p w14:paraId="78D99C4B" w14:textId="65285B80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 xml:space="preserve">PV Elite 26 SP2   Licensee: </w:t>
    </w:r>
  </w:p>
  <w:p w14:paraId="78FC49CD" w14:textId="77777777" w:rsidR="000D0DAD" w:rsidRPr="000D0DAD" w:rsidRDefault="000D0DAD" w:rsidP="000D0DAD">
    <w:pPr>
      <w:pStyle w:val="Header"/>
      <w:rPr>
        <w:rFonts w:ascii="Consolas"/>
        <w:b/>
      </w:rPr>
    </w:pPr>
    <w:proofErr w:type="spellStart"/>
    <w:proofErr w:type="gramStart"/>
    <w:r w:rsidRPr="000D0DAD">
      <w:rPr>
        <w:rFonts w:ascii="Consolas"/>
        <w:b/>
      </w:rPr>
      <w:t>FileName</w:t>
    </w:r>
    <w:proofErr w:type="spellEnd"/>
    <w:r w:rsidRPr="000D0DAD">
      <w:rPr>
        <w:rFonts w:ascii="Consolas"/>
        <w:b/>
      </w:rPr>
      <w:t xml:space="preserve"> :</w:t>
    </w:r>
    <w:proofErr w:type="gramEnd"/>
    <w:r w:rsidRPr="000D0DAD">
      <w:rPr>
        <w:rFonts w:ascii="Consolas"/>
        <w:b/>
      </w:rPr>
      <w:t xml:space="preserve"> Corrosion Inhibitor Injection SN    --------------</w:t>
    </w:r>
  </w:p>
  <w:p w14:paraId="2B7BA864" w14:textId="77777777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>Element and Detail Weights:           Step:   11   2:49</w:t>
    </w:r>
    <w:proofErr w:type="gramStart"/>
    <w:r w:rsidRPr="000D0DAD">
      <w:rPr>
        <w:rFonts w:ascii="Consolas"/>
        <w:b/>
      </w:rPr>
      <w:t>pm  Mar</w:t>
    </w:r>
    <w:proofErr w:type="gramEnd"/>
    <w:r w:rsidRPr="000D0DAD">
      <w:rPr>
        <w:rFonts w:ascii="Consolas"/>
        <w:b/>
      </w:rPr>
      <w:t xml:space="preserve"> 14,2025</w:t>
    </w:r>
  </w:p>
  <w:p w14:paraId="57338D7F" w14:textId="01A82AB9" w:rsidR="000D0DAD" w:rsidRPr="000D0DAD" w:rsidRDefault="000D0DAD" w:rsidP="000D0DAD">
    <w:pPr>
      <w:pStyle w:val="Header"/>
    </w:pP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40EE64" w14:textId="0BF9409B" w:rsidR="000D0DAD" w:rsidRDefault="000D0DAD" w:rsidP="00747272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1441F21C" w14:textId="55D3D07F" w:rsidR="000D0DAD" w:rsidRPr="000D0DAD" w:rsidRDefault="000D0DAD" w:rsidP="000D0DAD">
    <w:pPr>
      <w:pStyle w:val="Header"/>
      <w:ind w:right="360"/>
      <w:rPr>
        <w:rFonts w:ascii="Consolas"/>
        <w:b/>
      </w:rPr>
    </w:pPr>
    <w:r w:rsidRPr="000D0DAD">
      <w:rPr>
        <w:rFonts w:ascii="Consolas"/>
        <w:b/>
      </w:rPr>
      <w:t>Tag No.</w:t>
    </w:r>
    <w:r w:rsidR="009F2A6D">
      <w:rPr>
        <w:rFonts w:ascii="Consolas"/>
        <w:b/>
      </w:rPr>
      <w:t>65-72-U-045P-01</w:t>
    </w:r>
  </w:p>
  <w:p w14:paraId="5C168ACA" w14:textId="77777777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>Corrosion Inhibitor Injection SN</w:t>
    </w:r>
  </w:p>
  <w:p w14:paraId="4AB6D94E" w14:textId="584B1FBB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 xml:space="preserve">PV Elite 26 SP2   Licensee: </w:t>
    </w:r>
  </w:p>
  <w:p w14:paraId="283EBC00" w14:textId="77777777" w:rsidR="000D0DAD" w:rsidRPr="000D0DAD" w:rsidRDefault="000D0DAD" w:rsidP="000D0DAD">
    <w:pPr>
      <w:pStyle w:val="Header"/>
      <w:rPr>
        <w:rFonts w:ascii="Consolas"/>
        <w:b/>
      </w:rPr>
    </w:pPr>
    <w:proofErr w:type="spellStart"/>
    <w:proofErr w:type="gramStart"/>
    <w:r w:rsidRPr="000D0DAD">
      <w:rPr>
        <w:rFonts w:ascii="Consolas"/>
        <w:b/>
      </w:rPr>
      <w:t>FileName</w:t>
    </w:r>
    <w:proofErr w:type="spellEnd"/>
    <w:r w:rsidRPr="000D0DAD">
      <w:rPr>
        <w:rFonts w:ascii="Consolas"/>
        <w:b/>
      </w:rPr>
      <w:t xml:space="preserve"> :</w:t>
    </w:r>
    <w:proofErr w:type="gramEnd"/>
    <w:r w:rsidRPr="000D0DAD">
      <w:rPr>
        <w:rFonts w:ascii="Consolas"/>
        <w:b/>
      </w:rPr>
      <w:t xml:space="preserve"> Corrosion Inhibitor Injection SN    --------------</w:t>
    </w:r>
  </w:p>
  <w:p w14:paraId="04580393" w14:textId="77777777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>Nozzle Flange MAWP:                   Step:   12   2:49</w:t>
    </w:r>
    <w:proofErr w:type="gramStart"/>
    <w:r w:rsidRPr="000D0DAD">
      <w:rPr>
        <w:rFonts w:ascii="Consolas"/>
        <w:b/>
      </w:rPr>
      <w:t>pm  Mar</w:t>
    </w:r>
    <w:proofErr w:type="gramEnd"/>
    <w:r w:rsidRPr="000D0DAD">
      <w:rPr>
        <w:rFonts w:ascii="Consolas"/>
        <w:b/>
      </w:rPr>
      <w:t xml:space="preserve"> 14,2025</w:t>
    </w:r>
  </w:p>
  <w:p w14:paraId="5E71BDD9" w14:textId="09BF20BF" w:rsidR="000D0DAD" w:rsidRPr="000D0DAD" w:rsidRDefault="000D0DAD" w:rsidP="000D0DAD">
    <w:pPr>
      <w:pStyle w:val="Header"/>
    </w:pP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EECA1A" w14:textId="55705051" w:rsidR="000D0DAD" w:rsidRDefault="000D0DAD" w:rsidP="00747272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4E1B243C" w14:textId="274A3BA1" w:rsidR="000D0DAD" w:rsidRPr="000D0DAD" w:rsidRDefault="000D0DAD" w:rsidP="000D0DAD">
    <w:pPr>
      <w:pStyle w:val="Header"/>
      <w:ind w:right="360"/>
      <w:rPr>
        <w:rFonts w:ascii="Consolas"/>
        <w:b/>
      </w:rPr>
    </w:pPr>
    <w:r w:rsidRPr="000D0DAD">
      <w:rPr>
        <w:rFonts w:ascii="Consolas"/>
        <w:b/>
      </w:rPr>
      <w:t>Tag No.</w:t>
    </w:r>
    <w:r w:rsidR="009F2A6D">
      <w:rPr>
        <w:rFonts w:ascii="Consolas"/>
        <w:b/>
      </w:rPr>
      <w:t>65-72-U-045P-01</w:t>
    </w:r>
  </w:p>
  <w:p w14:paraId="6C1D78A3" w14:textId="77777777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>Corrosion Inhibitor Injection SN</w:t>
    </w:r>
  </w:p>
  <w:p w14:paraId="32E97F2F" w14:textId="550D27CB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 xml:space="preserve">PV Elite 26 SP2   Licensee: </w:t>
    </w:r>
  </w:p>
  <w:p w14:paraId="021D1066" w14:textId="77777777" w:rsidR="000D0DAD" w:rsidRPr="000D0DAD" w:rsidRDefault="000D0DAD" w:rsidP="000D0DAD">
    <w:pPr>
      <w:pStyle w:val="Header"/>
      <w:rPr>
        <w:rFonts w:ascii="Consolas"/>
        <w:b/>
      </w:rPr>
    </w:pPr>
    <w:proofErr w:type="spellStart"/>
    <w:proofErr w:type="gramStart"/>
    <w:r w:rsidRPr="000D0DAD">
      <w:rPr>
        <w:rFonts w:ascii="Consolas"/>
        <w:b/>
      </w:rPr>
      <w:t>FileName</w:t>
    </w:r>
    <w:proofErr w:type="spellEnd"/>
    <w:r w:rsidRPr="000D0DAD">
      <w:rPr>
        <w:rFonts w:ascii="Consolas"/>
        <w:b/>
      </w:rPr>
      <w:t xml:space="preserve"> :</w:t>
    </w:r>
    <w:proofErr w:type="gramEnd"/>
    <w:r w:rsidRPr="000D0DAD">
      <w:rPr>
        <w:rFonts w:ascii="Consolas"/>
        <w:b/>
      </w:rPr>
      <w:t xml:space="preserve"> Corrosion Inhibitor Injection SN    --------------</w:t>
    </w:r>
  </w:p>
  <w:p w14:paraId="2ABC9EEB" w14:textId="77777777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>Natural Frequency Calculation:        Step:   13   2:49</w:t>
    </w:r>
    <w:proofErr w:type="gramStart"/>
    <w:r w:rsidRPr="000D0DAD">
      <w:rPr>
        <w:rFonts w:ascii="Consolas"/>
        <w:b/>
      </w:rPr>
      <w:t>pm  Mar</w:t>
    </w:r>
    <w:proofErr w:type="gramEnd"/>
    <w:r w:rsidRPr="000D0DAD">
      <w:rPr>
        <w:rFonts w:ascii="Consolas"/>
        <w:b/>
      </w:rPr>
      <w:t xml:space="preserve"> 14,2025</w:t>
    </w:r>
  </w:p>
  <w:p w14:paraId="2BB3C88D" w14:textId="300AD5E6" w:rsidR="000D0DAD" w:rsidRPr="000D0DAD" w:rsidRDefault="000D0DAD" w:rsidP="000D0DAD">
    <w:pPr>
      <w:pStyle w:val="Header"/>
    </w:pP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00C69C" w14:textId="4EA3D2CC" w:rsidR="000D0DAD" w:rsidRDefault="000D0DAD" w:rsidP="00747272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7827BE53" w14:textId="1DA16E0A" w:rsidR="000D0DAD" w:rsidRPr="000D0DAD" w:rsidRDefault="000D0DAD" w:rsidP="000D0DAD">
    <w:pPr>
      <w:pStyle w:val="Header"/>
      <w:ind w:right="360"/>
      <w:rPr>
        <w:rFonts w:ascii="Consolas"/>
        <w:b/>
      </w:rPr>
    </w:pPr>
    <w:r w:rsidRPr="000D0DAD">
      <w:rPr>
        <w:rFonts w:ascii="Consolas"/>
        <w:b/>
      </w:rPr>
      <w:t>Tag No.</w:t>
    </w:r>
    <w:r w:rsidR="009F2A6D">
      <w:rPr>
        <w:rFonts w:ascii="Consolas"/>
        <w:b/>
      </w:rPr>
      <w:t>65-72-U-045P-01</w:t>
    </w:r>
  </w:p>
  <w:p w14:paraId="26AC7E43" w14:textId="77777777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>Corrosion Inhibitor Injection SN</w:t>
    </w:r>
  </w:p>
  <w:p w14:paraId="0C75C924" w14:textId="74BC6EEF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 xml:space="preserve">PV Elite 26 SP2   Licensee: </w:t>
    </w:r>
  </w:p>
  <w:p w14:paraId="57F0620E" w14:textId="77777777" w:rsidR="000D0DAD" w:rsidRPr="000D0DAD" w:rsidRDefault="000D0DAD" w:rsidP="000D0DAD">
    <w:pPr>
      <w:pStyle w:val="Header"/>
      <w:rPr>
        <w:rFonts w:ascii="Consolas"/>
        <w:b/>
      </w:rPr>
    </w:pPr>
    <w:proofErr w:type="spellStart"/>
    <w:proofErr w:type="gramStart"/>
    <w:r w:rsidRPr="000D0DAD">
      <w:rPr>
        <w:rFonts w:ascii="Consolas"/>
        <w:b/>
      </w:rPr>
      <w:t>FileName</w:t>
    </w:r>
    <w:proofErr w:type="spellEnd"/>
    <w:r w:rsidRPr="000D0DAD">
      <w:rPr>
        <w:rFonts w:ascii="Consolas"/>
        <w:b/>
      </w:rPr>
      <w:t xml:space="preserve"> :</w:t>
    </w:r>
    <w:proofErr w:type="gramEnd"/>
    <w:r w:rsidRPr="000D0DAD">
      <w:rPr>
        <w:rFonts w:ascii="Consolas"/>
        <w:b/>
      </w:rPr>
      <w:t xml:space="preserve"> Corrosion Inhibitor Injection SN    --------------</w:t>
    </w:r>
  </w:p>
  <w:p w14:paraId="4B02C1DD" w14:textId="77777777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>Wind Load Calculation:                Step:   14   2:49</w:t>
    </w:r>
    <w:proofErr w:type="gramStart"/>
    <w:r w:rsidRPr="000D0DAD">
      <w:rPr>
        <w:rFonts w:ascii="Consolas"/>
        <w:b/>
      </w:rPr>
      <w:t>pm  Mar</w:t>
    </w:r>
    <w:proofErr w:type="gramEnd"/>
    <w:r w:rsidRPr="000D0DAD">
      <w:rPr>
        <w:rFonts w:ascii="Consolas"/>
        <w:b/>
      </w:rPr>
      <w:t xml:space="preserve"> 14,2025</w:t>
    </w:r>
  </w:p>
  <w:p w14:paraId="7AA6FEE5" w14:textId="3BEE9624" w:rsidR="000D0DAD" w:rsidRPr="000D0DAD" w:rsidRDefault="000D0DAD" w:rsidP="000D0DAD">
    <w:pPr>
      <w:pStyle w:val="Header"/>
    </w:pP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6B84A5" w14:textId="7D701392" w:rsidR="000D0DAD" w:rsidRDefault="000D0DAD" w:rsidP="00747272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01B2EFD4" w14:textId="105356BE" w:rsidR="000D0DAD" w:rsidRPr="000D0DAD" w:rsidRDefault="000D0DAD" w:rsidP="000D0DAD">
    <w:pPr>
      <w:pStyle w:val="Header"/>
      <w:ind w:right="360"/>
      <w:rPr>
        <w:rFonts w:ascii="Consolas"/>
        <w:b/>
      </w:rPr>
    </w:pPr>
    <w:r w:rsidRPr="000D0DAD">
      <w:rPr>
        <w:rFonts w:ascii="Consolas"/>
        <w:b/>
      </w:rPr>
      <w:t>Tag No.</w:t>
    </w:r>
    <w:r w:rsidR="009F2A6D">
      <w:rPr>
        <w:rFonts w:ascii="Consolas"/>
        <w:b/>
      </w:rPr>
      <w:t>65-72-U-045P-01</w:t>
    </w:r>
  </w:p>
  <w:p w14:paraId="52A0CE1F" w14:textId="77777777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>Corrosion Inhibitor Injection SN</w:t>
    </w:r>
  </w:p>
  <w:p w14:paraId="56ED91F7" w14:textId="7BF8BF02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 xml:space="preserve">PV Elite 26 SP2   Licensee: </w:t>
    </w:r>
  </w:p>
  <w:p w14:paraId="385C80CC" w14:textId="77777777" w:rsidR="000D0DAD" w:rsidRPr="000D0DAD" w:rsidRDefault="000D0DAD" w:rsidP="000D0DAD">
    <w:pPr>
      <w:pStyle w:val="Header"/>
      <w:rPr>
        <w:rFonts w:ascii="Consolas"/>
        <w:b/>
      </w:rPr>
    </w:pPr>
    <w:proofErr w:type="spellStart"/>
    <w:proofErr w:type="gramStart"/>
    <w:r w:rsidRPr="000D0DAD">
      <w:rPr>
        <w:rFonts w:ascii="Consolas"/>
        <w:b/>
      </w:rPr>
      <w:t>FileName</w:t>
    </w:r>
    <w:proofErr w:type="spellEnd"/>
    <w:r w:rsidRPr="000D0DAD">
      <w:rPr>
        <w:rFonts w:ascii="Consolas"/>
        <w:b/>
      </w:rPr>
      <w:t xml:space="preserve"> :</w:t>
    </w:r>
    <w:proofErr w:type="gramEnd"/>
    <w:r w:rsidRPr="000D0DAD">
      <w:rPr>
        <w:rFonts w:ascii="Consolas"/>
        <w:b/>
      </w:rPr>
      <w:t xml:space="preserve"> Corrosion Inhibitor Injection SN    --------------</w:t>
    </w:r>
  </w:p>
  <w:p w14:paraId="73C93FAD" w14:textId="77777777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>Earthquake Load Calculation:          Step:   15   2:49</w:t>
    </w:r>
    <w:proofErr w:type="gramStart"/>
    <w:r w:rsidRPr="000D0DAD">
      <w:rPr>
        <w:rFonts w:ascii="Consolas"/>
        <w:b/>
      </w:rPr>
      <w:t>pm  Mar</w:t>
    </w:r>
    <w:proofErr w:type="gramEnd"/>
    <w:r w:rsidRPr="000D0DAD">
      <w:rPr>
        <w:rFonts w:ascii="Consolas"/>
        <w:b/>
      </w:rPr>
      <w:t xml:space="preserve"> 14,2025</w:t>
    </w:r>
  </w:p>
  <w:p w14:paraId="6AAB5EA5" w14:textId="4FC5D6AB" w:rsidR="000D0DAD" w:rsidRPr="000D0DAD" w:rsidRDefault="000D0DAD" w:rsidP="000D0DAD">
    <w:pPr>
      <w:pStyle w:val="Header"/>
    </w:pP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5C41FA" w14:textId="3AE1FEC9" w:rsidR="000D0DAD" w:rsidRDefault="000D0DAD" w:rsidP="00747272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0AC89B4C" w14:textId="173EC58A" w:rsidR="000D0DAD" w:rsidRPr="000D0DAD" w:rsidRDefault="000D0DAD" w:rsidP="000D0DAD">
    <w:pPr>
      <w:pStyle w:val="Header"/>
      <w:ind w:right="360"/>
      <w:rPr>
        <w:rFonts w:ascii="Consolas"/>
        <w:b/>
      </w:rPr>
    </w:pPr>
    <w:r w:rsidRPr="000D0DAD">
      <w:rPr>
        <w:rFonts w:ascii="Consolas"/>
        <w:b/>
      </w:rPr>
      <w:t>Tag No.</w:t>
    </w:r>
    <w:r w:rsidR="009F2A6D">
      <w:rPr>
        <w:rFonts w:ascii="Consolas"/>
        <w:b/>
      </w:rPr>
      <w:t>65-72-U-045P-01</w:t>
    </w:r>
  </w:p>
  <w:p w14:paraId="3EE5D7C0" w14:textId="77777777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>Corrosion Inhibitor Injection SN</w:t>
    </w:r>
  </w:p>
  <w:p w14:paraId="1EDCA942" w14:textId="10C4970E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 xml:space="preserve">PV Elite 26 SP2   Licensee: </w:t>
    </w:r>
  </w:p>
  <w:p w14:paraId="0A9CDEF8" w14:textId="77777777" w:rsidR="000D0DAD" w:rsidRPr="000D0DAD" w:rsidRDefault="000D0DAD" w:rsidP="000D0DAD">
    <w:pPr>
      <w:pStyle w:val="Header"/>
      <w:rPr>
        <w:rFonts w:ascii="Consolas"/>
        <w:b/>
      </w:rPr>
    </w:pPr>
    <w:proofErr w:type="spellStart"/>
    <w:proofErr w:type="gramStart"/>
    <w:r w:rsidRPr="000D0DAD">
      <w:rPr>
        <w:rFonts w:ascii="Consolas"/>
        <w:b/>
      </w:rPr>
      <w:t>FileName</w:t>
    </w:r>
    <w:proofErr w:type="spellEnd"/>
    <w:r w:rsidRPr="000D0DAD">
      <w:rPr>
        <w:rFonts w:ascii="Consolas"/>
        <w:b/>
      </w:rPr>
      <w:t xml:space="preserve"> :</w:t>
    </w:r>
    <w:proofErr w:type="gramEnd"/>
    <w:r w:rsidRPr="000D0DAD">
      <w:rPr>
        <w:rFonts w:ascii="Consolas"/>
        <w:b/>
      </w:rPr>
      <w:t xml:space="preserve"> Corrosion Inhibitor Injection SN    --------------</w:t>
    </w:r>
  </w:p>
  <w:p w14:paraId="28695D5F" w14:textId="77777777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>Wind/Earthquake Shear, Bending:       Step:   16   2:49</w:t>
    </w:r>
    <w:proofErr w:type="gramStart"/>
    <w:r w:rsidRPr="000D0DAD">
      <w:rPr>
        <w:rFonts w:ascii="Consolas"/>
        <w:b/>
      </w:rPr>
      <w:t>pm  Mar</w:t>
    </w:r>
    <w:proofErr w:type="gramEnd"/>
    <w:r w:rsidRPr="000D0DAD">
      <w:rPr>
        <w:rFonts w:ascii="Consolas"/>
        <w:b/>
      </w:rPr>
      <w:t xml:space="preserve"> 14,2025</w:t>
    </w:r>
  </w:p>
  <w:p w14:paraId="063F1FA0" w14:textId="3F22782E" w:rsidR="000D0DAD" w:rsidRPr="000D0DAD" w:rsidRDefault="000D0DAD" w:rsidP="000D0DAD">
    <w:pPr>
      <w:pStyle w:val="Header"/>
    </w:pP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C683FD" w14:textId="5356BB74" w:rsidR="000D0DAD" w:rsidRDefault="000D0DAD" w:rsidP="00747272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0B86BB5D" w14:textId="7C222AD3" w:rsidR="000D0DAD" w:rsidRPr="000D0DAD" w:rsidRDefault="000D0DAD" w:rsidP="000D0DAD">
    <w:pPr>
      <w:pStyle w:val="Header"/>
      <w:ind w:right="360"/>
      <w:rPr>
        <w:rFonts w:ascii="Consolas"/>
        <w:b/>
      </w:rPr>
    </w:pPr>
    <w:r w:rsidRPr="000D0DAD">
      <w:rPr>
        <w:rFonts w:ascii="Consolas"/>
        <w:b/>
      </w:rPr>
      <w:t>Tag No.</w:t>
    </w:r>
    <w:r w:rsidR="009F2A6D">
      <w:rPr>
        <w:rFonts w:ascii="Consolas"/>
        <w:b/>
      </w:rPr>
      <w:t>65-72-U-045P-01</w:t>
    </w:r>
  </w:p>
  <w:p w14:paraId="7301782C" w14:textId="77777777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>Corrosion Inhibitor Injection SN</w:t>
    </w:r>
  </w:p>
  <w:p w14:paraId="4098F49B" w14:textId="60E3BA24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 xml:space="preserve">PV Elite 26 SP2   Licensee: </w:t>
    </w:r>
  </w:p>
  <w:p w14:paraId="014A8806" w14:textId="77777777" w:rsidR="000D0DAD" w:rsidRPr="000D0DAD" w:rsidRDefault="000D0DAD" w:rsidP="000D0DAD">
    <w:pPr>
      <w:pStyle w:val="Header"/>
      <w:rPr>
        <w:rFonts w:ascii="Consolas"/>
        <w:b/>
      </w:rPr>
    </w:pPr>
    <w:proofErr w:type="spellStart"/>
    <w:proofErr w:type="gramStart"/>
    <w:r w:rsidRPr="000D0DAD">
      <w:rPr>
        <w:rFonts w:ascii="Consolas"/>
        <w:b/>
      </w:rPr>
      <w:t>FileName</w:t>
    </w:r>
    <w:proofErr w:type="spellEnd"/>
    <w:r w:rsidRPr="000D0DAD">
      <w:rPr>
        <w:rFonts w:ascii="Consolas"/>
        <w:b/>
      </w:rPr>
      <w:t xml:space="preserve"> :</w:t>
    </w:r>
    <w:proofErr w:type="gramEnd"/>
    <w:r w:rsidRPr="000D0DAD">
      <w:rPr>
        <w:rFonts w:ascii="Consolas"/>
        <w:b/>
      </w:rPr>
      <w:t xml:space="preserve"> Corrosion Inhibitor Injection SN    --------------</w:t>
    </w:r>
  </w:p>
  <w:p w14:paraId="781220AC" w14:textId="77777777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>Wind/Earthquake Deflection:           Step:   17   2:49</w:t>
    </w:r>
    <w:proofErr w:type="gramStart"/>
    <w:r w:rsidRPr="000D0DAD">
      <w:rPr>
        <w:rFonts w:ascii="Consolas"/>
        <w:b/>
      </w:rPr>
      <w:t>pm  Mar</w:t>
    </w:r>
    <w:proofErr w:type="gramEnd"/>
    <w:r w:rsidRPr="000D0DAD">
      <w:rPr>
        <w:rFonts w:ascii="Consolas"/>
        <w:b/>
      </w:rPr>
      <w:t xml:space="preserve"> 14,2025</w:t>
    </w:r>
  </w:p>
  <w:p w14:paraId="292CD4A7" w14:textId="23511151" w:rsidR="000D0DAD" w:rsidRPr="000D0DAD" w:rsidRDefault="000D0DAD" w:rsidP="000D0DAD">
    <w:pPr>
      <w:pStyle w:val="Header"/>
    </w:pP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96E85F" w14:textId="79C2544B" w:rsidR="000D0DAD" w:rsidRDefault="000D0DAD" w:rsidP="00747272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5CB8F364" w14:textId="1FC8C204" w:rsidR="000D0DAD" w:rsidRPr="000D0DAD" w:rsidRDefault="000D0DAD" w:rsidP="000D0DAD">
    <w:pPr>
      <w:pStyle w:val="Header"/>
      <w:ind w:right="360"/>
      <w:rPr>
        <w:rFonts w:ascii="Consolas"/>
        <w:b/>
      </w:rPr>
    </w:pPr>
    <w:r w:rsidRPr="000D0DAD">
      <w:rPr>
        <w:rFonts w:ascii="Consolas"/>
        <w:b/>
      </w:rPr>
      <w:t>Tag No.</w:t>
    </w:r>
    <w:r w:rsidR="009F2A6D">
      <w:rPr>
        <w:rFonts w:ascii="Consolas"/>
        <w:b/>
      </w:rPr>
      <w:t>65-72-U-045P-01</w:t>
    </w:r>
  </w:p>
  <w:p w14:paraId="3F23E32B" w14:textId="77777777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>Corrosion Inhibitor Injection SN</w:t>
    </w:r>
  </w:p>
  <w:p w14:paraId="3C0A05EC" w14:textId="1B68F0EA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 xml:space="preserve">PV Elite 26 SP2   Licensee: </w:t>
    </w:r>
  </w:p>
  <w:p w14:paraId="6529A60F" w14:textId="77777777" w:rsidR="000D0DAD" w:rsidRPr="000D0DAD" w:rsidRDefault="000D0DAD" w:rsidP="000D0DAD">
    <w:pPr>
      <w:pStyle w:val="Header"/>
      <w:rPr>
        <w:rFonts w:ascii="Consolas"/>
        <w:b/>
      </w:rPr>
    </w:pPr>
    <w:proofErr w:type="spellStart"/>
    <w:proofErr w:type="gramStart"/>
    <w:r w:rsidRPr="000D0DAD">
      <w:rPr>
        <w:rFonts w:ascii="Consolas"/>
        <w:b/>
      </w:rPr>
      <w:t>FileName</w:t>
    </w:r>
    <w:proofErr w:type="spellEnd"/>
    <w:r w:rsidRPr="000D0DAD">
      <w:rPr>
        <w:rFonts w:ascii="Consolas"/>
        <w:b/>
      </w:rPr>
      <w:t xml:space="preserve"> :</w:t>
    </w:r>
    <w:proofErr w:type="gramEnd"/>
    <w:r w:rsidRPr="000D0DAD">
      <w:rPr>
        <w:rFonts w:ascii="Consolas"/>
        <w:b/>
      </w:rPr>
      <w:t xml:space="preserve"> Corrosion Inhibitor Injection SN    --------------</w:t>
    </w:r>
  </w:p>
  <w:p w14:paraId="38A1A47B" w14:textId="77777777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>Longitudinal Stress Constants:        Step:   18   2:49</w:t>
    </w:r>
    <w:proofErr w:type="gramStart"/>
    <w:r w:rsidRPr="000D0DAD">
      <w:rPr>
        <w:rFonts w:ascii="Consolas"/>
        <w:b/>
      </w:rPr>
      <w:t>pm  Mar</w:t>
    </w:r>
    <w:proofErr w:type="gramEnd"/>
    <w:r w:rsidRPr="000D0DAD">
      <w:rPr>
        <w:rFonts w:ascii="Consolas"/>
        <w:b/>
      </w:rPr>
      <w:t xml:space="preserve"> 14,2025</w:t>
    </w:r>
  </w:p>
  <w:p w14:paraId="2BF22C60" w14:textId="09D48291" w:rsidR="000D0DAD" w:rsidRPr="000D0DAD" w:rsidRDefault="000D0DAD" w:rsidP="000D0DAD">
    <w:pPr>
      <w:pStyle w:val="Header"/>
    </w:pP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10BD8E" w14:textId="0F8A5DA6" w:rsidR="000D0DAD" w:rsidRDefault="000D0DAD" w:rsidP="00747272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6480A576" w14:textId="52B443CC" w:rsidR="000D0DAD" w:rsidRPr="000D0DAD" w:rsidRDefault="000D0DAD" w:rsidP="000D0DAD">
    <w:pPr>
      <w:pStyle w:val="Header"/>
      <w:ind w:right="360"/>
      <w:rPr>
        <w:rFonts w:ascii="Consolas"/>
        <w:b/>
      </w:rPr>
    </w:pPr>
    <w:r w:rsidRPr="000D0DAD">
      <w:rPr>
        <w:rFonts w:ascii="Consolas"/>
        <w:b/>
      </w:rPr>
      <w:t>Tag No.</w:t>
    </w:r>
    <w:r w:rsidR="009F2A6D">
      <w:rPr>
        <w:rFonts w:ascii="Consolas"/>
        <w:b/>
      </w:rPr>
      <w:t>65-72-U-045P-01</w:t>
    </w:r>
  </w:p>
  <w:p w14:paraId="7C785875" w14:textId="77777777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>Corrosion Inhibitor Injection SN</w:t>
    </w:r>
  </w:p>
  <w:p w14:paraId="355DDA1C" w14:textId="23EF01D3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 xml:space="preserve">PV Elite 26 SP2   Licensee: </w:t>
    </w:r>
  </w:p>
  <w:p w14:paraId="4E16315B" w14:textId="77777777" w:rsidR="000D0DAD" w:rsidRPr="000D0DAD" w:rsidRDefault="000D0DAD" w:rsidP="000D0DAD">
    <w:pPr>
      <w:pStyle w:val="Header"/>
      <w:rPr>
        <w:rFonts w:ascii="Consolas"/>
        <w:b/>
      </w:rPr>
    </w:pPr>
    <w:proofErr w:type="spellStart"/>
    <w:proofErr w:type="gramStart"/>
    <w:r w:rsidRPr="000D0DAD">
      <w:rPr>
        <w:rFonts w:ascii="Consolas"/>
        <w:b/>
      </w:rPr>
      <w:t>FileName</w:t>
    </w:r>
    <w:proofErr w:type="spellEnd"/>
    <w:r w:rsidRPr="000D0DAD">
      <w:rPr>
        <w:rFonts w:ascii="Consolas"/>
        <w:b/>
      </w:rPr>
      <w:t xml:space="preserve"> :</w:t>
    </w:r>
    <w:proofErr w:type="gramEnd"/>
    <w:r w:rsidRPr="000D0DAD">
      <w:rPr>
        <w:rFonts w:ascii="Consolas"/>
        <w:b/>
      </w:rPr>
      <w:t xml:space="preserve"> Corrosion Inhibitor Injection SN    --------------</w:t>
    </w:r>
  </w:p>
  <w:p w14:paraId="2581AF31" w14:textId="77777777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>Longitudinal Allowable Stresses:      Step:   19   2:49</w:t>
    </w:r>
    <w:proofErr w:type="gramStart"/>
    <w:r w:rsidRPr="000D0DAD">
      <w:rPr>
        <w:rFonts w:ascii="Consolas"/>
        <w:b/>
      </w:rPr>
      <w:t>pm  Mar</w:t>
    </w:r>
    <w:proofErr w:type="gramEnd"/>
    <w:r w:rsidRPr="000D0DAD">
      <w:rPr>
        <w:rFonts w:ascii="Consolas"/>
        <w:b/>
      </w:rPr>
      <w:t xml:space="preserve"> 14,2025</w:t>
    </w:r>
  </w:p>
  <w:p w14:paraId="3FA66A08" w14:textId="44705BE1" w:rsidR="000D0DAD" w:rsidRPr="000D0DAD" w:rsidRDefault="000D0DAD" w:rsidP="000D0DAD">
    <w:pPr>
      <w:pStyle w:val="Header"/>
    </w:pP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654767" w14:textId="64822C66" w:rsidR="000D0DAD" w:rsidRDefault="000D0DAD" w:rsidP="00747272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77485369" w14:textId="6C46480D" w:rsidR="000D0DAD" w:rsidRPr="000D0DAD" w:rsidRDefault="000D0DAD" w:rsidP="000D0DAD">
    <w:pPr>
      <w:pStyle w:val="Header"/>
      <w:ind w:right="360"/>
      <w:rPr>
        <w:rFonts w:ascii="Consolas"/>
        <w:b/>
      </w:rPr>
    </w:pPr>
    <w:r w:rsidRPr="000D0DAD">
      <w:rPr>
        <w:rFonts w:ascii="Consolas"/>
        <w:b/>
      </w:rPr>
      <w:t>Tag No.</w:t>
    </w:r>
    <w:r w:rsidR="009F2A6D">
      <w:rPr>
        <w:rFonts w:ascii="Consolas"/>
        <w:b/>
      </w:rPr>
      <w:t>65-72-U-045P-01</w:t>
    </w:r>
  </w:p>
  <w:p w14:paraId="31073027" w14:textId="77777777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>Corrosion Inhibitor Injection SN</w:t>
    </w:r>
  </w:p>
  <w:p w14:paraId="509B4377" w14:textId="2325B3B3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 xml:space="preserve">PV Elite 26 SP2   Licensee: </w:t>
    </w:r>
  </w:p>
  <w:p w14:paraId="692F01FD" w14:textId="77777777" w:rsidR="000D0DAD" w:rsidRPr="000D0DAD" w:rsidRDefault="000D0DAD" w:rsidP="000D0DAD">
    <w:pPr>
      <w:pStyle w:val="Header"/>
      <w:rPr>
        <w:rFonts w:ascii="Consolas"/>
        <w:b/>
      </w:rPr>
    </w:pPr>
    <w:proofErr w:type="spellStart"/>
    <w:proofErr w:type="gramStart"/>
    <w:r w:rsidRPr="000D0DAD">
      <w:rPr>
        <w:rFonts w:ascii="Consolas"/>
        <w:b/>
      </w:rPr>
      <w:t>FileName</w:t>
    </w:r>
    <w:proofErr w:type="spellEnd"/>
    <w:r w:rsidRPr="000D0DAD">
      <w:rPr>
        <w:rFonts w:ascii="Consolas"/>
        <w:b/>
      </w:rPr>
      <w:t xml:space="preserve"> :</w:t>
    </w:r>
    <w:proofErr w:type="gramEnd"/>
    <w:r w:rsidRPr="000D0DAD">
      <w:rPr>
        <w:rFonts w:ascii="Consolas"/>
        <w:b/>
      </w:rPr>
      <w:t xml:space="preserve"> Corrosion Inhibitor Injection SN    --------------</w:t>
    </w:r>
  </w:p>
  <w:p w14:paraId="0EBB3138" w14:textId="77777777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>Longitudinal Stresses due to:         Step:   20   2:49</w:t>
    </w:r>
    <w:proofErr w:type="gramStart"/>
    <w:r w:rsidRPr="000D0DAD">
      <w:rPr>
        <w:rFonts w:ascii="Consolas"/>
        <w:b/>
      </w:rPr>
      <w:t>pm  Mar</w:t>
    </w:r>
    <w:proofErr w:type="gramEnd"/>
    <w:r w:rsidRPr="000D0DAD">
      <w:rPr>
        <w:rFonts w:ascii="Consolas"/>
        <w:b/>
      </w:rPr>
      <w:t xml:space="preserve"> 14,2025</w:t>
    </w:r>
  </w:p>
  <w:p w14:paraId="24565880" w14:textId="4B6C2458" w:rsidR="000D0DAD" w:rsidRPr="000D0DAD" w:rsidRDefault="000D0DAD" w:rsidP="000D0DAD">
    <w:pPr>
      <w:pStyle w:val="Header"/>
    </w:pP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65DC24" w14:textId="426F8841" w:rsidR="000D0DAD" w:rsidRDefault="000D0DAD" w:rsidP="00747272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690BD360" w14:textId="46090609" w:rsidR="000D0DAD" w:rsidRPr="000D0DAD" w:rsidRDefault="000D0DAD" w:rsidP="000D0DAD">
    <w:pPr>
      <w:pStyle w:val="Header"/>
      <w:ind w:right="360"/>
      <w:rPr>
        <w:rFonts w:ascii="Consolas"/>
        <w:b/>
      </w:rPr>
    </w:pPr>
    <w:r w:rsidRPr="000D0DAD">
      <w:rPr>
        <w:rFonts w:ascii="Consolas"/>
        <w:b/>
      </w:rPr>
      <w:t>Tag No.</w:t>
    </w:r>
    <w:r w:rsidR="009F2A6D">
      <w:rPr>
        <w:rFonts w:ascii="Consolas"/>
        <w:b/>
      </w:rPr>
      <w:t>65-72-U-045P-01</w:t>
    </w:r>
  </w:p>
  <w:p w14:paraId="2600FBBC" w14:textId="77777777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>Corrosion Inhibitor Injection SN</w:t>
    </w:r>
  </w:p>
  <w:p w14:paraId="60E0C033" w14:textId="786BAEC5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 xml:space="preserve">PV Elite 26 SP2   Licensee: </w:t>
    </w:r>
  </w:p>
  <w:p w14:paraId="3F7F33E2" w14:textId="77777777" w:rsidR="000D0DAD" w:rsidRPr="000D0DAD" w:rsidRDefault="000D0DAD" w:rsidP="000D0DAD">
    <w:pPr>
      <w:pStyle w:val="Header"/>
      <w:rPr>
        <w:rFonts w:ascii="Consolas"/>
        <w:b/>
      </w:rPr>
    </w:pPr>
    <w:proofErr w:type="spellStart"/>
    <w:proofErr w:type="gramStart"/>
    <w:r w:rsidRPr="000D0DAD">
      <w:rPr>
        <w:rFonts w:ascii="Consolas"/>
        <w:b/>
      </w:rPr>
      <w:t>FileName</w:t>
    </w:r>
    <w:proofErr w:type="spellEnd"/>
    <w:r w:rsidRPr="000D0DAD">
      <w:rPr>
        <w:rFonts w:ascii="Consolas"/>
        <w:b/>
      </w:rPr>
      <w:t xml:space="preserve"> :</w:t>
    </w:r>
    <w:proofErr w:type="gramEnd"/>
    <w:r w:rsidRPr="000D0DAD">
      <w:rPr>
        <w:rFonts w:ascii="Consolas"/>
        <w:b/>
      </w:rPr>
      <w:t xml:space="preserve"> Corrosion Inhibitor Injection SN    --------------</w:t>
    </w:r>
  </w:p>
  <w:p w14:paraId="3A103E47" w14:textId="77777777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>Stress due to Combined Loads:         Step:   21   2:49</w:t>
    </w:r>
    <w:proofErr w:type="gramStart"/>
    <w:r w:rsidRPr="000D0DAD">
      <w:rPr>
        <w:rFonts w:ascii="Consolas"/>
        <w:b/>
      </w:rPr>
      <w:t>pm  Mar</w:t>
    </w:r>
    <w:proofErr w:type="gramEnd"/>
    <w:r w:rsidRPr="000D0DAD">
      <w:rPr>
        <w:rFonts w:ascii="Consolas"/>
        <w:b/>
      </w:rPr>
      <w:t xml:space="preserve"> 14,2025</w:t>
    </w:r>
  </w:p>
  <w:p w14:paraId="71C1BDDA" w14:textId="0DF639B3" w:rsidR="000D0DAD" w:rsidRPr="000D0DAD" w:rsidRDefault="000D0DAD" w:rsidP="000D0DAD">
    <w:pPr>
      <w:pStyle w:val="Header"/>
    </w:pP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E4A6B9" w14:textId="29BA7831" w:rsidR="000D0DAD" w:rsidRDefault="000D0DAD" w:rsidP="00747272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184B8F74" w14:textId="2963B6F6" w:rsidR="000D0DAD" w:rsidRPr="000D0DAD" w:rsidRDefault="000D0DAD" w:rsidP="000D0DAD">
    <w:pPr>
      <w:pStyle w:val="Header"/>
      <w:ind w:right="360"/>
      <w:rPr>
        <w:rFonts w:ascii="Consolas"/>
        <w:b/>
      </w:rPr>
    </w:pPr>
    <w:r w:rsidRPr="000D0DAD">
      <w:rPr>
        <w:rFonts w:ascii="Consolas"/>
        <w:b/>
      </w:rPr>
      <w:t>Tag No.</w:t>
    </w:r>
    <w:r w:rsidR="009F2A6D">
      <w:rPr>
        <w:rFonts w:ascii="Consolas"/>
        <w:b/>
      </w:rPr>
      <w:t>65-72-U-045P-01</w:t>
    </w:r>
  </w:p>
  <w:p w14:paraId="6649EC35" w14:textId="77777777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>Corrosion Inhibitor Injection SN</w:t>
    </w:r>
  </w:p>
  <w:p w14:paraId="037BA20D" w14:textId="561CA61D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 xml:space="preserve">PV Elite 26 SP2   Licensee: </w:t>
    </w:r>
  </w:p>
  <w:p w14:paraId="7EADFF90" w14:textId="77777777" w:rsidR="000D0DAD" w:rsidRPr="000D0DAD" w:rsidRDefault="000D0DAD" w:rsidP="000D0DAD">
    <w:pPr>
      <w:pStyle w:val="Header"/>
      <w:rPr>
        <w:rFonts w:ascii="Consolas"/>
        <w:b/>
      </w:rPr>
    </w:pPr>
    <w:proofErr w:type="spellStart"/>
    <w:proofErr w:type="gramStart"/>
    <w:r w:rsidRPr="000D0DAD">
      <w:rPr>
        <w:rFonts w:ascii="Consolas"/>
        <w:b/>
      </w:rPr>
      <w:t>FileName</w:t>
    </w:r>
    <w:proofErr w:type="spellEnd"/>
    <w:r w:rsidRPr="000D0DAD">
      <w:rPr>
        <w:rFonts w:ascii="Consolas"/>
        <w:b/>
      </w:rPr>
      <w:t xml:space="preserve"> :</w:t>
    </w:r>
    <w:proofErr w:type="gramEnd"/>
    <w:r w:rsidRPr="000D0DAD">
      <w:rPr>
        <w:rFonts w:ascii="Consolas"/>
        <w:b/>
      </w:rPr>
      <w:t xml:space="preserve"> Corrosion Inhibitor Injection SN    --------------</w:t>
    </w:r>
  </w:p>
  <w:p w14:paraId="469F6815" w14:textId="77777777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>Center of Gravity Calculation:        Step:   22   2:49</w:t>
    </w:r>
    <w:proofErr w:type="gramStart"/>
    <w:r w:rsidRPr="000D0DAD">
      <w:rPr>
        <w:rFonts w:ascii="Consolas"/>
        <w:b/>
      </w:rPr>
      <w:t>pm  Mar</w:t>
    </w:r>
    <w:proofErr w:type="gramEnd"/>
    <w:r w:rsidRPr="000D0DAD">
      <w:rPr>
        <w:rFonts w:ascii="Consolas"/>
        <w:b/>
      </w:rPr>
      <w:t xml:space="preserve"> 14,2025</w:t>
    </w:r>
  </w:p>
  <w:p w14:paraId="50F49AC0" w14:textId="74323EC8" w:rsidR="000D0DAD" w:rsidRPr="000D0DAD" w:rsidRDefault="000D0DAD" w:rsidP="000D0DAD">
    <w:pPr>
      <w:pStyle w:val="Header"/>
    </w:pP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2172CB" w14:textId="479FBE00" w:rsidR="000D0DAD" w:rsidRDefault="000D0DAD" w:rsidP="00747272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20A9715B" w14:textId="40446E79" w:rsidR="000D0DAD" w:rsidRPr="000D0DAD" w:rsidRDefault="000D0DAD" w:rsidP="000D0DAD">
    <w:pPr>
      <w:pStyle w:val="Header"/>
      <w:ind w:right="360"/>
      <w:rPr>
        <w:rFonts w:ascii="Consolas"/>
        <w:b/>
      </w:rPr>
    </w:pPr>
    <w:r w:rsidRPr="000D0DAD">
      <w:rPr>
        <w:rFonts w:ascii="Consolas"/>
        <w:b/>
      </w:rPr>
      <w:t>Tag No.</w:t>
    </w:r>
    <w:r w:rsidR="009F2A6D">
      <w:rPr>
        <w:rFonts w:ascii="Consolas"/>
        <w:b/>
      </w:rPr>
      <w:t>65-72-U-045P-01</w:t>
    </w:r>
  </w:p>
  <w:p w14:paraId="6D0C40FA" w14:textId="77777777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>Corrosion Inhibitor Injection SN</w:t>
    </w:r>
  </w:p>
  <w:p w14:paraId="616A2FB1" w14:textId="241D8BC4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 xml:space="preserve">PV Elite 26 SP2   Licensee: </w:t>
    </w:r>
  </w:p>
  <w:p w14:paraId="425EA180" w14:textId="77777777" w:rsidR="000D0DAD" w:rsidRPr="000D0DAD" w:rsidRDefault="000D0DAD" w:rsidP="000D0DAD">
    <w:pPr>
      <w:pStyle w:val="Header"/>
      <w:rPr>
        <w:rFonts w:ascii="Consolas"/>
        <w:b/>
      </w:rPr>
    </w:pPr>
    <w:proofErr w:type="spellStart"/>
    <w:proofErr w:type="gramStart"/>
    <w:r w:rsidRPr="000D0DAD">
      <w:rPr>
        <w:rFonts w:ascii="Consolas"/>
        <w:b/>
      </w:rPr>
      <w:t>FileName</w:t>
    </w:r>
    <w:proofErr w:type="spellEnd"/>
    <w:r w:rsidRPr="000D0DAD">
      <w:rPr>
        <w:rFonts w:ascii="Consolas"/>
        <w:b/>
      </w:rPr>
      <w:t xml:space="preserve"> :</w:t>
    </w:r>
    <w:proofErr w:type="gramEnd"/>
    <w:r w:rsidRPr="000D0DAD">
      <w:rPr>
        <w:rFonts w:ascii="Consolas"/>
        <w:b/>
      </w:rPr>
      <w:t xml:space="preserve"> Corrosion Inhibitor Injection SN    --------------</w:t>
    </w:r>
  </w:p>
  <w:p w14:paraId="4FAE856C" w14:textId="77777777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>Lifting Lug Calcs:                    Step:   23   2:49</w:t>
    </w:r>
    <w:proofErr w:type="gramStart"/>
    <w:r w:rsidRPr="000D0DAD">
      <w:rPr>
        <w:rFonts w:ascii="Consolas"/>
        <w:b/>
      </w:rPr>
      <w:t>pm  Mar</w:t>
    </w:r>
    <w:proofErr w:type="gramEnd"/>
    <w:r w:rsidRPr="000D0DAD">
      <w:rPr>
        <w:rFonts w:ascii="Consolas"/>
        <w:b/>
      </w:rPr>
      <w:t xml:space="preserve"> 14,2025</w:t>
    </w:r>
  </w:p>
  <w:p w14:paraId="1DAF8D5E" w14:textId="4366894F" w:rsidR="000D0DAD" w:rsidRPr="000D0DAD" w:rsidRDefault="000D0DAD" w:rsidP="000D0DAD">
    <w:pPr>
      <w:pStyle w:val="Header"/>
    </w:pP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C8B317" w14:textId="5F5195DF" w:rsidR="000D0DAD" w:rsidRDefault="000D0DAD" w:rsidP="00747272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7FA87D7B" w14:textId="1D879ACC" w:rsidR="000D0DAD" w:rsidRPr="000D0DAD" w:rsidRDefault="000D0DAD" w:rsidP="000D0DAD">
    <w:pPr>
      <w:pStyle w:val="Header"/>
      <w:ind w:right="360"/>
      <w:rPr>
        <w:rFonts w:ascii="Consolas"/>
        <w:b/>
      </w:rPr>
    </w:pPr>
    <w:r w:rsidRPr="000D0DAD">
      <w:rPr>
        <w:rFonts w:ascii="Consolas"/>
        <w:b/>
      </w:rPr>
      <w:t>Tag No.</w:t>
    </w:r>
    <w:r w:rsidR="009F2A6D">
      <w:rPr>
        <w:rFonts w:ascii="Consolas"/>
        <w:b/>
      </w:rPr>
      <w:t>65-72-U-045P-01</w:t>
    </w:r>
  </w:p>
  <w:p w14:paraId="020B1698" w14:textId="77777777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>Corrosion Inhibitor Injection SN</w:t>
    </w:r>
  </w:p>
  <w:p w14:paraId="6DB4A65F" w14:textId="1C87A0E4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 xml:space="preserve">PV Elite 26 SP2   Licensee: </w:t>
    </w:r>
  </w:p>
  <w:p w14:paraId="59D5262D" w14:textId="77777777" w:rsidR="000D0DAD" w:rsidRPr="000D0DAD" w:rsidRDefault="000D0DAD" w:rsidP="000D0DAD">
    <w:pPr>
      <w:pStyle w:val="Header"/>
      <w:rPr>
        <w:rFonts w:ascii="Consolas"/>
        <w:b/>
      </w:rPr>
    </w:pPr>
    <w:proofErr w:type="spellStart"/>
    <w:proofErr w:type="gramStart"/>
    <w:r w:rsidRPr="000D0DAD">
      <w:rPr>
        <w:rFonts w:ascii="Consolas"/>
        <w:b/>
      </w:rPr>
      <w:t>FileName</w:t>
    </w:r>
    <w:proofErr w:type="spellEnd"/>
    <w:r w:rsidRPr="000D0DAD">
      <w:rPr>
        <w:rFonts w:ascii="Consolas"/>
        <w:b/>
      </w:rPr>
      <w:t xml:space="preserve"> :</w:t>
    </w:r>
    <w:proofErr w:type="gramEnd"/>
    <w:r w:rsidRPr="000D0DAD">
      <w:rPr>
        <w:rFonts w:ascii="Consolas"/>
        <w:b/>
      </w:rPr>
      <w:t xml:space="preserve"> Corrosion Inhibitor Injection SN    --------------</w:t>
    </w:r>
  </w:p>
  <w:p w14:paraId="19CEE9BE" w14:textId="77777777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>Leg Check, (Operating Case):          Step:   24   2:49</w:t>
    </w:r>
    <w:proofErr w:type="gramStart"/>
    <w:r w:rsidRPr="000D0DAD">
      <w:rPr>
        <w:rFonts w:ascii="Consolas"/>
        <w:b/>
      </w:rPr>
      <w:t>pm  Mar</w:t>
    </w:r>
    <w:proofErr w:type="gramEnd"/>
    <w:r w:rsidRPr="000D0DAD">
      <w:rPr>
        <w:rFonts w:ascii="Consolas"/>
        <w:b/>
      </w:rPr>
      <w:t xml:space="preserve"> 14,2025</w:t>
    </w:r>
  </w:p>
  <w:p w14:paraId="4B4DB7C6" w14:textId="61266A75" w:rsidR="000D0DAD" w:rsidRPr="000D0DAD" w:rsidRDefault="000D0DAD" w:rsidP="000D0DAD">
    <w:pPr>
      <w:pStyle w:val="Header"/>
    </w:pP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574734" w14:textId="5B7C7B6B" w:rsidR="000D0DAD" w:rsidRDefault="000D0DAD" w:rsidP="00747272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02CA6AE1" w14:textId="1C70970F" w:rsidR="000D0DAD" w:rsidRPr="000D0DAD" w:rsidRDefault="000D0DAD" w:rsidP="000D0DAD">
    <w:pPr>
      <w:pStyle w:val="Header"/>
      <w:ind w:right="360"/>
      <w:rPr>
        <w:rFonts w:ascii="Consolas"/>
        <w:b/>
      </w:rPr>
    </w:pPr>
    <w:r w:rsidRPr="000D0DAD">
      <w:rPr>
        <w:rFonts w:ascii="Consolas"/>
        <w:b/>
      </w:rPr>
      <w:t>Tag No.</w:t>
    </w:r>
    <w:r w:rsidR="009F2A6D">
      <w:rPr>
        <w:rFonts w:ascii="Consolas"/>
        <w:b/>
      </w:rPr>
      <w:t>65-72-U-045P-01</w:t>
    </w:r>
  </w:p>
  <w:p w14:paraId="145F7B8A" w14:textId="77777777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>Corrosion Inhibitor Injection SN</w:t>
    </w:r>
  </w:p>
  <w:p w14:paraId="2E00905E" w14:textId="1A3417A2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 xml:space="preserve">PV Elite 26 SP2   Licensee: </w:t>
    </w:r>
  </w:p>
  <w:p w14:paraId="6C89FAD4" w14:textId="77777777" w:rsidR="000D0DAD" w:rsidRPr="000D0DAD" w:rsidRDefault="000D0DAD" w:rsidP="000D0DAD">
    <w:pPr>
      <w:pStyle w:val="Header"/>
      <w:rPr>
        <w:rFonts w:ascii="Consolas"/>
        <w:b/>
      </w:rPr>
    </w:pPr>
    <w:proofErr w:type="spellStart"/>
    <w:proofErr w:type="gramStart"/>
    <w:r w:rsidRPr="000D0DAD">
      <w:rPr>
        <w:rFonts w:ascii="Consolas"/>
        <w:b/>
      </w:rPr>
      <w:t>FileName</w:t>
    </w:r>
    <w:proofErr w:type="spellEnd"/>
    <w:r w:rsidRPr="000D0DAD">
      <w:rPr>
        <w:rFonts w:ascii="Consolas"/>
        <w:b/>
      </w:rPr>
      <w:t xml:space="preserve"> :</w:t>
    </w:r>
    <w:proofErr w:type="gramEnd"/>
    <w:r w:rsidRPr="000D0DAD">
      <w:rPr>
        <w:rFonts w:ascii="Consolas"/>
        <w:b/>
      </w:rPr>
      <w:t xml:space="preserve"> Corrosion Inhibitor Injection SN    --------------</w:t>
    </w:r>
  </w:p>
  <w:p w14:paraId="3AC33993" w14:textId="77777777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>Leg Check, (Filled w/Water):          Step:   25   2:49</w:t>
    </w:r>
    <w:proofErr w:type="gramStart"/>
    <w:r w:rsidRPr="000D0DAD">
      <w:rPr>
        <w:rFonts w:ascii="Consolas"/>
        <w:b/>
      </w:rPr>
      <w:t>pm  Mar</w:t>
    </w:r>
    <w:proofErr w:type="gramEnd"/>
    <w:r w:rsidRPr="000D0DAD">
      <w:rPr>
        <w:rFonts w:ascii="Consolas"/>
        <w:b/>
      </w:rPr>
      <w:t xml:space="preserve"> 14,2025</w:t>
    </w:r>
  </w:p>
  <w:p w14:paraId="2E63100E" w14:textId="0468925A" w:rsidR="000D0DAD" w:rsidRPr="000D0DAD" w:rsidRDefault="000D0DAD" w:rsidP="000D0DAD">
    <w:pPr>
      <w:pStyle w:val="Header"/>
    </w:pP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8900AF" w14:textId="01F71A9C" w:rsidR="000D0DAD" w:rsidRDefault="000D0DAD" w:rsidP="00747272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195C7234" w14:textId="4499CCB3" w:rsidR="000D0DAD" w:rsidRPr="000D0DAD" w:rsidRDefault="000D0DAD" w:rsidP="000D0DAD">
    <w:pPr>
      <w:pStyle w:val="Header"/>
      <w:ind w:right="360"/>
      <w:rPr>
        <w:rFonts w:ascii="Consolas"/>
        <w:b/>
      </w:rPr>
    </w:pPr>
    <w:r w:rsidRPr="000D0DAD">
      <w:rPr>
        <w:rFonts w:ascii="Consolas"/>
        <w:b/>
      </w:rPr>
      <w:t>Tag No.</w:t>
    </w:r>
    <w:r w:rsidR="009F2A6D">
      <w:rPr>
        <w:rFonts w:ascii="Consolas"/>
        <w:b/>
      </w:rPr>
      <w:t>65-72-U-045P-01</w:t>
    </w:r>
  </w:p>
  <w:p w14:paraId="337915E6" w14:textId="77777777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>Corrosion Inhibitor Injection SN</w:t>
    </w:r>
  </w:p>
  <w:p w14:paraId="7B1B7BE7" w14:textId="5B7B5C4B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 xml:space="preserve">PV Elite 26 SP2   Licensee: </w:t>
    </w:r>
  </w:p>
  <w:p w14:paraId="43E6D36D" w14:textId="77777777" w:rsidR="000D0DAD" w:rsidRPr="000D0DAD" w:rsidRDefault="000D0DAD" w:rsidP="000D0DAD">
    <w:pPr>
      <w:pStyle w:val="Header"/>
      <w:rPr>
        <w:rFonts w:ascii="Consolas"/>
        <w:b/>
      </w:rPr>
    </w:pPr>
    <w:proofErr w:type="spellStart"/>
    <w:proofErr w:type="gramStart"/>
    <w:r w:rsidRPr="000D0DAD">
      <w:rPr>
        <w:rFonts w:ascii="Consolas"/>
        <w:b/>
      </w:rPr>
      <w:t>FileName</w:t>
    </w:r>
    <w:proofErr w:type="spellEnd"/>
    <w:r w:rsidRPr="000D0DAD">
      <w:rPr>
        <w:rFonts w:ascii="Consolas"/>
        <w:b/>
      </w:rPr>
      <w:t xml:space="preserve"> :</w:t>
    </w:r>
    <w:proofErr w:type="gramEnd"/>
    <w:r w:rsidRPr="000D0DAD">
      <w:rPr>
        <w:rFonts w:ascii="Consolas"/>
        <w:b/>
      </w:rPr>
      <w:t xml:space="preserve"> Corrosion Inhibitor Injection SN    --------------</w:t>
    </w:r>
  </w:p>
  <w:p w14:paraId="70107FBA" w14:textId="77777777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 xml:space="preserve">Nozzle Calcs.: N5                     </w:t>
    </w:r>
    <w:proofErr w:type="spellStart"/>
    <w:r w:rsidRPr="000D0DAD">
      <w:rPr>
        <w:rFonts w:ascii="Consolas"/>
        <w:b/>
      </w:rPr>
      <w:t>Nozl</w:t>
    </w:r>
    <w:proofErr w:type="spellEnd"/>
    <w:r w:rsidRPr="000D0DAD">
      <w:rPr>
        <w:rFonts w:ascii="Consolas"/>
        <w:b/>
      </w:rPr>
      <w:t>:   27   2:49</w:t>
    </w:r>
    <w:proofErr w:type="gramStart"/>
    <w:r w:rsidRPr="000D0DAD">
      <w:rPr>
        <w:rFonts w:ascii="Consolas"/>
        <w:b/>
      </w:rPr>
      <w:t>pm  Mar</w:t>
    </w:r>
    <w:proofErr w:type="gramEnd"/>
    <w:r w:rsidRPr="000D0DAD">
      <w:rPr>
        <w:rFonts w:ascii="Consolas"/>
        <w:b/>
      </w:rPr>
      <w:t xml:space="preserve"> 14,2025</w:t>
    </w:r>
  </w:p>
  <w:p w14:paraId="7FCEC271" w14:textId="0949D22B" w:rsidR="000D0DAD" w:rsidRPr="000D0DAD" w:rsidRDefault="000D0DAD" w:rsidP="000D0DAD">
    <w:pPr>
      <w:pStyle w:val="Header"/>
    </w:pP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39883B" w14:textId="07CA7289" w:rsidR="000D0DAD" w:rsidRDefault="000D0DAD" w:rsidP="00747272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20ABBD97" w14:textId="7A096C78" w:rsidR="000D0DAD" w:rsidRPr="000D0DAD" w:rsidRDefault="000D0DAD" w:rsidP="000D0DAD">
    <w:pPr>
      <w:pStyle w:val="Header"/>
      <w:ind w:right="360"/>
      <w:rPr>
        <w:rFonts w:ascii="Consolas"/>
        <w:b/>
      </w:rPr>
    </w:pPr>
    <w:r w:rsidRPr="000D0DAD">
      <w:rPr>
        <w:rFonts w:ascii="Consolas"/>
        <w:b/>
      </w:rPr>
      <w:t>Tag No.</w:t>
    </w:r>
    <w:r w:rsidR="009F2A6D">
      <w:rPr>
        <w:rFonts w:ascii="Consolas"/>
        <w:b/>
      </w:rPr>
      <w:t>65-72-U-045P-01</w:t>
    </w:r>
  </w:p>
  <w:p w14:paraId="2BDB3FA1" w14:textId="77777777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>Corrosion Inhibitor Injection SN</w:t>
    </w:r>
  </w:p>
  <w:p w14:paraId="3D386BA5" w14:textId="26909D29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 xml:space="preserve">PV Elite 26 SP2   Licensee: </w:t>
    </w:r>
  </w:p>
  <w:p w14:paraId="164D9298" w14:textId="77777777" w:rsidR="000D0DAD" w:rsidRPr="000D0DAD" w:rsidRDefault="000D0DAD" w:rsidP="000D0DAD">
    <w:pPr>
      <w:pStyle w:val="Header"/>
      <w:rPr>
        <w:rFonts w:ascii="Consolas"/>
        <w:b/>
      </w:rPr>
    </w:pPr>
    <w:proofErr w:type="spellStart"/>
    <w:proofErr w:type="gramStart"/>
    <w:r w:rsidRPr="000D0DAD">
      <w:rPr>
        <w:rFonts w:ascii="Consolas"/>
        <w:b/>
      </w:rPr>
      <w:t>FileName</w:t>
    </w:r>
    <w:proofErr w:type="spellEnd"/>
    <w:r w:rsidRPr="000D0DAD">
      <w:rPr>
        <w:rFonts w:ascii="Consolas"/>
        <w:b/>
      </w:rPr>
      <w:t xml:space="preserve"> :</w:t>
    </w:r>
    <w:proofErr w:type="gramEnd"/>
    <w:r w:rsidRPr="000D0DAD">
      <w:rPr>
        <w:rFonts w:ascii="Consolas"/>
        <w:b/>
      </w:rPr>
      <w:t xml:space="preserve"> Corrosion Inhibitor Injection SN    --------------</w:t>
    </w:r>
  </w:p>
  <w:p w14:paraId="71906A0E" w14:textId="77777777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 xml:space="preserve">Nozzle Calcs.: N8                     </w:t>
    </w:r>
    <w:proofErr w:type="spellStart"/>
    <w:r w:rsidRPr="000D0DAD">
      <w:rPr>
        <w:rFonts w:ascii="Consolas"/>
        <w:b/>
      </w:rPr>
      <w:t>Nozl</w:t>
    </w:r>
    <w:proofErr w:type="spellEnd"/>
    <w:r w:rsidRPr="000D0DAD">
      <w:rPr>
        <w:rFonts w:ascii="Consolas"/>
        <w:b/>
      </w:rPr>
      <w:t>:   28   2:49</w:t>
    </w:r>
    <w:proofErr w:type="gramStart"/>
    <w:r w:rsidRPr="000D0DAD">
      <w:rPr>
        <w:rFonts w:ascii="Consolas"/>
        <w:b/>
      </w:rPr>
      <w:t>pm  Mar</w:t>
    </w:r>
    <w:proofErr w:type="gramEnd"/>
    <w:r w:rsidRPr="000D0DAD">
      <w:rPr>
        <w:rFonts w:ascii="Consolas"/>
        <w:b/>
      </w:rPr>
      <w:t xml:space="preserve"> 14,2025</w:t>
    </w:r>
  </w:p>
  <w:p w14:paraId="609B5C90" w14:textId="38FD897E" w:rsidR="000D0DAD" w:rsidRPr="000D0DAD" w:rsidRDefault="000D0DAD" w:rsidP="000D0DAD">
    <w:pPr>
      <w:pStyle w:val="Header"/>
    </w:pP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3A0391" w14:textId="01856BF5" w:rsidR="000D0DAD" w:rsidRDefault="000D0DAD" w:rsidP="00747272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24987AF5" w14:textId="69C1D3FE" w:rsidR="000D0DAD" w:rsidRPr="000D0DAD" w:rsidRDefault="000D0DAD" w:rsidP="000D0DAD">
    <w:pPr>
      <w:pStyle w:val="Header"/>
      <w:ind w:right="360"/>
      <w:rPr>
        <w:rFonts w:ascii="Consolas"/>
        <w:b/>
      </w:rPr>
    </w:pPr>
    <w:r w:rsidRPr="000D0DAD">
      <w:rPr>
        <w:rFonts w:ascii="Consolas"/>
        <w:b/>
      </w:rPr>
      <w:t>Tag No.</w:t>
    </w:r>
    <w:r w:rsidR="009F2A6D">
      <w:rPr>
        <w:rFonts w:ascii="Consolas"/>
        <w:b/>
      </w:rPr>
      <w:t>65-72-U-045P-01</w:t>
    </w:r>
  </w:p>
  <w:p w14:paraId="2595AC7D" w14:textId="77777777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>Corrosion Inhibitor Injection SN</w:t>
    </w:r>
  </w:p>
  <w:p w14:paraId="76FAB1CC" w14:textId="14EA07A9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 xml:space="preserve">PV Elite 26 SP2   Licensee: </w:t>
    </w:r>
  </w:p>
  <w:p w14:paraId="7E8863E9" w14:textId="77777777" w:rsidR="000D0DAD" w:rsidRPr="000D0DAD" w:rsidRDefault="000D0DAD" w:rsidP="000D0DAD">
    <w:pPr>
      <w:pStyle w:val="Header"/>
      <w:rPr>
        <w:rFonts w:ascii="Consolas"/>
        <w:b/>
      </w:rPr>
    </w:pPr>
    <w:proofErr w:type="spellStart"/>
    <w:proofErr w:type="gramStart"/>
    <w:r w:rsidRPr="000D0DAD">
      <w:rPr>
        <w:rFonts w:ascii="Consolas"/>
        <w:b/>
      </w:rPr>
      <w:t>FileName</w:t>
    </w:r>
    <w:proofErr w:type="spellEnd"/>
    <w:r w:rsidRPr="000D0DAD">
      <w:rPr>
        <w:rFonts w:ascii="Consolas"/>
        <w:b/>
      </w:rPr>
      <w:t xml:space="preserve"> :</w:t>
    </w:r>
    <w:proofErr w:type="gramEnd"/>
    <w:r w:rsidRPr="000D0DAD">
      <w:rPr>
        <w:rFonts w:ascii="Consolas"/>
        <w:b/>
      </w:rPr>
      <w:t xml:space="preserve"> Corrosion Inhibitor Injection SN    --------------</w:t>
    </w:r>
  </w:p>
  <w:p w14:paraId="00B1A5D2" w14:textId="77777777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 xml:space="preserve">Nozzle Calcs.: N6A                    </w:t>
    </w:r>
    <w:proofErr w:type="spellStart"/>
    <w:r w:rsidRPr="000D0DAD">
      <w:rPr>
        <w:rFonts w:ascii="Consolas"/>
        <w:b/>
      </w:rPr>
      <w:t>Nozl</w:t>
    </w:r>
    <w:proofErr w:type="spellEnd"/>
    <w:r w:rsidRPr="000D0DAD">
      <w:rPr>
        <w:rFonts w:ascii="Consolas"/>
        <w:b/>
      </w:rPr>
      <w:t>:   29   2:49</w:t>
    </w:r>
    <w:proofErr w:type="gramStart"/>
    <w:r w:rsidRPr="000D0DAD">
      <w:rPr>
        <w:rFonts w:ascii="Consolas"/>
        <w:b/>
      </w:rPr>
      <w:t>pm  Mar</w:t>
    </w:r>
    <w:proofErr w:type="gramEnd"/>
    <w:r w:rsidRPr="000D0DAD">
      <w:rPr>
        <w:rFonts w:ascii="Consolas"/>
        <w:b/>
      </w:rPr>
      <w:t xml:space="preserve"> 14,2025</w:t>
    </w:r>
  </w:p>
  <w:p w14:paraId="2C9ED361" w14:textId="516DE9DD" w:rsidR="000D0DAD" w:rsidRPr="000D0DAD" w:rsidRDefault="000D0DAD" w:rsidP="000D0DAD">
    <w:pPr>
      <w:pStyle w:val="Header"/>
    </w:pP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B456D3" w14:textId="7B049341" w:rsidR="000D0DAD" w:rsidRDefault="000D0DAD" w:rsidP="00747272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373BD16F" w14:textId="1B196D83" w:rsidR="000D0DAD" w:rsidRPr="000D0DAD" w:rsidRDefault="000D0DAD" w:rsidP="000D0DAD">
    <w:pPr>
      <w:pStyle w:val="Header"/>
      <w:ind w:right="360"/>
      <w:rPr>
        <w:rFonts w:ascii="Consolas"/>
        <w:b/>
      </w:rPr>
    </w:pPr>
    <w:r w:rsidRPr="000D0DAD">
      <w:rPr>
        <w:rFonts w:ascii="Consolas"/>
        <w:b/>
      </w:rPr>
      <w:t>Tag No.</w:t>
    </w:r>
    <w:r w:rsidR="009F2A6D">
      <w:rPr>
        <w:rFonts w:ascii="Consolas"/>
        <w:b/>
      </w:rPr>
      <w:t>65-72-U-045P-01</w:t>
    </w:r>
  </w:p>
  <w:p w14:paraId="49199D16" w14:textId="77777777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>Corrosion Inhibitor Injection SN</w:t>
    </w:r>
  </w:p>
  <w:p w14:paraId="49B24ED7" w14:textId="7134A918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 xml:space="preserve">PV Elite 26 SP2   Licensee: </w:t>
    </w:r>
  </w:p>
  <w:p w14:paraId="5D2D0646" w14:textId="77777777" w:rsidR="000D0DAD" w:rsidRPr="000D0DAD" w:rsidRDefault="000D0DAD" w:rsidP="000D0DAD">
    <w:pPr>
      <w:pStyle w:val="Header"/>
      <w:rPr>
        <w:rFonts w:ascii="Consolas"/>
        <w:b/>
      </w:rPr>
    </w:pPr>
    <w:proofErr w:type="spellStart"/>
    <w:proofErr w:type="gramStart"/>
    <w:r w:rsidRPr="000D0DAD">
      <w:rPr>
        <w:rFonts w:ascii="Consolas"/>
        <w:b/>
      </w:rPr>
      <w:t>FileName</w:t>
    </w:r>
    <w:proofErr w:type="spellEnd"/>
    <w:r w:rsidRPr="000D0DAD">
      <w:rPr>
        <w:rFonts w:ascii="Consolas"/>
        <w:b/>
      </w:rPr>
      <w:t xml:space="preserve"> :</w:t>
    </w:r>
    <w:proofErr w:type="gramEnd"/>
    <w:r w:rsidRPr="000D0DAD">
      <w:rPr>
        <w:rFonts w:ascii="Consolas"/>
        <w:b/>
      </w:rPr>
      <w:t xml:space="preserve"> Corrosion Inhibitor Injection SN    --------------</w:t>
    </w:r>
  </w:p>
  <w:p w14:paraId="4D5F8A68" w14:textId="77777777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 xml:space="preserve">Nozzle Calcs.: N6B                    </w:t>
    </w:r>
    <w:proofErr w:type="spellStart"/>
    <w:r w:rsidRPr="000D0DAD">
      <w:rPr>
        <w:rFonts w:ascii="Consolas"/>
        <w:b/>
      </w:rPr>
      <w:t>Nozl</w:t>
    </w:r>
    <w:proofErr w:type="spellEnd"/>
    <w:r w:rsidRPr="000D0DAD">
      <w:rPr>
        <w:rFonts w:ascii="Consolas"/>
        <w:b/>
      </w:rPr>
      <w:t>:   30   2:49</w:t>
    </w:r>
    <w:proofErr w:type="gramStart"/>
    <w:r w:rsidRPr="000D0DAD">
      <w:rPr>
        <w:rFonts w:ascii="Consolas"/>
        <w:b/>
      </w:rPr>
      <w:t>pm  Mar</w:t>
    </w:r>
    <w:proofErr w:type="gramEnd"/>
    <w:r w:rsidRPr="000D0DAD">
      <w:rPr>
        <w:rFonts w:ascii="Consolas"/>
        <w:b/>
      </w:rPr>
      <w:t xml:space="preserve"> 14,2025</w:t>
    </w:r>
  </w:p>
  <w:p w14:paraId="24810A45" w14:textId="2356A0B2" w:rsidR="000D0DAD" w:rsidRPr="000D0DAD" w:rsidRDefault="000D0DAD" w:rsidP="000D0DAD">
    <w:pPr>
      <w:pStyle w:val="Header"/>
    </w:pPr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96EFFA" w14:textId="7A78A51E" w:rsidR="000D0DAD" w:rsidRDefault="000D0DAD" w:rsidP="00747272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051C83DF" w14:textId="21773860" w:rsidR="000D0DAD" w:rsidRPr="000D0DAD" w:rsidRDefault="000D0DAD" w:rsidP="000D0DAD">
    <w:pPr>
      <w:pStyle w:val="Header"/>
      <w:ind w:right="360"/>
      <w:rPr>
        <w:rFonts w:ascii="Consolas"/>
        <w:b/>
      </w:rPr>
    </w:pPr>
    <w:r w:rsidRPr="000D0DAD">
      <w:rPr>
        <w:rFonts w:ascii="Consolas"/>
        <w:b/>
      </w:rPr>
      <w:t>Tag No.</w:t>
    </w:r>
    <w:r w:rsidR="009F2A6D">
      <w:rPr>
        <w:rFonts w:ascii="Consolas"/>
        <w:b/>
      </w:rPr>
      <w:t>65-72-U-045P-01</w:t>
    </w:r>
  </w:p>
  <w:p w14:paraId="1F79F914" w14:textId="77777777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>Corrosion Inhibitor Injection SN</w:t>
    </w:r>
  </w:p>
  <w:p w14:paraId="4F91CDCE" w14:textId="0C480199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 xml:space="preserve">PV Elite 26 SP2   Licensee: </w:t>
    </w:r>
  </w:p>
  <w:p w14:paraId="0AAC8EAF" w14:textId="77777777" w:rsidR="000D0DAD" w:rsidRPr="000D0DAD" w:rsidRDefault="000D0DAD" w:rsidP="000D0DAD">
    <w:pPr>
      <w:pStyle w:val="Header"/>
      <w:rPr>
        <w:rFonts w:ascii="Consolas"/>
        <w:b/>
      </w:rPr>
    </w:pPr>
    <w:proofErr w:type="spellStart"/>
    <w:proofErr w:type="gramStart"/>
    <w:r w:rsidRPr="000D0DAD">
      <w:rPr>
        <w:rFonts w:ascii="Consolas"/>
        <w:b/>
      </w:rPr>
      <w:t>FileName</w:t>
    </w:r>
    <w:proofErr w:type="spellEnd"/>
    <w:r w:rsidRPr="000D0DAD">
      <w:rPr>
        <w:rFonts w:ascii="Consolas"/>
        <w:b/>
      </w:rPr>
      <w:t xml:space="preserve"> :</w:t>
    </w:r>
    <w:proofErr w:type="gramEnd"/>
    <w:r w:rsidRPr="000D0DAD">
      <w:rPr>
        <w:rFonts w:ascii="Consolas"/>
        <w:b/>
      </w:rPr>
      <w:t xml:space="preserve"> Corrosion Inhibitor Injection SN    --------------</w:t>
    </w:r>
  </w:p>
  <w:p w14:paraId="77E33931" w14:textId="77777777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 xml:space="preserve">Nozzle Calcs.: N4A                    </w:t>
    </w:r>
    <w:proofErr w:type="spellStart"/>
    <w:r w:rsidRPr="000D0DAD">
      <w:rPr>
        <w:rFonts w:ascii="Consolas"/>
        <w:b/>
      </w:rPr>
      <w:t>Nozl</w:t>
    </w:r>
    <w:proofErr w:type="spellEnd"/>
    <w:r w:rsidRPr="000D0DAD">
      <w:rPr>
        <w:rFonts w:ascii="Consolas"/>
        <w:b/>
      </w:rPr>
      <w:t>:   31   2:49</w:t>
    </w:r>
    <w:proofErr w:type="gramStart"/>
    <w:r w:rsidRPr="000D0DAD">
      <w:rPr>
        <w:rFonts w:ascii="Consolas"/>
        <w:b/>
      </w:rPr>
      <w:t>pm  Mar</w:t>
    </w:r>
    <w:proofErr w:type="gramEnd"/>
    <w:r w:rsidRPr="000D0DAD">
      <w:rPr>
        <w:rFonts w:ascii="Consolas"/>
        <w:b/>
      </w:rPr>
      <w:t xml:space="preserve"> 14,2025</w:t>
    </w:r>
  </w:p>
  <w:p w14:paraId="70370464" w14:textId="18EA8454" w:rsidR="000D0DAD" w:rsidRPr="000D0DAD" w:rsidRDefault="000D0DAD" w:rsidP="000D0DAD">
    <w:pPr>
      <w:pStyle w:val="Header"/>
    </w:pPr>
  </w:p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3BB683" w14:textId="050209F4" w:rsidR="000D0DAD" w:rsidRDefault="000D0DAD" w:rsidP="00747272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6CDB0A73" w14:textId="107532D7" w:rsidR="000D0DAD" w:rsidRPr="000D0DAD" w:rsidRDefault="000D0DAD" w:rsidP="000D0DAD">
    <w:pPr>
      <w:pStyle w:val="Header"/>
      <w:ind w:right="360"/>
      <w:rPr>
        <w:rFonts w:ascii="Consolas"/>
        <w:b/>
      </w:rPr>
    </w:pPr>
    <w:r w:rsidRPr="000D0DAD">
      <w:rPr>
        <w:rFonts w:ascii="Consolas"/>
        <w:b/>
      </w:rPr>
      <w:t>Tag No.</w:t>
    </w:r>
    <w:r w:rsidR="009F2A6D">
      <w:rPr>
        <w:rFonts w:ascii="Consolas"/>
        <w:b/>
      </w:rPr>
      <w:t>65-72-U-045P-01</w:t>
    </w:r>
  </w:p>
  <w:p w14:paraId="126464F0" w14:textId="77777777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>Corrosion Inhibitor Injection SN</w:t>
    </w:r>
  </w:p>
  <w:p w14:paraId="62E40CD4" w14:textId="4171F212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 xml:space="preserve">PV Elite 26 SP2   Licensee: </w:t>
    </w:r>
  </w:p>
  <w:p w14:paraId="1321AE4E" w14:textId="77777777" w:rsidR="000D0DAD" w:rsidRPr="000D0DAD" w:rsidRDefault="000D0DAD" w:rsidP="000D0DAD">
    <w:pPr>
      <w:pStyle w:val="Header"/>
      <w:rPr>
        <w:rFonts w:ascii="Consolas"/>
        <w:b/>
      </w:rPr>
    </w:pPr>
    <w:proofErr w:type="spellStart"/>
    <w:proofErr w:type="gramStart"/>
    <w:r w:rsidRPr="000D0DAD">
      <w:rPr>
        <w:rFonts w:ascii="Consolas"/>
        <w:b/>
      </w:rPr>
      <w:t>FileName</w:t>
    </w:r>
    <w:proofErr w:type="spellEnd"/>
    <w:r w:rsidRPr="000D0DAD">
      <w:rPr>
        <w:rFonts w:ascii="Consolas"/>
        <w:b/>
      </w:rPr>
      <w:t xml:space="preserve"> :</w:t>
    </w:r>
    <w:proofErr w:type="gramEnd"/>
    <w:r w:rsidRPr="000D0DAD">
      <w:rPr>
        <w:rFonts w:ascii="Consolas"/>
        <w:b/>
      </w:rPr>
      <w:t xml:space="preserve"> Corrosion Inhibitor Injection SN    --------------</w:t>
    </w:r>
  </w:p>
  <w:p w14:paraId="4A6486E9" w14:textId="77777777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 xml:space="preserve">Nozzle Calcs.: N4B                    </w:t>
    </w:r>
    <w:proofErr w:type="spellStart"/>
    <w:r w:rsidRPr="000D0DAD">
      <w:rPr>
        <w:rFonts w:ascii="Consolas"/>
        <w:b/>
      </w:rPr>
      <w:t>Nozl</w:t>
    </w:r>
    <w:proofErr w:type="spellEnd"/>
    <w:r w:rsidRPr="000D0DAD">
      <w:rPr>
        <w:rFonts w:ascii="Consolas"/>
        <w:b/>
      </w:rPr>
      <w:t>:   32   2:49</w:t>
    </w:r>
    <w:proofErr w:type="gramStart"/>
    <w:r w:rsidRPr="000D0DAD">
      <w:rPr>
        <w:rFonts w:ascii="Consolas"/>
        <w:b/>
      </w:rPr>
      <w:t>pm  Mar</w:t>
    </w:r>
    <w:proofErr w:type="gramEnd"/>
    <w:r w:rsidRPr="000D0DAD">
      <w:rPr>
        <w:rFonts w:ascii="Consolas"/>
        <w:b/>
      </w:rPr>
      <w:t xml:space="preserve"> 14,2025</w:t>
    </w:r>
  </w:p>
  <w:p w14:paraId="721FA3A8" w14:textId="0E28B2EB" w:rsidR="000D0DAD" w:rsidRPr="000D0DAD" w:rsidRDefault="000D0DAD" w:rsidP="000D0DAD">
    <w:pPr>
      <w:pStyle w:val="Header"/>
    </w:pPr>
  </w:p>
</w:hdr>
</file>

<file path=word/header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9F0A1B" w14:textId="590E28DB" w:rsidR="000D0DAD" w:rsidRDefault="000D0DAD" w:rsidP="00747272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48CC049D" w14:textId="646490E3" w:rsidR="000D0DAD" w:rsidRPr="000D0DAD" w:rsidRDefault="000D0DAD" w:rsidP="000D0DAD">
    <w:pPr>
      <w:pStyle w:val="Header"/>
      <w:ind w:right="360"/>
      <w:rPr>
        <w:rFonts w:ascii="Consolas"/>
        <w:b/>
      </w:rPr>
    </w:pPr>
    <w:r w:rsidRPr="000D0DAD">
      <w:rPr>
        <w:rFonts w:ascii="Consolas"/>
        <w:b/>
      </w:rPr>
      <w:t>Tag No.</w:t>
    </w:r>
    <w:r w:rsidR="009F2A6D">
      <w:rPr>
        <w:rFonts w:ascii="Consolas"/>
        <w:b/>
      </w:rPr>
      <w:t>65-72-U-045P-01</w:t>
    </w:r>
  </w:p>
  <w:p w14:paraId="236908C9" w14:textId="77777777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>Corrosion Inhibitor Injection SN</w:t>
    </w:r>
  </w:p>
  <w:p w14:paraId="2A1EB36D" w14:textId="4B606BD0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 xml:space="preserve">PV Elite 26 SP2   Licensee: </w:t>
    </w:r>
  </w:p>
  <w:p w14:paraId="0E13B07D" w14:textId="77777777" w:rsidR="000D0DAD" w:rsidRPr="000D0DAD" w:rsidRDefault="000D0DAD" w:rsidP="000D0DAD">
    <w:pPr>
      <w:pStyle w:val="Header"/>
      <w:rPr>
        <w:rFonts w:ascii="Consolas"/>
        <w:b/>
      </w:rPr>
    </w:pPr>
    <w:proofErr w:type="spellStart"/>
    <w:proofErr w:type="gramStart"/>
    <w:r w:rsidRPr="000D0DAD">
      <w:rPr>
        <w:rFonts w:ascii="Consolas"/>
        <w:b/>
      </w:rPr>
      <w:t>FileName</w:t>
    </w:r>
    <w:proofErr w:type="spellEnd"/>
    <w:r w:rsidRPr="000D0DAD">
      <w:rPr>
        <w:rFonts w:ascii="Consolas"/>
        <w:b/>
      </w:rPr>
      <w:t xml:space="preserve"> :</w:t>
    </w:r>
    <w:proofErr w:type="gramEnd"/>
    <w:r w:rsidRPr="000D0DAD">
      <w:rPr>
        <w:rFonts w:ascii="Consolas"/>
        <w:b/>
      </w:rPr>
      <w:t xml:space="preserve"> Corrosion Inhibitor Injection SN    --------------</w:t>
    </w:r>
  </w:p>
  <w:p w14:paraId="09D3D3CA" w14:textId="77777777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 xml:space="preserve">Nozzle Calcs.: M1                     </w:t>
    </w:r>
    <w:proofErr w:type="spellStart"/>
    <w:r w:rsidRPr="000D0DAD">
      <w:rPr>
        <w:rFonts w:ascii="Consolas"/>
        <w:b/>
      </w:rPr>
      <w:t>Nozl</w:t>
    </w:r>
    <w:proofErr w:type="spellEnd"/>
    <w:r w:rsidRPr="000D0DAD">
      <w:rPr>
        <w:rFonts w:ascii="Consolas"/>
        <w:b/>
      </w:rPr>
      <w:t>:   33   2:49</w:t>
    </w:r>
    <w:proofErr w:type="gramStart"/>
    <w:r w:rsidRPr="000D0DAD">
      <w:rPr>
        <w:rFonts w:ascii="Consolas"/>
        <w:b/>
      </w:rPr>
      <w:t>pm  Mar</w:t>
    </w:r>
    <w:proofErr w:type="gramEnd"/>
    <w:r w:rsidRPr="000D0DAD">
      <w:rPr>
        <w:rFonts w:ascii="Consolas"/>
        <w:b/>
      </w:rPr>
      <w:t xml:space="preserve"> 14,2025</w:t>
    </w:r>
  </w:p>
  <w:p w14:paraId="45950D65" w14:textId="24667644" w:rsidR="000D0DAD" w:rsidRPr="000D0DAD" w:rsidRDefault="000D0DAD" w:rsidP="000D0DAD">
    <w:pPr>
      <w:pStyle w:val="Header"/>
    </w:pPr>
  </w:p>
</w:hdr>
</file>

<file path=word/header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09F1C7" w14:textId="3D2004A4" w:rsidR="000D0DAD" w:rsidRDefault="000D0DAD" w:rsidP="00747272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55351AD6" w14:textId="73749FB1" w:rsidR="000D0DAD" w:rsidRPr="000D0DAD" w:rsidRDefault="000D0DAD" w:rsidP="000D0DAD">
    <w:pPr>
      <w:pStyle w:val="Header"/>
      <w:ind w:right="360"/>
      <w:rPr>
        <w:rFonts w:ascii="Consolas"/>
        <w:b/>
      </w:rPr>
    </w:pPr>
    <w:r w:rsidRPr="000D0DAD">
      <w:rPr>
        <w:rFonts w:ascii="Consolas"/>
        <w:b/>
      </w:rPr>
      <w:t>Tag No.</w:t>
    </w:r>
    <w:r w:rsidR="009F2A6D">
      <w:rPr>
        <w:rFonts w:ascii="Consolas"/>
        <w:b/>
      </w:rPr>
      <w:t>65-72-U-045P-01</w:t>
    </w:r>
  </w:p>
  <w:p w14:paraId="26F7A644" w14:textId="77777777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>Corrosion Inhibitor Injection SN</w:t>
    </w:r>
  </w:p>
  <w:p w14:paraId="256624E5" w14:textId="4D14EB25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 xml:space="preserve">PV Elite 26 SP2   Licensee: </w:t>
    </w:r>
  </w:p>
  <w:p w14:paraId="1AE643C6" w14:textId="77777777" w:rsidR="000D0DAD" w:rsidRPr="000D0DAD" w:rsidRDefault="000D0DAD" w:rsidP="000D0DAD">
    <w:pPr>
      <w:pStyle w:val="Header"/>
      <w:rPr>
        <w:rFonts w:ascii="Consolas"/>
        <w:b/>
      </w:rPr>
    </w:pPr>
    <w:proofErr w:type="spellStart"/>
    <w:proofErr w:type="gramStart"/>
    <w:r w:rsidRPr="000D0DAD">
      <w:rPr>
        <w:rFonts w:ascii="Consolas"/>
        <w:b/>
      </w:rPr>
      <w:t>FileName</w:t>
    </w:r>
    <w:proofErr w:type="spellEnd"/>
    <w:r w:rsidRPr="000D0DAD">
      <w:rPr>
        <w:rFonts w:ascii="Consolas"/>
        <w:b/>
      </w:rPr>
      <w:t xml:space="preserve"> :</w:t>
    </w:r>
    <w:proofErr w:type="gramEnd"/>
    <w:r w:rsidRPr="000D0DAD">
      <w:rPr>
        <w:rFonts w:ascii="Consolas"/>
        <w:b/>
      </w:rPr>
      <w:t xml:space="preserve"> Corrosion Inhibitor Injection SN    --------------</w:t>
    </w:r>
  </w:p>
  <w:p w14:paraId="61326A8D" w14:textId="77777777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 xml:space="preserve">Nozzle Calcs.: N1                     </w:t>
    </w:r>
    <w:proofErr w:type="spellStart"/>
    <w:r w:rsidRPr="000D0DAD">
      <w:rPr>
        <w:rFonts w:ascii="Consolas"/>
        <w:b/>
      </w:rPr>
      <w:t>Nozl</w:t>
    </w:r>
    <w:proofErr w:type="spellEnd"/>
    <w:r w:rsidRPr="000D0DAD">
      <w:rPr>
        <w:rFonts w:ascii="Consolas"/>
        <w:b/>
      </w:rPr>
      <w:t>:   34   2:49</w:t>
    </w:r>
    <w:proofErr w:type="gramStart"/>
    <w:r w:rsidRPr="000D0DAD">
      <w:rPr>
        <w:rFonts w:ascii="Consolas"/>
        <w:b/>
      </w:rPr>
      <w:t>pm  Mar</w:t>
    </w:r>
    <w:proofErr w:type="gramEnd"/>
    <w:r w:rsidRPr="000D0DAD">
      <w:rPr>
        <w:rFonts w:ascii="Consolas"/>
        <w:b/>
      </w:rPr>
      <w:t xml:space="preserve"> 14,2025</w:t>
    </w:r>
  </w:p>
  <w:p w14:paraId="42D690FE" w14:textId="0EC2C5FE" w:rsidR="000D0DAD" w:rsidRPr="000D0DAD" w:rsidRDefault="000D0DAD" w:rsidP="000D0DAD">
    <w:pPr>
      <w:pStyle w:val="Header"/>
    </w:pPr>
  </w:p>
</w:hdr>
</file>

<file path=word/header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08391E" w14:textId="4E1825EC" w:rsidR="000D0DAD" w:rsidRDefault="000D0DAD" w:rsidP="00747272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32C4B446" w14:textId="362304DC" w:rsidR="000D0DAD" w:rsidRPr="000D0DAD" w:rsidRDefault="000D0DAD" w:rsidP="000D0DAD">
    <w:pPr>
      <w:pStyle w:val="Header"/>
      <w:ind w:right="360"/>
      <w:rPr>
        <w:rFonts w:ascii="Consolas"/>
        <w:b/>
      </w:rPr>
    </w:pPr>
    <w:r w:rsidRPr="000D0DAD">
      <w:rPr>
        <w:rFonts w:ascii="Consolas"/>
        <w:b/>
      </w:rPr>
      <w:t>Tag No.</w:t>
    </w:r>
    <w:r w:rsidR="009F2A6D">
      <w:rPr>
        <w:rFonts w:ascii="Consolas"/>
        <w:b/>
      </w:rPr>
      <w:t>65-72-U-045P-01</w:t>
    </w:r>
  </w:p>
  <w:p w14:paraId="4BDF4B95" w14:textId="77777777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>Corrosion Inhibitor Injection SN</w:t>
    </w:r>
  </w:p>
  <w:p w14:paraId="10B73F03" w14:textId="368DC974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 xml:space="preserve">PV Elite 26 SP2   Licensee: </w:t>
    </w:r>
  </w:p>
  <w:p w14:paraId="4CF69117" w14:textId="77777777" w:rsidR="000D0DAD" w:rsidRPr="000D0DAD" w:rsidRDefault="000D0DAD" w:rsidP="000D0DAD">
    <w:pPr>
      <w:pStyle w:val="Header"/>
      <w:rPr>
        <w:rFonts w:ascii="Consolas"/>
        <w:b/>
      </w:rPr>
    </w:pPr>
    <w:proofErr w:type="spellStart"/>
    <w:proofErr w:type="gramStart"/>
    <w:r w:rsidRPr="000D0DAD">
      <w:rPr>
        <w:rFonts w:ascii="Consolas"/>
        <w:b/>
      </w:rPr>
      <w:t>FileName</w:t>
    </w:r>
    <w:proofErr w:type="spellEnd"/>
    <w:r w:rsidRPr="000D0DAD">
      <w:rPr>
        <w:rFonts w:ascii="Consolas"/>
        <w:b/>
      </w:rPr>
      <w:t xml:space="preserve"> :</w:t>
    </w:r>
    <w:proofErr w:type="gramEnd"/>
    <w:r w:rsidRPr="000D0DAD">
      <w:rPr>
        <w:rFonts w:ascii="Consolas"/>
        <w:b/>
      </w:rPr>
      <w:t xml:space="preserve"> Corrosion Inhibitor Injection SN    --------------</w:t>
    </w:r>
  </w:p>
  <w:p w14:paraId="7F9F53D6" w14:textId="77777777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 xml:space="preserve">Nozzle Calcs.: N7                     </w:t>
    </w:r>
    <w:proofErr w:type="spellStart"/>
    <w:r w:rsidRPr="000D0DAD">
      <w:rPr>
        <w:rFonts w:ascii="Consolas"/>
        <w:b/>
      </w:rPr>
      <w:t>Nozl</w:t>
    </w:r>
    <w:proofErr w:type="spellEnd"/>
    <w:r w:rsidRPr="000D0DAD">
      <w:rPr>
        <w:rFonts w:ascii="Consolas"/>
        <w:b/>
      </w:rPr>
      <w:t>:   35   2:49</w:t>
    </w:r>
    <w:proofErr w:type="gramStart"/>
    <w:r w:rsidRPr="000D0DAD">
      <w:rPr>
        <w:rFonts w:ascii="Consolas"/>
        <w:b/>
      </w:rPr>
      <w:t>pm  Mar</w:t>
    </w:r>
    <w:proofErr w:type="gramEnd"/>
    <w:r w:rsidRPr="000D0DAD">
      <w:rPr>
        <w:rFonts w:ascii="Consolas"/>
        <w:b/>
      </w:rPr>
      <w:t xml:space="preserve"> 14,2025</w:t>
    </w:r>
  </w:p>
  <w:p w14:paraId="21ED895E" w14:textId="2A28F081" w:rsidR="000D0DAD" w:rsidRPr="000D0DAD" w:rsidRDefault="000D0DAD" w:rsidP="000D0DAD">
    <w:pPr>
      <w:pStyle w:val="Header"/>
    </w:pPr>
  </w:p>
</w:hdr>
</file>

<file path=word/header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636A82" w14:textId="2B9A25E9" w:rsidR="000D0DAD" w:rsidRDefault="000D0DAD" w:rsidP="00747272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059BB899" w14:textId="1C925AAF" w:rsidR="000D0DAD" w:rsidRPr="000D0DAD" w:rsidRDefault="000D0DAD" w:rsidP="000D0DAD">
    <w:pPr>
      <w:pStyle w:val="Header"/>
      <w:ind w:right="360"/>
      <w:rPr>
        <w:rFonts w:ascii="Consolas"/>
        <w:b/>
      </w:rPr>
    </w:pPr>
    <w:r w:rsidRPr="000D0DAD">
      <w:rPr>
        <w:rFonts w:ascii="Consolas"/>
        <w:b/>
      </w:rPr>
      <w:t>Tag No.</w:t>
    </w:r>
    <w:r w:rsidR="009F2A6D">
      <w:rPr>
        <w:rFonts w:ascii="Consolas"/>
        <w:b/>
      </w:rPr>
      <w:t>65-72-U-045P-01</w:t>
    </w:r>
  </w:p>
  <w:p w14:paraId="659216AC" w14:textId="77777777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>Corrosion Inhibitor Injection SN</w:t>
    </w:r>
  </w:p>
  <w:p w14:paraId="3C1136F1" w14:textId="787626E7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 xml:space="preserve">PV Elite 26 SP2   Licensee: </w:t>
    </w:r>
  </w:p>
  <w:p w14:paraId="656497DD" w14:textId="77777777" w:rsidR="000D0DAD" w:rsidRPr="000D0DAD" w:rsidRDefault="000D0DAD" w:rsidP="000D0DAD">
    <w:pPr>
      <w:pStyle w:val="Header"/>
      <w:rPr>
        <w:rFonts w:ascii="Consolas"/>
        <w:b/>
      </w:rPr>
    </w:pPr>
    <w:proofErr w:type="spellStart"/>
    <w:proofErr w:type="gramStart"/>
    <w:r w:rsidRPr="000D0DAD">
      <w:rPr>
        <w:rFonts w:ascii="Consolas"/>
        <w:b/>
      </w:rPr>
      <w:t>FileName</w:t>
    </w:r>
    <w:proofErr w:type="spellEnd"/>
    <w:r w:rsidRPr="000D0DAD">
      <w:rPr>
        <w:rFonts w:ascii="Consolas"/>
        <w:b/>
      </w:rPr>
      <w:t xml:space="preserve"> :</w:t>
    </w:r>
    <w:proofErr w:type="gramEnd"/>
    <w:r w:rsidRPr="000D0DAD">
      <w:rPr>
        <w:rFonts w:ascii="Consolas"/>
        <w:b/>
      </w:rPr>
      <w:t xml:space="preserve"> Corrosion Inhibitor Injection SN    --------------</w:t>
    </w:r>
  </w:p>
  <w:p w14:paraId="5B6E0638" w14:textId="77777777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 xml:space="preserve">Nozzle Calcs.: N9                     </w:t>
    </w:r>
    <w:proofErr w:type="spellStart"/>
    <w:r w:rsidRPr="000D0DAD">
      <w:rPr>
        <w:rFonts w:ascii="Consolas"/>
        <w:b/>
      </w:rPr>
      <w:t>Nozl</w:t>
    </w:r>
    <w:proofErr w:type="spellEnd"/>
    <w:r w:rsidRPr="000D0DAD">
      <w:rPr>
        <w:rFonts w:ascii="Consolas"/>
        <w:b/>
      </w:rPr>
      <w:t>:   36   2:49</w:t>
    </w:r>
    <w:proofErr w:type="gramStart"/>
    <w:r w:rsidRPr="000D0DAD">
      <w:rPr>
        <w:rFonts w:ascii="Consolas"/>
        <w:b/>
      </w:rPr>
      <w:t>pm  Mar</w:t>
    </w:r>
    <w:proofErr w:type="gramEnd"/>
    <w:r w:rsidRPr="000D0DAD">
      <w:rPr>
        <w:rFonts w:ascii="Consolas"/>
        <w:b/>
      </w:rPr>
      <w:t xml:space="preserve"> 14,2025</w:t>
    </w:r>
  </w:p>
  <w:p w14:paraId="2C8A681B" w14:textId="5F22F717" w:rsidR="000D0DAD" w:rsidRPr="000D0DAD" w:rsidRDefault="000D0DAD" w:rsidP="000D0DAD">
    <w:pPr>
      <w:pStyle w:val="Header"/>
    </w:pPr>
  </w:p>
</w:hdr>
</file>

<file path=word/header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47611A" w14:textId="2FE4E893" w:rsidR="000D0DAD" w:rsidRDefault="000D0DAD" w:rsidP="00747272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79E0282D" w14:textId="60094F69" w:rsidR="000D0DAD" w:rsidRPr="000D0DAD" w:rsidRDefault="000D0DAD" w:rsidP="000D0DAD">
    <w:pPr>
      <w:pStyle w:val="Header"/>
      <w:ind w:right="360"/>
      <w:rPr>
        <w:rFonts w:ascii="Consolas"/>
        <w:b/>
      </w:rPr>
    </w:pPr>
    <w:r w:rsidRPr="000D0DAD">
      <w:rPr>
        <w:rFonts w:ascii="Consolas"/>
        <w:b/>
      </w:rPr>
      <w:t>Tag No.</w:t>
    </w:r>
    <w:r w:rsidR="009F2A6D">
      <w:rPr>
        <w:rFonts w:ascii="Consolas"/>
        <w:b/>
      </w:rPr>
      <w:t>65-72-U-045P-01</w:t>
    </w:r>
  </w:p>
  <w:p w14:paraId="654BA981" w14:textId="77777777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>Corrosion Inhibitor Injection SN</w:t>
    </w:r>
  </w:p>
  <w:p w14:paraId="395780DD" w14:textId="67BF5BDC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 xml:space="preserve">PV Elite 26 SP2   Licensee: </w:t>
    </w:r>
  </w:p>
  <w:p w14:paraId="6B106915" w14:textId="77777777" w:rsidR="000D0DAD" w:rsidRPr="000D0DAD" w:rsidRDefault="000D0DAD" w:rsidP="000D0DAD">
    <w:pPr>
      <w:pStyle w:val="Header"/>
      <w:rPr>
        <w:rFonts w:ascii="Consolas"/>
        <w:b/>
      </w:rPr>
    </w:pPr>
    <w:proofErr w:type="spellStart"/>
    <w:proofErr w:type="gramStart"/>
    <w:r w:rsidRPr="000D0DAD">
      <w:rPr>
        <w:rFonts w:ascii="Consolas"/>
        <w:b/>
      </w:rPr>
      <w:t>FileName</w:t>
    </w:r>
    <w:proofErr w:type="spellEnd"/>
    <w:r w:rsidRPr="000D0DAD">
      <w:rPr>
        <w:rFonts w:ascii="Consolas"/>
        <w:b/>
      </w:rPr>
      <w:t xml:space="preserve"> :</w:t>
    </w:r>
    <w:proofErr w:type="gramEnd"/>
    <w:r w:rsidRPr="000D0DAD">
      <w:rPr>
        <w:rFonts w:ascii="Consolas"/>
        <w:b/>
      </w:rPr>
      <w:t xml:space="preserve"> Corrosion Inhibitor Injection SN    --------------</w:t>
    </w:r>
  </w:p>
  <w:p w14:paraId="56A28525" w14:textId="77777777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 xml:space="preserve">Nozzle Calcs.: N10                    </w:t>
    </w:r>
    <w:proofErr w:type="spellStart"/>
    <w:r w:rsidRPr="000D0DAD">
      <w:rPr>
        <w:rFonts w:ascii="Consolas"/>
        <w:b/>
      </w:rPr>
      <w:t>Nozl</w:t>
    </w:r>
    <w:proofErr w:type="spellEnd"/>
    <w:r w:rsidRPr="000D0DAD">
      <w:rPr>
        <w:rFonts w:ascii="Consolas"/>
        <w:b/>
      </w:rPr>
      <w:t>:   37   2:49</w:t>
    </w:r>
    <w:proofErr w:type="gramStart"/>
    <w:r w:rsidRPr="000D0DAD">
      <w:rPr>
        <w:rFonts w:ascii="Consolas"/>
        <w:b/>
      </w:rPr>
      <w:t>pm  Mar</w:t>
    </w:r>
    <w:proofErr w:type="gramEnd"/>
    <w:r w:rsidRPr="000D0DAD">
      <w:rPr>
        <w:rFonts w:ascii="Consolas"/>
        <w:b/>
      </w:rPr>
      <w:t xml:space="preserve"> 14,2025</w:t>
    </w:r>
  </w:p>
  <w:p w14:paraId="4AAD0B70" w14:textId="6F9C34CD" w:rsidR="000D0DAD" w:rsidRPr="000D0DAD" w:rsidRDefault="000D0DAD" w:rsidP="000D0DAD">
    <w:pPr>
      <w:pStyle w:val="Header"/>
    </w:pPr>
  </w:p>
</w:hdr>
</file>

<file path=word/header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821BDE" w14:textId="78BEDBE1" w:rsidR="000D0DAD" w:rsidRDefault="000D0DAD" w:rsidP="00747272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4A46DF34" w14:textId="6E0F1248" w:rsidR="000D0DAD" w:rsidRPr="000D0DAD" w:rsidRDefault="000D0DAD" w:rsidP="000D0DAD">
    <w:pPr>
      <w:pStyle w:val="Header"/>
      <w:ind w:right="360"/>
      <w:rPr>
        <w:rFonts w:ascii="Consolas"/>
        <w:b/>
      </w:rPr>
    </w:pPr>
    <w:r w:rsidRPr="000D0DAD">
      <w:rPr>
        <w:rFonts w:ascii="Consolas"/>
        <w:b/>
      </w:rPr>
      <w:t>Tag No.</w:t>
    </w:r>
    <w:r w:rsidR="009F2A6D">
      <w:rPr>
        <w:rFonts w:ascii="Consolas"/>
        <w:b/>
      </w:rPr>
      <w:t>65-72-U-045P-01</w:t>
    </w:r>
  </w:p>
  <w:p w14:paraId="0922CD45" w14:textId="77777777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>Corrosion Inhibitor Injection SN</w:t>
    </w:r>
  </w:p>
  <w:p w14:paraId="302C4BB6" w14:textId="3333EF26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 xml:space="preserve">PV Elite 26 SP2   Licensee: </w:t>
    </w:r>
  </w:p>
  <w:p w14:paraId="6590B0B0" w14:textId="77777777" w:rsidR="000D0DAD" w:rsidRPr="000D0DAD" w:rsidRDefault="000D0DAD" w:rsidP="000D0DAD">
    <w:pPr>
      <w:pStyle w:val="Header"/>
      <w:rPr>
        <w:rFonts w:ascii="Consolas"/>
        <w:b/>
      </w:rPr>
    </w:pPr>
    <w:proofErr w:type="spellStart"/>
    <w:proofErr w:type="gramStart"/>
    <w:r w:rsidRPr="000D0DAD">
      <w:rPr>
        <w:rFonts w:ascii="Consolas"/>
        <w:b/>
      </w:rPr>
      <w:t>FileName</w:t>
    </w:r>
    <w:proofErr w:type="spellEnd"/>
    <w:r w:rsidRPr="000D0DAD">
      <w:rPr>
        <w:rFonts w:ascii="Consolas"/>
        <w:b/>
      </w:rPr>
      <w:t xml:space="preserve"> :</w:t>
    </w:r>
    <w:proofErr w:type="gramEnd"/>
    <w:r w:rsidRPr="000D0DAD">
      <w:rPr>
        <w:rFonts w:ascii="Consolas"/>
        <w:b/>
      </w:rPr>
      <w:t xml:space="preserve"> Corrosion Inhibitor Injection SN    --------------</w:t>
    </w:r>
  </w:p>
  <w:p w14:paraId="2CCC190F" w14:textId="77777777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 xml:space="preserve">Nozzle Calcs.: N3                     </w:t>
    </w:r>
    <w:proofErr w:type="spellStart"/>
    <w:r w:rsidRPr="000D0DAD">
      <w:rPr>
        <w:rFonts w:ascii="Consolas"/>
        <w:b/>
      </w:rPr>
      <w:t>Nozl</w:t>
    </w:r>
    <w:proofErr w:type="spellEnd"/>
    <w:r w:rsidRPr="000D0DAD">
      <w:rPr>
        <w:rFonts w:ascii="Consolas"/>
        <w:b/>
      </w:rPr>
      <w:t>:   38   2:49</w:t>
    </w:r>
    <w:proofErr w:type="gramStart"/>
    <w:r w:rsidRPr="000D0DAD">
      <w:rPr>
        <w:rFonts w:ascii="Consolas"/>
        <w:b/>
      </w:rPr>
      <w:t>pm  Mar</w:t>
    </w:r>
    <w:proofErr w:type="gramEnd"/>
    <w:r w:rsidRPr="000D0DAD">
      <w:rPr>
        <w:rFonts w:ascii="Consolas"/>
        <w:b/>
      </w:rPr>
      <w:t xml:space="preserve"> 14,2025</w:t>
    </w:r>
  </w:p>
  <w:p w14:paraId="59140047" w14:textId="7AD732FD" w:rsidR="000D0DAD" w:rsidRPr="000D0DAD" w:rsidRDefault="000D0DAD" w:rsidP="000D0DAD">
    <w:pPr>
      <w:pStyle w:val="Header"/>
    </w:pPr>
  </w:p>
</w:hdr>
</file>

<file path=word/header4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9EDEAC" w14:textId="4AA5D740" w:rsidR="000D0DAD" w:rsidRDefault="000D0DAD" w:rsidP="00747272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4D98F784" w14:textId="6EF78BEA" w:rsidR="000D0DAD" w:rsidRPr="000D0DAD" w:rsidRDefault="000D0DAD" w:rsidP="000D0DAD">
    <w:pPr>
      <w:pStyle w:val="Header"/>
      <w:ind w:right="360"/>
      <w:rPr>
        <w:rFonts w:ascii="Consolas"/>
        <w:b/>
      </w:rPr>
    </w:pPr>
    <w:r w:rsidRPr="000D0DAD">
      <w:rPr>
        <w:rFonts w:ascii="Consolas"/>
        <w:b/>
      </w:rPr>
      <w:t>Tag No.</w:t>
    </w:r>
    <w:r w:rsidR="009F2A6D">
      <w:rPr>
        <w:rFonts w:ascii="Consolas"/>
        <w:b/>
      </w:rPr>
      <w:t>65-72-U-045P-01</w:t>
    </w:r>
  </w:p>
  <w:p w14:paraId="730D21A8" w14:textId="77777777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>Corrosion Inhibitor Injection SN</w:t>
    </w:r>
  </w:p>
  <w:p w14:paraId="45AD7E31" w14:textId="6A6A51AE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 xml:space="preserve">PV Elite 26 SP2   Licensee: </w:t>
    </w:r>
  </w:p>
  <w:p w14:paraId="3F0A7439" w14:textId="77777777" w:rsidR="000D0DAD" w:rsidRPr="000D0DAD" w:rsidRDefault="000D0DAD" w:rsidP="000D0DAD">
    <w:pPr>
      <w:pStyle w:val="Header"/>
      <w:rPr>
        <w:rFonts w:ascii="Consolas"/>
        <w:b/>
      </w:rPr>
    </w:pPr>
    <w:proofErr w:type="spellStart"/>
    <w:proofErr w:type="gramStart"/>
    <w:r w:rsidRPr="000D0DAD">
      <w:rPr>
        <w:rFonts w:ascii="Consolas"/>
        <w:b/>
      </w:rPr>
      <w:t>FileName</w:t>
    </w:r>
    <w:proofErr w:type="spellEnd"/>
    <w:r w:rsidRPr="000D0DAD">
      <w:rPr>
        <w:rFonts w:ascii="Consolas"/>
        <w:b/>
      </w:rPr>
      <w:t xml:space="preserve"> :</w:t>
    </w:r>
    <w:proofErr w:type="gramEnd"/>
    <w:r w:rsidRPr="000D0DAD">
      <w:rPr>
        <w:rFonts w:ascii="Consolas"/>
        <w:b/>
      </w:rPr>
      <w:t xml:space="preserve"> Corrosion Inhibitor Injection SN    --------------</w:t>
    </w:r>
  </w:p>
  <w:p w14:paraId="619554A9" w14:textId="77777777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 xml:space="preserve">Nozzle Calcs.: N2                     </w:t>
    </w:r>
    <w:proofErr w:type="spellStart"/>
    <w:r w:rsidRPr="000D0DAD">
      <w:rPr>
        <w:rFonts w:ascii="Consolas"/>
        <w:b/>
      </w:rPr>
      <w:t>Nozl</w:t>
    </w:r>
    <w:proofErr w:type="spellEnd"/>
    <w:r w:rsidRPr="000D0DAD">
      <w:rPr>
        <w:rFonts w:ascii="Consolas"/>
        <w:b/>
      </w:rPr>
      <w:t>:   39   2:49</w:t>
    </w:r>
    <w:proofErr w:type="gramStart"/>
    <w:r w:rsidRPr="000D0DAD">
      <w:rPr>
        <w:rFonts w:ascii="Consolas"/>
        <w:b/>
      </w:rPr>
      <w:t>pm  Mar</w:t>
    </w:r>
    <w:proofErr w:type="gramEnd"/>
    <w:r w:rsidRPr="000D0DAD">
      <w:rPr>
        <w:rFonts w:ascii="Consolas"/>
        <w:b/>
      </w:rPr>
      <w:t xml:space="preserve"> 14,2025</w:t>
    </w:r>
  </w:p>
  <w:p w14:paraId="50609217" w14:textId="0F198879" w:rsidR="000D0DAD" w:rsidRPr="000D0DAD" w:rsidRDefault="000D0DAD" w:rsidP="000D0DA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hideSpellingErrors/>
  <w:hideGrammaticalError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DAD"/>
    <w:rsid w:val="000D0DAD"/>
    <w:rsid w:val="00395105"/>
    <w:rsid w:val="003E5A2F"/>
    <w:rsid w:val="004E1DDC"/>
    <w:rsid w:val="00810CE5"/>
    <w:rsid w:val="009B343A"/>
    <w:rsid w:val="009F2A6D"/>
    <w:rsid w:val="00A00CD3"/>
    <w:rsid w:val="00CC3CF0"/>
    <w:rsid w:val="00CE713B"/>
    <w:rsid w:val="00F27584"/>
    <w:rsid w:val="00FF3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DF444C5"/>
  <w15:chartTrackingRefBased/>
  <w15:docId w15:val="{A6ED0EE6-A2D6-45B2-9595-6EEA87242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0D0DAD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0D0DAD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0D0DAD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customStyle="1" w:styleId="DataLine">
    <w:name w:val="DataLine"/>
    <w:basedOn w:val="Normal"/>
    <w:pPr>
      <w:tabs>
        <w:tab w:val="right" w:pos="720"/>
        <w:tab w:val="right" w:pos="1440"/>
        <w:tab w:val="right" w:pos="2160"/>
        <w:tab w:val="right" w:pos="2880"/>
        <w:tab w:val="right" w:pos="3600"/>
        <w:tab w:val="right" w:pos="4320"/>
        <w:tab w:val="right" w:pos="5040"/>
        <w:tab w:val="right" w:pos="5760"/>
        <w:tab w:val="right" w:pos="6480"/>
        <w:tab w:val="right" w:pos="7200"/>
        <w:tab w:val="right" w:pos="7920"/>
        <w:tab w:val="right" w:pos="8640"/>
        <w:tab w:val="right" w:pos="9360"/>
      </w:tabs>
    </w:pPr>
    <w:rPr>
      <w:rFonts w:ascii="Courier New" w:hAnsi="Courier New"/>
    </w:rPr>
  </w:style>
  <w:style w:type="paragraph" w:customStyle="1" w:styleId="Style1">
    <w:name w:val="Style1"/>
    <w:basedOn w:val="Header"/>
    <w:autoRedefine/>
  </w:style>
  <w:style w:type="character" w:customStyle="1" w:styleId="Heading1Char">
    <w:name w:val="Heading 1 Char"/>
    <w:basedOn w:val="DefaultParagraphFont"/>
    <w:link w:val="Heading1"/>
    <w:rsid w:val="000D0DAD"/>
    <w:rPr>
      <w:rFonts w:asciiTheme="majorHAnsi" w:eastAsiaTheme="majorEastAsia" w:hAnsiTheme="majorHAnsi" w:cstheme="majorBidi"/>
      <w:b/>
      <w:bCs/>
      <w:kern w:val="32"/>
      <w:sz w:val="32"/>
      <w:szCs w:val="32"/>
      <w:lang w:val="en-US" w:eastAsia="en-US"/>
    </w:rPr>
  </w:style>
  <w:style w:type="character" w:customStyle="1" w:styleId="Heading2Char">
    <w:name w:val="Heading 2 Char"/>
    <w:basedOn w:val="DefaultParagraphFont"/>
    <w:link w:val="Heading2"/>
    <w:semiHidden/>
    <w:rsid w:val="000D0DAD"/>
    <w:rPr>
      <w:rFonts w:asciiTheme="majorHAnsi" w:eastAsiaTheme="majorEastAsia" w:hAnsiTheme="majorHAnsi" w:cstheme="majorBidi"/>
      <w:b/>
      <w:bCs/>
      <w:i/>
      <w:iCs/>
      <w:sz w:val="28"/>
      <w:szCs w:val="28"/>
      <w:lang w:val="en-US" w:eastAsia="en-US"/>
    </w:rPr>
  </w:style>
  <w:style w:type="character" w:customStyle="1" w:styleId="Heading3Char">
    <w:name w:val="Heading 3 Char"/>
    <w:basedOn w:val="DefaultParagraphFont"/>
    <w:link w:val="Heading3"/>
    <w:semiHidden/>
    <w:rsid w:val="000D0DAD"/>
    <w:rPr>
      <w:rFonts w:asciiTheme="majorHAnsi" w:eastAsiaTheme="majorEastAsia" w:hAnsiTheme="majorHAnsi" w:cstheme="majorBidi"/>
      <w:b/>
      <w:bCs/>
      <w:sz w:val="26"/>
      <w:szCs w:val="26"/>
      <w:lang w:val="en-US" w:eastAsia="en-US"/>
    </w:rPr>
  </w:style>
  <w:style w:type="paragraph" w:styleId="TOC1">
    <w:name w:val="toc 1"/>
    <w:basedOn w:val="Normal"/>
    <w:next w:val="Normal"/>
    <w:autoRedefine/>
    <w:uiPriority w:val="39"/>
    <w:rsid w:val="000D0DAD"/>
  </w:style>
  <w:style w:type="paragraph" w:styleId="TOC2">
    <w:name w:val="toc 2"/>
    <w:basedOn w:val="Normal"/>
    <w:next w:val="Normal"/>
    <w:autoRedefine/>
    <w:rsid w:val="000D0DAD"/>
    <w:pPr>
      <w:ind w:left="200"/>
    </w:pPr>
  </w:style>
  <w:style w:type="paragraph" w:styleId="TOC3">
    <w:name w:val="toc 3"/>
    <w:basedOn w:val="Normal"/>
    <w:next w:val="Normal"/>
    <w:autoRedefine/>
    <w:rsid w:val="000D0DAD"/>
    <w:pPr>
      <w:ind w:left="400"/>
    </w:pPr>
  </w:style>
  <w:style w:type="paragraph" w:styleId="TOC4">
    <w:name w:val="toc 4"/>
    <w:basedOn w:val="Normal"/>
    <w:next w:val="Normal"/>
    <w:autoRedefine/>
    <w:rsid w:val="000D0DAD"/>
    <w:pPr>
      <w:ind w:left="600"/>
    </w:pPr>
  </w:style>
  <w:style w:type="paragraph" w:styleId="TOC5">
    <w:name w:val="toc 5"/>
    <w:basedOn w:val="Normal"/>
    <w:next w:val="Normal"/>
    <w:autoRedefine/>
    <w:rsid w:val="000D0DAD"/>
    <w:pPr>
      <w:ind w:left="800"/>
    </w:pPr>
  </w:style>
  <w:style w:type="paragraph" w:styleId="TOC6">
    <w:name w:val="toc 6"/>
    <w:basedOn w:val="Normal"/>
    <w:next w:val="Normal"/>
    <w:autoRedefine/>
    <w:rsid w:val="000D0DAD"/>
    <w:pPr>
      <w:ind w:left="1000"/>
    </w:pPr>
  </w:style>
  <w:style w:type="paragraph" w:styleId="TOC7">
    <w:name w:val="toc 7"/>
    <w:basedOn w:val="Normal"/>
    <w:next w:val="Normal"/>
    <w:autoRedefine/>
    <w:rsid w:val="000D0DAD"/>
    <w:pPr>
      <w:ind w:left="1200"/>
    </w:pPr>
  </w:style>
  <w:style w:type="paragraph" w:styleId="TOC8">
    <w:name w:val="toc 8"/>
    <w:basedOn w:val="Normal"/>
    <w:next w:val="Normal"/>
    <w:autoRedefine/>
    <w:rsid w:val="000D0DAD"/>
    <w:pPr>
      <w:ind w:left="1400"/>
    </w:pPr>
  </w:style>
  <w:style w:type="paragraph" w:styleId="TOC9">
    <w:name w:val="toc 9"/>
    <w:basedOn w:val="Normal"/>
    <w:next w:val="Normal"/>
    <w:autoRedefine/>
    <w:rsid w:val="000D0DAD"/>
    <w:pPr>
      <w:ind w:left="16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eader" Target="header17.xml"/><Relationship Id="rId21" Type="http://schemas.openxmlformats.org/officeDocument/2006/relationships/image" Target="media/image3.png"/><Relationship Id="rId34" Type="http://schemas.openxmlformats.org/officeDocument/2006/relationships/header" Target="header25.xml"/><Relationship Id="rId42" Type="http://schemas.openxmlformats.org/officeDocument/2006/relationships/header" Target="header31.xml"/><Relationship Id="rId47" Type="http://schemas.openxmlformats.org/officeDocument/2006/relationships/header" Target="header34.xml"/><Relationship Id="rId50" Type="http://schemas.openxmlformats.org/officeDocument/2006/relationships/header" Target="header37.xml"/><Relationship Id="rId55" Type="http://schemas.openxmlformats.org/officeDocument/2006/relationships/image" Target="media/image10.png"/><Relationship Id="rId63" Type="http://schemas.openxmlformats.org/officeDocument/2006/relationships/header" Target="header46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6" Type="http://schemas.openxmlformats.org/officeDocument/2006/relationships/image" Target="media/image1.png"/><Relationship Id="rId29" Type="http://schemas.openxmlformats.org/officeDocument/2006/relationships/header" Target="header20.xml"/><Relationship Id="rId11" Type="http://schemas.openxmlformats.org/officeDocument/2006/relationships/header" Target="header6.xml"/><Relationship Id="rId24" Type="http://schemas.openxmlformats.org/officeDocument/2006/relationships/header" Target="header15.xml"/><Relationship Id="rId32" Type="http://schemas.openxmlformats.org/officeDocument/2006/relationships/header" Target="header23.xml"/><Relationship Id="rId37" Type="http://schemas.openxmlformats.org/officeDocument/2006/relationships/image" Target="media/image5.png"/><Relationship Id="rId40" Type="http://schemas.openxmlformats.org/officeDocument/2006/relationships/header" Target="header30.xml"/><Relationship Id="rId45" Type="http://schemas.openxmlformats.org/officeDocument/2006/relationships/image" Target="media/image7.png"/><Relationship Id="rId53" Type="http://schemas.openxmlformats.org/officeDocument/2006/relationships/image" Target="media/image9.png"/><Relationship Id="rId58" Type="http://schemas.openxmlformats.org/officeDocument/2006/relationships/header" Target="header43.xml"/><Relationship Id="rId5" Type="http://schemas.openxmlformats.org/officeDocument/2006/relationships/endnotes" Target="endnotes.xml"/><Relationship Id="rId61" Type="http://schemas.openxmlformats.org/officeDocument/2006/relationships/header" Target="header45.xml"/><Relationship Id="rId19" Type="http://schemas.openxmlformats.org/officeDocument/2006/relationships/header" Target="header12.xml"/><Relationship Id="rId14" Type="http://schemas.openxmlformats.org/officeDocument/2006/relationships/header" Target="header9.xml"/><Relationship Id="rId22" Type="http://schemas.openxmlformats.org/officeDocument/2006/relationships/header" Target="header14.xml"/><Relationship Id="rId27" Type="http://schemas.openxmlformats.org/officeDocument/2006/relationships/header" Target="header18.xml"/><Relationship Id="rId30" Type="http://schemas.openxmlformats.org/officeDocument/2006/relationships/header" Target="header21.xml"/><Relationship Id="rId35" Type="http://schemas.openxmlformats.org/officeDocument/2006/relationships/header" Target="header26.xml"/><Relationship Id="rId43" Type="http://schemas.openxmlformats.org/officeDocument/2006/relationships/header" Target="header32.xml"/><Relationship Id="rId48" Type="http://schemas.openxmlformats.org/officeDocument/2006/relationships/header" Target="header35.xml"/><Relationship Id="rId56" Type="http://schemas.openxmlformats.org/officeDocument/2006/relationships/header" Target="header41.xml"/><Relationship Id="rId64" Type="http://schemas.openxmlformats.org/officeDocument/2006/relationships/fontTable" Target="fontTable.xml"/><Relationship Id="rId8" Type="http://schemas.openxmlformats.org/officeDocument/2006/relationships/header" Target="header3.xml"/><Relationship Id="rId51" Type="http://schemas.openxmlformats.org/officeDocument/2006/relationships/header" Target="header38.xml"/><Relationship Id="rId3" Type="http://schemas.openxmlformats.org/officeDocument/2006/relationships/webSettings" Target="webSettings.xml"/><Relationship Id="rId12" Type="http://schemas.openxmlformats.org/officeDocument/2006/relationships/header" Target="header7.xml"/><Relationship Id="rId17" Type="http://schemas.openxmlformats.org/officeDocument/2006/relationships/header" Target="header11.xml"/><Relationship Id="rId25" Type="http://schemas.openxmlformats.org/officeDocument/2006/relationships/header" Target="header16.xml"/><Relationship Id="rId33" Type="http://schemas.openxmlformats.org/officeDocument/2006/relationships/header" Target="header24.xml"/><Relationship Id="rId38" Type="http://schemas.openxmlformats.org/officeDocument/2006/relationships/header" Target="header28.xml"/><Relationship Id="rId46" Type="http://schemas.openxmlformats.org/officeDocument/2006/relationships/image" Target="media/image8.png"/><Relationship Id="rId59" Type="http://schemas.openxmlformats.org/officeDocument/2006/relationships/header" Target="header44.xml"/><Relationship Id="rId20" Type="http://schemas.openxmlformats.org/officeDocument/2006/relationships/header" Target="header13.xml"/><Relationship Id="rId41" Type="http://schemas.openxmlformats.org/officeDocument/2006/relationships/image" Target="media/image6.png"/><Relationship Id="rId54" Type="http://schemas.openxmlformats.org/officeDocument/2006/relationships/header" Target="header40.xml"/><Relationship Id="rId62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5" Type="http://schemas.openxmlformats.org/officeDocument/2006/relationships/header" Target="header10.xml"/><Relationship Id="rId23" Type="http://schemas.openxmlformats.org/officeDocument/2006/relationships/image" Target="media/image4.png"/><Relationship Id="rId28" Type="http://schemas.openxmlformats.org/officeDocument/2006/relationships/header" Target="header19.xml"/><Relationship Id="rId36" Type="http://schemas.openxmlformats.org/officeDocument/2006/relationships/header" Target="header27.xml"/><Relationship Id="rId49" Type="http://schemas.openxmlformats.org/officeDocument/2006/relationships/header" Target="header36.xml"/><Relationship Id="rId57" Type="http://schemas.openxmlformats.org/officeDocument/2006/relationships/header" Target="header42.xml"/><Relationship Id="rId10" Type="http://schemas.openxmlformats.org/officeDocument/2006/relationships/header" Target="header5.xml"/><Relationship Id="rId31" Type="http://schemas.openxmlformats.org/officeDocument/2006/relationships/header" Target="header22.xml"/><Relationship Id="rId44" Type="http://schemas.openxmlformats.org/officeDocument/2006/relationships/header" Target="header33.xml"/><Relationship Id="rId52" Type="http://schemas.openxmlformats.org/officeDocument/2006/relationships/header" Target="header39.xml"/><Relationship Id="rId60" Type="http://schemas.openxmlformats.org/officeDocument/2006/relationships/image" Target="media/image11.png"/><Relationship Id="rId65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header" Target="header4.xml"/><Relationship Id="rId13" Type="http://schemas.openxmlformats.org/officeDocument/2006/relationships/header" Target="header8.xml"/><Relationship Id="rId18" Type="http://schemas.openxmlformats.org/officeDocument/2006/relationships/image" Target="media/image2.png"/><Relationship Id="rId39" Type="http://schemas.openxmlformats.org/officeDocument/2006/relationships/header" Target="header29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ublic\Documents\Intergraph%20CAS\PVELITE\26\System\outpu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output.dot</Template>
  <TotalTime>13</TotalTime>
  <Pages>141</Pages>
  <Words>49011</Words>
  <Characters>279365</Characters>
  <Application>Microsoft Office Word</Application>
  <DocSecurity>0</DocSecurity>
  <Lines>2328</Lines>
  <Paragraphs>655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327721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 lokare</dc:creator>
  <cp:keywords/>
  <cp:lastModifiedBy>Petromar Design</cp:lastModifiedBy>
  <cp:revision>4</cp:revision>
  <cp:lastPrinted>1999-05-21T03:19:00Z</cp:lastPrinted>
  <dcterms:created xsi:type="dcterms:W3CDTF">2025-03-14T09:20:00Z</dcterms:created>
  <dcterms:modified xsi:type="dcterms:W3CDTF">2025-03-14T09:53:00Z</dcterms:modified>
</cp:coreProperties>
</file>